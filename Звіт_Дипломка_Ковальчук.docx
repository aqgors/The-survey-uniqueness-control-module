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A02B7" w14:textId="77777777" w:rsidR="0086139A" w:rsidRPr="00DB7C8E" w:rsidRDefault="0086139A" w:rsidP="0086139A">
      <w:pPr>
        <w:jc w:val="center"/>
        <w:rPr>
          <w:sz w:val="16"/>
        </w:rPr>
      </w:pPr>
      <w:bookmarkStart w:id="0" w:name="_Hlk167638063"/>
      <w:bookmarkEnd w:id="0"/>
      <w:r w:rsidRPr="00DB7C8E">
        <w:t>Міністерство освіти і науки України</w:t>
      </w:r>
    </w:p>
    <w:p w14:paraId="20D70784" w14:textId="77777777" w:rsidR="0086139A" w:rsidRPr="00DB7C8E" w:rsidRDefault="0086139A" w:rsidP="0086139A">
      <w:pPr>
        <w:pStyle w:val="ab"/>
        <w:jc w:val="center"/>
      </w:pPr>
      <w:r w:rsidRPr="00DB7C8E">
        <w:t>Природничо-гуманітарний фаховий коледж</w:t>
      </w:r>
    </w:p>
    <w:p w14:paraId="74480F0B" w14:textId="17552484" w:rsidR="0086139A" w:rsidRPr="00DB7C8E" w:rsidRDefault="0086139A" w:rsidP="0086139A">
      <w:pPr>
        <w:pStyle w:val="ab"/>
        <w:jc w:val="center"/>
      </w:pPr>
      <w:r w:rsidRPr="00DB7C8E">
        <w:t>ДВНЗ Ужгородський національний університет</w:t>
      </w:r>
    </w:p>
    <w:p w14:paraId="0B760CC4" w14:textId="545980F2" w:rsidR="0086139A" w:rsidRPr="00DB7C8E" w:rsidRDefault="0086139A" w:rsidP="0086139A">
      <w:pPr>
        <w:jc w:val="center"/>
        <w:rPr>
          <w:szCs w:val="28"/>
        </w:rPr>
      </w:pPr>
      <w:r w:rsidRPr="00DB7C8E">
        <w:rPr>
          <w:szCs w:val="28"/>
        </w:rPr>
        <w:t xml:space="preserve">Циклова комісія </w:t>
      </w:r>
      <w:r>
        <w:rPr>
          <w:szCs w:val="28"/>
        </w:rPr>
        <w:t xml:space="preserve">Програмування та </w:t>
      </w:r>
      <w:r w:rsidRPr="00DB7C8E">
        <w:rPr>
          <w:szCs w:val="28"/>
        </w:rPr>
        <w:t>інформаційн</w:t>
      </w:r>
      <w:r>
        <w:rPr>
          <w:szCs w:val="28"/>
        </w:rPr>
        <w:t>і</w:t>
      </w:r>
      <w:r w:rsidRPr="00DB7C8E">
        <w:rPr>
          <w:szCs w:val="28"/>
        </w:rPr>
        <w:t xml:space="preserve"> технологі</w:t>
      </w:r>
      <w:r>
        <w:rPr>
          <w:szCs w:val="28"/>
        </w:rPr>
        <w:t>ї</w:t>
      </w:r>
    </w:p>
    <w:p w14:paraId="4AD460BE" w14:textId="77777777" w:rsidR="0086139A" w:rsidRPr="00DB7C8E" w:rsidRDefault="0086139A" w:rsidP="0086139A">
      <w:pPr>
        <w:jc w:val="center"/>
        <w:rPr>
          <w:sz w:val="16"/>
        </w:rPr>
      </w:pPr>
    </w:p>
    <w:p w14:paraId="509032F0" w14:textId="77777777" w:rsidR="0086139A" w:rsidRPr="00DB7C8E" w:rsidRDefault="0086139A" w:rsidP="0086139A">
      <w:pPr>
        <w:pStyle w:val="a4"/>
        <w:ind w:firstLine="0"/>
      </w:pPr>
      <w:r w:rsidRPr="00DB7C8E">
        <w:t>Реєстраційний номер ___________</w:t>
      </w:r>
    </w:p>
    <w:p w14:paraId="46FEF9D4" w14:textId="77777777" w:rsidR="0086139A" w:rsidRPr="00DB7C8E" w:rsidRDefault="0086139A" w:rsidP="0086139A">
      <w:pPr>
        <w:pStyle w:val="a4"/>
        <w:ind w:firstLine="0"/>
      </w:pPr>
      <w:r w:rsidRPr="00DB7C8E">
        <w:t>Дата реєстрації ________________</w:t>
      </w:r>
    </w:p>
    <w:p w14:paraId="3EC30F49" w14:textId="77777777" w:rsidR="0086139A" w:rsidRPr="00DB7C8E" w:rsidRDefault="0086139A" w:rsidP="0086139A">
      <w:pPr>
        <w:rPr>
          <w:sz w:val="16"/>
        </w:rPr>
      </w:pPr>
    </w:p>
    <w:p w14:paraId="5C2E321E" w14:textId="77777777" w:rsidR="0086139A" w:rsidRPr="00DB7C8E" w:rsidRDefault="0086139A" w:rsidP="0086139A">
      <w:pPr>
        <w:jc w:val="center"/>
        <w:rPr>
          <w:sz w:val="16"/>
        </w:rPr>
      </w:pPr>
    </w:p>
    <w:p w14:paraId="7345977D" w14:textId="77777777" w:rsidR="0086139A" w:rsidRPr="00DB7C8E" w:rsidRDefault="0086139A" w:rsidP="0086139A">
      <w:pPr>
        <w:jc w:val="center"/>
        <w:rPr>
          <w:sz w:val="16"/>
        </w:rPr>
      </w:pPr>
    </w:p>
    <w:p w14:paraId="4FD19A82" w14:textId="77777777" w:rsidR="0086139A" w:rsidRPr="00DB7C8E" w:rsidRDefault="0086139A" w:rsidP="0086139A">
      <w:pPr>
        <w:ind w:firstLine="0"/>
        <w:rPr>
          <w:sz w:val="16"/>
        </w:rPr>
      </w:pPr>
    </w:p>
    <w:p w14:paraId="3721500F" w14:textId="77777777" w:rsidR="0086139A" w:rsidRPr="00DB7C8E" w:rsidRDefault="0086139A" w:rsidP="0086139A">
      <w:pPr>
        <w:ind w:firstLine="0"/>
        <w:rPr>
          <w:sz w:val="16"/>
        </w:rPr>
      </w:pPr>
    </w:p>
    <w:p w14:paraId="14091955" w14:textId="77777777" w:rsidR="0086139A" w:rsidRPr="00DB7C8E" w:rsidRDefault="0086139A" w:rsidP="0086139A">
      <w:pPr>
        <w:pStyle w:val="a4"/>
        <w:ind w:firstLine="0"/>
        <w:jc w:val="center"/>
        <w:rPr>
          <w:b/>
          <w:sz w:val="32"/>
        </w:rPr>
      </w:pPr>
      <w:bookmarkStart w:id="1" w:name="_Toc390601141"/>
      <w:r w:rsidRPr="00DB7C8E">
        <w:rPr>
          <w:b/>
          <w:sz w:val="32"/>
        </w:rPr>
        <w:t>Пояснювальна записка</w:t>
      </w:r>
      <w:bookmarkEnd w:id="1"/>
    </w:p>
    <w:p w14:paraId="3C1D891A" w14:textId="77777777" w:rsidR="0086139A" w:rsidRPr="00DB7C8E" w:rsidRDefault="0086139A" w:rsidP="0086139A">
      <w:pPr>
        <w:ind w:firstLine="0"/>
        <w:jc w:val="center"/>
      </w:pPr>
      <w:r w:rsidRPr="00DB7C8E">
        <w:t xml:space="preserve">до дипломного проєкту фахового молодшого бакалавра </w:t>
      </w:r>
    </w:p>
    <w:p w14:paraId="54217F43" w14:textId="77777777" w:rsidR="0086139A" w:rsidRPr="00DB7C8E" w:rsidRDefault="0086139A" w:rsidP="0086139A">
      <w:pPr>
        <w:ind w:firstLine="0"/>
        <w:jc w:val="center"/>
      </w:pPr>
      <w:r w:rsidRPr="00DB7C8E">
        <w:t>на тему</w:t>
      </w:r>
    </w:p>
    <w:p w14:paraId="241C1EDC" w14:textId="32D5A440" w:rsidR="0086139A" w:rsidRPr="00DB7C8E" w:rsidRDefault="00B44F4E" w:rsidP="0086139A">
      <w:pPr>
        <w:ind w:firstLine="0"/>
        <w:jc w:val="center"/>
        <w:rPr>
          <w:b/>
          <w:szCs w:val="28"/>
        </w:rPr>
      </w:pPr>
      <w:bookmarkStart w:id="2" w:name="_Hlk230936173"/>
      <w:r w:rsidRPr="00B44F4E">
        <w:rPr>
          <w:b/>
          <w:szCs w:val="28"/>
        </w:rPr>
        <w:t>Розробка системи для швидких онлайн-опитувань з контролем унікальності</w:t>
      </w:r>
    </w:p>
    <w:bookmarkEnd w:id="2"/>
    <w:p w14:paraId="65D89884" w14:textId="77777777" w:rsidR="0086139A" w:rsidRPr="00DB7C8E" w:rsidRDefault="0086139A" w:rsidP="0086139A">
      <w:pPr>
        <w:spacing w:line="240" w:lineRule="auto"/>
        <w:ind w:left="4320"/>
      </w:pPr>
    </w:p>
    <w:p w14:paraId="415FDB71" w14:textId="77777777" w:rsidR="0086139A" w:rsidRPr="00DB7C8E" w:rsidRDefault="0086139A" w:rsidP="0086139A">
      <w:pPr>
        <w:spacing w:line="240" w:lineRule="auto"/>
        <w:ind w:left="4320"/>
      </w:pPr>
    </w:p>
    <w:p w14:paraId="15724F93" w14:textId="77777777" w:rsidR="0086139A" w:rsidRPr="00DB7C8E" w:rsidRDefault="0086139A" w:rsidP="0086139A">
      <w:pPr>
        <w:spacing w:line="240" w:lineRule="auto"/>
        <w:ind w:left="4320"/>
      </w:pPr>
    </w:p>
    <w:p w14:paraId="5D6385DB" w14:textId="0BC4E98A" w:rsidR="0086139A" w:rsidRPr="00B44F4E" w:rsidRDefault="0086139A" w:rsidP="0086139A">
      <w:pPr>
        <w:ind w:left="3686" w:firstLine="0"/>
        <w:jc w:val="left"/>
        <w:rPr>
          <w:szCs w:val="28"/>
          <w:lang w:val="en-US"/>
        </w:rPr>
      </w:pPr>
      <w:r w:rsidRPr="00DB7C8E">
        <w:rPr>
          <w:szCs w:val="28"/>
        </w:rPr>
        <w:t xml:space="preserve">Виконав: студент </w:t>
      </w:r>
      <w:r w:rsidRPr="00DB7C8E">
        <w:rPr>
          <w:szCs w:val="28"/>
          <w:shd w:val="clear" w:color="auto" w:fill="FFFFFF" w:themeFill="background1"/>
        </w:rPr>
        <w:t>4 курсу, групи КН-</w:t>
      </w:r>
      <w:r w:rsidRPr="00391361">
        <w:rPr>
          <w:szCs w:val="28"/>
          <w:shd w:val="clear" w:color="auto" w:fill="FFFFFF" w:themeFill="background1"/>
          <w:lang w:val="ru-RU"/>
        </w:rPr>
        <w:t>4</w:t>
      </w:r>
      <w:r w:rsidR="00B44F4E">
        <w:rPr>
          <w:szCs w:val="28"/>
          <w:shd w:val="clear" w:color="auto" w:fill="FFFFFF" w:themeFill="background1"/>
          <w:lang w:val="en-US"/>
        </w:rPr>
        <w:t>2</w:t>
      </w:r>
    </w:p>
    <w:p w14:paraId="4E12F906" w14:textId="77777777" w:rsidR="0086139A" w:rsidRPr="00DB7C8E" w:rsidRDefault="0086139A" w:rsidP="0086139A">
      <w:pPr>
        <w:ind w:left="3686" w:firstLine="0"/>
        <w:jc w:val="left"/>
        <w:rPr>
          <w:szCs w:val="28"/>
        </w:rPr>
      </w:pPr>
      <w:r w:rsidRPr="00DB7C8E">
        <w:rPr>
          <w:szCs w:val="28"/>
        </w:rPr>
        <w:t>спеціальності 121</w:t>
      </w:r>
    </w:p>
    <w:p w14:paraId="48E84C8C" w14:textId="2F397ED0" w:rsidR="0086139A" w:rsidRPr="00DB7C8E" w:rsidRDefault="0086139A" w:rsidP="0086139A">
      <w:pPr>
        <w:ind w:left="3686" w:firstLine="0"/>
        <w:jc w:val="left"/>
        <w:rPr>
          <w:szCs w:val="28"/>
        </w:rPr>
      </w:pPr>
      <w:r w:rsidRPr="00DB7C8E">
        <w:rPr>
          <w:szCs w:val="28"/>
        </w:rPr>
        <w:t>Інженерія програмного забезпечення</w:t>
      </w:r>
    </w:p>
    <w:p w14:paraId="12CD69E2" w14:textId="77777777" w:rsidR="0086139A" w:rsidRPr="00B44F4E" w:rsidRDefault="00B44F4E" w:rsidP="0086139A">
      <w:pPr>
        <w:ind w:left="3686" w:firstLine="0"/>
        <w:jc w:val="left"/>
        <w:rPr>
          <w:szCs w:val="28"/>
        </w:rPr>
      </w:pPr>
      <w:r>
        <w:rPr>
          <w:b/>
          <w:szCs w:val="28"/>
        </w:rPr>
        <w:t>Ковальчук Олександр Вікторович</w:t>
      </w:r>
    </w:p>
    <w:p w14:paraId="6D63C077" w14:textId="77777777" w:rsidR="0086139A" w:rsidRPr="00DB7C8E" w:rsidRDefault="0086139A" w:rsidP="0086139A">
      <w:pPr>
        <w:ind w:left="3686" w:firstLine="0"/>
        <w:jc w:val="left"/>
        <w:rPr>
          <w:szCs w:val="28"/>
        </w:rPr>
      </w:pPr>
      <w:r w:rsidRPr="00DB7C8E">
        <w:rPr>
          <w:szCs w:val="28"/>
        </w:rPr>
        <w:t>Керівник:</w:t>
      </w:r>
    </w:p>
    <w:p w14:paraId="26DB8C5E" w14:textId="5375AB76" w:rsidR="0086139A" w:rsidRDefault="0086139A" w:rsidP="00A275DB">
      <w:pPr>
        <w:shd w:val="clear" w:color="auto" w:fill="FFFFFF" w:themeFill="background1"/>
        <w:ind w:left="3686" w:firstLine="0"/>
        <w:jc w:val="left"/>
        <w:rPr>
          <w:b/>
          <w:szCs w:val="28"/>
        </w:rPr>
      </w:pPr>
      <w:r w:rsidRPr="00DB7C8E">
        <w:rPr>
          <w:szCs w:val="28"/>
        </w:rPr>
        <w:t>викл.</w:t>
      </w:r>
      <w:r w:rsidRPr="00DB7C8E">
        <w:rPr>
          <w:b/>
          <w:szCs w:val="28"/>
        </w:rPr>
        <w:t xml:space="preserve"> </w:t>
      </w:r>
      <w:r w:rsidR="00293C49" w:rsidRPr="00293C49">
        <w:rPr>
          <w:b/>
          <w:szCs w:val="28"/>
        </w:rPr>
        <w:t>Саєнко Андрій Анатолійович</w:t>
      </w:r>
    </w:p>
    <w:p w14:paraId="11FFDE0F" w14:textId="4C110151" w:rsidR="00A275DB" w:rsidRDefault="00A275DB" w:rsidP="001F4DC0">
      <w:pPr>
        <w:shd w:val="clear" w:color="auto" w:fill="FFFFFF" w:themeFill="background1"/>
        <w:spacing w:after="840"/>
        <w:ind w:left="3686" w:firstLine="0"/>
        <w:jc w:val="left"/>
        <w:rPr>
          <w:b/>
          <w:szCs w:val="28"/>
        </w:rPr>
      </w:pPr>
      <w:r w:rsidRPr="00A275DB">
        <w:rPr>
          <w:bCs/>
          <w:szCs w:val="28"/>
        </w:rPr>
        <w:t>Рецензент: кандидат фізико-математичних наук, доцент кафедри інформатики та фізико-математичних дисциплін факультету інформаційних технологій ДВНЗ «УжНУ»</w:t>
      </w:r>
      <w:r w:rsidRPr="00A275DB">
        <w:rPr>
          <w:b/>
          <w:szCs w:val="28"/>
        </w:rPr>
        <w:t xml:space="preserve"> Морохович Василь Степанович</w:t>
      </w:r>
    </w:p>
    <w:p w14:paraId="7F1E86FE" w14:textId="41BE2857" w:rsidR="0086139A" w:rsidRPr="00A275DB" w:rsidRDefault="0086139A" w:rsidP="00A275DB">
      <w:pPr>
        <w:shd w:val="clear" w:color="auto" w:fill="FFFFFF" w:themeFill="background1"/>
        <w:spacing w:after="2640"/>
        <w:ind w:left="3686" w:firstLine="0"/>
        <w:jc w:val="left"/>
        <w:rPr>
          <w:b/>
          <w:szCs w:val="28"/>
        </w:rPr>
        <w:sectPr w:rsidR="0086139A" w:rsidRPr="00A275DB" w:rsidSect="0086139A">
          <w:footerReference w:type="default" r:id="rId8"/>
          <w:footerReference w:type="first" r:id="rId9"/>
          <w:pgSz w:w="11906" w:h="16838"/>
          <w:pgMar w:top="1134" w:right="851" w:bottom="1134" w:left="1701" w:header="709" w:footer="709" w:gutter="0"/>
          <w:cols w:space="708"/>
          <w:titlePg/>
          <w:docGrid w:linePitch="381"/>
        </w:sectPr>
      </w:pPr>
      <w:r w:rsidRPr="00DB7C8E">
        <w:rPr>
          <w:szCs w:val="20"/>
          <w:lang w:eastAsia="ru-RU"/>
        </w:rPr>
        <w:t>Ужгород 202</w:t>
      </w:r>
      <w:r>
        <w:rPr>
          <w:szCs w:val="20"/>
          <w:lang w:eastAsia="ru-RU"/>
        </w:rPr>
        <w:t>6</w:t>
      </w:r>
    </w:p>
    <w:p w14:paraId="512DCA04" w14:textId="77777777" w:rsidR="00986EE3" w:rsidRPr="00DB7C8E" w:rsidRDefault="00986EE3" w:rsidP="0086139A">
      <w:pPr>
        <w:ind w:firstLine="0"/>
        <w:rPr>
          <w:lang w:eastAsia="ru-RU"/>
        </w:rPr>
      </w:pPr>
    </w:p>
    <w:p w14:paraId="2DC3BFB2" w14:textId="77777777" w:rsidR="00F97A29" w:rsidRPr="00DB7C8E" w:rsidRDefault="00F97A29" w:rsidP="0086139A">
      <w:pPr>
        <w:rPr>
          <w:lang w:eastAsia="ru-RU"/>
        </w:rPr>
        <w:sectPr w:rsidR="00F97A29" w:rsidRPr="00DB7C8E" w:rsidSect="00986EE3">
          <w:footerReference w:type="default" r:id="rId10"/>
          <w:pgSz w:w="11906" w:h="16838"/>
          <w:pgMar w:top="1134" w:right="851" w:bottom="1134" w:left="1701" w:header="709" w:footer="1203" w:gutter="0"/>
          <w:cols w:space="708"/>
          <w:titlePg/>
          <w:docGrid w:linePitch="381"/>
        </w:sectPr>
      </w:pPr>
    </w:p>
    <w:p w14:paraId="499DED19" w14:textId="65563CD6" w:rsidR="000F1412" w:rsidRPr="00DB7C8E" w:rsidRDefault="000F1412" w:rsidP="000F1412">
      <w:pPr>
        <w:tabs>
          <w:tab w:val="left" w:pos="9354"/>
        </w:tabs>
        <w:spacing w:line="240" w:lineRule="auto"/>
        <w:ind w:firstLine="0"/>
        <w:rPr>
          <w:szCs w:val="28"/>
          <w:u w:val="single"/>
        </w:rPr>
      </w:pPr>
      <w:r w:rsidRPr="00DB7C8E">
        <w:rPr>
          <w:szCs w:val="28"/>
        </w:rPr>
        <w:lastRenderedPageBreak/>
        <w:t>Автор проєкту:</w:t>
      </w:r>
      <w:r w:rsidRPr="00DB7C8E">
        <w:rPr>
          <w:szCs w:val="28"/>
          <w:u w:val="single"/>
        </w:rPr>
        <w:t xml:space="preserve"> </w:t>
      </w:r>
      <w:r w:rsidR="001F633B">
        <w:rPr>
          <w:szCs w:val="28"/>
          <w:u w:val="single"/>
        </w:rPr>
        <w:t>Ковальчук Олександр Вікторович</w:t>
      </w:r>
      <w:r w:rsidRPr="00DB7C8E">
        <w:rPr>
          <w:szCs w:val="28"/>
          <w:u w:val="single"/>
        </w:rPr>
        <w:tab/>
      </w:r>
    </w:p>
    <w:p w14:paraId="4A9DC554" w14:textId="2B7C33BF" w:rsidR="000F1412" w:rsidRPr="00DB7C8E" w:rsidRDefault="000F1412" w:rsidP="000F1412">
      <w:pPr>
        <w:pStyle w:val="MyText"/>
        <w:tabs>
          <w:tab w:val="left" w:pos="9360"/>
        </w:tabs>
        <w:spacing w:line="240" w:lineRule="auto"/>
        <w:ind w:right="-5" w:firstLine="0"/>
        <w:jc w:val="center"/>
        <w:rPr>
          <w:sz w:val="28"/>
          <w:szCs w:val="28"/>
          <w:vertAlign w:val="superscript"/>
        </w:rPr>
      </w:pPr>
      <w:r w:rsidRPr="00DB7C8E">
        <w:rPr>
          <w:sz w:val="28"/>
          <w:szCs w:val="28"/>
          <w:vertAlign w:val="superscript"/>
        </w:rPr>
        <w:t>(прізвище, ім</w:t>
      </w:r>
      <w:r w:rsidR="002E0933">
        <w:rPr>
          <w:sz w:val="28"/>
          <w:szCs w:val="28"/>
          <w:vertAlign w:val="superscript"/>
        </w:rPr>
        <w:t>’</w:t>
      </w:r>
      <w:r w:rsidRPr="00DB7C8E">
        <w:rPr>
          <w:sz w:val="28"/>
          <w:szCs w:val="28"/>
          <w:vertAlign w:val="superscript"/>
        </w:rPr>
        <w:t>я, по батькові)</w:t>
      </w:r>
    </w:p>
    <w:p w14:paraId="21A7FAEA" w14:textId="5BCDEBB3" w:rsidR="000F1412" w:rsidRPr="00DB7C8E" w:rsidRDefault="000F1412" w:rsidP="000F1412">
      <w:pPr>
        <w:pStyle w:val="MyText"/>
        <w:tabs>
          <w:tab w:val="left" w:pos="9356"/>
        </w:tabs>
        <w:ind w:right="-5" w:firstLine="0"/>
        <w:rPr>
          <w:sz w:val="28"/>
          <w:szCs w:val="28"/>
        </w:rPr>
      </w:pPr>
      <w:r w:rsidRPr="00DB7C8E">
        <w:rPr>
          <w:sz w:val="28"/>
          <w:szCs w:val="28"/>
        </w:rPr>
        <w:t>Тема дипломного проєкту:</w:t>
      </w:r>
      <w:r w:rsidR="00FA0428">
        <w:rPr>
          <w:sz w:val="28"/>
          <w:szCs w:val="28"/>
          <w:u w:val="single"/>
        </w:rPr>
        <w:t xml:space="preserve"> </w:t>
      </w:r>
      <w:r w:rsidR="00FA0428" w:rsidRPr="00FA0428">
        <w:rPr>
          <w:sz w:val="28"/>
          <w:szCs w:val="28"/>
          <w:u w:val="single"/>
        </w:rPr>
        <w:t>Розробка системи для швидких онлайн-опитувань з контролем унікальності</w:t>
      </w:r>
      <w:r w:rsidRPr="00DB7C8E">
        <w:rPr>
          <w:sz w:val="28"/>
          <w:szCs w:val="28"/>
          <w:u w:val="single"/>
        </w:rPr>
        <w:tab/>
      </w:r>
    </w:p>
    <w:p w14:paraId="44519CDA" w14:textId="0407F6A8" w:rsidR="000F1412" w:rsidRPr="00DB7C8E" w:rsidRDefault="000F1412" w:rsidP="000F1412">
      <w:pPr>
        <w:tabs>
          <w:tab w:val="left" w:pos="9356"/>
        </w:tabs>
        <w:spacing w:line="240" w:lineRule="auto"/>
        <w:ind w:right="-5" w:firstLine="0"/>
        <w:rPr>
          <w:szCs w:val="28"/>
          <w:vertAlign w:val="superscript"/>
        </w:rPr>
      </w:pPr>
      <w:r w:rsidRPr="00DB7C8E">
        <w:rPr>
          <w:szCs w:val="28"/>
        </w:rPr>
        <w:t>Науковий керівник:</w:t>
      </w:r>
      <w:r w:rsidRPr="00DB7C8E">
        <w:rPr>
          <w:szCs w:val="28"/>
          <w:u w:val="single"/>
        </w:rPr>
        <w:t xml:space="preserve"> викл.</w:t>
      </w:r>
      <w:r w:rsidR="00FA0428">
        <w:rPr>
          <w:szCs w:val="28"/>
          <w:u w:val="single"/>
        </w:rPr>
        <w:t xml:space="preserve"> </w:t>
      </w:r>
      <w:r w:rsidR="00FA0428" w:rsidRPr="00FA0428">
        <w:rPr>
          <w:szCs w:val="28"/>
          <w:u w:val="single"/>
        </w:rPr>
        <w:t>Саєнко Андрій Анатолійович</w:t>
      </w:r>
      <w:r w:rsidRPr="00DB7C8E">
        <w:rPr>
          <w:szCs w:val="28"/>
          <w:u w:val="single"/>
        </w:rPr>
        <w:tab/>
      </w:r>
    </w:p>
    <w:p w14:paraId="09FB39BB" w14:textId="03224FF0" w:rsidR="000F1412" w:rsidRPr="00DB7C8E" w:rsidRDefault="000F1412" w:rsidP="000F1412">
      <w:pPr>
        <w:pStyle w:val="MyText"/>
        <w:tabs>
          <w:tab w:val="left" w:pos="9360"/>
        </w:tabs>
        <w:spacing w:line="240" w:lineRule="auto"/>
        <w:ind w:right="-5" w:firstLine="0"/>
        <w:jc w:val="center"/>
        <w:rPr>
          <w:sz w:val="28"/>
          <w:szCs w:val="28"/>
          <w:vertAlign w:val="superscript"/>
        </w:rPr>
      </w:pPr>
      <w:r w:rsidRPr="00DB7C8E">
        <w:rPr>
          <w:sz w:val="28"/>
          <w:szCs w:val="28"/>
          <w:vertAlign w:val="superscript"/>
        </w:rPr>
        <w:t xml:space="preserve"> (науковий ступінь, посада, прізвище, ім</w:t>
      </w:r>
      <w:r w:rsidR="002E0933">
        <w:rPr>
          <w:sz w:val="28"/>
          <w:szCs w:val="28"/>
          <w:vertAlign w:val="superscript"/>
        </w:rPr>
        <w:t>’</w:t>
      </w:r>
      <w:r w:rsidRPr="00DB7C8E">
        <w:rPr>
          <w:sz w:val="28"/>
          <w:szCs w:val="28"/>
          <w:vertAlign w:val="superscript"/>
        </w:rPr>
        <w:t>я, по батькові)</w:t>
      </w:r>
    </w:p>
    <w:p w14:paraId="5ECB8D81" w14:textId="7D45A5CE" w:rsidR="0079666E" w:rsidRPr="0079666E" w:rsidRDefault="000F1412" w:rsidP="0079666E">
      <w:pPr>
        <w:pStyle w:val="MyText"/>
        <w:tabs>
          <w:tab w:val="left" w:pos="9356"/>
        </w:tabs>
        <w:ind w:right="-6" w:firstLine="0"/>
        <w:rPr>
          <w:sz w:val="28"/>
          <w:szCs w:val="28"/>
          <w:u w:val="single"/>
        </w:rPr>
      </w:pPr>
      <w:r w:rsidRPr="00DB7C8E">
        <w:rPr>
          <w:sz w:val="28"/>
          <w:szCs w:val="28"/>
        </w:rPr>
        <w:t>Рецензент:</w:t>
      </w:r>
      <w:r w:rsidR="0079666E" w:rsidRPr="0079666E">
        <w:t xml:space="preserve"> </w:t>
      </w:r>
      <w:r w:rsidR="0079666E" w:rsidRPr="0079666E">
        <w:rPr>
          <w:sz w:val="28"/>
          <w:szCs w:val="28"/>
          <w:u w:val="single"/>
        </w:rPr>
        <w:t>Морохович Василь Степанович — кандидат фізико-математичних наук,</w:t>
      </w:r>
      <w:r w:rsidR="0079666E">
        <w:rPr>
          <w:sz w:val="28"/>
          <w:szCs w:val="28"/>
          <w:u w:val="single"/>
        </w:rPr>
        <w:t xml:space="preserve"> </w:t>
      </w:r>
      <w:r w:rsidR="0079666E" w:rsidRPr="0079666E">
        <w:rPr>
          <w:sz w:val="28"/>
          <w:szCs w:val="28"/>
          <w:u w:val="single"/>
        </w:rPr>
        <w:t>доцент кафедри інформатики та фізико-математичних дисциплін</w:t>
      </w:r>
    </w:p>
    <w:p w14:paraId="31C0518E" w14:textId="615DA5BB" w:rsidR="0079666E" w:rsidRPr="0079666E" w:rsidRDefault="0079666E" w:rsidP="0079666E">
      <w:pPr>
        <w:pStyle w:val="MyText"/>
        <w:tabs>
          <w:tab w:val="left" w:pos="9356"/>
        </w:tabs>
        <w:ind w:right="-6" w:firstLine="0"/>
        <w:rPr>
          <w:sz w:val="28"/>
          <w:szCs w:val="28"/>
          <w:u w:val="single"/>
        </w:rPr>
      </w:pPr>
      <w:r w:rsidRPr="0079666E">
        <w:rPr>
          <w:sz w:val="28"/>
          <w:szCs w:val="28"/>
          <w:u w:val="single"/>
        </w:rPr>
        <w:t>факультету інформаційних технологій ДВНЗ «УжНУ».</w:t>
      </w:r>
      <w:r w:rsidR="00B3158E" w:rsidRPr="00B3158E">
        <w:rPr>
          <w:szCs w:val="28"/>
          <w:u w:val="single"/>
        </w:rPr>
        <w:t xml:space="preserve"> </w:t>
      </w:r>
      <w:r w:rsidR="00B3158E" w:rsidRPr="00DB7C8E">
        <w:rPr>
          <w:szCs w:val="28"/>
          <w:u w:val="single"/>
        </w:rPr>
        <w:tab/>
      </w:r>
    </w:p>
    <w:p w14:paraId="59E0AD42" w14:textId="7002980D" w:rsidR="000F1412" w:rsidRPr="00DB7C8E" w:rsidRDefault="000F1412" w:rsidP="000F1412">
      <w:pPr>
        <w:pStyle w:val="MyText"/>
        <w:tabs>
          <w:tab w:val="left" w:pos="9360"/>
        </w:tabs>
        <w:spacing w:line="240" w:lineRule="auto"/>
        <w:ind w:right="-6" w:firstLine="0"/>
        <w:contextualSpacing/>
        <w:jc w:val="center"/>
        <w:rPr>
          <w:sz w:val="28"/>
          <w:szCs w:val="28"/>
          <w:vertAlign w:val="superscript"/>
        </w:rPr>
      </w:pPr>
      <w:r w:rsidRPr="00DB7C8E">
        <w:rPr>
          <w:sz w:val="28"/>
          <w:szCs w:val="28"/>
          <w:vertAlign w:val="superscript"/>
        </w:rPr>
        <w:t>(науковий ступінь, посада, прізвище, ім</w:t>
      </w:r>
      <w:r w:rsidR="002E0933">
        <w:rPr>
          <w:sz w:val="28"/>
          <w:szCs w:val="28"/>
          <w:vertAlign w:val="superscript"/>
        </w:rPr>
        <w:t>’</w:t>
      </w:r>
      <w:r w:rsidRPr="00DB7C8E">
        <w:rPr>
          <w:sz w:val="28"/>
          <w:szCs w:val="28"/>
          <w:vertAlign w:val="superscript"/>
        </w:rPr>
        <w:t>я, по батькові)</w:t>
      </w:r>
    </w:p>
    <w:p w14:paraId="1B63904D" w14:textId="3499804D" w:rsidR="000F1412" w:rsidRPr="00DB7C8E" w:rsidRDefault="000F1412" w:rsidP="000F1412">
      <w:pPr>
        <w:pStyle w:val="MyText"/>
        <w:tabs>
          <w:tab w:val="left" w:pos="4678"/>
        </w:tabs>
        <w:ind w:right="3542" w:firstLine="0"/>
        <w:rPr>
          <w:sz w:val="28"/>
          <w:szCs w:val="28"/>
        </w:rPr>
      </w:pPr>
      <w:r w:rsidRPr="00DB7C8E">
        <w:rPr>
          <w:sz w:val="28"/>
          <w:szCs w:val="28"/>
        </w:rPr>
        <w:t>Дата захисту: __________________202</w:t>
      </w:r>
      <w:r>
        <w:rPr>
          <w:sz w:val="28"/>
          <w:szCs w:val="28"/>
        </w:rPr>
        <w:t>6</w:t>
      </w:r>
      <w:r w:rsidRPr="00DB7C8E">
        <w:rPr>
          <w:sz w:val="28"/>
          <w:szCs w:val="28"/>
        </w:rPr>
        <w:t xml:space="preserve"> року</w:t>
      </w:r>
    </w:p>
    <w:p w14:paraId="55A38CD9" w14:textId="77777777" w:rsidR="000F1412" w:rsidRPr="00DB7C8E" w:rsidRDefault="000F1412" w:rsidP="000F1412">
      <w:pPr>
        <w:pStyle w:val="MyText"/>
        <w:tabs>
          <w:tab w:val="left" w:pos="4678"/>
        </w:tabs>
        <w:ind w:right="3542" w:firstLine="0"/>
        <w:rPr>
          <w:sz w:val="28"/>
          <w:szCs w:val="28"/>
        </w:rPr>
      </w:pPr>
    </w:p>
    <w:p w14:paraId="7E5F477B" w14:textId="77777777" w:rsidR="000F1412" w:rsidRPr="00DB7C8E" w:rsidRDefault="000F1412" w:rsidP="000F1412">
      <w:pPr>
        <w:pStyle w:val="affa"/>
        <w:ind w:firstLine="0"/>
        <w:jc w:val="center"/>
        <w:rPr>
          <w:caps/>
          <w:szCs w:val="28"/>
        </w:rPr>
      </w:pPr>
      <w:bookmarkStart w:id="3" w:name="_Toc322595475"/>
      <w:r w:rsidRPr="00DB7C8E">
        <w:rPr>
          <w:caps/>
          <w:szCs w:val="28"/>
        </w:rPr>
        <w:t>Анотація</w:t>
      </w:r>
      <w:bookmarkEnd w:id="3"/>
    </w:p>
    <w:p w14:paraId="2846340B" w14:textId="77777777" w:rsidR="000F1412" w:rsidRPr="00DB7C8E" w:rsidRDefault="000F1412" w:rsidP="000F1412">
      <w:pPr>
        <w:rPr>
          <w:noProof/>
          <w:lang w:eastAsia="ru-RU"/>
        </w:rPr>
      </w:pPr>
      <w:r w:rsidRPr="00DB7C8E">
        <w:rPr>
          <w:noProof/>
          <w:lang w:eastAsia="ru-RU"/>
        </w:rPr>
        <w:t>Дипломний проєкт складається із вступу, чотирьох розділів, висновків, переліку використаних джерел та додатків.</w:t>
      </w:r>
    </w:p>
    <w:p w14:paraId="524A06B7" w14:textId="09B0D293" w:rsidR="00F92D40" w:rsidRDefault="00F92D40" w:rsidP="00F92D40">
      <w:pPr>
        <w:rPr>
          <w:noProof/>
          <w:lang w:eastAsia="ru-RU"/>
        </w:rPr>
      </w:pPr>
      <w:r w:rsidRPr="00F92D40">
        <w:rPr>
          <w:noProof/>
          <w:lang w:eastAsia="ru-RU"/>
        </w:rPr>
        <w:t xml:space="preserve">У першому розділі </w:t>
      </w:r>
      <w:r w:rsidR="00244E29">
        <w:rPr>
          <w:noProof/>
          <w:lang w:eastAsia="ru-RU"/>
        </w:rPr>
        <w:t>(</w:t>
      </w:r>
      <w:r w:rsidRPr="00F92D40">
        <w:rPr>
          <w:noProof/>
          <w:lang w:eastAsia="ru-RU"/>
        </w:rPr>
        <w:t>«Теоретична частина»</w:t>
      </w:r>
      <w:r w:rsidR="00244E29">
        <w:rPr>
          <w:noProof/>
          <w:lang w:eastAsia="ru-RU"/>
        </w:rPr>
        <w:t>)</w:t>
      </w:r>
      <w:r w:rsidRPr="00F92D40">
        <w:rPr>
          <w:noProof/>
          <w:lang w:eastAsia="ru-RU"/>
        </w:rPr>
        <w:t xml:space="preserve"> розглянуто використані технології, предметну область, постановку задачі та вибір методу</w:t>
      </w:r>
      <w:r w:rsidR="004F4EE8">
        <w:rPr>
          <w:noProof/>
          <w:lang w:eastAsia="ru-RU"/>
        </w:rPr>
        <w:t xml:space="preserve"> </w:t>
      </w:r>
      <w:r w:rsidRPr="00F92D40">
        <w:rPr>
          <w:noProof/>
          <w:lang w:eastAsia="ru-RU"/>
        </w:rPr>
        <w:t>розв’язання.</w:t>
      </w:r>
    </w:p>
    <w:p w14:paraId="53A03381" w14:textId="7E8C11DB" w:rsidR="000F1412" w:rsidRPr="00DB7C8E" w:rsidRDefault="000F1412" w:rsidP="000F1412">
      <w:pPr>
        <w:rPr>
          <w:noProof/>
          <w:lang w:eastAsia="ru-RU"/>
        </w:rPr>
      </w:pPr>
      <w:r w:rsidRPr="00EB290B">
        <w:rPr>
          <w:noProof/>
          <w:lang w:eastAsia="ru-RU"/>
        </w:rPr>
        <w:t xml:space="preserve">Другий розділ </w:t>
      </w:r>
      <w:r w:rsidR="00244E29">
        <w:rPr>
          <w:noProof/>
          <w:lang w:eastAsia="ru-RU"/>
        </w:rPr>
        <w:t>(«</w:t>
      </w:r>
      <w:r w:rsidRPr="00EB290B">
        <w:rPr>
          <w:noProof/>
          <w:lang w:eastAsia="ru-RU"/>
        </w:rPr>
        <w:t>Практична частина</w:t>
      </w:r>
      <w:r w:rsidR="00244E29">
        <w:rPr>
          <w:noProof/>
          <w:lang w:eastAsia="ru-RU"/>
        </w:rPr>
        <w:t>»)</w:t>
      </w:r>
      <w:r w:rsidRPr="00EB290B">
        <w:rPr>
          <w:noProof/>
          <w:lang w:eastAsia="ru-RU"/>
        </w:rPr>
        <w:t xml:space="preserve"> містить інформаційну структуру моделі як програмного забезпечення, так і бази даних. Функціональна частина розкриває етап кодування при конструюванні програмного забезпечення.</w:t>
      </w:r>
    </w:p>
    <w:p w14:paraId="43E4AF1C" w14:textId="29F394EC" w:rsidR="000F1412" w:rsidRPr="00DB7C8E" w:rsidRDefault="000F1412" w:rsidP="000F1412">
      <w:pPr>
        <w:rPr>
          <w:noProof/>
          <w:lang w:eastAsia="ru-RU"/>
        </w:rPr>
      </w:pPr>
      <w:r w:rsidRPr="00DB7C8E">
        <w:rPr>
          <w:noProof/>
          <w:lang w:eastAsia="ru-RU"/>
        </w:rPr>
        <w:t xml:space="preserve">У розділі </w:t>
      </w:r>
      <w:r w:rsidR="00A23DE5">
        <w:rPr>
          <w:noProof/>
          <w:lang w:eastAsia="ru-RU"/>
        </w:rPr>
        <w:t>«</w:t>
      </w:r>
      <w:r w:rsidRPr="00DB7C8E">
        <w:rPr>
          <w:noProof/>
          <w:lang w:eastAsia="ru-RU"/>
        </w:rPr>
        <w:t>Економічна частина</w:t>
      </w:r>
      <w:r w:rsidR="00A23DE5">
        <w:rPr>
          <w:noProof/>
          <w:lang w:eastAsia="ru-RU"/>
        </w:rPr>
        <w:t>»</w:t>
      </w:r>
      <w:r w:rsidRPr="00DB7C8E">
        <w:rPr>
          <w:noProof/>
          <w:lang w:eastAsia="ru-RU"/>
        </w:rPr>
        <w:t xml:space="preserve"> прораховано витрати на створення проекту, повну собівартість і гуртову ціну програмного продукту.</w:t>
      </w:r>
    </w:p>
    <w:p w14:paraId="371E9772" w14:textId="4EABA1C1" w:rsidR="000F1412" w:rsidRPr="00DB7C8E" w:rsidRDefault="000F1412" w:rsidP="000F1412">
      <w:pPr>
        <w:rPr>
          <w:noProof/>
          <w:lang w:eastAsia="ru-RU"/>
        </w:rPr>
      </w:pPr>
      <w:r w:rsidRPr="00DB7C8E">
        <w:rPr>
          <w:noProof/>
          <w:lang w:eastAsia="ru-RU"/>
        </w:rPr>
        <w:t xml:space="preserve">У розділі </w:t>
      </w:r>
      <w:r w:rsidR="00A23DE5">
        <w:rPr>
          <w:noProof/>
          <w:lang w:eastAsia="ru-RU"/>
        </w:rPr>
        <w:t>«</w:t>
      </w:r>
      <w:r w:rsidRPr="00DB7C8E">
        <w:rPr>
          <w:noProof/>
          <w:lang w:eastAsia="ru-RU"/>
        </w:rPr>
        <w:t>Охорона праці</w:t>
      </w:r>
      <w:r w:rsidR="00A23DE5">
        <w:rPr>
          <w:noProof/>
          <w:lang w:eastAsia="ru-RU"/>
        </w:rPr>
        <w:t>»</w:t>
      </w:r>
      <w:r w:rsidRPr="00DB7C8E">
        <w:rPr>
          <w:noProof/>
          <w:lang w:eastAsia="ru-RU"/>
        </w:rPr>
        <w:t xml:space="preserve"> описано характеристику приміщення, в якому проходило написання проєкту. Також проведено аналіз умов праці</w:t>
      </w:r>
      <w:r w:rsidR="000054BE">
        <w:rPr>
          <w:noProof/>
          <w:lang w:eastAsia="ru-RU"/>
        </w:rPr>
        <w:t>.</w:t>
      </w:r>
    </w:p>
    <w:p w14:paraId="2BA4B4D3" w14:textId="6CEC46F2" w:rsidR="000F1412" w:rsidRPr="00DB7C8E" w:rsidRDefault="000F1412" w:rsidP="000F1412">
      <w:bookmarkStart w:id="4" w:name="_Hlk198396920"/>
      <w:r w:rsidRPr="00DB7C8E">
        <w:t>Ключові слова:</w:t>
      </w:r>
      <w:r w:rsidR="007B7E2A">
        <w:t xml:space="preserve"> </w:t>
      </w:r>
      <w:r w:rsidR="007B7E2A" w:rsidRPr="007B7E2A">
        <w:t>Онлайн-опитування, Anti-Fraud система, унікальність голосів, голосування без реєстрації, відбиток браузера, хешування IP-адрес, клієнт-серверна архітектура, REST API, React</w:t>
      </w:r>
      <w:r w:rsidR="007B7E2A">
        <w:t>,</w:t>
      </w:r>
      <w:r w:rsidR="007B7E2A" w:rsidRPr="007B7E2A">
        <w:t xml:space="preserve"> Node.js, PostgreSQL</w:t>
      </w:r>
      <w:r w:rsidR="007B7E2A">
        <w:t>.</w:t>
      </w:r>
    </w:p>
    <w:bookmarkEnd w:id="4"/>
    <w:p w14:paraId="68B9D645" w14:textId="441081AC" w:rsidR="000F1412" w:rsidRPr="00DB7C8E" w:rsidRDefault="000F1412" w:rsidP="000F1412">
      <w:r w:rsidRPr="00DB7C8E">
        <w:t xml:space="preserve">Обсяг пояснювальної записки: </w:t>
      </w:r>
      <w:r w:rsidR="00A14F79">
        <w:t>17</w:t>
      </w:r>
      <w:r w:rsidR="00E72415">
        <w:t>1</w:t>
      </w:r>
      <w:r w:rsidRPr="00DB7C8E">
        <w:t xml:space="preserve"> сторін</w:t>
      </w:r>
      <w:r w:rsidR="00A14F79">
        <w:t>ки</w:t>
      </w:r>
      <w:r w:rsidRPr="00DB7C8E">
        <w:t>.</w:t>
      </w:r>
    </w:p>
    <w:p w14:paraId="7EB95CE0" w14:textId="3C5BAF20" w:rsidR="000F1412" w:rsidRPr="00DB7C8E" w:rsidRDefault="000F1412" w:rsidP="005C5500">
      <w:pPr>
        <w:pStyle w:val="a4"/>
        <w:ind w:firstLine="709"/>
        <w:rPr>
          <w:rFonts w:cs="Times New Roman"/>
          <w:color w:val="FF0000"/>
          <w:szCs w:val="28"/>
        </w:rPr>
        <w:sectPr w:rsidR="000F1412" w:rsidRPr="00DB7C8E" w:rsidSect="000F1412">
          <w:pgSz w:w="11906" w:h="16838"/>
          <w:pgMar w:top="1134" w:right="851" w:bottom="1134" w:left="1701" w:header="709" w:footer="1203" w:gutter="0"/>
          <w:cols w:space="720"/>
        </w:sectPr>
      </w:pPr>
      <w:r w:rsidRPr="00DB7C8E">
        <w:t xml:space="preserve">Перелік додатків: </w:t>
      </w:r>
      <w:r w:rsidR="007D6CD1">
        <w:t>діагра</w:t>
      </w:r>
      <w:r w:rsidR="00015D02">
        <w:t>м</w:t>
      </w:r>
      <w:r w:rsidR="007D6CD1">
        <w:t>а варіантів використан</w:t>
      </w:r>
      <w:r w:rsidR="00015D02">
        <w:t>ня</w:t>
      </w:r>
      <w:r w:rsidRPr="007D6CD1">
        <w:t xml:space="preserve">, </w:t>
      </w:r>
      <w:r w:rsidR="00015D02">
        <w:t xml:space="preserve">діаграма потоків даних, </w:t>
      </w:r>
      <w:r w:rsidRPr="007D6CD1">
        <w:t xml:space="preserve">схема бази даних, </w:t>
      </w:r>
      <w:r w:rsidR="00785C66">
        <w:t>блок-схеми алгоритмів програмних модулів</w:t>
      </w:r>
      <w:r w:rsidRPr="007D6CD1">
        <w:t>, лістинг програмного коду</w:t>
      </w:r>
      <w:r w:rsidRPr="007D6CD1">
        <w:rPr>
          <w:rFonts w:cs="Times New Roman"/>
          <w:szCs w:val="28"/>
        </w:rPr>
        <w:t>.</w:t>
      </w:r>
    </w:p>
    <w:p w14:paraId="282CF93C" w14:textId="2C9A09BE" w:rsidR="000F1412" w:rsidRPr="006F70A9" w:rsidRDefault="000F1412" w:rsidP="000F1412">
      <w:pPr>
        <w:tabs>
          <w:tab w:val="left" w:pos="9356"/>
        </w:tabs>
        <w:ind w:right="-5" w:firstLine="0"/>
        <w:rPr>
          <w:szCs w:val="28"/>
          <w:lang w:val="en-US"/>
        </w:rPr>
      </w:pPr>
      <w:r w:rsidRPr="006F70A9">
        <w:rPr>
          <w:szCs w:val="28"/>
          <w:lang w:val="en-US"/>
        </w:rPr>
        <w:lastRenderedPageBreak/>
        <w:t>Project author:</w:t>
      </w:r>
      <w:r w:rsidRPr="006F70A9">
        <w:rPr>
          <w:szCs w:val="28"/>
          <w:u w:val="single"/>
          <w:lang w:val="en-US"/>
        </w:rPr>
        <w:t xml:space="preserve"> </w:t>
      </w:r>
      <w:r w:rsidR="00A076EB" w:rsidRPr="006F70A9">
        <w:rPr>
          <w:szCs w:val="28"/>
          <w:u w:val="single"/>
          <w:lang w:val="en-US"/>
        </w:rPr>
        <w:t>Kovalchuk</w:t>
      </w:r>
      <w:r w:rsidR="00F02BD6" w:rsidRPr="006F70A9">
        <w:rPr>
          <w:szCs w:val="28"/>
          <w:u w:val="single"/>
          <w:lang w:val="en-US"/>
        </w:rPr>
        <w:t xml:space="preserve"> Oleksandr</w:t>
      </w:r>
      <w:r w:rsidRPr="006F70A9">
        <w:rPr>
          <w:szCs w:val="28"/>
          <w:u w:val="single"/>
          <w:lang w:val="en-US"/>
        </w:rPr>
        <w:tab/>
      </w:r>
    </w:p>
    <w:p w14:paraId="60623003" w14:textId="317CD775" w:rsidR="000F1412" w:rsidRPr="006F70A9" w:rsidRDefault="000F1412" w:rsidP="000F1412">
      <w:pPr>
        <w:tabs>
          <w:tab w:val="left" w:pos="9356"/>
        </w:tabs>
        <w:ind w:right="-5" w:firstLine="0"/>
        <w:rPr>
          <w:szCs w:val="28"/>
          <w:lang w:val="en-US"/>
        </w:rPr>
      </w:pPr>
      <w:r w:rsidRPr="006F70A9">
        <w:rPr>
          <w:szCs w:val="28"/>
          <w:lang w:val="en-US"/>
        </w:rPr>
        <w:t>Project subject:</w:t>
      </w:r>
      <w:r w:rsidR="00F02BD6" w:rsidRPr="006F70A9">
        <w:rPr>
          <w:lang w:val="en-US"/>
        </w:rPr>
        <w:t xml:space="preserve"> </w:t>
      </w:r>
      <w:r w:rsidR="00F02BD6" w:rsidRPr="00AD771F">
        <w:rPr>
          <w:szCs w:val="28"/>
          <w:u w:val="single"/>
          <w:lang w:val="en-US"/>
        </w:rPr>
        <w:t>Development of a system for quick online surveys with uniqueness control</w:t>
      </w:r>
      <w:r w:rsidRPr="006F70A9">
        <w:rPr>
          <w:szCs w:val="28"/>
          <w:u w:val="single"/>
          <w:lang w:val="en-US"/>
        </w:rPr>
        <w:tab/>
      </w:r>
    </w:p>
    <w:p w14:paraId="31D8CC4A" w14:textId="3AAA8B04" w:rsidR="000F1412" w:rsidRPr="006F70A9" w:rsidRDefault="000F1412" w:rsidP="000F1412">
      <w:pPr>
        <w:tabs>
          <w:tab w:val="left" w:pos="9356"/>
        </w:tabs>
        <w:ind w:right="-5" w:firstLine="0"/>
        <w:rPr>
          <w:szCs w:val="28"/>
          <w:lang w:val="en-US"/>
        </w:rPr>
      </w:pPr>
      <w:r w:rsidRPr="006F70A9">
        <w:rPr>
          <w:szCs w:val="28"/>
          <w:lang w:val="en-US"/>
        </w:rPr>
        <w:t>Supervisor:</w:t>
      </w:r>
      <w:r w:rsidRPr="006F70A9">
        <w:rPr>
          <w:szCs w:val="28"/>
          <w:u w:val="single"/>
          <w:lang w:val="en-US"/>
        </w:rPr>
        <w:t xml:space="preserve"> lect. </w:t>
      </w:r>
      <w:r w:rsidR="004339D7" w:rsidRPr="006F70A9">
        <w:rPr>
          <w:szCs w:val="28"/>
          <w:u w:val="single"/>
          <w:lang w:val="en-US"/>
        </w:rPr>
        <w:t>Andrii Saienko</w:t>
      </w:r>
      <w:r w:rsidRPr="006F70A9">
        <w:rPr>
          <w:szCs w:val="28"/>
          <w:u w:val="single"/>
          <w:lang w:val="en-US"/>
        </w:rPr>
        <w:tab/>
      </w:r>
    </w:p>
    <w:p w14:paraId="273D752E" w14:textId="27FE0B78" w:rsidR="006353F3" w:rsidRPr="006353F3" w:rsidRDefault="000F1412" w:rsidP="006353F3">
      <w:pPr>
        <w:tabs>
          <w:tab w:val="left" w:pos="9356"/>
        </w:tabs>
        <w:ind w:right="-5" w:firstLine="0"/>
        <w:rPr>
          <w:szCs w:val="28"/>
          <w:u w:val="single"/>
          <w:lang w:val="en-US"/>
        </w:rPr>
      </w:pPr>
      <w:r w:rsidRPr="006F70A9">
        <w:rPr>
          <w:color w:val="000000" w:themeColor="text1"/>
          <w:szCs w:val="28"/>
          <w:lang w:val="en-US"/>
        </w:rPr>
        <w:t>Reviewer</w:t>
      </w:r>
      <w:r w:rsidRPr="006F70A9">
        <w:rPr>
          <w:szCs w:val="28"/>
          <w:lang w:val="en-US"/>
        </w:rPr>
        <w:t>:</w:t>
      </w:r>
      <w:r w:rsidR="006353F3">
        <w:rPr>
          <w:szCs w:val="28"/>
          <w:u w:val="single"/>
        </w:rPr>
        <w:t xml:space="preserve"> </w:t>
      </w:r>
      <w:r w:rsidR="006353F3" w:rsidRPr="006353F3">
        <w:rPr>
          <w:szCs w:val="28"/>
          <w:u w:val="single"/>
          <w:lang w:val="en-US"/>
        </w:rPr>
        <w:t>Doctor of Philosophy in Physics and Mathematics, Associate Professor of the Department of Informatics and Physico-Mathematical Disciplines of the</w:t>
      </w:r>
    </w:p>
    <w:p w14:paraId="7BC53A60" w14:textId="77777777" w:rsidR="006353F3" w:rsidRPr="006353F3" w:rsidRDefault="006353F3" w:rsidP="006353F3">
      <w:pPr>
        <w:tabs>
          <w:tab w:val="left" w:pos="9356"/>
        </w:tabs>
        <w:ind w:right="-5" w:firstLine="0"/>
        <w:rPr>
          <w:szCs w:val="28"/>
          <w:u w:val="single"/>
          <w:lang w:val="en-US"/>
        </w:rPr>
      </w:pPr>
      <w:r w:rsidRPr="006353F3">
        <w:rPr>
          <w:szCs w:val="28"/>
          <w:u w:val="single"/>
          <w:lang w:val="en-US"/>
        </w:rPr>
        <w:t>Faculty of Information Technologies of the State Higher Educational Institution</w:t>
      </w:r>
    </w:p>
    <w:p w14:paraId="65220D9E" w14:textId="031D9B41" w:rsidR="000F1412" w:rsidRPr="006353F3" w:rsidRDefault="006353F3" w:rsidP="006353F3">
      <w:pPr>
        <w:tabs>
          <w:tab w:val="left" w:pos="9356"/>
        </w:tabs>
        <w:ind w:right="-5" w:firstLine="0"/>
        <w:rPr>
          <w:szCs w:val="28"/>
          <w:u w:val="single"/>
          <w:lang w:val="en-US"/>
        </w:rPr>
      </w:pPr>
      <w:r w:rsidRPr="006353F3">
        <w:rPr>
          <w:szCs w:val="28"/>
          <w:u w:val="single"/>
          <w:lang w:val="en-US"/>
        </w:rPr>
        <w:t>&amp;quot;Uzhhorod National University&amp;quot; Vasyl Morokhovych</w:t>
      </w:r>
      <w:r w:rsidRPr="006353F3">
        <w:rPr>
          <w:szCs w:val="28"/>
          <w:u w:val="single"/>
        </w:rPr>
        <w:tab/>
      </w:r>
    </w:p>
    <w:p w14:paraId="66716553" w14:textId="77777777" w:rsidR="000F1412" w:rsidRPr="006F70A9" w:rsidRDefault="000F1412" w:rsidP="000F1412">
      <w:pPr>
        <w:tabs>
          <w:tab w:val="left" w:pos="9360"/>
        </w:tabs>
        <w:ind w:right="-5" w:firstLine="0"/>
        <w:rPr>
          <w:szCs w:val="28"/>
          <w:lang w:val="en-US"/>
        </w:rPr>
      </w:pPr>
      <w:r w:rsidRPr="006F70A9">
        <w:rPr>
          <w:szCs w:val="28"/>
          <w:lang w:val="en-US"/>
        </w:rPr>
        <w:t xml:space="preserve">Date: “_____”_____________2026 </w:t>
      </w:r>
    </w:p>
    <w:p w14:paraId="274915D1" w14:textId="77777777" w:rsidR="000F1412" w:rsidRPr="006F70A9" w:rsidRDefault="000F1412" w:rsidP="000F1412">
      <w:pPr>
        <w:tabs>
          <w:tab w:val="left" w:pos="4860"/>
        </w:tabs>
        <w:ind w:right="4315" w:firstLine="0"/>
        <w:rPr>
          <w:szCs w:val="28"/>
          <w:lang w:val="en-US"/>
        </w:rPr>
      </w:pPr>
    </w:p>
    <w:p w14:paraId="39D6C5A6" w14:textId="77777777" w:rsidR="000F1412" w:rsidRPr="006F70A9" w:rsidRDefault="000F1412" w:rsidP="000F1412">
      <w:pPr>
        <w:pStyle w:val="affa"/>
        <w:ind w:firstLine="0"/>
        <w:jc w:val="center"/>
        <w:rPr>
          <w:caps/>
          <w:szCs w:val="28"/>
          <w:lang w:val="en-US"/>
        </w:rPr>
      </w:pPr>
      <w:bookmarkStart w:id="5" w:name="h.f030ead72fbb"/>
      <w:bookmarkStart w:id="6" w:name="anotation(eng)"/>
      <w:bookmarkEnd w:id="5"/>
      <w:r w:rsidRPr="006F70A9">
        <w:rPr>
          <w:caps/>
          <w:szCs w:val="28"/>
          <w:lang w:val="en-US"/>
        </w:rPr>
        <w:t>Annotation</w:t>
      </w:r>
      <w:bookmarkEnd w:id="6"/>
    </w:p>
    <w:p w14:paraId="69DB69E4" w14:textId="32F7A20F" w:rsidR="00527361" w:rsidRPr="00527361" w:rsidRDefault="00527361" w:rsidP="000F1412">
      <w:pPr>
        <w:rPr>
          <w:lang w:val="en-US" w:eastAsia="ru-RU"/>
        </w:rPr>
      </w:pPr>
      <w:r w:rsidRPr="00527361">
        <w:rPr>
          <w:lang w:val="en-US" w:eastAsia="ru-RU"/>
        </w:rPr>
        <w:t>The first section ("Theoretical Part") discusses the technologies used, the subject area, the problem statement, and the choice of solution method.</w:t>
      </w:r>
    </w:p>
    <w:p w14:paraId="03929852" w14:textId="77F76B47" w:rsidR="000F1412" w:rsidRPr="006F70A9" w:rsidRDefault="000F1412" w:rsidP="000F1412">
      <w:pPr>
        <w:rPr>
          <w:lang w:val="en-US" w:eastAsia="ru-RU"/>
        </w:rPr>
      </w:pPr>
      <w:r w:rsidRPr="006F70A9">
        <w:rPr>
          <w:lang w:val="en-US" w:eastAsia="ru-RU"/>
        </w:rPr>
        <w:t>The second section (“Practical part”) contains the information structure of the model of both the software and the database. The functional part reveals the coding stage when designing software.</w:t>
      </w:r>
    </w:p>
    <w:p w14:paraId="29EA2A67" w14:textId="77777777" w:rsidR="000F1412" w:rsidRPr="006F70A9" w:rsidRDefault="000F1412" w:rsidP="000F1412">
      <w:pPr>
        <w:rPr>
          <w:lang w:val="en-US" w:eastAsia="ru-RU"/>
        </w:rPr>
      </w:pPr>
      <w:r w:rsidRPr="006F70A9">
        <w:rPr>
          <w:lang w:val="en-US" w:eastAsia="ru-RU"/>
        </w:rPr>
        <w:t>In the section “Economic part” are calculated the costs for project creation, the full cost and the total price of the software product.</w:t>
      </w:r>
    </w:p>
    <w:p w14:paraId="6257BC38" w14:textId="311808D9" w:rsidR="0065599F" w:rsidRPr="0065599F" w:rsidRDefault="0065599F" w:rsidP="0065599F">
      <w:pPr>
        <w:rPr>
          <w:lang w:val="en-US" w:eastAsia="ru-RU"/>
        </w:rPr>
      </w:pPr>
      <w:r w:rsidRPr="0065599F">
        <w:rPr>
          <w:lang w:val="en-US" w:eastAsia="ru-RU"/>
        </w:rPr>
        <w:t xml:space="preserve">The </w:t>
      </w:r>
      <w:r w:rsidR="00A23DE5" w:rsidRPr="006F70A9">
        <w:rPr>
          <w:lang w:val="en-US" w:eastAsia="ru-RU"/>
        </w:rPr>
        <w:t>“</w:t>
      </w:r>
      <w:r w:rsidRPr="0065599F">
        <w:rPr>
          <w:lang w:val="en-US" w:eastAsia="ru-RU"/>
        </w:rPr>
        <w:t>Occupational Safety</w:t>
      </w:r>
      <w:r w:rsidR="00A23DE5" w:rsidRPr="006F70A9">
        <w:rPr>
          <w:lang w:val="en-US" w:eastAsia="ru-RU"/>
        </w:rPr>
        <w:t>”</w:t>
      </w:r>
      <w:r w:rsidRPr="0065599F">
        <w:rPr>
          <w:lang w:val="en-US" w:eastAsia="ru-RU"/>
        </w:rPr>
        <w:t xml:space="preserve"> section describes the characteristics of the premises in which the project was written. An analysis of working conditions was also conducted.</w:t>
      </w:r>
    </w:p>
    <w:p w14:paraId="4757B571" w14:textId="30AC702A" w:rsidR="000F1412" w:rsidRPr="0029207B" w:rsidRDefault="000F1412" w:rsidP="000F1412">
      <w:pPr>
        <w:rPr>
          <w:rFonts w:eastAsia="MS Mincho" w:cs="Times New Roman"/>
          <w:szCs w:val="28"/>
        </w:rPr>
      </w:pPr>
      <w:r w:rsidRPr="006F70A9">
        <w:rPr>
          <w:rFonts w:eastAsia="MS Mincho" w:cs="Times New Roman"/>
          <w:szCs w:val="28"/>
          <w:lang w:val="en-US" w:eastAsia="ru-RU"/>
        </w:rPr>
        <w:t xml:space="preserve">Keywords: </w:t>
      </w:r>
      <w:r w:rsidR="0029207B" w:rsidRPr="0029207B">
        <w:rPr>
          <w:rFonts w:eastAsia="MS Mincho" w:cs="Times New Roman"/>
          <w:szCs w:val="28"/>
          <w:lang w:val="en-US" w:eastAsia="ru-RU"/>
        </w:rPr>
        <w:t>Online poll, Anti-Fraud system, vote uniqueness, voting without registration, browser fingerprint, IP address hashing, client-server architecture, REST API, React / Node.js, PostgreSQL</w:t>
      </w:r>
      <w:r w:rsidR="0029207B">
        <w:rPr>
          <w:rFonts w:eastAsia="MS Mincho" w:cs="Times New Roman"/>
          <w:szCs w:val="28"/>
          <w:lang w:eastAsia="ru-RU"/>
        </w:rPr>
        <w:t>.</w:t>
      </w:r>
    </w:p>
    <w:p w14:paraId="0AD883B6" w14:textId="131C4A70" w:rsidR="000F1412" w:rsidRPr="006F70A9" w:rsidRDefault="000F1412" w:rsidP="000F1412">
      <w:pPr>
        <w:rPr>
          <w:rFonts w:eastAsia="MS Mincho" w:cs="Times New Roman"/>
          <w:szCs w:val="28"/>
          <w:lang w:val="en-US" w:eastAsia="ru-RU"/>
        </w:rPr>
      </w:pPr>
      <w:r w:rsidRPr="006F70A9">
        <w:rPr>
          <w:rFonts w:eastAsia="MS Mincho" w:cs="Times New Roman"/>
          <w:szCs w:val="28"/>
          <w:lang w:val="en-US" w:eastAsia="ru-RU"/>
        </w:rPr>
        <w:t xml:space="preserve">Explanatory note volume: </w:t>
      </w:r>
      <w:r w:rsidR="000845A9">
        <w:rPr>
          <w:rFonts w:eastAsia="MS Mincho" w:cs="Times New Roman"/>
          <w:szCs w:val="28"/>
          <w:lang w:eastAsia="ru-RU"/>
        </w:rPr>
        <w:t>17</w:t>
      </w:r>
      <w:r w:rsidR="00E72415">
        <w:rPr>
          <w:rFonts w:eastAsia="MS Mincho" w:cs="Times New Roman"/>
          <w:szCs w:val="28"/>
          <w:lang w:eastAsia="ru-RU"/>
        </w:rPr>
        <w:t>1</w:t>
      </w:r>
      <w:r w:rsidRPr="006F70A9">
        <w:rPr>
          <w:rFonts w:eastAsia="MS Mincho" w:cs="Times New Roman"/>
          <w:szCs w:val="28"/>
          <w:lang w:val="en-US" w:eastAsia="ru-RU"/>
        </w:rPr>
        <w:t xml:space="preserve"> pages.</w:t>
      </w:r>
    </w:p>
    <w:p w14:paraId="2F419C35" w14:textId="427C4AA4" w:rsidR="00986EE3" w:rsidRPr="00DB7C8E" w:rsidRDefault="006B546D" w:rsidP="000F1412">
      <w:pPr>
        <w:pStyle w:val="affd"/>
        <w:rPr>
          <w:rFonts w:eastAsia="MS Mincho"/>
        </w:rPr>
      </w:pPr>
      <w:r w:rsidRPr="006F70A9">
        <w:rPr>
          <w:rFonts w:eastAsia="MS Mincho"/>
          <w:lang w:val="en-US" w:eastAsia="ru-RU"/>
        </w:rPr>
        <w:t>List of applications: use case diagram, data flow diagram, database diagram, flowcharts of software module algorithms, program code listing.</w:t>
      </w:r>
      <w:r w:rsidR="00986EE3" w:rsidRPr="00DB7C8E">
        <w:br w:type="page"/>
      </w:r>
    </w:p>
    <w:p w14:paraId="031274D9" w14:textId="77777777" w:rsidR="00986EE3" w:rsidRPr="0086139A" w:rsidRDefault="0086139A" w:rsidP="000F1412">
      <w:pPr>
        <w:pStyle w:val="FakeTitle"/>
        <w:rPr>
          <w:noProof/>
        </w:rPr>
      </w:pPr>
      <w:r w:rsidRPr="0086139A">
        <w:lastRenderedPageBreak/>
        <w:t>ПЕРЕЛІК УМОВНИХ ПОЗНАЧЕНЬ, СИМВОЛІВ, ОДИНИЦЬ І ТЕРМІНІВ</w:t>
      </w:r>
    </w:p>
    <w:tbl>
      <w:tblPr>
        <w:tblStyle w:val="afe"/>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39"/>
        <w:gridCol w:w="6705"/>
      </w:tblGrid>
      <w:tr w:rsidR="00C33535" w:rsidRPr="00DB7C8E" w14:paraId="386AFFFD" w14:textId="77777777" w:rsidTr="005B3A4D">
        <w:trPr>
          <w:trHeight w:val="751"/>
        </w:trPr>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76196944" w14:textId="1D0DC5FB" w:rsidR="00C33535" w:rsidRPr="00DB7C8E" w:rsidRDefault="0092493B" w:rsidP="0086139A">
            <w:pPr>
              <w:ind w:firstLine="0"/>
              <w:rPr>
                <w:szCs w:val="28"/>
              </w:rPr>
            </w:pPr>
            <w:r w:rsidRPr="0092493B">
              <w:t>ACID</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hideMark/>
          </w:tcPr>
          <w:p w14:paraId="47E85E00" w14:textId="73752C7B" w:rsidR="00C33535" w:rsidRPr="00DB7C8E" w:rsidRDefault="0030174B" w:rsidP="0086139A">
            <w:pPr>
              <w:ind w:firstLine="0"/>
              <w:rPr>
                <w:szCs w:val="28"/>
              </w:rPr>
            </w:pPr>
            <w:r w:rsidRPr="0030174B">
              <w:rPr>
                <w:szCs w:val="28"/>
              </w:rPr>
              <w:t>набір вимог до транзакційної системи баз даних (атомарність, узгодженість, ізольованість, довговічність), що гарантує надійність збереження інформації</w:t>
            </w:r>
          </w:p>
        </w:tc>
      </w:tr>
      <w:tr w:rsidR="00655803" w:rsidRPr="00DB7C8E" w14:paraId="00F1D349" w14:textId="77777777" w:rsidTr="005B3A4D">
        <w:trPr>
          <w:trHeight w:val="510"/>
        </w:trPr>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7BEB6C84" w14:textId="23C510ED" w:rsidR="00655803" w:rsidRPr="00DB7C8E" w:rsidRDefault="0030174B" w:rsidP="0086139A">
            <w:pPr>
              <w:ind w:firstLine="0"/>
            </w:pPr>
            <w:r w:rsidRPr="0030174B">
              <w:t>API</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11AEFB78" w14:textId="7E4E37CE" w:rsidR="00655803" w:rsidRPr="00DB7C8E" w:rsidRDefault="009B52C4" w:rsidP="0086139A">
            <w:pPr>
              <w:ind w:firstLine="0"/>
            </w:pPr>
            <w:r w:rsidRPr="009B52C4">
              <w:t>(Application Programming Interface) набір визначених правил та протоколів, за якими різні програмні компоненти взаємодіють між собою</w:t>
            </w:r>
          </w:p>
        </w:tc>
      </w:tr>
      <w:tr w:rsidR="00655803" w:rsidRPr="00DB7C8E" w14:paraId="564D9037"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58433CD5" w14:textId="7DD7587C" w:rsidR="00655803" w:rsidRPr="00DB7C8E" w:rsidRDefault="003B020C" w:rsidP="0086139A">
            <w:pPr>
              <w:ind w:firstLine="0"/>
            </w:pPr>
            <w:r w:rsidRPr="003B020C">
              <w:t>Fingerprint</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2681A2C1" w14:textId="7FFB78C5" w:rsidR="00655803" w:rsidRPr="00DB7C8E" w:rsidRDefault="003B020C" w:rsidP="0086139A">
            <w:pPr>
              <w:ind w:firstLine="0"/>
            </w:pPr>
            <w:r w:rsidRPr="003B020C">
              <w:t>цифровий відбиток пристрою; унікальний ідентифікатор, сформований на основі збору технічних параметрів програмного та апаратного забезпечення клієнта без використання персональних даних</w:t>
            </w:r>
          </w:p>
        </w:tc>
      </w:tr>
      <w:tr w:rsidR="00655803" w:rsidRPr="00DB7C8E" w14:paraId="3C2A30DC"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78A28078" w14:textId="23D6EFF0" w:rsidR="00655803" w:rsidRPr="00DB7C8E" w:rsidRDefault="0069148E" w:rsidP="0086139A">
            <w:pPr>
              <w:ind w:firstLine="0"/>
              <w:rPr>
                <w:szCs w:val="28"/>
              </w:rPr>
            </w:pPr>
            <w:r w:rsidRPr="0069148E">
              <w:t>Fastify</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0D276A6B" w14:textId="596AC800" w:rsidR="00655803" w:rsidRPr="00DB7C8E" w:rsidRDefault="0069148E" w:rsidP="0086139A">
            <w:pPr>
              <w:ind w:firstLine="0"/>
              <w:rPr>
                <w:szCs w:val="28"/>
              </w:rPr>
            </w:pPr>
            <w:r w:rsidRPr="0069148E">
              <w:t>високопродуктивний вебфреймворк для розробки серверних застосунків, орієнтований на максимальну швидкість обробки мережевих запитів</w:t>
            </w:r>
          </w:p>
        </w:tc>
      </w:tr>
      <w:tr w:rsidR="00655803" w:rsidRPr="00DB7C8E" w14:paraId="416896D7"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39A14549" w14:textId="76E0DF7A" w:rsidR="00655803" w:rsidRPr="00DB7C8E" w:rsidRDefault="00516AE2" w:rsidP="0086139A">
            <w:pPr>
              <w:ind w:firstLine="0"/>
            </w:pPr>
            <w:r w:rsidRPr="00516AE2">
              <w:t>Node.js</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7AEBC16E" w14:textId="5A5AE18C" w:rsidR="00655803" w:rsidRPr="00DB7C8E" w:rsidRDefault="00516AE2" w:rsidP="0086139A">
            <w:pPr>
              <w:ind w:firstLine="0"/>
            </w:pPr>
            <w:r w:rsidRPr="00516AE2">
              <w:t>програмна платформа, що перетворює код JavaScript на мову загального призначення та дозволяє виконувати його на стороні сервера</w:t>
            </w:r>
          </w:p>
        </w:tc>
      </w:tr>
      <w:tr w:rsidR="00655803" w:rsidRPr="00DB7C8E" w14:paraId="24415323"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646F95F0" w14:textId="2A256FEE" w:rsidR="00655803" w:rsidRPr="00DB7C8E" w:rsidRDefault="00CF0748" w:rsidP="0086139A">
            <w:pPr>
              <w:ind w:firstLine="0"/>
            </w:pPr>
            <w:r w:rsidRPr="00CF0748">
              <w:t>ORM</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27D7FE3E" w14:textId="62D602C3" w:rsidR="00655803" w:rsidRPr="00DB7C8E" w:rsidRDefault="00CF0748" w:rsidP="0086139A">
            <w:pPr>
              <w:ind w:firstLine="0"/>
            </w:pPr>
            <w:r w:rsidRPr="00CF0748">
              <w:t>(Object-Relational Mapping) технологія програмування, яка пов</w:t>
            </w:r>
            <w:r w:rsidR="002E0933">
              <w:t>’</w:t>
            </w:r>
            <w:r w:rsidRPr="00CF0748">
              <w:t>язує бази даних з концепціями об</w:t>
            </w:r>
            <w:r w:rsidR="002E0933">
              <w:t>’</w:t>
            </w:r>
            <w:r w:rsidRPr="00CF0748">
              <w:t>єктно-орієнтованих мов програмування</w:t>
            </w:r>
          </w:p>
        </w:tc>
      </w:tr>
      <w:tr w:rsidR="00586410" w:rsidRPr="00DB7C8E" w14:paraId="2ECAD8A3"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791F2B8B" w14:textId="35D82D29" w:rsidR="00586410" w:rsidRPr="00DB7C8E" w:rsidRDefault="00CF0748" w:rsidP="0086139A">
            <w:pPr>
              <w:ind w:firstLine="0"/>
              <w:rPr>
                <w:szCs w:val="28"/>
              </w:rPr>
            </w:pPr>
            <w:r w:rsidRPr="00CF0748">
              <w:t>PostgreSQL</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3BD67ECA" w14:textId="55EE8028" w:rsidR="00586410" w:rsidRPr="00DB7C8E" w:rsidRDefault="00257650" w:rsidP="0086139A">
            <w:pPr>
              <w:ind w:firstLine="0"/>
              <w:rPr>
                <w:szCs w:val="28"/>
              </w:rPr>
            </w:pPr>
            <w:r w:rsidRPr="00257650">
              <w:t>потужна об</w:t>
            </w:r>
            <w:r w:rsidR="002E0933">
              <w:t>’</w:t>
            </w:r>
            <w:r w:rsidRPr="00257650">
              <w:t>єктно-реляційна система керування базами даних із відкритим вихідним кодом</w:t>
            </w:r>
          </w:p>
        </w:tc>
      </w:tr>
      <w:tr w:rsidR="00586410" w:rsidRPr="00DB7C8E" w14:paraId="331E9BA6"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36E5A31B" w14:textId="1CD80007" w:rsidR="00586410" w:rsidRPr="00DB7C8E" w:rsidRDefault="00522937" w:rsidP="0086139A">
            <w:pPr>
              <w:ind w:firstLine="0"/>
            </w:pPr>
            <w:r w:rsidRPr="00522937">
              <w:rPr>
                <w:lang w:eastAsia="ru-RU"/>
              </w:rPr>
              <w:t>Prisma ORM</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22AF1E00" w14:textId="4B6113B1" w:rsidR="00586410" w:rsidRPr="00DB7C8E" w:rsidRDefault="00522937" w:rsidP="0086139A">
            <w:pPr>
              <w:ind w:firstLine="0"/>
            </w:pPr>
            <w:r w:rsidRPr="00522937">
              <w:t>сучасний інструмент об</w:t>
            </w:r>
            <w:r w:rsidR="002E0933">
              <w:t>’</w:t>
            </w:r>
            <w:r w:rsidRPr="00522937">
              <w:t>єктно-реляційного відображення, який використовується для безпечної та типізованої взаємодії програмного коду з базою даних</w:t>
            </w:r>
          </w:p>
        </w:tc>
      </w:tr>
      <w:tr w:rsidR="00586410" w:rsidRPr="00DB7C8E" w14:paraId="54E0A0DD"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38460B3E" w14:textId="77777777" w:rsidR="00586410" w:rsidRPr="00DB7C8E" w:rsidRDefault="00586410" w:rsidP="0086139A">
            <w:pPr>
              <w:ind w:firstLine="0"/>
              <w:rPr>
                <w:lang w:eastAsia="ru-RU"/>
              </w:rPr>
            </w:pPr>
            <w:r w:rsidRPr="00DB7C8E">
              <w:lastRenderedPageBreak/>
              <w:t>React</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722A1E7D" w14:textId="77777777" w:rsidR="00586410" w:rsidRPr="00DB7C8E" w:rsidRDefault="00586410" w:rsidP="0086139A">
            <w:pPr>
              <w:ind w:firstLine="0"/>
            </w:pPr>
            <w:r w:rsidRPr="00DB7C8E">
              <w:t>JavaScript-бібліотека для створення інтерфейсів користувача. Забезпечує побудову компонентної структури фронтенд</w:t>
            </w:r>
            <w:r w:rsidR="00C008A0" w:rsidRPr="00DB7C8E">
              <w:t>у для динамічних вебзастосунків</w:t>
            </w:r>
          </w:p>
        </w:tc>
      </w:tr>
      <w:tr w:rsidR="00586410" w:rsidRPr="00DB7C8E" w14:paraId="5A855387"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48881713" w14:textId="4E806D8C" w:rsidR="00586410" w:rsidRPr="00DB7C8E" w:rsidRDefault="00D52E0E" w:rsidP="0086139A">
            <w:pPr>
              <w:ind w:firstLine="0"/>
              <w:rPr>
                <w:szCs w:val="28"/>
              </w:rPr>
            </w:pPr>
            <w:r w:rsidRPr="00D52E0E">
              <w:t>Rate Limiting</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27EA171C" w14:textId="4D5C971E" w:rsidR="00586410" w:rsidRPr="00DB7C8E" w:rsidRDefault="003347FA" w:rsidP="0086139A">
            <w:pPr>
              <w:ind w:firstLine="0"/>
            </w:pPr>
            <w:r w:rsidRPr="003347FA">
              <w:t>механізм обмеження частоти мережевих запитів від одного клієнта за певну одиницю часу для захисту системи від перевантажень та атак</w:t>
            </w:r>
          </w:p>
        </w:tc>
      </w:tr>
      <w:tr w:rsidR="00586410" w:rsidRPr="00DB7C8E" w14:paraId="053A21F2"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47E25163" w14:textId="79FE97B7" w:rsidR="00586410" w:rsidRPr="00DB7C8E" w:rsidRDefault="004E29C0" w:rsidP="0086139A">
            <w:pPr>
              <w:ind w:firstLine="0"/>
            </w:pPr>
            <w:r w:rsidRPr="004E29C0">
              <w:t>Redis</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505919A8" w14:textId="55B9FA73" w:rsidR="00586410" w:rsidRPr="00DB7C8E" w:rsidRDefault="004E29C0" w:rsidP="0086139A">
            <w:pPr>
              <w:ind w:firstLine="0"/>
            </w:pPr>
            <w:r w:rsidRPr="004E29C0">
              <w:t>система керування базами даних, яка зберігає інформацію в оперативній пам</w:t>
            </w:r>
            <w:r w:rsidR="002E0933">
              <w:t>’</w:t>
            </w:r>
            <w:r w:rsidRPr="004E29C0">
              <w:t>яті для забезпечення максимальної швидкості доступу до тимчасових даних</w:t>
            </w:r>
          </w:p>
        </w:tc>
      </w:tr>
      <w:tr w:rsidR="00C008A0" w:rsidRPr="00DB7C8E" w14:paraId="4E085F61"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2234E136" w14:textId="3E65EE19" w:rsidR="00C008A0" w:rsidRPr="00DB7C8E" w:rsidRDefault="004E29C0" w:rsidP="0086139A">
            <w:pPr>
              <w:ind w:firstLine="0"/>
            </w:pPr>
            <w:r w:rsidRPr="004E29C0">
              <w:t>SPA</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61B0931B" w14:textId="0CAAED88" w:rsidR="00C008A0" w:rsidRPr="00DB7C8E" w:rsidRDefault="00796153" w:rsidP="0086139A">
            <w:pPr>
              <w:ind w:firstLine="0"/>
            </w:pPr>
            <w:r w:rsidRPr="00796153">
              <w:rPr>
                <w:rStyle w:val="affb"/>
                <w:b w:val="0"/>
              </w:rPr>
              <w:t>(Single Page Application) односторінковий вебзастосунок, який завантажує єдиний документ і динамічно оновлює його вміст без перезавантаження сторінки</w:t>
            </w:r>
          </w:p>
        </w:tc>
      </w:tr>
      <w:tr w:rsidR="00C008A0" w:rsidRPr="00DB7C8E" w14:paraId="0590BD8A"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323FEDA5" w14:textId="1A3D0A4C" w:rsidR="00C008A0" w:rsidRPr="00DB7C8E" w:rsidRDefault="00796153" w:rsidP="0086139A">
            <w:pPr>
              <w:ind w:firstLine="0"/>
            </w:pPr>
            <w:r w:rsidRPr="00796153">
              <w:t>TypeScript</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598CB1E0" w14:textId="7613B0F1" w:rsidR="00C008A0" w:rsidRPr="00DB7C8E" w:rsidRDefault="00796153" w:rsidP="0086139A">
            <w:pPr>
              <w:ind w:firstLine="0"/>
              <w:rPr>
                <w:rStyle w:val="affb"/>
                <w:b w:val="0"/>
              </w:rPr>
            </w:pPr>
            <w:r w:rsidRPr="00796153">
              <w:t>мова програмування, яка є надмножиною JavaScript та додає можливості суворої статичної типізації коду</w:t>
            </w:r>
          </w:p>
        </w:tc>
      </w:tr>
      <w:tr w:rsidR="00C008A0" w:rsidRPr="00DB7C8E" w14:paraId="556B0B12"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1CC3FE79" w14:textId="0029241F" w:rsidR="00C008A0" w:rsidRPr="00DB7C8E" w:rsidRDefault="00726152" w:rsidP="0086139A">
            <w:pPr>
              <w:ind w:firstLine="0"/>
            </w:pPr>
            <w:r w:rsidRPr="00726152">
              <w:t>Анонімність</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2606294C" w14:textId="11AFE894" w:rsidR="00C008A0" w:rsidRPr="00DB7C8E" w:rsidRDefault="00726152" w:rsidP="0086139A">
            <w:pPr>
              <w:ind w:firstLine="0"/>
            </w:pPr>
            <w:r w:rsidRPr="00726152">
              <w:t>стан інформаційного обміну в системі, за якого технічно неможливо встановити прямий або опосередкований зв</w:t>
            </w:r>
            <w:r w:rsidR="002E0933">
              <w:t>’</w:t>
            </w:r>
            <w:r w:rsidRPr="00726152">
              <w:t>язок між особою та змістом її відповідей</w:t>
            </w:r>
          </w:p>
        </w:tc>
      </w:tr>
      <w:tr w:rsidR="00C008A0" w:rsidRPr="00DB7C8E" w14:paraId="77F60094"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06948FCD" w14:textId="7DB78A1B" w:rsidR="00C008A0" w:rsidRPr="00DB7C8E" w:rsidRDefault="00726152" w:rsidP="0086139A">
            <w:pPr>
              <w:ind w:firstLine="0"/>
            </w:pPr>
            <w:r w:rsidRPr="00726152">
              <w:t>Криптографічне хешування</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0C5D7249" w14:textId="3E30B586" w:rsidR="00C008A0" w:rsidRPr="00DB7C8E" w:rsidRDefault="005371C4" w:rsidP="0086139A">
            <w:pPr>
              <w:ind w:firstLine="0"/>
            </w:pPr>
            <w:r w:rsidRPr="005371C4">
              <w:t>математичний алгоритм перетворення вхідного масиву даних (наприклад, відбитка пристрою) у фіксований рядок символів, що є необоротним</w:t>
            </w:r>
          </w:p>
        </w:tc>
      </w:tr>
      <w:tr w:rsidR="00C008A0" w:rsidRPr="00DB7C8E" w14:paraId="17BE8529"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33813875" w14:textId="517C37F5" w:rsidR="00C008A0" w:rsidRPr="00DB7C8E" w:rsidRDefault="005371C4" w:rsidP="0086139A">
            <w:pPr>
              <w:ind w:firstLine="0"/>
              <w:rPr>
                <w:szCs w:val="28"/>
              </w:rPr>
            </w:pPr>
            <w:r w:rsidRPr="005371C4">
              <w:t>Респондент</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7F5FC2BB" w14:textId="20840CC2" w:rsidR="00C008A0" w:rsidRPr="00DB7C8E" w:rsidRDefault="005371C4" w:rsidP="0086139A">
            <w:pPr>
              <w:ind w:firstLine="0"/>
              <w:rPr>
                <w:szCs w:val="28"/>
              </w:rPr>
            </w:pPr>
            <w:r w:rsidRPr="005371C4">
              <w:t>особа, яка бере участь в опитуванні та безпосередньо надає відповіді на поставлені запитання без необхідності попередньої реєстрації</w:t>
            </w:r>
          </w:p>
        </w:tc>
      </w:tr>
      <w:tr w:rsidR="00557253" w:rsidRPr="00DB7C8E" w14:paraId="09EDD463" w14:textId="77777777" w:rsidTr="005B3A4D">
        <w:tc>
          <w:tcPr>
            <w:tcW w:w="2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0" w:type="dxa"/>
              <w:right w:w="0" w:type="dxa"/>
            </w:tcMar>
          </w:tcPr>
          <w:p w14:paraId="4191B4EE" w14:textId="1F733297" w:rsidR="00557253" w:rsidRPr="005371C4" w:rsidRDefault="00557253" w:rsidP="0086139A">
            <w:pPr>
              <w:ind w:firstLine="0"/>
            </w:pPr>
            <w:r w:rsidRPr="00557253">
              <w:t>Фальсифікація</w:t>
            </w:r>
          </w:p>
        </w:tc>
        <w:tc>
          <w:tcPr>
            <w:tcW w:w="67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Mar>
              <w:top w:w="0" w:type="dxa"/>
              <w:left w:w="0" w:type="dxa"/>
              <w:right w:w="0" w:type="dxa"/>
            </w:tcMar>
          </w:tcPr>
          <w:p w14:paraId="0DD6F125" w14:textId="12ACB025" w:rsidR="00557253" w:rsidRPr="005371C4" w:rsidRDefault="00557253" w:rsidP="0086139A">
            <w:pPr>
              <w:ind w:firstLine="0"/>
            </w:pPr>
            <w:r w:rsidRPr="00557253">
              <w:t>умисне спотворення статистичних результатів опитування шляхом багаторазового надсилання відповідей однією особою</w:t>
            </w:r>
          </w:p>
        </w:tc>
      </w:tr>
    </w:tbl>
    <w:p w14:paraId="030727E0" w14:textId="77777777" w:rsidR="00986EE3" w:rsidRPr="00DB7C8E" w:rsidRDefault="00986EE3" w:rsidP="0086139A">
      <w:pPr>
        <w:sectPr w:rsidR="00986EE3" w:rsidRPr="00DB7C8E">
          <w:pgSz w:w="11906" w:h="16838"/>
          <w:pgMar w:top="1134" w:right="851" w:bottom="1134" w:left="1701" w:header="709" w:footer="1203" w:gutter="0"/>
          <w:cols w:space="720"/>
        </w:sectPr>
      </w:pPr>
    </w:p>
    <w:p w14:paraId="449175C5" w14:textId="77777777" w:rsidR="00B14411" w:rsidRPr="000F1412" w:rsidRDefault="00896E83" w:rsidP="000F1412">
      <w:pPr>
        <w:pStyle w:val="FakeTitle"/>
      </w:pPr>
      <w:bookmarkStart w:id="7" w:name="_Toc168170580"/>
      <w:bookmarkStart w:id="8" w:name="_Toc198342853"/>
      <w:bookmarkStart w:id="9" w:name="_Toc198343458"/>
      <w:r w:rsidRPr="000F1412">
        <w:lastRenderedPageBreak/>
        <w:t>ЗМІСТ</w:t>
      </w:r>
      <w:bookmarkEnd w:id="7"/>
      <w:bookmarkEnd w:id="8"/>
      <w:bookmarkEnd w:id="9"/>
    </w:p>
    <w:p w14:paraId="0F04CD8F" w14:textId="22DA9868" w:rsidR="00EF6F72" w:rsidRDefault="00C14C24" w:rsidP="0086139A">
      <w:pPr>
        <w:pStyle w:val="11"/>
      </w:pPr>
      <w:r w:rsidRPr="00DB7C8E">
        <w:t>ВСТУП</w:t>
      </w:r>
      <w:r w:rsidRPr="00DB7C8E">
        <w:tab/>
      </w:r>
      <w:r w:rsidR="003B192F">
        <w:t>1</w:t>
      </w:r>
      <w:r w:rsidR="00790016">
        <w:t>0</w:t>
      </w:r>
      <w:r w:rsidR="00062CDA" w:rsidRPr="00DB7C8E">
        <w:fldChar w:fldCharType="begin"/>
      </w:r>
      <w:r w:rsidR="00062CDA" w:rsidRPr="00DB7C8E">
        <w:instrText xml:space="preserve"> TOC \o "1-3" \h \z \u </w:instrText>
      </w:r>
      <w:r w:rsidR="00062CDA" w:rsidRPr="00DB7C8E">
        <w:fldChar w:fldCharType="separate"/>
      </w:r>
    </w:p>
    <w:p w14:paraId="464E9DB9" w14:textId="204C3E4C"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35" w:history="1">
        <w:r w:rsidR="00EF6F72" w:rsidRPr="00D97088">
          <w:rPr>
            <w:rStyle w:val="ad"/>
          </w:rPr>
          <w:t>1 ТЕОРЕТИЧНА ЧАСТИНА</w:t>
        </w:r>
        <w:r w:rsidR="00EF6F72">
          <w:rPr>
            <w:webHidden/>
          </w:rPr>
          <w:tab/>
        </w:r>
        <w:r w:rsidR="00EF6F72">
          <w:rPr>
            <w:webHidden/>
          </w:rPr>
          <w:fldChar w:fldCharType="begin"/>
        </w:r>
        <w:r w:rsidR="00EF6F72">
          <w:rPr>
            <w:webHidden/>
          </w:rPr>
          <w:instrText xml:space="preserve"> PAGEREF _Toc231940435 \h </w:instrText>
        </w:r>
        <w:r w:rsidR="00EF6F72">
          <w:rPr>
            <w:webHidden/>
          </w:rPr>
        </w:r>
        <w:r w:rsidR="00EF6F72">
          <w:rPr>
            <w:webHidden/>
          </w:rPr>
          <w:fldChar w:fldCharType="separate"/>
        </w:r>
        <w:r w:rsidR="00414A18">
          <w:rPr>
            <w:webHidden/>
          </w:rPr>
          <w:t>12</w:t>
        </w:r>
        <w:r w:rsidR="00EF6F72">
          <w:rPr>
            <w:webHidden/>
          </w:rPr>
          <w:fldChar w:fldCharType="end"/>
        </w:r>
      </w:hyperlink>
    </w:p>
    <w:p w14:paraId="51059394" w14:textId="42E5BA2F"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36" w:history="1">
        <w:r w:rsidR="00EF6F72" w:rsidRPr="00D97088">
          <w:rPr>
            <w:rStyle w:val="ad"/>
            <w:noProof/>
            <w:lang w:eastAsia="ru-RU"/>
          </w:rPr>
          <w:t>1.1 Теоретико-методологічні засади функціонування систем онлайн-опитувань та збору первинних даних</w:t>
        </w:r>
        <w:r w:rsidR="00EF6F72">
          <w:rPr>
            <w:noProof/>
            <w:webHidden/>
          </w:rPr>
          <w:tab/>
        </w:r>
        <w:r w:rsidR="00EF6F72">
          <w:rPr>
            <w:noProof/>
            <w:webHidden/>
          </w:rPr>
          <w:fldChar w:fldCharType="begin"/>
        </w:r>
        <w:r w:rsidR="00EF6F72">
          <w:rPr>
            <w:noProof/>
            <w:webHidden/>
          </w:rPr>
          <w:instrText xml:space="preserve"> PAGEREF _Toc231940436 \h </w:instrText>
        </w:r>
        <w:r w:rsidR="00EF6F72">
          <w:rPr>
            <w:noProof/>
            <w:webHidden/>
          </w:rPr>
        </w:r>
        <w:r w:rsidR="00EF6F72">
          <w:rPr>
            <w:noProof/>
            <w:webHidden/>
          </w:rPr>
          <w:fldChar w:fldCharType="separate"/>
        </w:r>
        <w:r w:rsidR="00414A18">
          <w:rPr>
            <w:noProof/>
            <w:webHidden/>
          </w:rPr>
          <w:t>12</w:t>
        </w:r>
        <w:r w:rsidR="00EF6F72">
          <w:rPr>
            <w:noProof/>
            <w:webHidden/>
          </w:rPr>
          <w:fldChar w:fldCharType="end"/>
        </w:r>
      </w:hyperlink>
    </w:p>
    <w:p w14:paraId="5DFB78A5" w14:textId="4D34B232"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37" w:history="1">
        <w:r w:rsidR="00EF6F72" w:rsidRPr="00D97088">
          <w:rPr>
            <w:rStyle w:val="ad"/>
            <w:noProof/>
            <w:lang w:eastAsia="ru-RU"/>
          </w:rPr>
          <w:t>1.1.1 Сфера застосування технологій електронного голосування та понятійний апарат</w:t>
        </w:r>
        <w:r w:rsidR="00EF6F72">
          <w:rPr>
            <w:noProof/>
            <w:webHidden/>
          </w:rPr>
          <w:tab/>
        </w:r>
        <w:r w:rsidR="00EF6F72">
          <w:rPr>
            <w:noProof/>
            <w:webHidden/>
          </w:rPr>
          <w:tab/>
        </w:r>
        <w:r w:rsidR="00EF6F72">
          <w:rPr>
            <w:noProof/>
            <w:webHidden/>
          </w:rPr>
          <w:fldChar w:fldCharType="begin"/>
        </w:r>
        <w:r w:rsidR="00EF6F72">
          <w:rPr>
            <w:noProof/>
            <w:webHidden/>
          </w:rPr>
          <w:instrText xml:space="preserve"> PAGEREF _Toc231940437 \h </w:instrText>
        </w:r>
        <w:r w:rsidR="00EF6F72">
          <w:rPr>
            <w:noProof/>
            <w:webHidden/>
          </w:rPr>
        </w:r>
        <w:r w:rsidR="00EF6F72">
          <w:rPr>
            <w:noProof/>
            <w:webHidden/>
          </w:rPr>
          <w:fldChar w:fldCharType="separate"/>
        </w:r>
        <w:r w:rsidR="00414A18">
          <w:rPr>
            <w:noProof/>
            <w:webHidden/>
          </w:rPr>
          <w:t>12</w:t>
        </w:r>
        <w:r w:rsidR="00EF6F72">
          <w:rPr>
            <w:noProof/>
            <w:webHidden/>
          </w:rPr>
          <w:fldChar w:fldCharType="end"/>
        </w:r>
      </w:hyperlink>
    </w:p>
    <w:p w14:paraId="135030A7" w14:textId="4A0B8BE2"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38" w:history="1">
        <w:r w:rsidR="00EF6F72" w:rsidRPr="00D97088">
          <w:rPr>
            <w:rStyle w:val="ad"/>
            <w:noProof/>
            <w:lang w:eastAsia="ru-RU"/>
          </w:rPr>
          <w:t>1.1.2 Рольова модель учасників інформаційного обміну та їхні обов’язки</w:t>
        </w:r>
        <w:r w:rsidR="00EF6F72">
          <w:rPr>
            <w:noProof/>
            <w:webHidden/>
          </w:rPr>
          <w:tab/>
        </w:r>
        <w:r w:rsidR="00EF6F72">
          <w:rPr>
            <w:noProof/>
            <w:webHidden/>
          </w:rPr>
          <w:fldChar w:fldCharType="begin"/>
        </w:r>
        <w:r w:rsidR="00EF6F72">
          <w:rPr>
            <w:noProof/>
            <w:webHidden/>
          </w:rPr>
          <w:instrText xml:space="preserve"> PAGEREF _Toc231940438 \h </w:instrText>
        </w:r>
        <w:r w:rsidR="00EF6F72">
          <w:rPr>
            <w:noProof/>
            <w:webHidden/>
          </w:rPr>
        </w:r>
        <w:r w:rsidR="00EF6F72">
          <w:rPr>
            <w:noProof/>
            <w:webHidden/>
          </w:rPr>
          <w:fldChar w:fldCharType="separate"/>
        </w:r>
        <w:r w:rsidR="00414A18">
          <w:rPr>
            <w:noProof/>
            <w:webHidden/>
          </w:rPr>
          <w:t>14</w:t>
        </w:r>
        <w:r w:rsidR="00EF6F72">
          <w:rPr>
            <w:noProof/>
            <w:webHidden/>
          </w:rPr>
          <w:fldChar w:fldCharType="end"/>
        </w:r>
      </w:hyperlink>
    </w:p>
    <w:p w14:paraId="066740ED" w14:textId="48AF0576"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39" w:history="1">
        <w:r w:rsidR="00EF6F72" w:rsidRPr="00D97088">
          <w:rPr>
            <w:rStyle w:val="ad"/>
            <w:noProof/>
            <w:lang w:eastAsia="ru-RU"/>
          </w:rPr>
          <w:t>1.1.3 Концептуальний аналіз інформаційних потоків та правила об’єктів у процесі анонімного опитування</w:t>
        </w:r>
        <w:r w:rsidR="00EF6F72">
          <w:rPr>
            <w:noProof/>
            <w:webHidden/>
          </w:rPr>
          <w:tab/>
        </w:r>
        <w:r w:rsidR="00EF6F72">
          <w:rPr>
            <w:noProof/>
            <w:webHidden/>
          </w:rPr>
          <w:fldChar w:fldCharType="begin"/>
        </w:r>
        <w:r w:rsidR="00EF6F72">
          <w:rPr>
            <w:noProof/>
            <w:webHidden/>
          </w:rPr>
          <w:instrText xml:space="preserve"> PAGEREF _Toc231940439 \h </w:instrText>
        </w:r>
        <w:r w:rsidR="00EF6F72">
          <w:rPr>
            <w:noProof/>
            <w:webHidden/>
          </w:rPr>
        </w:r>
        <w:r w:rsidR="00EF6F72">
          <w:rPr>
            <w:noProof/>
            <w:webHidden/>
          </w:rPr>
          <w:fldChar w:fldCharType="separate"/>
        </w:r>
        <w:r w:rsidR="00414A18">
          <w:rPr>
            <w:noProof/>
            <w:webHidden/>
          </w:rPr>
          <w:t>15</w:t>
        </w:r>
        <w:r w:rsidR="00EF6F72">
          <w:rPr>
            <w:noProof/>
            <w:webHidden/>
          </w:rPr>
          <w:fldChar w:fldCharType="end"/>
        </w:r>
      </w:hyperlink>
    </w:p>
    <w:p w14:paraId="423277CC" w14:textId="03AA627A"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40" w:history="1">
        <w:r w:rsidR="00EF6F72" w:rsidRPr="00D97088">
          <w:rPr>
            <w:rStyle w:val="ad"/>
            <w:noProof/>
            <w:lang w:eastAsia="ru-RU"/>
          </w:rPr>
          <w:t>1.1.4 Обґрунтування необхідності автоматизації контролю респондентів в умовах сучасних інформаційних викликів</w:t>
        </w:r>
        <w:r w:rsidR="00EF6F72">
          <w:rPr>
            <w:noProof/>
            <w:webHidden/>
          </w:rPr>
          <w:tab/>
        </w:r>
        <w:r w:rsidR="00EF6F72">
          <w:rPr>
            <w:noProof/>
            <w:webHidden/>
          </w:rPr>
          <w:fldChar w:fldCharType="begin"/>
        </w:r>
        <w:r w:rsidR="00EF6F72">
          <w:rPr>
            <w:noProof/>
            <w:webHidden/>
          </w:rPr>
          <w:instrText xml:space="preserve"> PAGEREF _Toc231940440 \h </w:instrText>
        </w:r>
        <w:r w:rsidR="00EF6F72">
          <w:rPr>
            <w:noProof/>
            <w:webHidden/>
          </w:rPr>
        </w:r>
        <w:r w:rsidR="00EF6F72">
          <w:rPr>
            <w:noProof/>
            <w:webHidden/>
          </w:rPr>
          <w:fldChar w:fldCharType="separate"/>
        </w:r>
        <w:r w:rsidR="00414A18">
          <w:rPr>
            <w:noProof/>
            <w:webHidden/>
          </w:rPr>
          <w:t>17</w:t>
        </w:r>
        <w:r w:rsidR="00EF6F72">
          <w:rPr>
            <w:noProof/>
            <w:webHidden/>
          </w:rPr>
          <w:fldChar w:fldCharType="end"/>
        </w:r>
      </w:hyperlink>
    </w:p>
    <w:p w14:paraId="252AB3B0" w14:textId="58877C81"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1" w:history="1">
        <w:r w:rsidR="00EF6F72" w:rsidRPr="00D97088">
          <w:rPr>
            <w:rStyle w:val="ad"/>
            <w:noProof/>
          </w:rPr>
          <w:t>1.2 Огляд аналогів</w:t>
        </w:r>
        <w:r w:rsidR="00EF6F72">
          <w:rPr>
            <w:noProof/>
            <w:webHidden/>
          </w:rPr>
          <w:tab/>
        </w:r>
        <w:r w:rsidR="00EF6F72">
          <w:rPr>
            <w:noProof/>
            <w:webHidden/>
          </w:rPr>
          <w:fldChar w:fldCharType="begin"/>
        </w:r>
        <w:r w:rsidR="00EF6F72">
          <w:rPr>
            <w:noProof/>
            <w:webHidden/>
          </w:rPr>
          <w:instrText xml:space="preserve"> PAGEREF _Toc231940441 \h </w:instrText>
        </w:r>
        <w:r w:rsidR="00EF6F72">
          <w:rPr>
            <w:noProof/>
            <w:webHidden/>
          </w:rPr>
        </w:r>
        <w:r w:rsidR="00EF6F72">
          <w:rPr>
            <w:noProof/>
            <w:webHidden/>
          </w:rPr>
          <w:fldChar w:fldCharType="separate"/>
        </w:r>
        <w:r w:rsidR="00414A18">
          <w:rPr>
            <w:noProof/>
            <w:webHidden/>
          </w:rPr>
          <w:t>18</w:t>
        </w:r>
        <w:r w:rsidR="00EF6F72">
          <w:rPr>
            <w:noProof/>
            <w:webHidden/>
          </w:rPr>
          <w:fldChar w:fldCharType="end"/>
        </w:r>
      </w:hyperlink>
    </w:p>
    <w:p w14:paraId="723C33F6" w14:textId="4A3F9590"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2" w:history="1">
        <w:r w:rsidR="00EF6F72" w:rsidRPr="00D97088">
          <w:rPr>
            <w:rStyle w:val="ad"/>
            <w:noProof/>
          </w:rPr>
          <w:t>1.3 Опис предметної області та постановка задачі</w:t>
        </w:r>
        <w:r w:rsidR="00EF6F72">
          <w:rPr>
            <w:noProof/>
            <w:webHidden/>
          </w:rPr>
          <w:tab/>
        </w:r>
        <w:r w:rsidR="00EF6F72">
          <w:rPr>
            <w:noProof/>
            <w:webHidden/>
          </w:rPr>
          <w:fldChar w:fldCharType="begin"/>
        </w:r>
        <w:r w:rsidR="00EF6F72">
          <w:rPr>
            <w:noProof/>
            <w:webHidden/>
          </w:rPr>
          <w:instrText xml:space="preserve"> PAGEREF _Toc231940442 \h </w:instrText>
        </w:r>
        <w:r w:rsidR="00EF6F72">
          <w:rPr>
            <w:noProof/>
            <w:webHidden/>
          </w:rPr>
        </w:r>
        <w:r w:rsidR="00EF6F72">
          <w:rPr>
            <w:noProof/>
            <w:webHidden/>
          </w:rPr>
          <w:fldChar w:fldCharType="separate"/>
        </w:r>
        <w:r w:rsidR="00414A18">
          <w:rPr>
            <w:noProof/>
            <w:webHidden/>
          </w:rPr>
          <w:t>24</w:t>
        </w:r>
        <w:r w:rsidR="00EF6F72">
          <w:rPr>
            <w:noProof/>
            <w:webHidden/>
          </w:rPr>
          <w:fldChar w:fldCharType="end"/>
        </w:r>
      </w:hyperlink>
    </w:p>
    <w:p w14:paraId="0AA25A15" w14:textId="79712CDF"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3" w:history="1">
        <w:r w:rsidR="00EF6F72" w:rsidRPr="00D97088">
          <w:rPr>
            <w:rStyle w:val="ad"/>
            <w:rFonts w:eastAsia="Times New Roman"/>
            <w:noProof/>
            <w:lang w:val="en-US"/>
          </w:rPr>
          <w:t>1.4</w:t>
        </w:r>
        <w:r w:rsidR="00EF6F72" w:rsidRPr="00D97088">
          <w:rPr>
            <w:rStyle w:val="ad"/>
            <w:rFonts w:eastAsia="Times New Roman"/>
            <w:noProof/>
          </w:rPr>
          <w:t xml:space="preserve"> Обґрунтування вибору архітектурних рішень та технологічного стеку</w:t>
        </w:r>
        <w:r w:rsidR="00EF6F72">
          <w:rPr>
            <w:noProof/>
            <w:webHidden/>
          </w:rPr>
          <w:tab/>
        </w:r>
        <w:r w:rsidR="00EF6F72">
          <w:rPr>
            <w:noProof/>
            <w:webHidden/>
          </w:rPr>
          <w:fldChar w:fldCharType="begin"/>
        </w:r>
        <w:r w:rsidR="00EF6F72">
          <w:rPr>
            <w:noProof/>
            <w:webHidden/>
          </w:rPr>
          <w:instrText xml:space="preserve"> PAGEREF _Toc231940443 \h </w:instrText>
        </w:r>
        <w:r w:rsidR="00EF6F72">
          <w:rPr>
            <w:noProof/>
            <w:webHidden/>
          </w:rPr>
        </w:r>
        <w:r w:rsidR="00EF6F72">
          <w:rPr>
            <w:noProof/>
            <w:webHidden/>
          </w:rPr>
          <w:fldChar w:fldCharType="separate"/>
        </w:r>
        <w:r w:rsidR="00414A18">
          <w:rPr>
            <w:noProof/>
            <w:webHidden/>
          </w:rPr>
          <w:t>26</w:t>
        </w:r>
        <w:r w:rsidR="00EF6F72">
          <w:rPr>
            <w:noProof/>
            <w:webHidden/>
          </w:rPr>
          <w:fldChar w:fldCharType="end"/>
        </w:r>
      </w:hyperlink>
    </w:p>
    <w:p w14:paraId="116698E5" w14:textId="1BF1A64C"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4" w:history="1">
        <w:r w:rsidR="00EF6F72" w:rsidRPr="00D97088">
          <w:rPr>
            <w:rStyle w:val="ad"/>
            <w:rFonts w:eastAsia="Times New Roman"/>
            <w:noProof/>
          </w:rPr>
          <w:t>1.5 Огляд використаних технологій</w:t>
        </w:r>
        <w:r w:rsidR="00EF6F72">
          <w:rPr>
            <w:noProof/>
            <w:webHidden/>
          </w:rPr>
          <w:tab/>
        </w:r>
        <w:r w:rsidR="00EF6F72">
          <w:rPr>
            <w:noProof/>
            <w:webHidden/>
          </w:rPr>
          <w:fldChar w:fldCharType="begin"/>
        </w:r>
        <w:r w:rsidR="00EF6F72">
          <w:rPr>
            <w:noProof/>
            <w:webHidden/>
          </w:rPr>
          <w:instrText xml:space="preserve"> PAGEREF _Toc231940444 \h </w:instrText>
        </w:r>
        <w:r w:rsidR="00EF6F72">
          <w:rPr>
            <w:noProof/>
            <w:webHidden/>
          </w:rPr>
        </w:r>
        <w:r w:rsidR="00EF6F72">
          <w:rPr>
            <w:noProof/>
            <w:webHidden/>
          </w:rPr>
          <w:fldChar w:fldCharType="separate"/>
        </w:r>
        <w:r w:rsidR="00414A18">
          <w:rPr>
            <w:noProof/>
            <w:webHidden/>
          </w:rPr>
          <w:t>29</w:t>
        </w:r>
        <w:r w:rsidR="00EF6F72">
          <w:rPr>
            <w:noProof/>
            <w:webHidden/>
          </w:rPr>
          <w:fldChar w:fldCharType="end"/>
        </w:r>
      </w:hyperlink>
    </w:p>
    <w:p w14:paraId="280444B0" w14:textId="39A6219A"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45" w:history="1">
        <w:r w:rsidR="00EF6F72" w:rsidRPr="00D97088">
          <w:rPr>
            <w:rStyle w:val="ad"/>
            <w:rFonts w:eastAsiaTheme="majorEastAsia"/>
          </w:rPr>
          <w:t>2</w:t>
        </w:r>
        <w:r w:rsidR="00EF6F72" w:rsidRPr="00D97088">
          <w:rPr>
            <w:rStyle w:val="ad"/>
          </w:rPr>
          <w:t xml:space="preserve"> ПРАКТИЧНА ЧАСТИНА</w:t>
        </w:r>
        <w:r w:rsidR="00EF6F72">
          <w:rPr>
            <w:webHidden/>
          </w:rPr>
          <w:tab/>
        </w:r>
        <w:r w:rsidR="00EF6F72">
          <w:rPr>
            <w:webHidden/>
          </w:rPr>
          <w:fldChar w:fldCharType="begin"/>
        </w:r>
        <w:r w:rsidR="00EF6F72">
          <w:rPr>
            <w:webHidden/>
          </w:rPr>
          <w:instrText xml:space="preserve"> PAGEREF _Toc231940445 \h </w:instrText>
        </w:r>
        <w:r w:rsidR="00EF6F72">
          <w:rPr>
            <w:webHidden/>
          </w:rPr>
        </w:r>
        <w:r w:rsidR="00EF6F72">
          <w:rPr>
            <w:webHidden/>
          </w:rPr>
          <w:fldChar w:fldCharType="separate"/>
        </w:r>
        <w:r w:rsidR="00414A18">
          <w:rPr>
            <w:webHidden/>
          </w:rPr>
          <w:t>31</w:t>
        </w:r>
        <w:r w:rsidR="00EF6F72">
          <w:rPr>
            <w:webHidden/>
          </w:rPr>
          <w:fldChar w:fldCharType="end"/>
        </w:r>
      </w:hyperlink>
    </w:p>
    <w:p w14:paraId="46CBCFF4" w14:textId="55FF0982"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6" w:history="1">
        <w:r w:rsidR="00EF6F72" w:rsidRPr="00D97088">
          <w:rPr>
            <w:rStyle w:val="ad"/>
            <w:noProof/>
          </w:rPr>
          <w:t>2.1 Архітектура проєкту</w:t>
        </w:r>
        <w:r w:rsidR="00EF6F72">
          <w:rPr>
            <w:noProof/>
            <w:webHidden/>
          </w:rPr>
          <w:tab/>
        </w:r>
        <w:r w:rsidR="00EF6F72">
          <w:rPr>
            <w:noProof/>
            <w:webHidden/>
          </w:rPr>
          <w:fldChar w:fldCharType="begin"/>
        </w:r>
        <w:r w:rsidR="00EF6F72">
          <w:rPr>
            <w:noProof/>
            <w:webHidden/>
          </w:rPr>
          <w:instrText xml:space="preserve"> PAGEREF _Toc231940446 \h </w:instrText>
        </w:r>
        <w:r w:rsidR="00EF6F72">
          <w:rPr>
            <w:noProof/>
            <w:webHidden/>
          </w:rPr>
        </w:r>
        <w:r w:rsidR="00EF6F72">
          <w:rPr>
            <w:noProof/>
            <w:webHidden/>
          </w:rPr>
          <w:fldChar w:fldCharType="separate"/>
        </w:r>
        <w:r w:rsidR="00414A18">
          <w:rPr>
            <w:noProof/>
            <w:webHidden/>
          </w:rPr>
          <w:t>31</w:t>
        </w:r>
        <w:r w:rsidR="00EF6F72">
          <w:rPr>
            <w:noProof/>
            <w:webHidden/>
          </w:rPr>
          <w:fldChar w:fldCharType="end"/>
        </w:r>
      </w:hyperlink>
    </w:p>
    <w:p w14:paraId="13F5B071" w14:textId="4A6317EC"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7" w:history="1">
        <w:r w:rsidR="00EF6F72" w:rsidRPr="00D97088">
          <w:rPr>
            <w:rStyle w:val="ad"/>
            <w:noProof/>
          </w:rPr>
          <w:t>2.2 Проєктування інформаційної структури та логічної моделі бази даних</w:t>
        </w:r>
        <w:r w:rsidR="00EF6F72">
          <w:rPr>
            <w:noProof/>
            <w:webHidden/>
          </w:rPr>
          <w:tab/>
        </w:r>
        <w:r w:rsidR="00EF6F72">
          <w:rPr>
            <w:noProof/>
            <w:webHidden/>
          </w:rPr>
          <w:fldChar w:fldCharType="begin"/>
        </w:r>
        <w:r w:rsidR="00EF6F72">
          <w:rPr>
            <w:noProof/>
            <w:webHidden/>
          </w:rPr>
          <w:instrText xml:space="preserve"> PAGEREF _Toc231940447 \h </w:instrText>
        </w:r>
        <w:r w:rsidR="00EF6F72">
          <w:rPr>
            <w:noProof/>
            <w:webHidden/>
          </w:rPr>
        </w:r>
        <w:r w:rsidR="00EF6F72">
          <w:rPr>
            <w:noProof/>
            <w:webHidden/>
          </w:rPr>
          <w:fldChar w:fldCharType="separate"/>
        </w:r>
        <w:r w:rsidR="00414A18">
          <w:rPr>
            <w:noProof/>
            <w:webHidden/>
          </w:rPr>
          <w:t>34</w:t>
        </w:r>
        <w:r w:rsidR="00EF6F72">
          <w:rPr>
            <w:noProof/>
            <w:webHidden/>
          </w:rPr>
          <w:fldChar w:fldCharType="end"/>
        </w:r>
      </w:hyperlink>
    </w:p>
    <w:p w14:paraId="537E88A3" w14:textId="5D427B71"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8" w:history="1">
        <w:r w:rsidR="00EF6F72" w:rsidRPr="00D97088">
          <w:rPr>
            <w:rStyle w:val="ad"/>
            <w:noProof/>
          </w:rPr>
          <w:t>2.3 Програмна реалізація функціональних модулів та серверної логіки</w:t>
        </w:r>
        <w:r w:rsidR="00EF6F72">
          <w:rPr>
            <w:noProof/>
            <w:webHidden/>
          </w:rPr>
          <w:tab/>
        </w:r>
        <w:r w:rsidR="00EF6F72">
          <w:rPr>
            <w:noProof/>
            <w:webHidden/>
          </w:rPr>
          <w:fldChar w:fldCharType="begin"/>
        </w:r>
        <w:r w:rsidR="00EF6F72">
          <w:rPr>
            <w:noProof/>
            <w:webHidden/>
          </w:rPr>
          <w:instrText xml:space="preserve"> PAGEREF _Toc231940448 \h </w:instrText>
        </w:r>
        <w:r w:rsidR="00EF6F72">
          <w:rPr>
            <w:noProof/>
            <w:webHidden/>
          </w:rPr>
        </w:r>
        <w:r w:rsidR="00EF6F72">
          <w:rPr>
            <w:noProof/>
            <w:webHidden/>
          </w:rPr>
          <w:fldChar w:fldCharType="separate"/>
        </w:r>
        <w:r w:rsidR="00414A18">
          <w:rPr>
            <w:noProof/>
            <w:webHidden/>
          </w:rPr>
          <w:t>36</w:t>
        </w:r>
        <w:r w:rsidR="00EF6F72">
          <w:rPr>
            <w:noProof/>
            <w:webHidden/>
          </w:rPr>
          <w:fldChar w:fldCharType="end"/>
        </w:r>
      </w:hyperlink>
    </w:p>
    <w:p w14:paraId="384CA7C9" w14:textId="776F6C6E"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49" w:history="1">
        <w:r w:rsidR="00EF6F72" w:rsidRPr="00D97088">
          <w:rPr>
            <w:rStyle w:val="ad"/>
            <w:rFonts w:eastAsia="Times New Roman"/>
            <w:noProof/>
          </w:rPr>
          <w:t>2.4 Розробка клієнтської частини та проєктування користувацького інтерфейсу</w:t>
        </w:r>
        <w:r w:rsidR="00EF6F72">
          <w:rPr>
            <w:noProof/>
            <w:webHidden/>
          </w:rPr>
          <w:tab/>
        </w:r>
        <w:r w:rsidR="00EF6F72">
          <w:rPr>
            <w:noProof/>
            <w:webHidden/>
          </w:rPr>
          <w:fldChar w:fldCharType="begin"/>
        </w:r>
        <w:r w:rsidR="00EF6F72">
          <w:rPr>
            <w:noProof/>
            <w:webHidden/>
          </w:rPr>
          <w:instrText xml:space="preserve"> PAGEREF _Toc231940449 \h </w:instrText>
        </w:r>
        <w:r w:rsidR="00EF6F72">
          <w:rPr>
            <w:noProof/>
            <w:webHidden/>
          </w:rPr>
        </w:r>
        <w:r w:rsidR="00EF6F72">
          <w:rPr>
            <w:noProof/>
            <w:webHidden/>
          </w:rPr>
          <w:fldChar w:fldCharType="separate"/>
        </w:r>
        <w:r w:rsidR="00414A18">
          <w:rPr>
            <w:noProof/>
            <w:webHidden/>
          </w:rPr>
          <w:t>41</w:t>
        </w:r>
        <w:r w:rsidR="00EF6F72">
          <w:rPr>
            <w:noProof/>
            <w:webHidden/>
          </w:rPr>
          <w:fldChar w:fldCharType="end"/>
        </w:r>
      </w:hyperlink>
    </w:p>
    <w:p w14:paraId="6FCDAA4D" w14:textId="73A806B9"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50" w:history="1">
        <w:r w:rsidR="00EF6F72" w:rsidRPr="00D97088">
          <w:rPr>
            <w:rStyle w:val="ad"/>
            <w:rFonts w:eastAsia="Times New Roman"/>
            <w:noProof/>
          </w:rPr>
          <w:t>2.5 Тестування надійності та оцінка ефективності роботи системи</w:t>
        </w:r>
        <w:r w:rsidR="00EF6F72">
          <w:rPr>
            <w:noProof/>
            <w:webHidden/>
          </w:rPr>
          <w:tab/>
        </w:r>
        <w:r w:rsidR="00EF6F72">
          <w:rPr>
            <w:noProof/>
            <w:webHidden/>
          </w:rPr>
          <w:fldChar w:fldCharType="begin"/>
        </w:r>
        <w:r w:rsidR="00EF6F72">
          <w:rPr>
            <w:noProof/>
            <w:webHidden/>
          </w:rPr>
          <w:instrText xml:space="preserve"> PAGEREF _Toc231940450 \h </w:instrText>
        </w:r>
        <w:r w:rsidR="00EF6F72">
          <w:rPr>
            <w:noProof/>
            <w:webHidden/>
          </w:rPr>
        </w:r>
        <w:r w:rsidR="00EF6F72">
          <w:rPr>
            <w:noProof/>
            <w:webHidden/>
          </w:rPr>
          <w:fldChar w:fldCharType="separate"/>
        </w:r>
        <w:r w:rsidR="00414A18">
          <w:rPr>
            <w:noProof/>
            <w:webHidden/>
          </w:rPr>
          <w:t>51</w:t>
        </w:r>
        <w:r w:rsidR="00EF6F72">
          <w:rPr>
            <w:noProof/>
            <w:webHidden/>
          </w:rPr>
          <w:fldChar w:fldCharType="end"/>
        </w:r>
      </w:hyperlink>
    </w:p>
    <w:p w14:paraId="400B3579" w14:textId="566E3EDC"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51" w:history="1">
        <w:r w:rsidR="00EF6F72" w:rsidRPr="00D97088">
          <w:rPr>
            <w:rStyle w:val="ad"/>
            <w:noProof/>
          </w:rPr>
          <w:t>2.6 Розробка експлуатаційної документації</w:t>
        </w:r>
        <w:r w:rsidR="00EF6F72">
          <w:rPr>
            <w:noProof/>
            <w:webHidden/>
          </w:rPr>
          <w:tab/>
        </w:r>
        <w:r w:rsidR="00EF6F72">
          <w:rPr>
            <w:noProof/>
            <w:webHidden/>
          </w:rPr>
          <w:fldChar w:fldCharType="begin"/>
        </w:r>
        <w:r w:rsidR="00EF6F72">
          <w:rPr>
            <w:noProof/>
            <w:webHidden/>
          </w:rPr>
          <w:instrText xml:space="preserve"> PAGEREF _Toc231940451 \h </w:instrText>
        </w:r>
        <w:r w:rsidR="00EF6F72">
          <w:rPr>
            <w:noProof/>
            <w:webHidden/>
          </w:rPr>
        </w:r>
        <w:r w:rsidR="00EF6F72">
          <w:rPr>
            <w:noProof/>
            <w:webHidden/>
          </w:rPr>
          <w:fldChar w:fldCharType="separate"/>
        </w:r>
        <w:r w:rsidR="00414A18">
          <w:rPr>
            <w:noProof/>
            <w:webHidden/>
          </w:rPr>
          <w:t>60</w:t>
        </w:r>
        <w:r w:rsidR="00EF6F72">
          <w:rPr>
            <w:noProof/>
            <w:webHidden/>
          </w:rPr>
          <w:fldChar w:fldCharType="end"/>
        </w:r>
      </w:hyperlink>
    </w:p>
    <w:p w14:paraId="090F3335" w14:textId="4929D105"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52" w:history="1">
        <w:r w:rsidR="00EF6F72" w:rsidRPr="00D97088">
          <w:rPr>
            <w:rStyle w:val="ad"/>
            <w:noProof/>
          </w:rPr>
          <w:t>2.6.1 Призначення та склад документації</w:t>
        </w:r>
        <w:r w:rsidR="00EF6F72">
          <w:rPr>
            <w:noProof/>
            <w:webHidden/>
          </w:rPr>
          <w:tab/>
        </w:r>
        <w:r w:rsidR="00EF6F72">
          <w:rPr>
            <w:noProof/>
            <w:webHidden/>
          </w:rPr>
          <w:fldChar w:fldCharType="begin"/>
        </w:r>
        <w:r w:rsidR="00EF6F72">
          <w:rPr>
            <w:noProof/>
            <w:webHidden/>
          </w:rPr>
          <w:instrText xml:space="preserve"> PAGEREF _Toc231940452 \h </w:instrText>
        </w:r>
        <w:r w:rsidR="00EF6F72">
          <w:rPr>
            <w:noProof/>
            <w:webHidden/>
          </w:rPr>
        </w:r>
        <w:r w:rsidR="00EF6F72">
          <w:rPr>
            <w:noProof/>
            <w:webHidden/>
          </w:rPr>
          <w:fldChar w:fldCharType="separate"/>
        </w:r>
        <w:r w:rsidR="00414A18">
          <w:rPr>
            <w:noProof/>
            <w:webHidden/>
          </w:rPr>
          <w:t>61</w:t>
        </w:r>
        <w:r w:rsidR="00EF6F72">
          <w:rPr>
            <w:noProof/>
            <w:webHidden/>
          </w:rPr>
          <w:fldChar w:fldCharType="end"/>
        </w:r>
      </w:hyperlink>
    </w:p>
    <w:p w14:paraId="272C4056" w14:textId="3716685D"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53" w:history="1">
        <w:r w:rsidR="00EF6F72" w:rsidRPr="00D97088">
          <w:rPr>
            <w:rStyle w:val="ad"/>
            <w:noProof/>
          </w:rPr>
          <w:t>2.6.2 Вимоги до технічних засобів та системного оточення</w:t>
        </w:r>
        <w:r w:rsidR="00EF6F72">
          <w:rPr>
            <w:noProof/>
            <w:webHidden/>
          </w:rPr>
          <w:tab/>
        </w:r>
        <w:r w:rsidR="00EF6F72">
          <w:rPr>
            <w:noProof/>
            <w:webHidden/>
          </w:rPr>
          <w:fldChar w:fldCharType="begin"/>
        </w:r>
        <w:r w:rsidR="00EF6F72">
          <w:rPr>
            <w:noProof/>
            <w:webHidden/>
          </w:rPr>
          <w:instrText xml:space="preserve"> PAGEREF _Toc231940453 \h </w:instrText>
        </w:r>
        <w:r w:rsidR="00EF6F72">
          <w:rPr>
            <w:noProof/>
            <w:webHidden/>
          </w:rPr>
        </w:r>
        <w:r w:rsidR="00EF6F72">
          <w:rPr>
            <w:noProof/>
            <w:webHidden/>
          </w:rPr>
          <w:fldChar w:fldCharType="separate"/>
        </w:r>
        <w:r w:rsidR="00414A18">
          <w:rPr>
            <w:noProof/>
            <w:webHidden/>
          </w:rPr>
          <w:t>62</w:t>
        </w:r>
        <w:r w:rsidR="00EF6F72">
          <w:rPr>
            <w:noProof/>
            <w:webHidden/>
          </w:rPr>
          <w:fldChar w:fldCharType="end"/>
        </w:r>
      </w:hyperlink>
    </w:p>
    <w:p w14:paraId="67ACF30A" w14:textId="4FF325DC"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54" w:history="1">
        <w:r w:rsidR="00EF6F72" w:rsidRPr="00D97088">
          <w:rPr>
            <w:rStyle w:val="ad"/>
            <w:noProof/>
          </w:rPr>
          <w:t>2.6.3 Інструкція з розгортання та адміністрування системи</w:t>
        </w:r>
        <w:r w:rsidR="00EF6F72">
          <w:rPr>
            <w:noProof/>
            <w:webHidden/>
          </w:rPr>
          <w:tab/>
        </w:r>
        <w:r w:rsidR="00EF6F72">
          <w:rPr>
            <w:noProof/>
            <w:webHidden/>
          </w:rPr>
          <w:fldChar w:fldCharType="begin"/>
        </w:r>
        <w:r w:rsidR="00EF6F72">
          <w:rPr>
            <w:noProof/>
            <w:webHidden/>
          </w:rPr>
          <w:instrText xml:space="preserve"> PAGEREF _Toc231940454 \h </w:instrText>
        </w:r>
        <w:r w:rsidR="00EF6F72">
          <w:rPr>
            <w:noProof/>
            <w:webHidden/>
          </w:rPr>
        </w:r>
        <w:r w:rsidR="00EF6F72">
          <w:rPr>
            <w:noProof/>
            <w:webHidden/>
          </w:rPr>
          <w:fldChar w:fldCharType="separate"/>
        </w:r>
        <w:r w:rsidR="00414A18">
          <w:rPr>
            <w:noProof/>
            <w:webHidden/>
          </w:rPr>
          <w:t>63</w:t>
        </w:r>
        <w:r w:rsidR="00EF6F72">
          <w:rPr>
            <w:noProof/>
            <w:webHidden/>
          </w:rPr>
          <w:fldChar w:fldCharType="end"/>
        </w:r>
      </w:hyperlink>
    </w:p>
    <w:p w14:paraId="70F4B1A1" w14:textId="2A224F1E"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55" w:history="1">
        <w:r w:rsidR="00EF6F72" w:rsidRPr="00D97088">
          <w:rPr>
            <w:rStyle w:val="ad"/>
            <w:noProof/>
          </w:rPr>
          <w:t>2.6.4 Інструкція користувача щодо експлуатації програмного продукту</w:t>
        </w:r>
        <w:r w:rsidR="00EF6F72">
          <w:rPr>
            <w:noProof/>
            <w:webHidden/>
          </w:rPr>
          <w:tab/>
        </w:r>
        <w:r w:rsidR="00EF6F72">
          <w:rPr>
            <w:noProof/>
            <w:webHidden/>
          </w:rPr>
          <w:fldChar w:fldCharType="begin"/>
        </w:r>
        <w:r w:rsidR="00EF6F72">
          <w:rPr>
            <w:noProof/>
            <w:webHidden/>
          </w:rPr>
          <w:instrText xml:space="preserve"> PAGEREF _Toc231940455 \h </w:instrText>
        </w:r>
        <w:r w:rsidR="00EF6F72">
          <w:rPr>
            <w:noProof/>
            <w:webHidden/>
          </w:rPr>
        </w:r>
        <w:r w:rsidR="00EF6F72">
          <w:rPr>
            <w:noProof/>
            <w:webHidden/>
          </w:rPr>
          <w:fldChar w:fldCharType="separate"/>
        </w:r>
        <w:r w:rsidR="00414A18">
          <w:rPr>
            <w:noProof/>
            <w:webHidden/>
          </w:rPr>
          <w:t>66</w:t>
        </w:r>
        <w:r w:rsidR="00EF6F72">
          <w:rPr>
            <w:noProof/>
            <w:webHidden/>
          </w:rPr>
          <w:fldChar w:fldCharType="end"/>
        </w:r>
      </w:hyperlink>
    </w:p>
    <w:p w14:paraId="764F5603" w14:textId="5C9E30C8"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56" w:history="1">
        <w:r w:rsidR="00EF6F72" w:rsidRPr="00D97088">
          <w:rPr>
            <w:rStyle w:val="ad"/>
          </w:rPr>
          <w:t>3 ЕКОНОМІЧНА ЧАСТИНА</w:t>
        </w:r>
        <w:r w:rsidR="00EF6F72">
          <w:rPr>
            <w:webHidden/>
          </w:rPr>
          <w:tab/>
        </w:r>
        <w:r w:rsidR="00EF6F72">
          <w:rPr>
            <w:webHidden/>
          </w:rPr>
          <w:fldChar w:fldCharType="begin"/>
        </w:r>
        <w:r w:rsidR="00EF6F72">
          <w:rPr>
            <w:webHidden/>
          </w:rPr>
          <w:instrText xml:space="preserve"> PAGEREF _Toc231940456 \h </w:instrText>
        </w:r>
        <w:r w:rsidR="00EF6F72">
          <w:rPr>
            <w:webHidden/>
          </w:rPr>
        </w:r>
        <w:r w:rsidR="00EF6F72">
          <w:rPr>
            <w:webHidden/>
          </w:rPr>
          <w:fldChar w:fldCharType="separate"/>
        </w:r>
        <w:r w:rsidR="00414A18">
          <w:rPr>
            <w:webHidden/>
          </w:rPr>
          <w:t>74</w:t>
        </w:r>
        <w:r w:rsidR="00EF6F72">
          <w:rPr>
            <w:webHidden/>
          </w:rPr>
          <w:fldChar w:fldCharType="end"/>
        </w:r>
      </w:hyperlink>
    </w:p>
    <w:p w14:paraId="5CA399EA" w14:textId="276994AB"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57" w:history="1">
        <w:r w:rsidR="00EF6F72" w:rsidRPr="00D97088">
          <w:rPr>
            <w:rStyle w:val="ad"/>
            <w:noProof/>
          </w:rPr>
          <w:t>3.1 Витрати на створення програмного продукту</w:t>
        </w:r>
        <w:r w:rsidR="00EF6F72">
          <w:rPr>
            <w:noProof/>
            <w:webHidden/>
          </w:rPr>
          <w:tab/>
        </w:r>
        <w:r w:rsidR="00EF6F72">
          <w:rPr>
            <w:noProof/>
            <w:webHidden/>
          </w:rPr>
          <w:fldChar w:fldCharType="begin"/>
        </w:r>
        <w:r w:rsidR="00EF6F72">
          <w:rPr>
            <w:noProof/>
            <w:webHidden/>
          </w:rPr>
          <w:instrText xml:space="preserve"> PAGEREF _Toc231940457 \h </w:instrText>
        </w:r>
        <w:r w:rsidR="00EF6F72">
          <w:rPr>
            <w:noProof/>
            <w:webHidden/>
          </w:rPr>
        </w:r>
        <w:r w:rsidR="00EF6F72">
          <w:rPr>
            <w:noProof/>
            <w:webHidden/>
          </w:rPr>
          <w:fldChar w:fldCharType="separate"/>
        </w:r>
        <w:r w:rsidR="00414A18">
          <w:rPr>
            <w:noProof/>
            <w:webHidden/>
          </w:rPr>
          <w:t>74</w:t>
        </w:r>
        <w:r w:rsidR="00EF6F72">
          <w:rPr>
            <w:noProof/>
            <w:webHidden/>
          </w:rPr>
          <w:fldChar w:fldCharType="end"/>
        </w:r>
      </w:hyperlink>
    </w:p>
    <w:p w14:paraId="0B548459" w14:textId="7E1FB9FA"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62" w:history="1">
        <w:r w:rsidR="00EF6F72" w:rsidRPr="00D97088">
          <w:rPr>
            <w:rStyle w:val="ad"/>
            <w:noProof/>
          </w:rPr>
          <w:t>3.1.1 Розрахунок вартості витрат на матеріали</w:t>
        </w:r>
        <w:r w:rsidR="00EF6F72">
          <w:rPr>
            <w:noProof/>
            <w:webHidden/>
          </w:rPr>
          <w:tab/>
        </w:r>
        <w:r w:rsidR="00EF6F72">
          <w:rPr>
            <w:noProof/>
            <w:webHidden/>
          </w:rPr>
          <w:fldChar w:fldCharType="begin"/>
        </w:r>
        <w:r w:rsidR="00EF6F72">
          <w:rPr>
            <w:noProof/>
            <w:webHidden/>
          </w:rPr>
          <w:instrText xml:space="preserve"> PAGEREF _Toc231940462 \h </w:instrText>
        </w:r>
        <w:r w:rsidR="00EF6F72">
          <w:rPr>
            <w:noProof/>
            <w:webHidden/>
          </w:rPr>
        </w:r>
        <w:r w:rsidR="00EF6F72">
          <w:rPr>
            <w:noProof/>
            <w:webHidden/>
          </w:rPr>
          <w:fldChar w:fldCharType="separate"/>
        </w:r>
        <w:r w:rsidR="00414A18">
          <w:rPr>
            <w:noProof/>
            <w:webHidden/>
          </w:rPr>
          <w:t>74</w:t>
        </w:r>
        <w:r w:rsidR="00EF6F72">
          <w:rPr>
            <w:noProof/>
            <w:webHidden/>
          </w:rPr>
          <w:fldChar w:fldCharType="end"/>
        </w:r>
      </w:hyperlink>
    </w:p>
    <w:p w14:paraId="4465F1BF" w14:textId="713CEE83"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63" w:history="1">
        <w:r w:rsidR="00EF6F72" w:rsidRPr="00D97088">
          <w:rPr>
            <w:rStyle w:val="ad"/>
            <w:noProof/>
          </w:rPr>
          <w:t>3.1.2 Розрахунок витрат на оплату праці працівника</w:t>
        </w:r>
        <w:r w:rsidR="00EF6F72">
          <w:rPr>
            <w:noProof/>
            <w:webHidden/>
          </w:rPr>
          <w:tab/>
        </w:r>
        <w:r w:rsidR="00EF6F72">
          <w:rPr>
            <w:noProof/>
            <w:webHidden/>
          </w:rPr>
          <w:fldChar w:fldCharType="begin"/>
        </w:r>
        <w:r w:rsidR="00EF6F72">
          <w:rPr>
            <w:noProof/>
            <w:webHidden/>
          </w:rPr>
          <w:instrText xml:space="preserve"> PAGEREF _Toc231940463 \h </w:instrText>
        </w:r>
        <w:r w:rsidR="00EF6F72">
          <w:rPr>
            <w:noProof/>
            <w:webHidden/>
          </w:rPr>
        </w:r>
        <w:r w:rsidR="00EF6F72">
          <w:rPr>
            <w:noProof/>
            <w:webHidden/>
          </w:rPr>
          <w:fldChar w:fldCharType="separate"/>
        </w:r>
        <w:r w:rsidR="00414A18">
          <w:rPr>
            <w:noProof/>
            <w:webHidden/>
          </w:rPr>
          <w:t>74</w:t>
        </w:r>
        <w:r w:rsidR="00EF6F72">
          <w:rPr>
            <w:noProof/>
            <w:webHidden/>
          </w:rPr>
          <w:fldChar w:fldCharType="end"/>
        </w:r>
      </w:hyperlink>
    </w:p>
    <w:p w14:paraId="15F7F4B2" w14:textId="40DDE215"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64" w:history="1">
        <w:r w:rsidR="00EF6F72" w:rsidRPr="00D97088">
          <w:rPr>
            <w:rStyle w:val="ad"/>
            <w:noProof/>
          </w:rPr>
          <w:t>3.1.3 Витрати на утримання та експлуатацію ПЕОМ</w:t>
        </w:r>
        <w:r w:rsidR="00EF6F72">
          <w:rPr>
            <w:noProof/>
            <w:webHidden/>
          </w:rPr>
          <w:tab/>
        </w:r>
        <w:r w:rsidR="00EF6F72">
          <w:rPr>
            <w:noProof/>
            <w:webHidden/>
          </w:rPr>
          <w:fldChar w:fldCharType="begin"/>
        </w:r>
        <w:r w:rsidR="00EF6F72">
          <w:rPr>
            <w:noProof/>
            <w:webHidden/>
          </w:rPr>
          <w:instrText xml:space="preserve"> PAGEREF _Toc231940464 \h </w:instrText>
        </w:r>
        <w:r w:rsidR="00EF6F72">
          <w:rPr>
            <w:noProof/>
            <w:webHidden/>
          </w:rPr>
        </w:r>
        <w:r w:rsidR="00EF6F72">
          <w:rPr>
            <w:noProof/>
            <w:webHidden/>
          </w:rPr>
          <w:fldChar w:fldCharType="separate"/>
        </w:r>
        <w:r w:rsidR="00414A18">
          <w:rPr>
            <w:noProof/>
            <w:webHidden/>
          </w:rPr>
          <w:t>76</w:t>
        </w:r>
        <w:r w:rsidR="00EF6F72">
          <w:rPr>
            <w:noProof/>
            <w:webHidden/>
          </w:rPr>
          <w:fldChar w:fldCharType="end"/>
        </w:r>
      </w:hyperlink>
    </w:p>
    <w:p w14:paraId="64730F01" w14:textId="2AE48D43"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65" w:history="1">
        <w:r w:rsidR="00EF6F72" w:rsidRPr="00D97088">
          <w:rPr>
            <w:rStyle w:val="ad"/>
            <w:noProof/>
          </w:rPr>
          <w:t>3.1.4 Загальногосподарські витрати</w:t>
        </w:r>
        <w:r w:rsidR="00EF6F72">
          <w:rPr>
            <w:noProof/>
            <w:webHidden/>
          </w:rPr>
          <w:tab/>
        </w:r>
        <w:r w:rsidR="00EF6F72">
          <w:rPr>
            <w:noProof/>
            <w:webHidden/>
          </w:rPr>
          <w:fldChar w:fldCharType="begin"/>
        </w:r>
        <w:r w:rsidR="00EF6F72">
          <w:rPr>
            <w:noProof/>
            <w:webHidden/>
          </w:rPr>
          <w:instrText xml:space="preserve"> PAGEREF _Toc231940465 \h </w:instrText>
        </w:r>
        <w:r w:rsidR="00EF6F72">
          <w:rPr>
            <w:noProof/>
            <w:webHidden/>
          </w:rPr>
        </w:r>
        <w:r w:rsidR="00EF6F72">
          <w:rPr>
            <w:noProof/>
            <w:webHidden/>
          </w:rPr>
          <w:fldChar w:fldCharType="separate"/>
        </w:r>
        <w:r w:rsidR="00414A18">
          <w:rPr>
            <w:noProof/>
            <w:webHidden/>
          </w:rPr>
          <w:t>78</w:t>
        </w:r>
        <w:r w:rsidR="00EF6F72">
          <w:rPr>
            <w:noProof/>
            <w:webHidden/>
          </w:rPr>
          <w:fldChar w:fldCharType="end"/>
        </w:r>
      </w:hyperlink>
    </w:p>
    <w:p w14:paraId="2D137800" w14:textId="6FB7D9B5"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66" w:history="1">
        <w:r w:rsidR="00EF6F72" w:rsidRPr="00D97088">
          <w:rPr>
            <w:rStyle w:val="ad"/>
            <w:noProof/>
          </w:rPr>
          <w:t>3.2 Обчислення собівартості програмного продукту</w:t>
        </w:r>
        <w:r w:rsidR="00EF6F72">
          <w:rPr>
            <w:noProof/>
            <w:webHidden/>
          </w:rPr>
          <w:tab/>
        </w:r>
        <w:r w:rsidR="00EF6F72">
          <w:rPr>
            <w:noProof/>
            <w:webHidden/>
          </w:rPr>
          <w:fldChar w:fldCharType="begin"/>
        </w:r>
        <w:r w:rsidR="00EF6F72">
          <w:rPr>
            <w:noProof/>
            <w:webHidden/>
          </w:rPr>
          <w:instrText xml:space="preserve"> PAGEREF _Toc231940466 \h </w:instrText>
        </w:r>
        <w:r w:rsidR="00EF6F72">
          <w:rPr>
            <w:noProof/>
            <w:webHidden/>
          </w:rPr>
        </w:r>
        <w:r w:rsidR="00EF6F72">
          <w:rPr>
            <w:noProof/>
            <w:webHidden/>
          </w:rPr>
          <w:fldChar w:fldCharType="separate"/>
        </w:r>
        <w:r w:rsidR="00414A18">
          <w:rPr>
            <w:noProof/>
            <w:webHidden/>
          </w:rPr>
          <w:t>79</w:t>
        </w:r>
        <w:r w:rsidR="00EF6F72">
          <w:rPr>
            <w:noProof/>
            <w:webHidden/>
          </w:rPr>
          <w:fldChar w:fldCharType="end"/>
        </w:r>
      </w:hyperlink>
    </w:p>
    <w:p w14:paraId="5EEF5B49" w14:textId="43AE7233"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67" w:history="1">
        <w:r w:rsidR="00EF6F72" w:rsidRPr="00D97088">
          <w:rPr>
            <w:rStyle w:val="ad"/>
            <w:noProof/>
          </w:rPr>
          <w:t>3.3 Обчислення гуртової ціни програмного продукту</w:t>
        </w:r>
        <w:r w:rsidR="00EF6F72">
          <w:rPr>
            <w:noProof/>
            <w:webHidden/>
          </w:rPr>
          <w:tab/>
        </w:r>
        <w:r w:rsidR="00EF6F72">
          <w:rPr>
            <w:noProof/>
            <w:webHidden/>
          </w:rPr>
          <w:fldChar w:fldCharType="begin"/>
        </w:r>
        <w:r w:rsidR="00EF6F72">
          <w:rPr>
            <w:noProof/>
            <w:webHidden/>
          </w:rPr>
          <w:instrText xml:space="preserve"> PAGEREF _Toc231940467 \h </w:instrText>
        </w:r>
        <w:r w:rsidR="00EF6F72">
          <w:rPr>
            <w:noProof/>
            <w:webHidden/>
          </w:rPr>
        </w:r>
        <w:r w:rsidR="00EF6F72">
          <w:rPr>
            <w:noProof/>
            <w:webHidden/>
          </w:rPr>
          <w:fldChar w:fldCharType="separate"/>
        </w:r>
        <w:r w:rsidR="00414A18">
          <w:rPr>
            <w:noProof/>
            <w:webHidden/>
          </w:rPr>
          <w:t>80</w:t>
        </w:r>
        <w:r w:rsidR="00EF6F72">
          <w:rPr>
            <w:noProof/>
            <w:webHidden/>
          </w:rPr>
          <w:fldChar w:fldCharType="end"/>
        </w:r>
      </w:hyperlink>
    </w:p>
    <w:p w14:paraId="1F8DDDB5" w14:textId="7AAC956F"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68" w:history="1">
        <w:r w:rsidR="00EF6F72" w:rsidRPr="00D97088">
          <w:rPr>
            <w:rStyle w:val="ad"/>
            <w:noProof/>
          </w:rPr>
          <w:t>3.4 Висновки економічної доцільності проекту</w:t>
        </w:r>
        <w:r w:rsidR="00EF6F72">
          <w:rPr>
            <w:noProof/>
            <w:webHidden/>
          </w:rPr>
          <w:tab/>
        </w:r>
        <w:r w:rsidR="00EF6F72">
          <w:rPr>
            <w:noProof/>
            <w:webHidden/>
          </w:rPr>
          <w:fldChar w:fldCharType="begin"/>
        </w:r>
        <w:r w:rsidR="00EF6F72">
          <w:rPr>
            <w:noProof/>
            <w:webHidden/>
          </w:rPr>
          <w:instrText xml:space="preserve"> PAGEREF _Toc231940468 \h </w:instrText>
        </w:r>
        <w:r w:rsidR="00EF6F72">
          <w:rPr>
            <w:noProof/>
            <w:webHidden/>
          </w:rPr>
        </w:r>
        <w:r w:rsidR="00EF6F72">
          <w:rPr>
            <w:noProof/>
            <w:webHidden/>
          </w:rPr>
          <w:fldChar w:fldCharType="separate"/>
        </w:r>
        <w:r w:rsidR="00414A18">
          <w:rPr>
            <w:noProof/>
            <w:webHidden/>
          </w:rPr>
          <w:t>80</w:t>
        </w:r>
        <w:r w:rsidR="00EF6F72">
          <w:rPr>
            <w:noProof/>
            <w:webHidden/>
          </w:rPr>
          <w:fldChar w:fldCharType="end"/>
        </w:r>
      </w:hyperlink>
    </w:p>
    <w:p w14:paraId="207F2898" w14:textId="41E01EE0"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69" w:history="1">
        <w:r w:rsidR="00EF6F72" w:rsidRPr="00D97088">
          <w:rPr>
            <w:rStyle w:val="ad"/>
          </w:rPr>
          <w:t>4 ОХОРОНА ПРАЦІ</w:t>
        </w:r>
        <w:r w:rsidR="00EF6F72">
          <w:rPr>
            <w:webHidden/>
          </w:rPr>
          <w:tab/>
        </w:r>
        <w:r w:rsidR="00EF6F72">
          <w:rPr>
            <w:webHidden/>
          </w:rPr>
          <w:fldChar w:fldCharType="begin"/>
        </w:r>
        <w:r w:rsidR="00EF6F72">
          <w:rPr>
            <w:webHidden/>
          </w:rPr>
          <w:instrText xml:space="preserve"> PAGEREF _Toc231940469 \h </w:instrText>
        </w:r>
        <w:r w:rsidR="00EF6F72">
          <w:rPr>
            <w:webHidden/>
          </w:rPr>
        </w:r>
        <w:r w:rsidR="00EF6F72">
          <w:rPr>
            <w:webHidden/>
          </w:rPr>
          <w:fldChar w:fldCharType="separate"/>
        </w:r>
        <w:r w:rsidR="00414A18">
          <w:rPr>
            <w:webHidden/>
          </w:rPr>
          <w:t>82</w:t>
        </w:r>
        <w:r w:rsidR="00EF6F72">
          <w:rPr>
            <w:webHidden/>
          </w:rPr>
          <w:fldChar w:fldCharType="end"/>
        </w:r>
      </w:hyperlink>
    </w:p>
    <w:p w14:paraId="49451FC4" w14:textId="7072D6D4"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70" w:history="1">
        <w:r w:rsidR="00EF6F72" w:rsidRPr="00D97088">
          <w:rPr>
            <w:rStyle w:val="ad"/>
            <w:noProof/>
          </w:rPr>
          <w:t>4.1 Аналіз потенційних небезпек та розробка заходів щодо поліпшення умов з охорони праці та виробничої санітарії у досліджуваному приміщенні</w:t>
        </w:r>
        <w:r w:rsidR="00EF6F72">
          <w:rPr>
            <w:noProof/>
            <w:webHidden/>
          </w:rPr>
          <w:tab/>
        </w:r>
        <w:r w:rsidR="00EF6F72">
          <w:rPr>
            <w:noProof/>
            <w:webHidden/>
          </w:rPr>
          <w:fldChar w:fldCharType="begin"/>
        </w:r>
        <w:r w:rsidR="00EF6F72">
          <w:rPr>
            <w:noProof/>
            <w:webHidden/>
          </w:rPr>
          <w:instrText xml:space="preserve"> PAGEREF _Toc231940470 \h </w:instrText>
        </w:r>
        <w:r w:rsidR="00EF6F72">
          <w:rPr>
            <w:noProof/>
            <w:webHidden/>
          </w:rPr>
        </w:r>
        <w:r w:rsidR="00EF6F72">
          <w:rPr>
            <w:noProof/>
            <w:webHidden/>
          </w:rPr>
          <w:fldChar w:fldCharType="separate"/>
        </w:r>
        <w:r w:rsidR="00414A18">
          <w:rPr>
            <w:noProof/>
            <w:webHidden/>
          </w:rPr>
          <w:t>82</w:t>
        </w:r>
        <w:r w:rsidR="00EF6F72">
          <w:rPr>
            <w:noProof/>
            <w:webHidden/>
          </w:rPr>
          <w:fldChar w:fldCharType="end"/>
        </w:r>
      </w:hyperlink>
    </w:p>
    <w:p w14:paraId="7BE08627" w14:textId="5CA1E2F3"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73" w:history="1">
        <w:r w:rsidR="00EF6F72" w:rsidRPr="00D97088">
          <w:rPr>
            <w:rStyle w:val="ad"/>
            <w:noProof/>
          </w:rPr>
          <w:t>4.1.1 Аналіз потенційних небезпек</w:t>
        </w:r>
        <w:r w:rsidR="00EF6F72">
          <w:rPr>
            <w:noProof/>
            <w:webHidden/>
          </w:rPr>
          <w:tab/>
        </w:r>
        <w:r w:rsidR="00EF6F72">
          <w:rPr>
            <w:noProof/>
            <w:webHidden/>
          </w:rPr>
          <w:fldChar w:fldCharType="begin"/>
        </w:r>
        <w:r w:rsidR="00EF6F72">
          <w:rPr>
            <w:noProof/>
            <w:webHidden/>
          </w:rPr>
          <w:instrText xml:space="preserve"> PAGEREF _Toc231940473 \h </w:instrText>
        </w:r>
        <w:r w:rsidR="00EF6F72">
          <w:rPr>
            <w:noProof/>
            <w:webHidden/>
          </w:rPr>
        </w:r>
        <w:r w:rsidR="00EF6F72">
          <w:rPr>
            <w:noProof/>
            <w:webHidden/>
          </w:rPr>
          <w:fldChar w:fldCharType="separate"/>
        </w:r>
        <w:r w:rsidR="00414A18">
          <w:rPr>
            <w:noProof/>
            <w:webHidden/>
          </w:rPr>
          <w:t>82</w:t>
        </w:r>
        <w:r w:rsidR="00EF6F72">
          <w:rPr>
            <w:noProof/>
            <w:webHidden/>
          </w:rPr>
          <w:fldChar w:fldCharType="end"/>
        </w:r>
      </w:hyperlink>
    </w:p>
    <w:p w14:paraId="6F879235" w14:textId="283D2AF6"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74" w:history="1">
        <w:r w:rsidR="00EF6F72" w:rsidRPr="00D97088">
          <w:rPr>
            <w:rStyle w:val="ad"/>
            <w:noProof/>
          </w:rPr>
          <w:t>4.1.2 Заходи до поліпшення умов з охорони праці та виробничої санітарії</w:t>
        </w:r>
        <w:r w:rsidR="00EF6F72">
          <w:rPr>
            <w:noProof/>
            <w:webHidden/>
          </w:rPr>
          <w:tab/>
        </w:r>
        <w:r w:rsidR="00EF6F72">
          <w:rPr>
            <w:noProof/>
            <w:webHidden/>
          </w:rPr>
          <w:fldChar w:fldCharType="begin"/>
        </w:r>
        <w:r w:rsidR="00EF6F72">
          <w:rPr>
            <w:noProof/>
            <w:webHidden/>
          </w:rPr>
          <w:instrText xml:space="preserve"> PAGEREF _Toc231940474 \h </w:instrText>
        </w:r>
        <w:r w:rsidR="00EF6F72">
          <w:rPr>
            <w:noProof/>
            <w:webHidden/>
          </w:rPr>
        </w:r>
        <w:r w:rsidR="00EF6F72">
          <w:rPr>
            <w:noProof/>
            <w:webHidden/>
          </w:rPr>
          <w:fldChar w:fldCharType="separate"/>
        </w:r>
        <w:r w:rsidR="00414A18">
          <w:rPr>
            <w:noProof/>
            <w:webHidden/>
          </w:rPr>
          <w:t>84</w:t>
        </w:r>
        <w:r w:rsidR="00EF6F72">
          <w:rPr>
            <w:noProof/>
            <w:webHidden/>
          </w:rPr>
          <w:fldChar w:fldCharType="end"/>
        </w:r>
      </w:hyperlink>
    </w:p>
    <w:p w14:paraId="3F00E7D3" w14:textId="6EB02D77"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75" w:history="1">
        <w:r w:rsidR="00EF6F72" w:rsidRPr="00D97088">
          <w:rPr>
            <w:rStyle w:val="ad"/>
            <w:noProof/>
          </w:rPr>
          <w:t>4.2 Аналіз стану охорони праці. Розрахунок кількості комп’ютеризованих робочих місць та кількості вогнегасників</w:t>
        </w:r>
        <w:r w:rsidR="00EF6F72">
          <w:rPr>
            <w:noProof/>
            <w:webHidden/>
          </w:rPr>
          <w:tab/>
        </w:r>
        <w:r w:rsidR="00EF6F72">
          <w:rPr>
            <w:noProof/>
            <w:webHidden/>
          </w:rPr>
          <w:fldChar w:fldCharType="begin"/>
        </w:r>
        <w:r w:rsidR="00EF6F72">
          <w:rPr>
            <w:noProof/>
            <w:webHidden/>
          </w:rPr>
          <w:instrText xml:space="preserve"> PAGEREF _Toc231940475 \h </w:instrText>
        </w:r>
        <w:r w:rsidR="00EF6F72">
          <w:rPr>
            <w:noProof/>
            <w:webHidden/>
          </w:rPr>
        </w:r>
        <w:r w:rsidR="00EF6F72">
          <w:rPr>
            <w:noProof/>
            <w:webHidden/>
          </w:rPr>
          <w:fldChar w:fldCharType="separate"/>
        </w:r>
        <w:r w:rsidR="00414A18">
          <w:rPr>
            <w:noProof/>
            <w:webHidden/>
          </w:rPr>
          <w:t>87</w:t>
        </w:r>
        <w:r w:rsidR="00EF6F72">
          <w:rPr>
            <w:noProof/>
            <w:webHidden/>
          </w:rPr>
          <w:fldChar w:fldCharType="end"/>
        </w:r>
      </w:hyperlink>
    </w:p>
    <w:p w14:paraId="20CA6B23" w14:textId="1261CDC5"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76" w:history="1">
        <w:r w:rsidR="00EF6F72" w:rsidRPr="00D97088">
          <w:rPr>
            <w:rStyle w:val="ad"/>
            <w:noProof/>
          </w:rPr>
          <w:t>4.3 Інструкція з охорони праці при роботі з ПЕОМ та відео-дисплейними терміналами</w:t>
        </w:r>
        <w:r w:rsidR="00EF6F72">
          <w:rPr>
            <w:noProof/>
            <w:webHidden/>
          </w:rPr>
          <w:tab/>
        </w:r>
        <w:r w:rsidR="00EF6F72">
          <w:rPr>
            <w:noProof/>
            <w:webHidden/>
          </w:rPr>
          <w:fldChar w:fldCharType="begin"/>
        </w:r>
        <w:r w:rsidR="00EF6F72">
          <w:rPr>
            <w:noProof/>
            <w:webHidden/>
          </w:rPr>
          <w:instrText xml:space="preserve"> PAGEREF _Toc231940476 \h </w:instrText>
        </w:r>
        <w:r w:rsidR="00EF6F72">
          <w:rPr>
            <w:noProof/>
            <w:webHidden/>
          </w:rPr>
        </w:r>
        <w:r w:rsidR="00EF6F72">
          <w:rPr>
            <w:noProof/>
            <w:webHidden/>
          </w:rPr>
          <w:fldChar w:fldCharType="separate"/>
        </w:r>
        <w:r w:rsidR="00414A18">
          <w:rPr>
            <w:noProof/>
            <w:webHidden/>
          </w:rPr>
          <w:t>89</w:t>
        </w:r>
        <w:r w:rsidR="00EF6F72">
          <w:rPr>
            <w:noProof/>
            <w:webHidden/>
          </w:rPr>
          <w:fldChar w:fldCharType="end"/>
        </w:r>
      </w:hyperlink>
    </w:p>
    <w:p w14:paraId="107CDD42" w14:textId="52F5AD91"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79" w:history="1">
        <w:r w:rsidR="00EF6F72" w:rsidRPr="00D97088">
          <w:rPr>
            <w:rStyle w:val="ad"/>
            <w:noProof/>
          </w:rPr>
          <w:t>4.3.1</w:t>
        </w:r>
        <w:r w:rsidR="00EF6F72" w:rsidRPr="00D97088">
          <w:rPr>
            <w:rStyle w:val="ad"/>
            <w:rFonts w:eastAsia="Arial"/>
            <w:noProof/>
          </w:rPr>
          <w:t xml:space="preserve"> Загальні положення</w:t>
        </w:r>
        <w:r w:rsidR="00EF6F72">
          <w:rPr>
            <w:noProof/>
            <w:webHidden/>
          </w:rPr>
          <w:tab/>
        </w:r>
        <w:r w:rsidR="00EF6F72">
          <w:rPr>
            <w:noProof/>
            <w:webHidden/>
          </w:rPr>
          <w:fldChar w:fldCharType="begin"/>
        </w:r>
        <w:r w:rsidR="00EF6F72">
          <w:rPr>
            <w:noProof/>
            <w:webHidden/>
          </w:rPr>
          <w:instrText xml:space="preserve"> PAGEREF _Toc231940479 \h </w:instrText>
        </w:r>
        <w:r w:rsidR="00EF6F72">
          <w:rPr>
            <w:noProof/>
            <w:webHidden/>
          </w:rPr>
        </w:r>
        <w:r w:rsidR="00EF6F72">
          <w:rPr>
            <w:noProof/>
            <w:webHidden/>
          </w:rPr>
          <w:fldChar w:fldCharType="separate"/>
        </w:r>
        <w:r w:rsidR="00414A18">
          <w:rPr>
            <w:noProof/>
            <w:webHidden/>
          </w:rPr>
          <w:t>89</w:t>
        </w:r>
        <w:r w:rsidR="00EF6F72">
          <w:rPr>
            <w:noProof/>
            <w:webHidden/>
          </w:rPr>
          <w:fldChar w:fldCharType="end"/>
        </w:r>
      </w:hyperlink>
    </w:p>
    <w:p w14:paraId="2140E1A7" w14:textId="2E887B29"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80" w:history="1">
        <w:r w:rsidR="00EF6F72" w:rsidRPr="00D97088">
          <w:rPr>
            <w:rStyle w:val="ad"/>
            <w:rFonts w:eastAsia="Arial" w:cs="Times New Roman"/>
            <w:noProof/>
          </w:rPr>
          <w:t>4.3.2 Вимоги безпеки перед початком роботи</w:t>
        </w:r>
        <w:r w:rsidR="00EF6F72">
          <w:rPr>
            <w:noProof/>
            <w:webHidden/>
          </w:rPr>
          <w:tab/>
        </w:r>
        <w:r w:rsidR="00EF6F72">
          <w:rPr>
            <w:noProof/>
            <w:webHidden/>
          </w:rPr>
          <w:fldChar w:fldCharType="begin"/>
        </w:r>
        <w:r w:rsidR="00EF6F72">
          <w:rPr>
            <w:noProof/>
            <w:webHidden/>
          </w:rPr>
          <w:instrText xml:space="preserve"> PAGEREF _Toc231940480 \h </w:instrText>
        </w:r>
        <w:r w:rsidR="00EF6F72">
          <w:rPr>
            <w:noProof/>
            <w:webHidden/>
          </w:rPr>
        </w:r>
        <w:r w:rsidR="00EF6F72">
          <w:rPr>
            <w:noProof/>
            <w:webHidden/>
          </w:rPr>
          <w:fldChar w:fldCharType="separate"/>
        </w:r>
        <w:r w:rsidR="00414A18">
          <w:rPr>
            <w:noProof/>
            <w:webHidden/>
          </w:rPr>
          <w:t>90</w:t>
        </w:r>
        <w:r w:rsidR="00EF6F72">
          <w:rPr>
            <w:noProof/>
            <w:webHidden/>
          </w:rPr>
          <w:fldChar w:fldCharType="end"/>
        </w:r>
      </w:hyperlink>
    </w:p>
    <w:p w14:paraId="511D91BE" w14:textId="542DD1CB"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81" w:history="1">
        <w:r w:rsidR="00EF6F72" w:rsidRPr="00D97088">
          <w:rPr>
            <w:rStyle w:val="ad"/>
            <w:rFonts w:eastAsia="Arial"/>
            <w:noProof/>
          </w:rPr>
          <w:t>4.3.3 Вимоги безпеки під час роботи</w:t>
        </w:r>
        <w:r w:rsidR="00EF6F72">
          <w:rPr>
            <w:noProof/>
            <w:webHidden/>
          </w:rPr>
          <w:tab/>
        </w:r>
        <w:r w:rsidR="00EF6F72">
          <w:rPr>
            <w:noProof/>
            <w:webHidden/>
          </w:rPr>
          <w:fldChar w:fldCharType="begin"/>
        </w:r>
        <w:r w:rsidR="00EF6F72">
          <w:rPr>
            <w:noProof/>
            <w:webHidden/>
          </w:rPr>
          <w:instrText xml:space="preserve"> PAGEREF _Toc231940481 \h </w:instrText>
        </w:r>
        <w:r w:rsidR="00EF6F72">
          <w:rPr>
            <w:noProof/>
            <w:webHidden/>
          </w:rPr>
        </w:r>
        <w:r w:rsidR="00EF6F72">
          <w:rPr>
            <w:noProof/>
            <w:webHidden/>
          </w:rPr>
          <w:fldChar w:fldCharType="separate"/>
        </w:r>
        <w:r w:rsidR="00414A18">
          <w:rPr>
            <w:noProof/>
            <w:webHidden/>
          </w:rPr>
          <w:t>91</w:t>
        </w:r>
        <w:r w:rsidR="00EF6F72">
          <w:rPr>
            <w:noProof/>
            <w:webHidden/>
          </w:rPr>
          <w:fldChar w:fldCharType="end"/>
        </w:r>
      </w:hyperlink>
    </w:p>
    <w:p w14:paraId="766D0A33" w14:textId="44590862"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82" w:history="1">
        <w:r w:rsidR="00EF6F72" w:rsidRPr="00D97088">
          <w:rPr>
            <w:rStyle w:val="ad"/>
            <w:rFonts w:eastAsia="Arial"/>
            <w:noProof/>
          </w:rPr>
          <w:t>4.3.4 Вимоги безпеки після закінчення роботи</w:t>
        </w:r>
        <w:r w:rsidR="00EF6F72">
          <w:rPr>
            <w:noProof/>
            <w:webHidden/>
          </w:rPr>
          <w:tab/>
        </w:r>
        <w:r w:rsidR="00EF6F72">
          <w:rPr>
            <w:noProof/>
            <w:webHidden/>
          </w:rPr>
          <w:fldChar w:fldCharType="begin"/>
        </w:r>
        <w:r w:rsidR="00EF6F72">
          <w:rPr>
            <w:noProof/>
            <w:webHidden/>
          </w:rPr>
          <w:instrText xml:space="preserve"> PAGEREF _Toc231940482 \h </w:instrText>
        </w:r>
        <w:r w:rsidR="00EF6F72">
          <w:rPr>
            <w:noProof/>
            <w:webHidden/>
          </w:rPr>
        </w:r>
        <w:r w:rsidR="00EF6F72">
          <w:rPr>
            <w:noProof/>
            <w:webHidden/>
          </w:rPr>
          <w:fldChar w:fldCharType="separate"/>
        </w:r>
        <w:r w:rsidR="00414A18">
          <w:rPr>
            <w:noProof/>
            <w:webHidden/>
          </w:rPr>
          <w:t>93</w:t>
        </w:r>
        <w:r w:rsidR="00EF6F72">
          <w:rPr>
            <w:noProof/>
            <w:webHidden/>
          </w:rPr>
          <w:fldChar w:fldCharType="end"/>
        </w:r>
      </w:hyperlink>
    </w:p>
    <w:p w14:paraId="502D411C" w14:textId="670A504F" w:rsidR="00EF6F72" w:rsidRDefault="00000000">
      <w:pPr>
        <w:pStyle w:val="33"/>
        <w:rPr>
          <w:rFonts w:asciiTheme="minorHAnsi" w:eastAsiaTheme="minorEastAsia" w:hAnsiTheme="minorHAnsi"/>
          <w:noProof/>
          <w:kern w:val="2"/>
          <w:sz w:val="24"/>
          <w:szCs w:val="24"/>
          <w:lang w:eastAsia="uk-UA"/>
          <w14:ligatures w14:val="standardContextual"/>
        </w:rPr>
      </w:pPr>
      <w:hyperlink w:anchor="_Toc231940483" w:history="1">
        <w:r w:rsidR="00EF6F72" w:rsidRPr="00D97088">
          <w:rPr>
            <w:rStyle w:val="ad"/>
            <w:rFonts w:eastAsia="Arial"/>
            <w:noProof/>
          </w:rPr>
          <w:t>4.3.5 Вимоги безпеки в аварійних ситуаціях</w:t>
        </w:r>
        <w:r w:rsidR="00EF6F72">
          <w:rPr>
            <w:noProof/>
            <w:webHidden/>
          </w:rPr>
          <w:tab/>
        </w:r>
        <w:r w:rsidR="00EF6F72">
          <w:rPr>
            <w:noProof/>
            <w:webHidden/>
          </w:rPr>
          <w:fldChar w:fldCharType="begin"/>
        </w:r>
        <w:r w:rsidR="00EF6F72">
          <w:rPr>
            <w:noProof/>
            <w:webHidden/>
          </w:rPr>
          <w:instrText xml:space="preserve"> PAGEREF _Toc231940483 \h </w:instrText>
        </w:r>
        <w:r w:rsidR="00EF6F72">
          <w:rPr>
            <w:noProof/>
            <w:webHidden/>
          </w:rPr>
        </w:r>
        <w:r w:rsidR="00EF6F72">
          <w:rPr>
            <w:noProof/>
            <w:webHidden/>
          </w:rPr>
          <w:fldChar w:fldCharType="separate"/>
        </w:r>
        <w:r w:rsidR="00414A18">
          <w:rPr>
            <w:noProof/>
            <w:webHidden/>
          </w:rPr>
          <w:t>93</w:t>
        </w:r>
        <w:r w:rsidR="00EF6F72">
          <w:rPr>
            <w:noProof/>
            <w:webHidden/>
          </w:rPr>
          <w:fldChar w:fldCharType="end"/>
        </w:r>
      </w:hyperlink>
    </w:p>
    <w:p w14:paraId="7327AF4D" w14:textId="522B76C0" w:rsidR="00EF6F72" w:rsidRDefault="00000000">
      <w:pPr>
        <w:pStyle w:val="23"/>
        <w:rPr>
          <w:rFonts w:asciiTheme="minorHAnsi" w:eastAsiaTheme="minorEastAsia" w:hAnsiTheme="minorHAnsi"/>
          <w:bCs w:val="0"/>
          <w:noProof/>
          <w:kern w:val="2"/>
          <w:sz w:val="24"/>
          <w:szCs w:val="24"/>
          <w:lang w:eastAsia="uk-UA"/>
          <w14:ligatures w14:val="standardContextual"/>
        </w:rPr>
      </w:pPr>
      <w:hyperlink w:anchor="_Toc231940484" w:history="1">
        <w:r w:rsidR="00EF6F72" w:rsidRPr="00D97088">
          <w:rPr>
            <w:rStyle w:val="ad"/>
            <w:noProof/>
          </w:rPr>
          <w:t>4.4 Загальні висновки до розділу Охорона праці</w:t>
        </w:r>
        <w:r w:rsidR="00EF6F72">
          <w:rPr>
            <w:noProof/>
            <w:webHidden/>
          </w:rPr>
          <w:tab/>
        </w:r>
        <w:r w:rsidR="00EF6F72">
          <w:rPr>
            <w:noProof/>
            <w:webHidden/>
          </w:rPr>
          <w:fldChar w:fldCharType="begin"/>
        </w:r>
        <w:r w:rsidR="00EF6F72">
          <w:rPr>
            <w:noProof/>
            <w:webHidden/>
          </w:rPr>
          <w:instrText xml:space="preserve"> PAGEREF _Toc231940484 \h </w:instrText>
        </w:r>
        <w:r w:rsidR="00EF6F72">
          <w:rPr>
            <w:noProof/>
            <w:webHidden/>
          </w:rPr>
        </w:r>
        <w:r w:rsidR="00EF6F72">
          <w:rPr>
            <w:noProof/>
            <w:webHidden/>
          </w:rPr>
          <w:fldChar w:fldCharType="separate"/>
        </w:r>
        <w:r w:rsidR="00414A18">
          <w:rPr>
            <w:noProof/>
            <w:webHidden/>
          </w:rPr>
          <w:t>95</w:t>
        </w:r>
        <w:r w:rsidR="00EF6F72">
          <w:rPr>
            <w:noProof/>
            <w:webHidden/>
          </w:rPr>
          <w:fldChar w:fldCharType="end"/>
        </w:r>
      </w:hyperlink>
    </w:p>
    <w:p w14:paraId="547D1EE6" w14:textId="4DCBBC7D"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85" w:history="1">
        <w:r w:rsidR="00EF6F72" w:rsidRPr="00D97088">
          <w:rPr>
            <w:rStyle w:val="ad"/>
          </w:rPr>
          <w:t>ВИСНОВКИ</w:t>
        </w:r>
        <w:r w:rsidR="00EF6F72">
          <w:rPr>
            <w:webHidden/>
          </w:rPr>
          <w:tab/>
        </w:r>
        <w:r w:rsidR="00EF6F72">
          <w:rPr>
            <w:webHidden/>
          </w:rPr>
          <w:fldChar w:fldCharType="begin"/>
        </w:r>
        <w:r w:rsidR="00EF6F72">
          <w:rPr>
            <w:webHidden/>
          </w:rPr>
          <w:instrText xml:space="preserve"> PAGEREF _Toc231940485 \h </w:instrText>
        </w:r>
        <w:r w:rsidR="00EF6F72">
          <w:rPr>
            <w:webHidden/>
          </w:rPr>
        </w:r>
        <w:r w:rsidR="00EF6F72">
          <w:rPr>
            <w:webHidden/>
          </w:rPr>
          <w:fldChar w:fldCharType="separate"/>
        </w:r>
        <w:r w:rsidR="00414A18">
          <w:rPr>
            <w:webHidden/>
          </w:rPr>
          <w:t>96</w:t>
        </w:r>
        <w:r w:rsidR="00EF6F72">
          <w:rPr>
            <w:webHidden/>
          </w:rPr>
          <w:fldChar w:fldCharType="end"/>
        </w:r>
      </w:hyperlink>
    </w:p>
    <w:p w14:paraId="5F173631" w14:textId="69A0D836"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86" w:history="1">
        <w:r w:rsidR="00EF6F72" w:rsidRPr="00D97088">
          <w:rPr>
            <w:rStyle w:val="ad"/>
          </w:rPr>
          <w:t>ПЕРЕЛІК ВИКОРИСТАНИХ ДЖЕРЕЛ</w:t>
        </w:r>
        <w:r w:rsidR="00EF6F72">
          <w:rPr>
            <w:webHidden/>
          </w:rPr>
          <w:tab/>
        </w:r>
        <w:r w:rsidR="00EF6F72">
          <w:rPr>
            <w:webHidden/>
          </w:rPr>
          <w:fldChar w:fldCharType="begin"/>
        </w:r>
        <w:r w:rsidR="00EF6F72">
          <w:rPr>
            <w:webHidden/>
          </w:rPr>
          <w:instrText xml:space="preserve"> PAGEREF _Toc231940486 \h </w:instrText>
        </w:r>
        <w:r w:rsidR="00EF6F72">
          <w:rPr>
            <w:webHidden/>
          </w:rPr>
        </w:r>
        <w:r w:rsidR="00EF6F72">
          <w:rPr>
            <w:webHidden/>
          </w:rPr>
          <w:fldChar w:fldCharType="separate"/>
        </w:r>
        <w:r w:rsidR="00414A18">
          <w:rPr>
            <w:webHidden/>
          </w:rPr>
          <w:t>98</w:t>
        </w:r>
        <w:r w:rsidR="00EF6F72">
          <w:rPr>
            <w:webHidden/>
          </w:rPr>
          <w:fldChar w:fldCharType="end"/>
        </w:r>
      </w:hyperlink>
    </w:p>
    <w:p w14:paraId="1886F16F" w14:textId="67B6D757"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87" w:history="1">
        <w:r w:rsidR="00EF6F72" w:rsidRPr="00D97088">
          <w:rPr>
            <w:rStyle w:val="ad"/>
          </w:rPr>
          <w:t>Додаток 1 Діаграма варіантів використання</w:t>
        </w:r>
        <w:r w:rsidR="00EF6F72">
          <w:rPr>
            <w:webHidden/>
          </w:rPr>
          <w:tab/>
        </w:r>
        <w:r w:rsidR="00EF6F72">
          <w:rPr>
            <w:webHidden/>
          </w:rPr>
          <w:fldChar w:fldCharType="begin"/>
        </w:r>
        <w:r w:rsidR="00EF6F72">
          <w:rPr>
            <w:webHidden/>
          </w:rPr>
          <w:instrText xml:space="preserve"> PAGEREF _Toc231940487 \h </w:instrText>
        </w:r>
        <w:r w:rsidR="00EF6F72">
          <w:rPr>
            <w:webHidden/>
          </w:rPr>
        </w:r>
        <w:r w:rsidR="00EF6F72">
          <w:rPr>
            <w:webHidden/>
          </w:rPr>
          <w:fldChar w:fldCharType="separate"/>
        </w:r>
        <w:r w:rsidR="00414A18">
          <w:rPr>
            <w:webHidden/>
          </w:rPr>
          <w:t>101</w:t>
        </w:r>
        <w:r w:rsidR="00EF6F72">
          <w:rPr>
            <w:webHidden/>
          </w:rPr>
          <w:fldChar w:fldCharType="end"/>
        </w:r>
      </w:hyperlink>
    </w:p>
    <w:p w14:paraId="0BE8FDED" w14:textId="24B13157"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88" w:history="1">
        <w:r w:rsidR="00EF6F72" w:rsidRPr="00D97088">
          <w:rPr>
            <w:rStyle w:val="ad"/>
          </w:rPr>
          <w:t>Додаток 2 Діаграма потоків даних</w:t>
        </w:r>
        <w:r w:rsidR="00EF6F72">
          <w:rPr>
            <w:webHidden/>
          </w:rPr>
          <w:tab/>
        </w:r>
        <w:r w:rsidR="00EF6F72">
          <w:rPr>
            <w:webHidden/>
          </w:rPr>
          <w:fldChar w:fldCharType="begin"/>
        </w:r>
        <w:r w:rsidR="00EF6F72">
          <w:rPr>
            <w:webHidden/>
          </w:rPr>
          <w:instrText xml:space="preserve"> PAGEREF _Toc231940488 \h </w:instrText>
        </w:r>
        <w:r w:rsidR="00EF6F72">
          <w:rPr>
            <w:webHidden/>
          </w:rPr>
        </w:r>
        <w:r w:rsidR="00EF6F72">
          <w:rPr>
            <w:webHidden/>
          </w:rPr>
          <w:fldChar w:fldCharType="separate"/>
        </w:r>
        <w:r w:rsidR="00414A18">
          <w:rPr>
            <w:webHidden/>
          </w:rPr>
          <w:t>102</w:t>
        </w:r>
        <w:r w:rsidR="00EF6F72">
          <w:rPr>
            <w:webHidden/>
          </w:rPr>
          <w:fldChar w:fldCharType="end"/>
        </w:r>
      </w:hyperlink>
    </w:p>
    <w:p w14:paraId="04623555" w14:textId="76D50180"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89" w:history="1">
        <w:r w:rsidR="00EF6F72" w:rsidRPr="00D97088">
          <w:rPr>
            <w:rStyle w:val="ad"/>
          </w:rPr>
          <w:t>Додаток 3 Схема бази даних</w:t>
        </w:r>
        <w:r w:rsidR="00EF6F72">
          <w:rPr>
            <w:webHidden/>
          </w:rPr>
          <w:tab/>
        </w:r>
        <w:r w:rsidR="00EF6F72">
          <w:rPr>
            <w:webHidden/>
          </w:rPr>
          <w:fldChar w:fldCharType="begin"/>
        </w:r>
        <w:r w:rsidR="00EF6F72">
          <w:rPr>
            <w:webHidden/>
          </w:rPr>
          <w:instrText xml:space="preserve"> PAGEREF _Toc231940489 \h </w:instrText>
        </w:r>
        <w:r w:rsidR="00EF6F72">
          <w:rPr>
            <w:webHidden/>
          </w:rPr>
        </w:r>
        <w:r w:rsidR="00EF6F72">
          <w:rPr>
            <w:webHidden/>
          </w:rPr>
          <w:fldChar w:fldCharType="separate"/>
        </w:r>
        <w:r w:rsidR="00414A18">
          <w:rPr>
            <w:webHidden/>
          </w:rPr>
          <w:t>103</w:t>
        </w:r>
        <w:r w:rsidR="00EF6F72">
          <w:rPr>
            <w:webHidden/>
          </w:rPr>
          <w:fldChar w:fldCharType="end"/>
        </w:r>
      </w:hyperlink>
    </w:p>
    <w:p w14:paraId="46A4B540" w14:textId="0BEEFB66"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90" w:history="1">
        <w:r w:rsidR="00EF6F72" w:rsidRPr="00D97088">
          <w:rPr>
            <w:rStyle w:val="ad"/>
          </w:rPr>
          <w:t>Додаток 4 Блок-схеми алгоритмів програмних модулів</w:t>
        </w:r>
        <w:r w:rsidR="00EF6F72">
          <w:rPr>
            <w:webHidden/>
          </w:rPr>
          <w:tab/>
        </w:r>
        <w:r w:rsidR="00EF6F72">
          <w:rPr>
            <w:webHidden/>
          </w:rPr>
          <w:fldChar w:fldCharType="begin"/>
        </w:r>
        <w:r w:rsidR="00EF6F72">
          <w:rPr>
            <w:webHidden/>
          </w:rPr>
          <w:instrText xml:space="preserve"> PAGEREF _Toc231940490 \h </w:instrText>
        </w:r>
        <w:r w:rsidR="00EF6F72">
          <w:rPr>
            <w:webHidden/>
          </w:rPr>
        </w:r>
        <w:r w:rsidR="00EF6F72">
          <w:rPr>
            <w:webHidden/>
          </w:rPr>
          <w:fldChar w:fldCharType="separate"/>
        </w:r>
        <w:r w:rsidR="00414A18">
          <w:rPr>
            <w:webHidden/>
          </w:rPr>
          <w:t>104</w:t>
        </w:r>
        <w:r w:rsidR="00EF6F72">
          <w:rPr>
            <w:webHidden/>
          </w:rPr>
          <w:fldChar w:fldCharType="end"/>
        </w:r>
      </w:hyperlink>
    </w:p>
    <w:p w14:paraId="37CA3B02" w14:textId="2E35B720" w:rsidR="00EF6F72" w:rsidRDefault="00000000">
      <w:pPr>
        <w:pStyle w:val="11"/>
        <w:rPr>
          <w:rFonts w:asciiTheme="minorHAnsi" w:eastAsiaTheme="minorEastAsia" w:hAnsiTheme="minorHAnsi" w:cstheme="minorBidi"/>
          <w:iCs w:val="0"/>
          <w:kern w:val="2"/>
          <w:sz w:val="24"/>
          <w:lang w:eastAsia="uk-UA"/>
          <w14:ligatures w14:val="standardContextual"/>
        </w:rPr>
      </w:pPr>
      <w:hyperlink w:anchor="_Toc231940491" w:history="1">
        <w:r w:rsidR="00EF6F72" w:rsidRPr="00D97088">
          <w:rPr>
            <w:rStyle w:val="ad"/>
          </w:rPr>
          <w:t>Додаток 5 Лістинг програмного коду</w:t>
        </w:r>
        <w:r w:rsidR="00EF6F72">
          <w:rPr>
            <w:webHidden/>
          </w:rPr>
          <w:tab/>
        </w:r>
        <w:r w:rsidR="00EF6F72">
          <w:rPr>
            <w:webHidden/>
          </w:rPr>
          <w:fldChar w:fldCharType="begin"/>
        </w:r>
        <w:r w:rsidR="00EF6F72">
          <w:rPr>
            <w:webHidden/>
          </w:rPr>
          <w:instrText xml:space="preserve"> PAGEREF _Toc231940491 \h </w:instrText>
        </w:r>
        <w:r w:rsidR="00EF6F72">
          <w:rPr>
            <w:webHidden/>
          </w:rPr>
        </w:r>
        <w:r w:rsidR="00EF6F72">
          <w:rPr>
            <w:webHidden/>
          </w:rPr>
          <w:fldChar w:fldCharType="separate"/>
        </w:r>
        <w:r w:rsidR="00414A18">
          <w:rPr>
            <w:webHidden/>
          </w:rPr>
          <w:t>108</w:t>
        </w:r>
        <w:r w:rsidR="00EF6F72">
          <w:rPr>
            <w:webHidden/>
          </w:rPr>
          <w:fldChar w:fldCharType="end"/>
        </w:r>
      </w:hyperlink>
    </w:p>
    <w:p w14:paraId="2F9AEB14" w14:textId="77777777" w:rsidR="00555610" w:rsidRPr="00DB7C8E" w:rsidRDefault="00062CDA" w:rsidP="0086139A">
      <w:r w:rsidRPr="00DB7C8E">
        <w:fldChar w:fldCharType="end"/>
      </w:r>
      <w:bookmarkStart w:id="10" w:name="_Toc324189101"/>
    </w:p>
    <w:p w14:paraId="65391EA1" w14:textId="77777777" w:rsidR="0012087B" w:rsidRDefault="0012087B" w:rsidP="0086139A">
      <w:r>
        <w:br w:type="page"/>
      </w:r>
    </w:p>
    <w:p w14:paraId="7C31AA8D" w14:textId="6DD1BA72" w:rsidR="00F10DB6" w:rsidRDefault="00F10DB6" w:rsidP="00F10DB6">
      <w:r>
        <w:lastRenderedPageBreak/>
        <w:t>У сучасному цифровому просторі проведення онлайн-опитувань є ключовим інструментом для збору соціологічних даних, маркетингових досліджень та отримання зворотного зв</w:t>
      </w:r>
      <w:r w:rsidR="002E0933">
        <w:t>’</w:t>
      </w:r>
      <w:r>
        <w:t>язку в корпоративному й освітньому секторах. Проте розробники інформаційних систем стикаються з серйозним викликом: класичні платформи без обов</w:t>
      </w:r>
      <w:r w:rsidR="002E0933">
        <w:t>’</w:t>
      </w:r>
      <w:r>
        <w:t>язкової авторизації є вразливими до фальсифікації результатів через масову</w:t>
      </w:r>
      <w:r w:rsidR="004410D8">
        <w:t xml:space="preserve"> нарощування </w:t>
      </w:r>
      <w:r>
        <w:t>голосів за допомогою очищення файлів cookie, використання режиму інкогніто або зміни IP-адрес через</w:t>
      </w:r>
      <w:r w:rsidR="00F90220">
        <w:t xml:space="preserve"> </w:t>
      </w:r>
      <w:r>
        <w:t>VPN-сервіси. Водночас впровадження обов</w:t>
      </w:r>
      <w:r w:rsidR="002E0933">
        <w:t>’</w:t>
      </w:r>
      <w:r>
        <w:t>язкової реєстрації респондентів через електронну пошту чи соціальні мережі критично знижує конверсію та рівень довіри через небажання користувачів ділитися персональними даними. У зв</w:t>
      </w:r>
      <w:r w:rsidR="002E0933">
        <w:t>’</w:t>
      </w:r>
      <w:r>
        <w:t xml:space="preserve">язку з цим виникає гостра потреба у розробці альтернативного інженерного рішення, здатного забезпечити точний контроль унікальності голосування без порушення анонімності та погіршення користувацького досвіду. Створення вебзастосунку </w:t>
      </w:r>
      <w:r w:rsidR="00CF35D3">
        <w:t>опитувань</w:t>
      </w:r>
      <w:r>
        <w:t xml:space="preserve"> із модулем Anti-Fraud на основі технології цифрових відбитків пристроїв Browser Fingerprinting дозволить розв</w:t>
      </w:r>
      <w:r w:rsidR="002E0933">
        <w:t>’</w:t>
      </w:r>
      <w:r>
        <w:t>язати цей компроміс, забезпечуючи достовірність даних для організаторів опитувань та високу швидкість взаємодії для респондентів, що й зумовлює актуальність даного дипломного проєкту.</w:t>
      </w:r>
    </w:p>
    <w:p w14:paraId="0A96422C" w14:textId="2078BE43" w:rsidR="00F10DB6" w:rsidRDefault="00F10DB6" w:rsidP="00F10DB6">
      <w:r>
        <w:t>Об</w:t>
      </w:r>
      <w:r w:rsidR="002E0933">
        <w:t>’</w:t>
      </w:r>
      <w:r>
        <w:t>єктом дослідження є процес забезпечення достовірності та унікальності даних під час проведення масових онлайн-опитувань в умовах відсутності обов</w:t>
      </w:r>
      <w:r w:rsidR="002E0933">
        <w:t>’</w:t>
      </w:r>
      <w:r>
        <w:t xml:space="preserve">язкової авторизації користувачів. Предметом дослідження виступають методи криптографічного хешування, технології збору відбитків браузерів Browser Fingerprinting, мережеві ліміти та архітектурні підходи побудови високонавантажених </w:t>
      </w:r>
      <w:r w:rsidR="00D404A7" w:rsidRPr="00D404A7">
        <w:t>вебсистем на базі сучасного серверного фреймворку та реляційної системи керування базами даних.</w:t>
      </w:r>
      <w:r w:rsidR="00D404A7">
        <w:t xml:space="preserve"> </w:t>
      </w:r>
      <w:r>
        <w:t>Метою дипломного проєкту є проєктування та програмна реалізація вебзастосунку</w:t>
      </w:r>
      <w:r w:rsidR="00511236">
        <w:t xml:space="preserve"> </w:t>
      </w:r>
      <w:r>
        <w:t xml:space="preserve">з вбудованим багаторівневим модулем Anti-Fraud контролю для гарантування принципу один користувач — один голос при збереженні повної анонімності респондентів. Для досягнення поставленої мети необхідно вирішити такі </w:t>
      </w:r>
      <w:r>
        <w:lastRenderedPageBreak/>
        <w:t>завдання</w:t>
      </w:r>
      <w:r w:rsidR="003B192F">
        <w:t>,</w:t>
      </w:r>
      <w:r>
        <w:t xml:space="preserve"> провести аналіз існуючих аналогів та методів ідентифікації користувачів у мережі Інтернет</w:t>
      </w:r>
      <w:r w:rsidR="00BD3A2E">
        <w:t>,</w:t>
      </w:r>
      <w:r>
        <w:t xml:space="preserve"> спроєктувати архітектуру клієнт-серверної інформаційної системи SPA/API та розробити реляційну схему бази даних</w:t>
      </w:r>
      <w:r w:rsidR="00BD3A2E">
        <w:t>,</w:t>
      </w:r>
      <w:r>
        <w:t xml:space="preserve"> реалізувати клієнтську частину вебзастосунку з інтеграцією модулів збору параметрів пристрою та динамічної візуалізації аналітики</w:t>
      </w:r>
      <w:r w:rsidR="00BD3A2E">
        <w:t>,</w:t>
      </w:r>
      <w:r>
        <w:t xml:space="preserve"> розробити продуктивну серверну частину з алгоритмами </w:t>
      </w:r>
      <w:r w:rsidR="00BD3A2E">
        <w:t>х</w:t>
      </w:r>
      <w:r>
        <w:t>ешування за стандартом SHA-256, механізмами захисту від станів перегонів Race Condition та обмеження частоти запитів Rate Limiting</w:t>
      </w:r>
      <w:r w:rsidR="00BD3A2E">
        <w:t>,</w:t>
      </w:r>
      <w:r>
        <w:t xml:space="preserve"> налаштувати Docker-інфраструктуру для контейнеризації та безпечного деплою системи, а також провести тестування працездатності розробленого програмного продукту.</w:t>
      </w:r>
    </w:p>
    <w:p w14:paraId="39659777" w14:textId="60521217" w:rsidR="00577700" w:rsidRPr="00DB7C8E" w:rsidRDefault="00F10DB6" w:rsidP="00F10DB6">
      <w:r>
        <w:t>Методи дослідження базуються на використанні сучасних методологій об</w:t>
      </w:r>
      <w:r w:rsidR="002E0933">
        <w:t>’</w:t>
      </w:r>
      <w:r>
        <w:t>єктоорієнтованого програмування, системного аналізу, теорії реляційних баз даних ACID, методів асинхронної обробки даних у середовищі Node.js, а також інструментів криптографічного захисту інформації без збереження персональних даних користувачів. Практичне значення отриманих результатів полягає у створенні готового до розгортання програмного комплексу, який може бути впроваджений у закладах освіти для проведення прозорих внутрішніх голосувань, у комерційних компаніях для маркетингових досліджень, а також у соціологічних службах для збору незаангажованої статистики без збору конфіденційної інформації. Структура дипломного проєкту обумовлена логікою дослідження і складається з вступу, чотирьох розділів, висновків, списку використаних джерел</w:t>
      </w:r>
      <w:r w:rsidR="008F1C0F">
        <w:t>.</w:t>
      </w:r>
      <w:r w:rsidR="00AB34AC" w:rsidRPr="00DB7C8E">
        <w:br w:type="page"/>
      </w:r>
    </w:p>
    <w:p w14:paraId="09708F65" w14:textId="77777777" w:rsidR="00DA4182" w:rsidRDefault="004E60A0" w:rsidP="00A02EBD">
      <w:pPr>
        <w:pStyle w:val="1"/>
        <w:rPr>
          <w:rStyle w:val="10"/>
          <w:b/>
          <w:bCs/>
          <w:caps/>
        </w:rPr>
      </w:pPr>
      <w:bookmarkStart w:id="11" w:name="_Toc533560117"/>
      <w:bookmarkStart w:id="12" w:name="_Toc6750985"/>
      <w:bookmarkStart w:id="13" w:name="_Toc7775418"/>
      <w:bookmarkStart w:id="14" w:name="_Toc7775628"/>
      <w:bookmarkStart w:id="15" w:name="_Toc7907017"/>
      <w:bookmarkStart w:id="16" w:name="_Toc11947778"/>
      <w:bookmarkStart w:id="17" w:name="_Toc39041649"/>
      <w:bookmarkStart w:id="18" w:name="_Toc231940435"/>
      <w:r w:rsidRPr="00A02EBD">
        <w:rPr>
          <w:rStyle w:val="10"/>
          <w:b/>
          <w:bCs/>
          <w:caps/>
        </w:rPr>
        <w:lastRenderedPageBreak/>
        <w:t>ТЕОРЕТИЧНА ЧАСТИНА</w:t>
      </w:r>
      <w:bookmarkEnd w:id="11"/>
      <w:bookmarkEnd w:id="12"/>
      <w:bookmarkEnd w:id="13"/>
      <w:bookmarkEnd w:id="14"/>
      <w:bookmarkEnd w:id="15"/>
      <w:bookmarkEnd w:id="16"/>
      <w:bookmarkEnd w:id="17"/>
      <w:bookmarkEnd w:id="18"/>
    </w:p>
    <w:p w14:paraId="7F522B5C" w14:textId="77CC1E9E" w:rsidR="002C5C70" w:rsidRDefault="002C5C70" w:rsidP="002C5C70">
      <w:pPr>
        <w:pStyle w:val="2"/>
        <w:rPr>
          <w:lang w:eastAsia="ru-RU"/>
        </w:rPr>
      </w:pPr>
      <w:bookmarkStart w:id="19" w:name="_Toc231940436"/>
      <w:r w:rsidRPr="002C5C70">
        <w:rPr>
          <w:lang w:eastAsia="ru-RU"/>
        </w:rPr>
        <w:t>Теоретико-методологічні засади функціонування систем онлайн-опитувань та збору первинних даних</w:t>
      </w:r>
      <w:bookmarkEnd w:id="19"/>
    </w:p>
    <w:p w14:paraId="5A0BAFA2" w14:textId="077281CA" w:rsidR="002C5C70" w:rsidRDefault="00715063" w:rsidP="00715063">
      <w:pPr>
        <w:pStyle w:val="3"/>
        <w:rPr>
          <w:lang w:eastAsia="ru-RU"/>
        </w:rPr>
      </w:pPr>
      <w:bookmarkStart w:id="20" w:name="_Toc231940437"/>
      <w:r w:rsidRPr="00715063">
        <w:rPr>
          <w:lang w:eastAsia="ru-RU"/>
        </w:rPr>
        <w:t>Сфера застосування технологій електронного голосування та</w:t>
      </w:r>
      <w:r w:rsidR="008F791D">
        <w:rPr>
          <w:lang w:eastAsia="ru-RU"/>
        </w:rPr>
        <w:t xml:space="preserve"> </w:t>
      </w:r>
      <w:r w:rsidRPr="00715063">
        <w:rPr>
          <w:lang w:eastAsia="ru-RU"/>
        </w:rPr>
        <w:t>понятійний апарат</w:t>
      </w:r>
      <w:bookmarkEnd w:id="20"/>
    </w:p>
    <w:p w14:paraId="0DF69562" w14:textId="44442DC6" w:rsidR="00231C1D" w:rsidRDefault="00231C1D" w:rsidP="00231C1D">
      <w:pPr>
        <w:rPr>
          <w:lang w:eastAsia="ru-RU"/>
        </w:rPr>
      </w:pPr>
      <w:r>
        <w:rPr>
          <w:lang w:eastAsia="ru-RU"/>
        </w:rPr>
        <w:t>Сучасний етап розвитку інформаційного суспільства характеризується масштабною цифровизацією процесів збору та обробки соціологічних, маркетингових і статистичних даних. Сфера застосування технологій електронного голосування та онлайн-опитувань охоплює широкий спектр суспільних відносин, починаючи від державних інституцій та органів місцевого самоврядування і закінчуючи комерційними підприємствами, науковими установами та закладами вищої освіти. У корпоративному секторі електронні опитування виступають інструментом маркетингового аналізу, оцінки задоволеності клієнтів</w:t>
      </w:r>
      <w:r w:rsidR="00E70FF9">
        <w:rPr>
          <w:lang w:eastAsia="ru-RU"/>
        </w:rPr>
        <w:t xml:space="preserve"> </w:t>
      </w:r>
      <w:r>
        <w:rPr>
          <w:lang w:eastAsia="ru-RU"/>
        </w:rPr>
        <w:t>та дослідження внутрішнього клімату компаній. В освітньому середовищі такі технології забезпечують функціонування систем студентського самоврядування, проведення анонімного анкетування щодо якості викладання та збір первинних даних для наукових досліджень [1]. Головною перевагою перенесення процедур опитування у вебсередовище є швидкість мобілізації респондентів, мінімізація часових та фінансових витрат на тиражування анкет, а також автоматизація процесу агрегації та первинного аналізу отриманих результатів.</w:t>
      </w:r>
    </w:p>
    <w:p w14:paraId="3350996E" w14:textId="74252A55" w:rsidR="00231C1D" w:rsidRDefault="00231C1D" w:rsidP="00231C1D">
      <w:pPr>
        <w:rPr>
          <w:lang w:eastAsia="ru-RU"/>
        </w:rPr>
      </w:pPr>
      <w:r>
        <w:rPr>
          <w:lang w:eastAsia="ru-RU"/>
        </w:rPr>
        <w:t>Для формування єдиного науково-технічного простору в межах дослідження виникає необхідність чіткого окреслення ключового понятійного апарату предметної області. Базовим поняттям є електронне опитування — метод збору первинної інформації, що базується на дистанційній взаємодії між організатором та респондентом за допомогою засобів обчислювальної техніки та мережі Інтернет. Під респондентом у межах даної предметної області розуміється суб</w:t>
      </w:r>
      <w:r w:rsidR="002E0933">
        <w:rPr>
          <w:lang w:eastAsia="ru-RU"/>
        </w:rPr>
        <w:t>’</w:t>
      </w:r>
      <w:r>
        <w:rPr>
          <w:lang w:eastAsia="ru-RU"/>
        </w:rPr>
        <w:t xml:space="preserve">єкт, який безпосередньо надає відповіді на поставлені запитання. Найважливішою характеристикою сучасних вебсистем збору даних є анонімність голосування, що передбачає такий стан інформаційного </w:t>
      </w:r>
      <w:r>
        <w:rPr>
          <w:lang w:eastAsia="ru-RU"/>
        </w:rPr>
        <w:lastRenderedPageBreak/>
        <w:t>обміну, за якого технічно неможливо встановити прямий або опосередкований зв</w:t>
      </w:r>
      <w:r w:rsidR="002E0933">
        <w:rPr>
          <w:lang w:eastAsia="ru-RU"/>
        </w:rPr>
        <w:t>’</w:t>
      </w:r>
      <w:r>
        <w:rPr>
          <w:lang w:eastAsia="ru-RU"/>
        </w:rPr>
        <w:t>язок між персональною ідентичністю респондента та змістом наданих ним відповідей. Протилежним викликом у цій сфері є явище фальсифікації результатів Multiple Voting</w:t>
      </w:r>
      <w:r w:rsidR="000C0621">
        <w:rPr>
          <w:lang w:eastAsia="ru-RU"/>
        </w:rPr>
        <w:t xml:space="preserve"> </w:t>
      </w:r>
      <w:r>
        <w:rPr>
          <w:lang w:eastAsia="ru-RU"/>
        </w:rPr>
        <w:t>/</w:t>
      </w:r>
      <w:r w:rsidR="000C0621">
        <w:rPr>
          <w:lang w:eastAsia="ru-RU"/>
        </w:rPr>
        <w:t xml:space="preserve"> </w:t>
      </w:r>
      <w:r>
        <w:rPr>
          <w:lang w:eastAsia="ru-RU"/>
        </w:rPr>
        <w:t>Ballot Stuffing, під яким розуміють штучне спотворення статистичних показників шляхом повторного або багаторазового надсилання відповідей одним і тим самим суб</w:t>
      </w:r>
      <w:r w:rsidR="002E0933">
        <w:rPr>
          <w:lang w:eastAsia="ru-RU"/>
        </w:rPr>
        <w:t>’</w:t>
      </w:r>
      <w:r>
        <w:rPr>
          <w:lang w:eastAsia="ru-RU"/>
        </w:rPr>
        <w:t>єктом із використанням технічних засобів обходу обмежень.</w:t>
      </w:r>
    </w:p>
    <w:p w14:paraId="5B22BD22" w14:textId="77777777" w:rsidR="002869C6" w:rsidRDefault="00231C1D" w:rsidP="002869C6">
      <w:pPr>
        <w:rPr>
          <w:lang w:eastAsia="ru-RU"/>
        </w:rPr>
      </w:pPr>
      <w:r>
        <w:rPr>
          <w:lang w:eastAsia="ru-RU"/>
        </w:rPr>
        <w:t>У контексті протидії подібним фальсифікаціям без порушення анонімності ключового значення набуває концепція цифрового відбитка пристрою Browser Fingerprint. Це поняття описує сукупність технічних параметрів клієнтського програмного та апаратного забезпечення (версія операційної системи, архітектура процесора, налаштування локалізації, параметри підсистеми рендерингу тощо), які збираються під час взаємодії з вебвузлом і дозволяють ідентифікувати конкретне робоче місце без використання класичних засобів авторизації чи збору конфіденційних даних користувача [2].</w:t>
      </w:r>
    </w:p>
    <w:p w14:paraId="7393230E" w14:textId="353C089A" w:rsidR="00391309" w:rsidRPr="004E34B7" w:rsidRDefault="00231C1D" w:rsidP="002869C6">
      <w:pPr>
        <w:rPr>
          <w:lang w:eastAsia="ru-RU"/>
        </w:rPr>
      </w:pPr>
      <w:r>
        <w:rPr>
          <w:lang w:eastAsia="ru-RU"/>
        </w:rPr>
        <w:t>Подальша обробка таких відбитків базується на понятті криптографічного хешування — математичного перетворення вхідного масиву даних довільної довжини у фіксований рядок символів, що є необоротним і унеможливлює відновлення вихідної інформації. На завершення, архітектура таких систем описується парадигмою REST Representational State Transfer, яка передбачає взаємодію між клієнтською частиною (інтерфейсом) та серверною частиною за допомогою стандартизованих безстатусних протоколів, де кожен запит містить усю необхідну інформацію для його обробки, забезпечуючи високу гнучкість та продуктивність вебплатформи.</w:t>
      </w:r>
    </w:p>
    <w:p w14:paraId="4288B8AE" w14:textId="38785DD1" w:rsidR="00715063" w:rsidRDefault="00391309" w:rsidP="00715063">
      <w:pPr>
        <w:pStyle w:val="3"/>
        <w:rPr>
          <w:lang w:eastAsia="ru-RU"/>
        </w:rPr>
      </w:pPr>
      <w:r>
        <w:rPr>
          <w:lang w:eastAsia="ru-RU"/>
        </w:rPr>
        <w:br w:type="column"/>
      </w:r>
      <w:bookmarkStart w:id="21" w:name="_Toc231940438"/>
      <w:r w:rsidR="00715063" w:rsidRPr="00715063">
        <w:rPr>
          <w:lang w:eastAsia="ru-RU"/>
        </w:rPr>
        <w:lastRenderedPageBreak/>
        <w:t>Рольова модель учасників інформаційного обміну та їхні</w:t>
      </w:r>
      <w:r w:rsidR="002869C6">
        <w:rPr>
          <w:lang w:eastAsia="ru-RU"/>
        </w:rPr>
        <w:t xml:space="preserve"> </w:t>
      </w:r>
      <w:r w:rsidR="00715063" w:rsidRPr="00715063">
        <w:rPr>
          <w:lang w:eastAsia="ru-RU"/>
        </w:rPr>
        <w:t>обов</w:t>
      </w:r>
      <w:r w:rsidR="002E0933">
        <w:rPr>
          <w:lang w:eastAsia="ru-RU"/>
        </w:rPr>
        <w:t>’</w:t>
      </w:r>
      <w:r w:rsidR="00715063" w:rsidRPr="00715063">
        <w:rPr>
          <w:lang w:eastAsia="ru-RU"/>
        </w:rPr>
        <w:t>язки</w:t>
      </w:r>
      <w:bookmarkEnd w:id="21"/>
    </w:p>
    <w:p w14:paraId="28810C14" w14:textId="47F5B6EB" w:rsidR="00B26177" w:rsidRDefault="00B26177" w:rsidP="00B26177">
      <w:pPr>
        <w:rPr>
          <w:lang w:eastAsia="ru-RU"/>
        </w:rPr>
      </w:pPr>
      <w:r>
        <w:rPr>
          <w:lang w:eastAsia="ru-RU"/>
        </w:rPr>
        <w:t>Ефективне функціонування сучасних систем онлайн-опитувань базується на чіткому розмежуванні прав доступу та обов</w:t>
      </w:r>
      <w:r w:rsidR="002E0933">
        <w:rPr>
          <w:lang w:eastAsia="ru-RU"/>
        </w:rPr>
        <w:t>’</w:t>
      </w:r>
      <w:r>
        <w:rPr>
          <w:lang w:eastAsia="ru-RU"/>
        </w:rPr>
        <w:t>язків усіх суб</w:t>
      </w:r>
      <w:r w:rsidR="002E0933">
        <w:rPr>
          <w:lang w:eastAsia="ru-RU"/>
        </w:rPr>
        <w:t>’</w:t>
      </w:r>
      <w:r>
        <w:rPr>
          <w:lang w:eastAsia="ru-RU"/>
        </w:rPr>
        <w:t>єктів інформаційного обміну. Концептуальний аналіз предметної області дозволяє виділити три основні ролі акторів, які взаємодіють у межах вебплатформи</w:t>
      </w:r>
      <w:r w:rsidR="00216922">
        <w:rPr>
          <w:lang w:eastAsia="ru-RU"/>
        </w:rPr>
        <w:t>,</w:t>
      </w:r>
      <w:r>
        <w:rPr>
          <w:lang w:eastAsia="ru-RU"/>
        </w:rPr>
        <w:t xml:space="preserve"> адміністратор системи (модератор), організатор опитування (ініціатор дослідження) та респондент (безпосередній учасник анкетування) [3]. Кожна з цих ролей має унікальний набір функціональних обов</w:t>
      </w:r>
      <w:r w:rsidR="002E0933">
        <w:rPr>
          <w:lang w:eastAsia="ru-RU"/>
        </w:rPr>
        <w:t>’</w:t>
      </w:r>
      <w:r>
        <w:rPr>
          <w:lang w:eastAsia="ru-RU"/>
        </w:rPr>
        <w:t>язків та обмежень, що сукупно формує цілісну безпекову та операційну модель інформаційного процесу. Взаємодія між зазначеними суб</w:t>
      </w:r>
      <w:r w:rsidR="002E0933">
        <w:rPr>
          <w:lang w:eastAsia="ru-RU"/>
        </w:rPr>
        <w:t>’</w:t>
      </w:r>
      <w:r>
        <w:rPr>
          <w:lang w:eastAsia="ru-RU"/>
        </w:rPr>
        <w:t>єктами організується за принципом мінімальних привілеїв, що дозволяє зберегти конфіденційність даних та захистити систему від несанкціонованого втручання в результати голосування.</w:t>
      </w:r>
    </w:p>
    <w:p w14:paraId="4C0CD9F8" w14:textId="561ECD20" w:rsidR="00B26177" w:rsidRDefault="00B26177" w:rsidP="00B26177">
      <w:pPr>
        <w:rPr>
          <w:lang w:eastAsia="ru-RU"/>
        </w:rPr>
      </w:pPr>
      <w:r>
        <w:rPr>
          <w:lang w:eastAsia="ru-RU"/>
        </w:rPr>
        <w:t>Роль адміністратора системи передбачає виконання функцій глобального технічного моніторингу, забезпечення загальної працездатності інфраструктури та управління глобальними безпековими політиками. До посадових обов</w:t>
      </w:r>
      <w:r w:rsidR="002E0933">
        <w:rPr>
          <w:lang w:eastAsia="ru-RU"/>
        </w:rPr>
        <w:t>’</w:t>
      </w:r>
      <w:r>
        <w:rPr>
          <w:lang w:eastAsia="ru-RU"/>
        </w:rPr>
        <w:t>язків адміністратора належить контроль за дотриманням лімітів частоти запитів Rate Limiting, моніторинг технічного стану сервера обробки даних та виявлення аномальних сплесків мережевої активності. Роль організатора опитування, у свою чергу, є ключовою з точки зору наповнення системи контентом. Організатор наділений повноваженнями щодо про</w:t>
      </w:r>
      <w:r w:rsidR="006D21EE">
        <w:rPr>
          <w:lang w:eastAsia="ru-RU"/>
        </w:rPr>
        <w:t>є</w:t>
      </w:r>
      <w:r>
        <w:rPr>
          <w:lang w:eastAsia="ru-RU"/>
        </w:rPr>
        <w:t>ктування структури анкет, визначення типів питань (із поодиноким або множинним вибором), управління життєвим циклом опитування (запуск, призупинення чи архівація) та формування фінальних аналітичних звітів на основі зібраних первинних даних, що можуть експортуватись у формати табличних або текстових процесорів.</w:t>
      </w:r>
    </w:p>
    <w:p w14:paraId="23D8B785" w14:textId="0FDBCDE9" w:rsidR="00B26177" w:rsidRPr="004E34B7" w:rsidRDefault="00B26177" w:rsidP="00644E43">
      <w:pPr>
        <w:rPr>
          <w:lang w:eastAsia="ru-RU"/>
        </w:rPr>
      </w:pPr>
      <w:r>
        <w:rPr>
          <w:lang w:eastAsia="ru-RU"/>
        </w:rPr>
        <w:t>Найбільш специфічною у контексті досліджуваної предметної області є роль респондента. Головною особливістю цієї ролі є повна відсутність необхідності проходження процедур реєстрації чи авторизації, що мінімізує бар</w:t>
      </w:r>
      <w:r w:rsidR="002E0933">
        <w:rPr>
          <w:lang w:eastAsia="ru-RU"/>
        </w:rPr>
        <w:t>’</w:t>
      </w:r>
      <w:r>
        <w:rPr>
          <w:lang w:eastAsia="ru-RU"/>
        </w:rPr>
        <w:t xml:space="preserve">єри для участі в опитуванні та максимізує показник конверсії Conversion </w:t>
      </w:r>
      <w:r>
        <w:rPr>
          <w:lang w:eastAsia="ru-RU"/>
        </w:rPr>
        <w:lastRenderedPageBreak/>
        <w:t>Rate. Функціональний обов</w:t>
      </w:r>
      <w:r w:rsidR="002E0933">
        <w:rPr>
          <w:lang w:eastAsia="ru-RU"/>
        </w:rPr>
        <w:t>’</w:t>
      </w:r>
      <w:r>
        <w:rPr>
          <w:lang w:eastAsia="ru-RU"/>
        </w:rPr>
        <w:t>язок респондента полягає виключно в отриманні доступу до публічної сторінки анкети за унікальним ідентифікатором slug, ознайомленні з переліком питань, формуванні власної відповіді та її відправці на сервер [4]. При цьому система автоматично накладає на роль респондента обмеження, пов</w:t>
      </w:r>
      <w:r w:rsidR="002E0933">
        <w:rPr>
          <w:lang w:eastAsia="ru-RU"/>
        </w:rPr>
        <w:t>’</w:t>
      </w:r>
      <w:r>
        <w:rPr>
          <w:lang w:eastAsia="ru-RU"/>
        </w:rPr>
        <w:t>язані з неможливістю повторного голосування у межах одного й того самого опитування через аналіз цифрових відбитків та перевірку унікальності сесій у базі даних. Таким чином, рольова модель забезпечує баланс між гнучкістю та швидкістю доступу для опитуваних осіб і строгим контролем за достовірністю інформації з боку організаторів та адміністраторів системи.</w:t>
      </w:r>
    </w:p>
    <w:p w14:paraId="0E78CCF6" w14:textId="6FAF4621" w:rsidR="00715063" w:rsidRDefault="00715063" w:rsidP="00715063">
      <w:pPr>
        <w:pStyle w:val="3"/>
        <w:rPr>
          <w:lang w:eastAsia="ru-RU"/>
        </w:rPr>
      </w:pPr>
      <w:bookmarkStart w:id="22" w:name="_Toc231940439"/>
      <w:r w:rsidRPr="00715063">
        <w:rPr>
          <w:lang w:eastAsia="ru-RU"/>
        </w:rPr>
        <w:t>Концептуальний аналіз інформаційних потоків та правила</w:t>
      </w:r>
      <w:r w:rsidR="002869C6">
        <w:rPr>
          <w:lang w:eastAsia="ru-RU"/>
        </w:rPr>
        <w:t xml:space="preserve"> </w:t>
      </w:r>
      <w:r w:rsidRPr="00715063">
        <w:rPr>
          <w:lang w:eastAsia="ru-RU"/>
        </w:rPr>
        <w:t>об</w:t>
      </w:r>
      <w:r w:rsidR="002E0933">
        <w:rPr>
          <w:lang w:eastAsia="ru-RU"/>
        </w:rPr>
        <w:t>’</w:t>
      </w:r>
      <w:r w:rsidRPr="00715063">
        <w:rPr>
          <w:lang w:eastAsia="ru-RU"/>
        </w:rPr>
        <w:t>єктів у процесі анонімного опитування</w:t>
      </w:r>
      <w:bookmarkEnd w:id="22"/>
    </w:p>
    <w:p w14:paraId="1FCDB854" w14:textId="6DE430CD" w:rsidR="00C164DD" w:rsidRDefault="00C164DD" w:rsidP="00C164DD">
      <w:pPr>
        <w:rPr>
          <w:lang w:eastAsia="ru-RU"/>
        </w:rPr>
      </w:pPr>
      <w:r>
        <w:rPr>
          <w:lang w:eastAsia="ru-RU"/>
        </w:rPr>
        <w:t>Організація процесу безреєстраційного анкетування потребує детального моделювання інформаційних потоків та встановлення чітких правил взаємодії між основними об</w:t>
      </w:r>
      <w:r w:rsidR="002E0933">
        <w:rPr>
          <w:lang w:eastAsia="ru-RU"/>
        </w:rPr>
        <w:t>’</w:t>
      </w:r>
      <w:r>
        <w:rPr>
          <w:lang w:eastAsia="ru-RU"/>
        </w:rPr>
        <w:t>єктами системи. На концептуальному рівні інформаційний потік ініціюється організатором, який створює об</w:t>
      </w:r>
      <w:r w:rsidR="002E0933">
        <w:rPr>
          <w:lang w:eastAsia="ru-RU"/>
        </w:rPr>
        <w:t>’</w:t>
      </w:r>
      <w:r>
        <w:rPr>
          <w:lang w:eastAsia="ru-RU"/>
        </w:rPr>
        <w:t>єкт опитування, що містить метадані (заголовок, опис, унікальне текстове посилання) та пов</w:t>
      </w:r>
      <w:r w:rsidR="002E0933">
        <w:rPr>
          <w:lang w:eastAsia="ru-RU"/>
        </w:rPr>
        <w:t>’</w:t>
      </w:r>
      <w:r>
        <w:rPr>
          <w:lang w:eastAsia="ru-RU"/>
        </w:rPr>
        <w:t>язані з ним об</w:t>
      </w:r>
      <w:r w:rsidR="002E0933">
        <w:rPr>
          <w:lang w:eastAsia="ru-RU"/>
        </w:rPr>
        <w:t>’</w:t>
      </w:r>
      <w:r>
        <w:rPr>
          <w:lang w:eastAsia="ru-RU"/>
        </w:rPr>
        <w:t>єкти питань і варіантів відповідей. Наступний етап інформаційного обміну пов</w:t>
      </w:r>
      <w:r w:rsidR="002E0933">
        <w:rPr>
          <w:lang w:eastAsia="ru-RU"/>
        </w:rPr>
        <w:t>’</w:t>
      </w:r>
      <w:r>
        <w:rPr>
          <w:lang w:eastAsia="ru-RU"/>
        </w:rPr>
        <w:t>язаний із переходом респондента за публічною адресою URL, що активує потік передачі структури анкети у зворотному напрямку — від сховища даних до інтерфейсу користувача. Головною особливістю цієї моделі є те, що паралельно з відображенням візуальних елементів на стороні клієнта запускається прихований потік збору технічних параметрів середовища, який формує інформаційний пакет для подальшої верифікації унікальності пристрою [5].</w:t>
      </w:r>
    </w:p>
    <w:p w14:paraId="5A0B0B9A" w14:textId="3153113A" w:rsidR="00C164DD" w:rsidRDefault="00C164DD" w:rsidP="00C164DD">
      <w:pPr>
        <w:rPr>
          <w:lang w:eastAsia="ru-RU"/>
        </w:rPr>
      </w:pPr>
      <w:r>
        <w:rPr>
          <w:lang w:eastAsia="ru-RU"/>
        </w:rPr>
        <w:t>Ключова взаємодія об</w:t>
      </w:r>
      <w:r w:rsidR="002E0933">
        <w:rPr>
          <w:lang w:eastAsia="ru-RU"/>
        </w:rPr>
        <w:t>’</w:t>
      </w:r>
      <w:r>
        <w:rPr>
          <w:lang w:eastAsia="ru-RU"/>
        </w:rPr>
        <w:t>єктів відбувається у момент відправки респондентом заповненої форми опитування. Інформаційний потік від клієнта до сервера містить два ізольовані масиви даних: змістовні відповіді на питання та згенерований цифровий ідентифікатор пристрою. Правила взаємодії об</w:t>
      </w:r>
      <w:r w:rsidR="002E0933">
        <w:rPr>
          <w:lang w:eastAsia="ru-RU"/>
        </w:rPr>
        <w:t>’</w:t>
      </w:r>
      <w:r>
        <w:rPr>
          <w:lang w:eastAsia="ru-RU"/>
        </w:rPr>
        <w:t xml:space="preserve">єктів у базі даних вимагають, щоб перед фіксацією голосу відбувалася </w:t>
      </w:r>
      <w:r>
        <w:rPr>
          <w:lang w:eastAsia="ru-RU"/>
        </w:rPr>
        <w:lastRenderedPageBreak/>
        <w:t>обов</w:t>
      </w:r>
      <w:r w:rsidR="002E0933">
        <w:rPr>
          <w:lang w:eastAsia="ru-RU"/>
        </w:rPr>
        <w:t>’</w:t>
      </w:r>
      <w:r>
        <w:rPr>
          <w:lang w:eastAsia="ru-RU"/>
        </w:rPr>
        <w:t>язкова перевірка наявності ідентичного відбитка у таблиці сесій голосувальників для конкретного ідентифікатора опитування. Якщо такий запис уже існує, система ініціює зворотний потік із кодом конфлікту, блокуючи зміну стану системи. У разі успішної перевірки інформаційні потоки розділяються: відповіді записуються в об</w:t>
      </w:r>
      <w:r w:rsidR="002E0933">
        <w:rPr>
          <w:lang w:eastAsia="ru-RU"/>
        </w:rPr>
        <w:t>’</w:t>
      </w:r>
      <w:r>
        <w:rPr>
          <w:lang w:eastAsia="ru-RU"/>
        </w:rPr>
        <w:t>єкт голосу, а знеособлений ідентифікатор пристрою вноситься до реєстру сесій, що гарантує неможливість відновлення зв</w:t>
      </w:r>
      <w:r w:rsidR="002E0933">
        <w:rPr>
          <w:lang w:eastAsia="ru-RU"/>
        </w:rPr>
        <w:t>’</w:t>
      </w:r>
      <w:r>
        <w:rPr>
          <w:lang w:eastAsia="ru-RU"/>
        </w:rPr>
        <w:t>язку між особою та її вибором при збереженні захисту від повторного голосування [6].</w:t>
      </w:r>
    </w:p>
    <w:p w14:paraId="1245979E" w14:textId="77777777" w:rsidR="002869C6" w:rsidRDefault="002B1F5C" w:rsidP="00C164DD">
      <w:pPr>
        <w:rPr>
          <w:lang w:eastAsia="ru-RU"/>
        </w:rPr>
      </w:pPr>
      <w:r w:rsidRPr="002B1F5C">
        <w:rPr>
          <w:lang w:eastAsia="ru-RU"/>
        </w:rPr>
        <w:t>Фінальний етап інформаційного обміну пов</w:t>
      </w:r>
      <w:r w:rsidR="002E0933">
        <w:rPr>
          <w:lang w:eastAsia="ru-RU"/>
        </w:rPr>
        <w:t>’</w:t>
      </w:r>
      <w:r w:rsidRPr="002B1F5C">
        <w:rPr>
          <w:lang w:eastAsia="ru-RU"/>
        </w:rPr>
        <w:t>язаний з обробкою та представленням результатів, де головними об</w:t>
      </w:r>
      <w:r w:rsidR="002E0933">
        <w:rPr>
          <w:lang w:eastAsia="ru-RU"/>
        </w:rPr>
        <w:t>’</w:t>
      </w:r>
      <w:r w:rsidRPr="002B1F5C">
        <w:rPr>
          <w:lang w:eastAsia="ru-RU"/>
        </w:rPr>
        <w:t>єктами взаємодії стають агреговані статистичні дані та інтерфейс аналітики організатора. Потік даних у реальному часі забезпечує миттєве оновлення графічних діаграм у кабінеті ініціатора опитування без необхідності повторного завантаження сторінки. Ця взаємодія реалізується за допомогою постійного двостороннього з</w:t>
      </w:r>
      <w:r w:rsidR="002E0933">
        <w:rPr>
          <w:lang w:eastAsia="ru-RU"/>
        </w:rPr>
        <w:t>’</w:t>
      </w:r>
      <w:r w:rsidRPr="002B1F5C">
        <w:rPr>
          <w:lang w:eastAsia="ru-RU"/>
        </w:rPr>
        <w:t>єднання, що мінімізує накладні витрати мережевого трафіку та унеможливлює затримки при масовому надходженні відповідей від респондентів. Окремим правилом інформаційної взаємодії є можливість трансформації накопичених об</w:t>
      </w:r>
      <w:r w:rsidR="002E0933">
        <w:rPr>
          <w:lang w:eastAsia="ru-RU"/>
        </w:rPr>
        <w:t>’</w:t>
      </w:r>
      <w:r w:rsidRPr="002B1F5C">
        <w:rPr>
          <w:lang w:eastAsia="ru-RU"/>
        </w:rPr>
        <w:t>єктів бази даних у вихідні інформаційні потоки іншого формату — файли табличних процесорів або текстових документів.</w:t>
      </w:r>
    </w:p>
    <w:p w14:paraId="00416FD4" w14:textId="4B704DB4" w:rsidR="00C164DD" w:rsidRPr="004E34B7" w:rsidRDefault="002B1F5C" w:rsidP="00C164DD">
      <w:pPr>
        <w:rPr>
          <w:lang w:eastAsia="ru-RU"/>
        </w:rPr>
      </w:pPr>
      <w:r w:rsidRPr="002B1F5C">
        <w:rPr>
          <w:lang w:eastAsia="ru-RU"/>
        </w:rPr>
        <w:t>Процес конвертації супроводжується автоматичним структуруванням масивів даних, розподілом відповідей за категоріями та генерацією готових аналітичних звітів, які повністю очищені від службових ідентифікаторів безпеки. Таким чином, спроектована модель потоків забезпечує безперервний, безпечний та логічно ізольований рух інформації на всіх етапах життєвого циклу онлайн-дослідження.</w:t>
      </w:r>
      <w:r w:rsidR="0063463C">
        <w:rPr>
          <w:lang w:eastAsia="ru-RU"/>
        </w:rPr>
        <w:t xml:space="preserve"> О</w:t>
      </w:r>
      <w:r w:rsidR="0063463C" w:rsidRPr="0063463C">
        <w:rPr>
          <w:lang w:eastAsia="ru-RU"/>
        </w:rPr>
        <w:t>рганізація потоків даних мінімізує ризик витоку конфіденційної інформації та гарантує збереження цілісності результатів опитувань протягом усього процесу їх обробки та аналізу.</w:t>
      </w:r>
    </w:p>
    <w:p w14:paraId="36E9549A" w14:textId="6665C481" w:rsidR="00715063" w:rsidRDefault="00D03D47" w:rsidP="004E34B7">
      <w:pPr>
        <w:pStyle w:val="3"/>
        <w:rPr>
          <w:lang w:eastAsia="ru-RU"/>
        </w:rPr>
      </w:pPr>
      <w:r>
        <w:rPr>
          <w:lang w:eastAsia="ru-RU"/>
        </w:rPr>
        <w:br w:type="column"/>
      </w:r>
      <w:bookmarkStart w:id="23" w:name="_Toc231940440"/>
      <w:r w:rsidR="004E34B7" w:rsidRPr="004E34B7">
        <w:rPr>
          <w:lang w:eastAsia="ru-RU"/>
        </w:rPr>
        <w:lastRenderedPageBreak/>
        <w:t>Обґрунтування необхідності автоматизації контролю</w:t>
      </w:r>
      <w:r w:rsidR="000A6E72">
        <w:rPr>
          <w:lang w:eastAsia="ru-RU"/>
        </w:rPr>
        <w:t xml:space="preserve"> </w:t>
      </w:r>
      <w:r w:rsidR="004E34B7" w:rsidRPr="004E34B7">
        <w:rPr>
          <w:lang w:eastAsia="ru-RU"/>
        </w:rPr>
        <w:t>респондентів в умовах сучасних інформаційних викликів</w:t>
      </w:r>
      <w:bookmarkEnd w:id="23"/>
    </w:p>
    <w:p w14:paraId="137FA144" w14:textId="003A5617" w:rsidR="00187251" w:rsidRDefault="00187251" w:rsidP="00187251">
      <w:pPr>
        <w:rPr>
          <w:lang w:eastAsia="ru-RU"/>
        </w:rPr>
      </w:pPr>
      <w:r>
        <w:rPr>
          <w:lang w:eastAsia="ru-RU"/>
        </w:rPr>
        <w:t>Розвиток мережевих технологій та доступність інструментів для зміни мережевих ідентифікаторів сформували нові виклики для розробників систем збору інформації. У сучасних реаліях класичні методи обмеження повторного голосування, що базуються на перевірці IP-адрес або збереженні маркерів у локальному сховищі браузера Cookies, продемонстрували свою повну неефективність. Використання технологій віртуальних приватних мереж VPN, проксі-серверів, анонімізованих мереж типу Tor, а також стандартного режиму інкогніто у браузерах дозволяє недобросовісним користувачам легко обходити базові рівні захисту. Це призводить до масових штучних результатів опитувань, що нівелює цінність зібраної статистики та підриває довіру до всього процесу дистанційного голосування [7].</w:t>
      </w:r>
    </w:p>
    <w:p w14:paraId="000156E1" w14:textId="3169CAE6" w:rsidR="00187251" w:rsidRDefault="00187251" w:rsidP="00187251">
      <w:pPr>
        <w:rPr>
          <w:lang w:eastAsia="ru-RU"/>
        </w:rPr>
      </w:pPr>
      <w:r>
        <w:rPr>
          <w:lang w:eastAsia="ru-RU"/>
        </w:rPr>
        <w:t>Особливої ваги проблема унікальності набуває під час проведення критично важливих опитувань, таких як голосування у студентському самоврядуванні, корпоративні дослідження чи соціологічні зрізи, де на основі отриманих даних ухвалюються управлінські рішення. Спроби вирішити цю проблему шляхом впровадження обов</w:t>
      </w:r>
      <w:r w:rsidR="002E0933">
        <w:rPr>
          <w:lang w:eastAsia="ru-RU"/>
        </w:rPr>
        <w:t>’</w:t>
      </w:r>
      <w:r>
        <w:rPr>
          <w:lang w:eastAsia="ru-RU"/>
        </w:rPr>
        <w:t>язкової авторизації через соціальні мережі або підтвердження за номером телефону створюють зворотний негативний ефект. Необхідність ділитися конфіденційними даними викликає у респондентів психологічний бар</w:t>
      </w:r>
      <w:r w:rsidR="002E0933">
        <w:rPr>
          <w:lang w:eastAsia="ru-RU"/>
        </w:rPr>
        <w:t>’</w:t>
      </w:r>
      <w:r>
        <w:rPr>
          <w:lang w:eastAsia="ru-RU"/>
        </w:rPr>
        <w:t>єр та побоювання щодо порушення таємниці голосування, що призводить до різкого падіння кількості учасників дослідження. Отже, виникає серйозна суперечність між потребою організаторів у достовірних даних та вимогою респондентів щодо збереження повної анонімізації та простоти доступу.</w:t>
      </w:r>
    </w:p>
    <w:p w14:paraId="406CFA74" w14:textId="3D528562" w:rsidR="00187251" w:rsidRPr="004E34B7" w:rsidRDefault="00187251" w:rsidP="00187251">
      <w:pPr>
        <w:rPr>
          <w:lang w:eastAsia="ru-RU"/>
        </w:rPr>
      </w:pPr>
      <w:r>
        <w:rPr>
          <w:lang w:eastAsia="ru-RU"/>
        </w:rPr>
        <w:t xml:space="preserve">Єдиним технологічним виходом із зазначеного компромісу є повна автоматизація контролю унікальності на основі аналізу безтекстових характеристик клієнтського пристрою. Впровадження інтелектуальних підсистем, здатних у фоновому режимі аналізувати унікальні комбінації апаратних параметрів і формувати стійкі криптографічні відбитки, дозволяє </w:t>
      </w:r>
      <w:r>
        <w:rPr>
          <w:lang w:eastAsia="ru-RU"/>
        </w:rPr>
        <w:lastRenderedPageBreak/>
        <w:t>відсікати спроби маніпуляцій у реальному часі без залучення користувача до процедур реєстрації [8]. Таким чином, аналіз сучасних інформаційних викликів концептуально обґрунтовує необхідність розробки та впровадження інноваційних рішень у сфері онлайн-опитувань, які поєднують у собі багаторівневу Anti-Fraud систему перевірки унікальності та безперешкодний, орієнтований на користувача інтерфейс.</w:t>
      </w:r>
    </w:p>
    <w:p w14:paraId="3E1A7D6E" w14:textId="77777777" w:rsidR="007176E4" w:rsidRDefault="00E065D5" w:rsidP="004615D2">
      <w:pPr>
        <w:pStyle w:val="2"/>
        <w:rPr>
          <w:rStyle w:val="20"/>
          <w:b/>
          <w:bCs/>
        </w:rPr>
      </w:pPr>
      <w:bookmarkStart w:id="24" w:name="_Toc103984857"/>
      <w:bookmarkStart w:id="25" w:name="_Toc103984911"/>
      <w:bookmarkStart w:id="26" w:name="_Toc167800763"/>
      <w:bookmarkStart w:id="27" w:name="_Toc167800887"/>
      <w:bookmarkStart w:id="28" w:name="_Toc231940441"/>
      <w:bookmarkEnd w:id="24"/>
      <w:bookmarkEnd w:id="25"/>
      <w:bookmarkEnd w:id="26"/>
      <w:bookmarkEnd w:id="27"/>
      <w:r w:rsidRPr="00DB7C8E">
        <w:rPr>
          <w:rStyle w:val="20"/>
          <w:b/>
          <w:bCs/>
        </w:rPr>
        <w:t>Огляд аналогів</w:t>
      </w:r>
      <w:bookmarkEnd w:id="28"/>
    </w:p>
    <w:p w14:paraId="58F20E1F" w14:textId="5EBB5F52" w:rsidR="00A45952" w:rsidRDefault="00A45952" w:rsidP="00A45952">
      <w:r>
        <w:t>Перед початком безпосереднього про</w:t>
      </w:r>
      <w:r w:rsidR="006D21EE">
        <w:t>є</w:t>
      </w:r>
      <w:r>
        <w:t>ктування та програмної реалізації модулів захисту інформації виникає об</w:t>
      </w:r>
      <w:r w:rsidR="002E0933">
        <w:t>’</w:t>
      </w:r>
      <w:r>
        <w:t>єктивна необхідність здійснення комплексного аналізу існуючих веборієнтованих платформ онлайн-анкетування, які функціонують за моделлю Software as a Service. Огляд функціональних аналогів дозволить чітко детермінувати базовий інженерний набір сучасних систем, оцінити їхні архітектурні закономірності, а також сформувати обґрунтовані технічні вимоги до майбутнього програмного продукту. Під час проведення цього дослідження особлива увага приділятиметься інструментам візуального конструювання опитувальних форм, ергономіці взаємодії з користувачами, методам автоматичної обробки результатів і, найголовніше, наявним технологічним засобам контролю унікальності відповідей респондентів. Систематизація зазначених параметрів дозволить виявити обмеження існуючих рішень та закласти теоретичний фундамент для розробки більш надійної інфраструктури захисту даних від умисних фальсифікацій.</w:t>
      </w:r>
    </w:p>
    <w:p w14:paraId="22ADE20F" w14:textId="5B2DC338" w:rsidR="009459BA" w:rsidRPr="009459BA" w:rsidRDefault="00A45952" w:rsidP="00A45952">
      <w:r>
        <w:t>Одним із найбільш поширених рішень у досліджуваному сегменті ринку інформаційних технологій виступає спеціалізована хмарна платформа Survio, яка повністю функціонує через уніфікований вебінтерфейс [</w:t>
      </w:r>
      <w:hyperlink r:id="rId11" w:history="1">
        <w:r w:rsidRPr="00475198">
          <w:rPr>
            <w:rStyle w:val="ad"/>
          </w:rPr>
          <w:t>9</w:t>
        </w:r>
      </w:hyperlink>
      <w:r>
        <w:t xml:space="preserve">]. Зазначена інформаційна система забезпечує можливість швидкого конструювання складних багаторівневих анкет завдяки використанню великої бібліотеки зумовлених тематичних шаблонів та динамічному налаштуванню логічних розгалужень у структурі запитань. Взаємодія з усіма компонентами платформи з боку організаторів та респондентів здійснюється виключно за </w:t>
      </w:r>
      <w:r>
        <w:lastRenderedPageBreak/>
        <w:t>допомогою стандартного</w:t>
      </w:r>
      <w:r w:rsidR="0092558C">
        <w:t xml:space="preserve"> </w:t>
      </w:r>
      <w:r>
        <w:t>браузера, що повністю унеможливлює необхідність попереднього встановлення будь-якого додаткового клієнтського програмного забезпечення на локальних обчислювальних пристроях. З боку адміністрування даних платформа пропонує розвинену панель моніторингу, яка в автоматичному режимі агрегує вхідні потоки відповідей та трансформує їх у статистичні звіти. Загальний вигляд головного інтерфейсу аналітичної панелі системи Survio, який відображає поточний стан збору первинної інформації, представлено на рисунку 1.1.</w:t>
      </w:r>
    </w:p>
    <w:p w14:paraId="33CFE62F" w14:textId="77777777" w:rsidR="004D0977" w:rsidRDefault="004572A5" w:rsidP="004D0977">
      <w:pPr>
        <w:pStyle w:val="Image"/>
      </w:pPr>
      <w:r w:rsidRPr="00AA6307">
        <w:drawing>
          <wp:inline distT="0" distB="0" distL="0" distR="0" wp14:anchorId="4C27D681" wp14:editId="36CD5FB5">
            <wp:extent cx="5633342" cy="2844800"/>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27" r="1491" b="9589"/>
                    <a:stretch/>
                  </pic:blipFill>
                  <pic:spPr bwMode="auto">
                    <a:xfrm>
                      <a:off x="0" y="0"/>
                      <a:ext cx="5640523" cy="2848426"/>
                    </a:xfrm>
                    <a:prstGeom prst="rect">
                      <a:avLst/>
                    </a:prstGeom>
                    <a:ln>
                      <a:noFill/>
                    </a:ln>
                    <a:extLst>
                      <a:ext uri="{53640926-AAD7-44D8-BBD7-CCE9431645EC}">
                        <a14:shadowObscured xmlns:a14="http://schemas.microsoft.com/office/drawing/2010/main"/>
                      </a:ext>
                    </a:extLst>
                  </pic:spPr>
                </pic:pic>
              </a:graphicData>
            </a:graphic>
          </wp:inline>
        </w:drawing>
      </w:r>
    </w:p>
    <w:p w14:paraId="7A04626F" w14:textId="483BAE61" w:rsidR="00247737" w:rsidRDefault="004D0977" w:rsidP="001E0462">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1</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w:t>
      </w:r>
      <w:r w:rsidR="006B18DD">
        <w:fldChar w:fldCharType="end"/>
      </w:r>
      <w:r>
        <w:t xml:space="preserve"> </w:t>
      </w:r>
      <w:r w:rsidRPr="004D0977">
        <w:t>Інтерфейс аналітичної панелі системи Survio</w:t>
      </w:r>
    </w:p>
    <w:p w14:paraId="007452F9" w14:textId="7E670AF9" w:rsidR="00247737" w:rsidRDefault="00247737" w:rsidP="001E0462">
      <w:r>
        <w:t>Основними перевагами використання платформи Survio є:</w:t>
      </w:r>
    </w:p>
    <w:p w14:paraId="517E4913" w14:textId="4BECA1DF" w:rsidR="00247737" w:rsidRDefault="00247737" w:rsidP="001E0462">
      <w:pPr>
        <w:pStyle w:val="a"/>
      </w:pPr>
      <w:r>
        <w:t>простий та інтуїтивно зрозумілий вебінтерфейс користувача;</w:t>
      </w:r>
    </w:p>
    <w:p w14:paraId="76985016" w14:textId="04D27A00" w:rsidR="00247737" w:rsidRDefault="00247737" w:rsidP="001E0462">
      <w:pPr>
        <w:pStyle w:val="a"/>
      </w:pPr>
      <w:r>
        <w:t>наявність набору заздалегідь підготовлених шаблонів анкети;</w:t>
      </w:r>
    </w:p>
    <w:p w14:paraId="1A2E5017" w14:textId="52BC9B01" w:rsidR="00247737" w:rsidRDefault="00247737" w:rsidP="001E0462">
      <w:pPr>
        <w:pStyle w:val="a"/>
      </w:pPr>
      <w:r>
        <w:t>підтримка широкого переліку типів питань;</w:t>
      </w:r>
    </w:p>
    <w:p w14:paraId="448AA2D6" w14:textId="37ACBEE6" w:rsidR="00247737" w:rsidRDefault="00247737" w:rsidP="001E0462">
      <w:pPr>
        <w:pStyle w:val="a"/>
      </w:pPr>
      <w:r>
        <w:t>автоматичне формування статистичних показників та графіків;</w:t>
      </w:r>
    </w:p>
    <w:p w14:paraId="2D95F921" w14:textId="63842623" w:rsidR="00247737" w:rsidRDefault="00247737" w:rsidP="001E0462">
      <w:pPr>
        <w:pStyle w:val="a"/>
      </w:pPr>
      <w:r>
        <w:t>можливість вивантаження зібраних даних у зовнішні файли;</w:t>
      </w:r>
    </w:p>
    <w:p w14:paraId="5EE7DBDC" w14:textId="0EFA14EB" w:rsidR="00247737" w:rsidRDefault="00247737" w:rsidP="001E0462">
      <w:pPr>
        <w:pStyle w:val="a"/>
      </w:pPr>
      <w:r>
        <w:t>доступ до функціоналу системи безпосередньо через браузер;</w:t>
      </w:r>
    </w:p>
    <w:p w14:paraId="5F38575F" w14:textId="6B13DF2D" w:rsidR="00247737" w:rsidRDefault="00247737" w:rsidP="001E0462">
      <w:pPr>
        <w:pStyle w:val="a"/>
      </w:pPr>
      <w:r>
        <w:t>стабільне відображення інтерфейсу на різних типах пристроїв.</w:t>
      </w:r>
    </w:p>
    <w:p w14:paraId="1E321472" w14:textId="77777777" w:rsidR="00102092" w:rsidRDefault="00220019" w:rsidP="001E0462">
      <w:r w:rsidRPr="00220019">
        <w:t xml:space="preserve">Додатковим інструментом платформи є вбудована підсистема експорту даних, яка дозволяє організатору дослідження вивантажувати зібрану </w:t>
      </w:r>
      <w:r w:rsidRPr="00220019">
        <w:lastRenderedPageBreak/>
        <w:t xml:space="preserve">статистику у формати поширених табличних та текстових процесорів для подальшої математичної обробки. </w:t>
      </w:r>
    </w:p>
    <w:p w14:paraId="3D11CF71" w14:textId="46BEBBA9" w:rsidR="00220019" w:rsidRDefault="00220019" w:rsidP="001E0462">
      <w:r w:rsidRPr="00220019">
        <w:t>Окрім цього, вебінтерфейс підтримує динамічне підлаштування графічних елементів під екранні характеристики мобільних пристроїв, що забезпечує стабільний рівень ергономіки для респондентів під час проходження анкетування.</w:t>
      </w:r>
    </w:p>
    <w:p w14:paraId="3E369529" w14:textId="6BE14B47" w:rsidR="00247737" w:rsidRDefault="00247737" w:rsidP="001E0462">
      <w:r>
        <w:t>Поряд із позитивними характеристиками, аналізованій системі притаманні такі недоліки:</w:t>
      </w:r>
    </w:p>
    <w:p w14:paraId="11A80C18" w14:textId="17B1DB33" w:rsidR="00247737" w:rsidRDefault="00247737" w:rsidP="001E0462">
      <w:pPr>
        <w:pStyle w:val="a"/>
      </w:pPr>
      <w:r>
        <w:t>суттєве обмеження інструментарію у безкоштовній версії продукту;</w:t>
      </w:r>
    </w:p>
    <w:p w14:paraId="3E62C8D6" w14:textId="1001EABD" w:rsidR="00247737" w:rsidRDefault="00247737" w:rsidP="001E0462">
      <w:pPr>
        <w:pStyle w:val="a"/>
      </w:pPr>
      <w:r>
        <w:t>відсутність гнучких механізмів автентифікації та контролю унікальності респондентів;</w:t>
      </w:r>
    </w:p>
    <w:p w14:paraId="43DBABD7" w14:textId="390397A0" w:rsidR="00247737" w:rsidRDefault="00247737" w:rsidP="001E0462">
      <w:pPr>
        <w:pStyle w:val="a"/>
      </w:pPr>
      <w:r>
        <w:t>повна залежність від стороннього хмарного сервісу та його політик;</w:t>
      </w:r>
    </w:p>
    <w:p w14:paraId="33811497" w14:textId="0D7F7415" w:rsidR="00247737" w:rsidRDefault="00247737" w:rsidP="001E0462">
      <w:pPr>
        <w:pStyle w:val="a"/>
      </w:pPr>
      <w:r>
        <w:t>неможливість модифікації або налаштування власної серверної логіки;</w:t>
      </w:r>
    </w:p>
    <w:p w14:paraId="6018E8CE" w14:textId="7204C3F5" w:rsidR="00247737" w:rsidRDefault="00247737" w:rsidP="001E0462">
      <w:pPr>
        <w:pStyle w:val="a"/>
      </w:pPr>
      <w:r>
        <w:t>низький рівень візуальної та функціональної кастомізації під конкретні потреби.</w:t>
      </w:r>
    </w:p>
    <w:p w14:paraId="67CCABE5" w14:textId="3A2EBF62" w:rsidR="00247737" w:rsidRDefault="00247737" w:rsidP="001E0462">
      <w:r>
        <w:t>Таким чином, платформа Survio забезпечує належний рівень комфорту для виконання базових завдань онлайн-анкетування, проте слабкість інструментів захисту від повторного голосування та закритість архітектури суттєво знижують її ефективність для розгортання спеціалізованих безпечних рішень.</w:t>
      </w:r>
    </w:p>
    <w:p w14:paraId="2457C73B" w14:textId="3A344D31" w:rsidR="00DA189C" w:rsidRDefault="00DA189C" w:rsidP="00DA189C">
      <w:r>
        <w:t>Іншим популярним представником у досліджуваному сегменті є сервіс Google Forms, який інтегровано до загальної екосистеми хмарних продуктів Google [</w:t>
      </w:r>
      <w:hyperlink r:id="rId13" w:history="1">
        <w:r w:rsidRPr="00070F59">
          <w:rPr>
            <w:rStyle w:val="ad"/>
          </w:rPr>
          <w:t>10</w:t>
        </w:r>
      </w:hyperlink>
      <w:r>
        <w:t>]. Даний інструмент дозволяє конструювати форми для накопичення інформації, організовувати освітні тести, фіксувати відповіді респондентів та автоматично структурувати отримані дані у вигляді інтерактивних діаграм і таблиць. Загальний вигляд робочого простору створення форми у сервісі Google Forms наведено на рисунку 1.2.</w:t>
      </w:r>
    </w:p>
    <w:p w14:paraId="3E13FA3D" w14:textId="49CF9116" w:rsidR="00B41768" w:rsidRDefault="00DA189C" w:rsidP="00DA189C">
      <w:r>
        <w:t>Зазначений робочий простір забезпечує блочну архітектуру про</w:t>
      </w:r>
      <w:r w:rsidR="006D21EE">
        <w:t>є</w:t>
      </w:r>
      <w:r>
        <w:t xml:space="preserve">ктування, що дозволяє організатору динамічно змінювати послідовність </w:t>
      </w:r>
      <w:r>
        <w:lastRenderedPageBreak/>
        <w:t>запитань шляхом їхнього перетягування та розділяти анкету на окремі тематичні розділи.</w:t>
      </w:r>
    </w:p>
    <w:p w14:paraId="05E580D4" w14:textId="77777777" w:rsidR="00A44A2F" w:rsidRDefault="00A44A2F" w:rsidP="00A44A2F">
      <w:pPr>
        <w:pStyle w:val="Image"/>
      </w:pPr>
      <w:r w:rsidRPr="00AA6307">
        <w:drawing>
          <wp:inline distT="0" distB="0" distL="0" distR="0" wp14:anchorId="0F25B2D3" wp14:editId="59C0BA10">
            <wp:extent cx="5937410" cy="2167467"/>
            <wp:effectExtent l="0" t="0" r="635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1670"/>
                    <a:stretch/>
                  </pic:blipFill>
                  <pic:spPr bwMode="auto">
                    <a:xfrm>
                      <a:off x="0" y="0"/>
                      <a:ext cx="5940425" cy="2168568"/>
                    </a:xfrm>
                    <a:prstGeom prst="rect">
                      <a:avLst/>
                    </a:prstGeom>
                    <a:ln>
                      <a:noFill/>
                    </a:ln>
                    <a:extLst>
                      <a:ext uri="{53640926-AAD7-44D8-BBD7-CCE9431645EC}">
                        <a14:shadowObscured xmlns:a14="http://schemas.microsoft.com/office/drawing/2010/main"/>
                      </a:ext>
                    </a:extLst>
                  </pic:spPr>
                </pic:pic>
              </a:graphicData>
            </a:graphic>
          </wp:inline>
        </w:drawing>
      </w:r>
    </w:p>
    <w:p w14:paraId="737F43B0" w14:textId="1CEAE2A5" w:rsidR="00247737" w:rsidRDefault="00A44A2F" w:rsidP="00A44A2F">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1</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w:t>
      </w:r>
      <w:r w:rsidR="006B18DD">
        <w:fldChar w:fldCharType="end"/>
      </w:r>
      <w:r>
        <w:t xml:space="preserve"> </w:t>
      </w:r>
      <w:r w:rsidRPr="00A44A2F">
        <w:t>Робоча область конструктора форм сервісу Google Forms</w:t>
      </w:r>
    </w:p>
    <w:p w14:paraId="723EE399" w14:textId="3D86EE55" w:rsidR="00247737" w:rsidRDefault="00247737" w:rsidP="003A2CD7">
      <w:r>
        <w:t>Програмний продукт функціонує у вебсередовищі, забезпечуючи перманентне збереження динамічних змін у хмарному сховищі. Платформа оперує різними типами інформаційних полів, включаючи текстові форми, перемикачі, прапорці, шкали оцінювання та випадаючі списки. Поширення створених опитувань реалізується шляхом генерації публічних посилань або надсилання електронних листів. Важливою особливістю сервісу є його пряма інтеграція із табличним процесором Google Sheets, що дозволяє значно спростити подальшу математичну та статистичну обробку масивів даних.</w:t>
      </w:r>
    </w:p>
    <w:p w14:paraId="46A8AF72" w14:textId="3FC3307B" w:rsidR="00247737" w:rsidRDefault="00247737" w:rsidP="003A2CD7">
      <w:r>
        <w:t>До ключових переваг сервісу Google Forms відносяться:</w:t>
      </w:r>
    </w:p>
    <w:p w14:paraId="78E7225F" w14:textId="52756279" w:rsidR="00247737" w:rsidRDefault="00247737" w:rsidP="003A2CD7">
      <w:pPr>
        <w:pStyle w:val="a"/>
      </w:pPr>
      <w:r>
        <w:t>безкоштовний доступ до базового та аналітичного функціоналу;</w:t>
      </w:r>
    </w:p>
    <w:p w14:paraId="6D8BC79B" w14:textId="2F399603" w:rsidR="00247737" w:rsidRDefault="00247737" w:rsidP="003A2CD7">
      <w:pPr>
        <w:pStyle w:val="a"/>
      </w:pPr>
      <w:r>
        <w:t>глибока інтеграція з</w:t>
      </w:r>
      <w:r w:rsidR="00794A2D">
        <w:t xml:space="preserve"> </w:t>
      </w:r>
      <w:r>
        <w:t>хмарними продуктами власної екосистеми;</w:t>
      </w:r>
    </w:p>
    <w:p w14:paraId="0364FD60" w14:textId="35E74E8D" w:rsidR="00247737" w:rsidRDefault="00247737" w:rsidP="003A2CD7">
      <w:pPr>
        <w:pStyle w:val="a"/>
      </w:pPr>
      <w:r>
        <w:t>висока швидкість про</w:t>
      </w:r>
      <w:r w:rsidR="006D21EE">
        <w:t>є</w:t>
      </w:r>
      <w:r>
        <w:t>ктування та публікації онлайн-опитувань;</w:t>
      </w:r>
    </w:p>
    <w:p w14:paraId="75C48BCE" w14:textId="3831D3B6" w:rsidR="00247737" w:rsidRDefault="00247737" w:rsidP="003A2CD7">
      <w:pPr>
        <w:pStyle w:val="a"/>
      </w:pPr>
      <w:r>
        <w:t>автоматична синхронізація та збереження результатів у реальному часі;</w:t>
      </w:r>
    </w:p>
    <w:p w14:paraId="40680114" w14:textId="4C1D9600" w:rsidR="00247737" w:rsidRDefault="00247737" w:rsidP="003A2CD7">
      <w:pPr>
        <w:pStyle w:val="a"/>
      </w:pPr>
      <w:r>
        <w:t>підтримка інструментів спільного редагування та про</w:t>
      </w:r>
      <w:r w:rsidR="006D21EE">
        <w:t>є</w:t>
      </w:r>
      <w:r>
        <w:t>ктування;</w:t>
      </w:r>
    </w:p>
    <w:p w14:paraId="619FB04D" w14:textId="36C8056D" w:rsidR="00247737" w:rsidRDefault="00247737" w:rsidP="003A2CD7">
      <w:pPr>
        <w:pStyle w:val="a"/>
      </w:pPr>
      <w:r>
        <w:t>можливість оперативного моніторингу надходження відповідей;</w:t>
      </w:r>
    </w:p>
    <w:p w14:paraId="6EAED15A" w14:textId="5EFD4F50" w:rsidR="00247737" w:rsidRDefault="00247737" w:rsidP="003A2CD7">
      <w:pPr>
        <w:pStyle w:val="a"/>
      </w:pPr>
      <w:r>
        <w:t>оптимізація</w:t>
      </w:r>
      <w:r w:rsidR="00794A2D">
        <w:t xml:space="preserve"> </w:t>
      </w:r>
      <w:r>
        <w:t>інтерфейсу на мобільних та десктопних платформах.</w:t>
      </w:r>
    </w:p>
    <w:p w14:paraId="1CCA00A8" w14:textId="6E70375D" w:rsidR="00A21665" w:rsidRDefault="003F1B5D" w:rsidP="00A21665">
      <w:r w:rsidRPr="003F1B5D">
        <w:t xml:space="preserve">Додатковою перевагою платформи є наявність розвинених інструментів колективної роботи, які дозволяють декільком розробникам </w:t>
      </w:r>
      <w:r w:rsidRPr="003F1B5D">
        <w:lastRenderedPageBreak/>
        <w:t>одночасно проектувати структуру анкети, розподіляти права доступу та спільно аналізувати отримані масиви даних у хмарному середовищі.</w:t>
      </w:r>
    </w:p>
    <w:p w14:paraId="44C61C57" w14:textId="732E4DAF" w:rsidR="00247737" w:rsidRDefault="00247737" w:rsidP="003A2CD7">
      <w:r>
        <w:t>Основними недоліками сервісу виступають:</w:t>
      </w:r>
    </w:p>
    <w:p w14:paraId="73CDDECC" w14:textId="22C3D6A4" w:rsidR="00247737" w:rsidRDefault="00247737" w:rsidP="003A2CD7">
      <w:pPr>
        <w:pStyle w:val="a"/>
      </w:pPr>
      <w:r>
        <w:t>обмежені можливості зміни стилістики та кастомізації інтерфейсу анкети;</w:t>
      </w:r>
    </w:p>
    <w:p w14:paraId="793F938E" w14:textId="686A791D" w:rsidR="00247737" w:rsidRDefault="00247737" w:rsidP="003A2CD7">
      <w:pPr>
        <w:pStyle w:val="a"/>
      </w:pPr>
      <w:r>
        <w:t>недостатньо захищений та тривіальний механізм перевірки унікальності користувачів;</w:t>
      </w:r>
    </w:p>
    <w:p w14:paraId="58CBD8E5" w14:textId="5ED0C5C5" w:rsidR="00247737" w:rsidRDefault="00247737" w:rsidP="003A2CD7">
      <w:pPr>
        <w:pStyle w:val="a"/>
      </w:pPr>
      <w:r>
        <w:t>жорстка прив</w:t>
      </w:r>
      <w:r w:rsidR="002E0933">
        <w:t>’</w:t>
      </w:r>
      <w:r>
        <w:t>язка до інфраструктури та облікових записів Google;</w:t>
      </w:r>
    </w:p>
    <w:p w14:paraId="5C6A40CE" w14:textId="52CEFEDD" w:rsidR="00247737" w:rsidRDefault="00247737" w:rsidP="003A2CD7">
      <w:pPr>
        <w:pStyle w:val="a"/>
      </w:pPr>
      <w:r>
        <w:t>неможливість розгортання системи на власних серверних потужностях;</w:t>
      </w:r>
    </w:p>
    <w:p w14:paraId="3C5784BB" w14:textId="5DC6A4D1" w:rsidR="00247737" w:rsidRDefault="00247737" w:rsidP="003A2CD7">
      <w:pPr>
        <w:pStyle w:val="a"/>
      </w:pPr>
      <w:r>
        <w:t>обмеження у налаштуванні бізнес-логіки обробки вхідних запитів;</w:t>
      </w:r>
    </w:p>
    <w:p w14:paraId="012BBCEB" w14:textId="3E2860CC" w:rsidR="00247737" w:rsidRDefault="00247737" w:rsidP="003A2CD7">
      <w:pPr>
        <w:pStyle w:val="a"/>
      </w:pPr>
      <w:r>
        <w:t>відсутність інтелектуальних засобів протидії автоматизованому проходженню опитувань.</w:t>
      </w:r>
    </w:p>
    <w:p w14:paraId="1282285A" w14:textId="4979E427" w:rsidR="00247737" w:rsidRDefault="00247737" w:rsidP="00F007AC">
      <w:r>
        <w:t>Отже, сервіс Google Forms є ефективним засобом для швидкого збору некритичної інформації, проте жорсткі обмеження у сфері зміни дизайну та слабкий контроль унікальності респондентів роблять його непридатним для створення систем із підвищеними вимогами до достовірності результатів.</w:t>
      </w:r>
    </w:p>
    <w:p w14:paraId="5E54832C" w14:textId="64E8AB3D" w:rsidR="009B0F5C" w:rsidRPr="009B0F5C" w:rsidRDefault="009B0F5C" w:rsidP="00F007AC">
      <w:r w:rsidRPr="009B0F5C">
        <w:t>Для систематизації отриманих результатів та проведення детального технічного співставлення виникає об</w:t>
      </w:r>
      <w:r w:rsidR="002E0933">
        <w:t>’</w:t>
      </w:r>
      <w:r w:rsidRPr="009B0F5C">
        <w:t xml:space="preserve">єктивна потреба в узагальненні ключових параметрів функціонування розглянутих систем. Оцінювання потенціалу розроблюваного програмного комплексу порівняно з комерційними хмарними рішеннями вимагає виділення чітких інженерних критеріїв, що охоплюють як базовий прикладний функціонал, так і специфічні безпекові характеристики. До переліку аналізованих показників доцільно включити модель архітектурного розгортання, ступінь автономності від сторонніх хмарних політик, гнучкість кастомізації серверної логіки під специфічні потреби, а також надійність інструментарію протидії умисним фальсифікаціям і повторним голосуванням. Проведення такого структурного аналізу дозволить чітко визначити технологічне місце проектованого рішення на ринку інформаційних технологій та підтвердити його практичну цінність у </w:t>
      </w:r>
      <w:r w:rsidRPr="009B0F5C">
        <w:lastRenderedPageBreak/>
        <w:t xml:space="preserve">розрізі підвищених вимог до достовірності збору первинної інформації. На основі визначених параметрів сформовано зведену таблицю, яка наочно демонструє функціональні та архітектурні відмінності між існуючими аналогами та розроблюваним програмним </w:t>
      </w:r>
      <w:r w:rsidR="00F53886">
        <w:t>продуктом</w:t>
      </w:r>
      <w:r w:rsidRPr="009B0F5C">
        <w:t xml:space="preserve"> таблиця 1.1.</w:t>
      </w:r>
    </w:p>
    <w:p w14:paraId="53BCE393" w14:textId="26ED2E0F" w:rsidR="005C62B6" w:rsidRDefault="005C62B6" w:rsidP="005C62B6">
      <w:pPr>
        <w:pStyle w:val="TableTitle"/>
      </w:pPr>
      <w:r>
        <w:t xml:space="preserve">Таблиця </w:t>
      </w:r>
      <w:r w:rsidR="00E855E4">
        <w:fldChar w:fldCharType="begin"/>
      </w:r>
      <w:r w:rsidR="00E855E4">
        <w:instrText xml:space="preserve"> STYLEREF 1 \s </w:instrText>
      </w:r>
      <w:r w:rsidR="00E855E4">
        <w:fldChar w:fldCharType="separate"/>
      </w:r>
      <w:r w:rsidR="00414A18">
        <w:rPr>
          <w:noProof/>
        </w:rPr>
        <w:t>1</w:t>
      </w:r>
      <w:r w:rsidR="00E855E4">
        <w:fldChar w:fldCharType="end"/>
      </w:r>
      <w:r w:rsidR="00E855E4">
        <w:t>.</w:t>
      </w:r>
      <w:r w:rsidR="00E855E4">
        <w:fldChar w:fldCharType="begin"/>
      </w:r>
      <w:r w:rsidR="00E855E4">
        <w:instrText xml:space="preserve"> SEQ Таблиця \* ARABIC \s 1 </w:instrText>
      </w:r>
      <w:r w:rsidR="00E855E4">
        <w:fldChar w:fldCharType="separate"/>
      </w:r>
      <w:r w:rsidR="00414A18">
        <w:rPr>
          <w:noProof/>
        </w:rPr>
        <w:t>1</w:t>
      </w:r>
      <w:r w:rsidR="00E855E4">
        <w:fldChar w:fldCharType="end"/>
      </w:r>
      <w:r w:rsidR="00CF4060">
        <w:t xml:space="preserve"> </w:t>
      </w:r>
      <w:r w:rsidR="00CF4060" w:rsidRPr="00CF4060">
        <w:t>Порівняльна характеристика систем онлайн-анкетування</w:t>
      </w:r>
    </w:p>
    <w:tbl>
      <w:tblPr>
        <w:tblW w:w="0" w:type="auto"/>
        <w:tblLayout w:type="fixed"/>
        <w:tblLook w:val="04A0" w:firstRow="1" w:lastRow="0" w:firstColumn="1" w:lastColumn="0" w:noHBand="0" w:noVBand="1"/>
      </w:tblPr>
      <w:tblGrid>
        <w:gridCol w:w="1980"/>
        <w:gridCol w:w="2410"/>
        <w:gridCol w:w="2835"/>
        <w:gridCol w:w="2120"/>
      </w:tblGrid>
      <w:tr w:rsidR="005C62B6" w:rsidRPr="00304418" w14:paraId="3DAADA58" w14:textId="77777777" w:rsidTr="00CF4060">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D0683" w14:textId="4510FDDA" w:rsidR="00304418" w:rsidRPr="00304418" w:rsidRDefault="00304418" w:rsidP="005C62B6">
            <w:pPr>
              <w:pStyle w:val="TableText"/>
              <w:rPr>
                <w:rFonts w:eastAsia="Times New Roman"/>
                <w:lang w:eastAsia="uk-UA"/>
              </w:rPr>
            </w:pPr>
            <w:r w:rsidRPr="00304418">
              <w:rPr>
                <w:rFonts w:eastAsia="Times New Roman"/>
                <w:lang w:eastAsia="uk-UA"/>
              </w:rPr>
              <w:t>Характеристика</w:t>
            </w:r>
            <w:r w:rsidR="00CF4060">
              <w:rPr>
                <w:rFonts w:eastAsia="Times New Roman"/>
                <w:lang w:eastAsia="uk-UA"/>
              </w:rPr>
              <w:t> </w:t>
            </w:r>
            <w:r w:rsidRPr="00304418">
              <w:rPr>
                <w:rFonts w:eastAsia="Times New Roman"/>
                <w:lang w:eastAsia="uk-UA"/>
              </w:rPr>
              <w:t>/ Критерій</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14:paraId="60CFA947" w14:textId="019C48C8" w:rsidR="00304418" w:rsidRPr="00304418" w:rsidRDefault="00304418" w:rsidP="005C62B6">
            <w:pPr>
              <w:pStyle w:val="TableText"/>
              <w:rPr>
                <w:rFonts w:eastAsia="Times New Roman"/>
                <w:lang w:eastAsia="uk-UA"/>
              </w:rPr>
            </w:pPr>
            <w:r w:rsidRPr="00304418">
              <w:rPr>
                <w:rFonts w:eastAsia="Times New Roman"/>
                <w:lang w:eastAsia="uk-UA"/>
              </w:rPr>
              <w:t>Survio</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14:paraId="199DF2E5" w14:textId="2BDA2F52" w:rsidR="00304418" w:rsidRPr="00304418" w:rsidRDefault="00304418" w:rsidP="005C62B6">
            <w:pPr>
              <w:pStyle w:val="TableText"/>
              <w:rPr>
                <w:rFonts w:eastAsia="Times New Roman"/>
                <w:lang w:eastAsia="uk-UA"/>
              </w:rPr>
            </w:pPr>
            <w:r w:rsidRPr="00304418">
              <w:rPr>
                <w:rFonts w:eastAsia="Times New Roman"/>
                <w:lang w:eastAsia="uk-UA"/>
              </w:rPr>
              <w:t>Google Forms</w:t>
            </w:r>
          </w:p>
        </w:tc>
        <w:tc>
          <w:tcPr>
            <w:tcW w:w="2120" w:type="dxa"/>
            <w:tcBorders>
              <w:top w:val="single" w:sz="4" w:space="0" w:color="auto"/>
              <w:left w:val="nil"/>
              <w:bottom w:val="single" w:sz="4" w:space="0" w:color="auto"/>
              <w:right w:val="single" w:sz="4" w:space="0" w:color="auto"/>
            </w:tcBorders>
            <w:shd w:val="clear" w:color="auto" w:fill="auto"/>
            <w:noWrap/>
            <w:vAlign w:val="bottom"/>
            <w:hideMark/>
          </w:tcPr>
          <w:p w14:paraId="5B7BF675" w14:textId="77777777" w:rsidR="00304418" w:rsidRPr="00304418" w:rsidRDefault="00304418" w:rsidP="005C62B6">
            <w:pPr>
              <w:pStyle w:val="TableText"/>
              <w:rPr>
                <w:rFonts w:eastAsia="Times New Roman"/>
                <w:lang w:eastAsia="uk-UA"/>
              </w:rPr>
            </w:pPr>
            <w:r w:rsidRPr="00304418">
              <w:rPr>
                <w:rFonts w:eastAsia="Times New Roman"/>
                <w:lang w:eastAsia="uk-UA"/>
              </w:rPr>
              <w:t>Розроблювана система</w:t>
            </w:r>
          </w:p>
        </w:tc>
      </w:tr>
      <w:tr w:rsidR="005C62B6" w:rsidRPr="00304418" w14:paraId="101D5703"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8734C3" w14:textId="77777777" w:rsidR="00304418" w:rsidRPr="00304418" w:rsidRDefault="00304418" w:rsidP="005C62B6">
            <w:pPr>
              <w:pStyle w:val="TableText"/>
              <w:rPr>
                <w:rFonts w:eastAsia="Times New Roman"/>
                <w:lang w:eastAsia="uk-UA"/>
              </w:rPr>
            </w:pPr>
            <w:r w:rsidRPr="00304418">
              <w:rPr>
                <w:rFonts w:eastAsia="Times New Roman"/>
                <w:lang w:eastAsia="uk-UA"/>
              </w:rPr>
              <w:t>Модель розгортання</w:t>
            </w:r>
          </w:p>
        </w:tc>
        <w:tc>
          <w:tcPr>
            <w:tcW w:w="2410" w:type="dxa"/>
            <w:tcBorders>
              <w:top w:val="nil"/>
              <w:left w:val="nil"/>
              <w:bottom w:val="single" w:sz="4" w:space="0" w:color="auto"/>
              <w:right w:val="single" w:sz="4" w:space="0" w:color="auto"/>
            </w:tcBorders>
            <w:shd w:val="clear" w:color="auto" w:fill="auto"/>
            <w:noWrap/>
            <w:vAlign w:val="bottom"/>
            <w:hideMark/>
          </w:tcPr>
          <w:p w14:paraId="04001208" w14:textId="3ECE9A73" w:rsidR="00304418" w:rsidRPr="00304418" w:rsidRDefault="00304418" w:rsidP="005C62B6">
            <w:pPr>
              <w:pStyle w:val="TableText"/>
              <w:rPr>
                <w:rFonts w:eastAsia="Times New Roman"/>
                <w:lang w:eastAsia="uk-UA"/>
              </w:rPr>
            </w:pPr>
            <w:r w:rsidRPr="00304418">
              <w:rPr>
                <w:rFonts w:eastAsia="Times New Roman"/>
                <w:lang w:eastAsia="uk-UA"/>
              </w:rPr>
              <w:t>Хмарна (SaaS)</w:t>
            </w:r>
          </w:p>
        </w:tc>
        <w:tc>
          <w:tcPr>
            <w:tcW w:w="2835" w:type="dxa"/>
            <w:tcBorders>
              <w:top w:val="nil"/>
              <w:left w:val="nil"/>
              <w:bottom w:val="single" w:sz="4" w:space="0" w:color="auto"/>
              <w:right w:val="single" w:sz="4" w:space="0" w:color="auto"/>
            </w:tcBorders>
            <w:shd w:val="clear" w:color="auto" w:fill="auto"/>
            <w:noWrap/>
            <w:vAlign w:val="bottom"/>
            <w:hideMark/>
          </w:tcPr>
          <w:p w14:paraId="11C073AF" w14:textId="2AC58250" w:rsidR="00304418" w:rsidRPr="00304418" w:rsidRDefault="00304418" w:rsidP="005C62B6">
            <w:pPr>
              <w:pStyle w:val="TableText"/>
              <w:rPr>
                <w:rFonts w:eastAsia="Times New Roman"/>
                <w:lang w:eastAsia="uk-UA"/>
              </w:rPr>
            </w:pPr>
            <w:r w:rsidRPr="00304418">
              <w:rPr>
                <w:rFonts w:eastAsia="Times New Roman"/>
                <w:lang w:eastAsia="uk-UA"/>
              </w:rPr>
              <w:t>Хмарна (SaaS)</w:t>
            </w:r>
          </w:p>
        </w:tc>
        <w:tc>
          <w:tcPr>
            <w:tcW w:w="2120" w:type="dxa"/>
            <w:tcBorders>
              <w:top w:val="nil"/>
              <w:left w:val="nil"/>
              <w:bottom w:val="single" w:sz="4" w:space="0" w:color="auto"/>
              <w:right w:val="single" w:sz="4" w:space="0" w:color="auto"/>
            </w:tcBorders>
            <w:shd w:val="clear" w:color="auto" w:fill="auto"/>
            <w:noWrap/>
            <w:vAlign w:val="bottom"/>
            <w:hideMark/>
          </w:tcPr>
          <w:p w14:paraId="1F22AB96" w14:textId="77777777" w:rsidR="00304418" w:rsidRPr="00304418" w:rsidRDefault="00304418" w:rsidP="005C62B6">
            <w:pPr>
              <w:pStyle w:val="TableText"/>
              <w:rPr>
                <w:rFonts w:eastAsia="Times New Roman"/>
                <w:lang w:eastAsia="uk-UA"/>
              </w:rPr>
            </w:pPr>
            <w:r w:rsidRPr="00304418">
              <w:rPr>
                <w:rFonts w:eastAsia="Times New Roman"/>
                <w:lang w:eastAsia="uk-UA"/>
              </w:rPr>
              <w:t>Власні сервери / Локально</w:t>
            </w:r>
          </w:p>
        </w:tc>
      </w:tr>
      <w:tr w:rsidR="005C62B6" w:rsidRPr="00304418" w14:paraId="7B195C0F"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09FC66F" w14:textId="04B59E1B" w:rsidR="00304418" w:rsidRPr="00304418" w:rsidRDefault="00304418" w:rsidP="005C62B6">
            <w:pPr>
              <w:pStyle w:val="TableText"/>
              <w:rPr>
                <w:rFonts w:eastAsia="Times New Roman"/>
                <w:lang w:eastAsia="uk-UA"/>
              </w:rPr>
            </w:pPr>
            <w:r w:rsidRPr="00304418">
              <w:rPr>
                <w:rFonts w:eastAsia="Times New Roman"/>
                <w:lang w:eastAsia="uk-UA"/>
              </w:rPr>
              <w:t>Конструктор</w:t>
            </w:r>
            <w:r w:rsidR="00CF4060">
              <w:rPr>
                <w:rFonts w:eastAsia="Times New Roman"/>
                <w:lang w:eastAsia="uk-UA"/>
              </w:rPr>
              <w:t> </w:t>
            </w:r>
            <w:r w:rsidRPr="00304418">
              <w:rPr>
                <w:rFonts w:eastAsia="Times New Roman"/>
                <w:lang w:eastAsia="uk-UA"/>
              </w:rPr>
              <w:t>та шаблони анкет</w:t>
            </w:r>
          </w:p>
        </w:tc>
        <w:tc>
          <w:tcPr>
            <w:tcW w:w="2410" w:type="dxa"/>
            <w:tcBorders>
              <w:top w:val="nil"/>
              <w:left w:val="nil"/>
              <w:bottom w:val="single" w:sz="4" w:space="0" w:color="auto"/>
              <w:right w:val="single" w:sz="4" w:space="0" w:color="auto"/>
            </w:tcBorders>
            <w:shd w:val="clear" w:color="auto" w:fill="auto"/>
            <w:noWrap/>
            <w:vAlign w:val="bottom"/>
            <w:hideMark/>
          </w:tcPr>
          <w:p w14:paraId="1C8C80F2" w14:textId="77777777" w:rsidR="00304418" w:rsidRPr="00304418" w:rsidRDefault="00304418" w:rsidP="005C62B6">
            <w:pPr>
              <w:pStyle w:val="TableText"/>
              <w:rPr>
                <w:rFonts w:eastAsia="Times New Roman"/>
                <w:lang w:eastAsia="uk-UA"/>
              </w:rPr>
            </w:pPr>
            <w:r w:rsidRPr="00304418">
              <w:rPr>
                <w:rFonts w:eastAsia="Times New Roman"/>
                <w:lang w:eastAsia="uk-UA"/>
              </w:rPr>
              <w:t>Наявні</w:t>
            </w:r>
          </w:p>
        </w:tc>
        <w:tc>
          <w:tcPr>
            <w:tcW w:w="2835" w:type="dxa"/>
            <w:tcBorders>
              <w:top w:val="nil"/>
              <w:left w:val="nil"/>
              <w:bottom w:val="single" w:sz="4" w:space="0" w:color="auto"/>
              <w:right w:val="single" w:sz="4" w:space="0" w:color="auto"/>
            </w:tcBorders>
            <w:shd w:val="clear" w:color="auto" w:fill="auto"/>
            <w:noWrap/>
            <w:vAlign w:val="bottom"/>
            <w:hideMark/>
          </w:tcPr>
          <w:p w14:paraId="553B779D" w14:textId="77777777" w:rsidR="00304418" w:rsidRPr="00304418" w:rsidRDefault="00304418" w:rsidP="005C62B6">
            <w:pPr>
              <w:pStyle w:val="TableText"/>
              <w:rPr>
                <w:rFonts w:eastAsia="Times New Roman"/>
                <w:lang w:eastAsia="uk-UA"/>
              </w:rPr>
            </w:pPr>
            <w:r w:rsidRPr="00304418">
              <w:rPr>
                <w:rFonts w:eastAsia="Times New Roman"/>
                <w:lang w:eastAsia="uk-UA"/>
              </w:rPr>
              <w:t>Наявні</w:t>
            </w:r>
          </w:p>
        </w:tc>
        <w:tc>
          <w:tcPr>
            <w:tcW w:w="2120" w:type="dxa"/>
            <w:tcBorders>
              <w:top w:val="nil"/>
              <w:left w:val="nil"/>
              <w:bottom w:val="single" w:sz="4" w:space="0" w:color="auto"/>
              <w:right w:val="single" w:sz="4" w:space="0" w:color="auto"/>
            </w:tcBorders>
            <w:shd w:val="clear" w:color="auto" w:fill="auto"/>
            <w:noWrap/>
            <w:vAlign w:val="bottom"/>
            <w:hideMark/>
          </w:tcPr>
          <w:p w14:paraId="6568A89C" w14:textId="77777777" w:rsidR="00304418" w:rsidRPr="00304418" w:rsidRDefault="00304418" w:rsidP="005C62B6">
            <w:pPr>
              <w:pStyle w:val="TableText"/>
              <w:rPr>
                <w:rFonts w:eastAsia="Times New Roman"/>
                <w:lang w:eastAsia="uk-UA"/>
              </w:rPr>
            </w:pPr>
            <w:r w:rsidRPr="00304418">
              <w:rPr>
                <w:rFonts w:eastAsia="Times New Roman"/>
                <w:lang w:eastAsia="uk-UA"/>
              </w:rPr>
              <w:t>Наявні</w:t>
            </w:r>
          </w:p>
        </w:tc>
      </w:tr>
      <w:tr w:rsidR="005C62B6" w:rsidRPr="00304418" w14:paraId="4C242B95"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A12A" w14:textId="77777777" w:rsidR="00304418" w:rsidRPr="00304418" w:rsidRDefault="00304418" w:rsidP="005C62B6">
            <w:pPr>
              <w:pStyle w:val="TableText"/>
              <w:rPr>
                <w:rFonts w:eastAsia="Times New Roman"/>
                <w:lang w:eastAsia="uk-UA"/>
              </w:rPr>
            </w:pPr>
            <w:r w:rsidRPr="00304418">
              <w:rPr>
                <w:rFonts w:eastAsia="Times New Roman"/>
                <w:lang w:eastAsia="uk-UA"/>
              </w:rPr>
              <w:t>Адаптивність інтерфейсу</w:t>
            </w:r>
          </w:p>
        </w:tc>
        <w:tc>
          <w:tcPr>
            <w:tcW w:w="2410" w:type="dxa"/>
            <w:tcBorders>
              <w:top w:val="nil"/>
              <w:left w:val="nil"/>
              <w:bottom w:val="single" w:sz="4" w:space="0" w:color="auto"/>
              <w:right w:val="single" w:sz="4" w:space="0" w:color="auto"/>
            </w:tcBorders>
            <w:shd w:val="clear" w:color="auto" w:fill="auto"/>
            <w:noWrap/>
            <w:vAlign w:val="bottom"/>
            <w:hideMark/>
          </w:tcPr>
          <w:p w14:paraId="354C8985" w14:textId="77777777" w:rsidR="00304418" w:rsidRPr="00304418" w:rsidRDefault="00304418" w:rsidP="005C62B6">
            <w:pPr>
              <w:pStyle w:val="TableText"/>
              <w:rPr>
                <w:rFonts w:eastAsia="Times New Roman"/>
                <w:lang w:eastAsia="uk-UA"/>
              </w:rPr>
            </w:pPr>
            <w:r w:rsidRPr="00304418">
              <w:rPr>
                <w:rFonts w:eastAsia="Times New Roman"/>
                <w:lang w:eastAsia="uk-UA"/>
              </w:rPr>
              <w:t>Висока</w:t>
            </w:r>
          </w:p>
        </w:tc>
        <w:tc>
          <w:tcPr>
            <w:tcW w:w="2835" w:type="dxa"/>
            <w:tcBorders>
              <w:top w:val="nil"/>
              <w:left w:val="nil"/>
              <w:bottom w:val="single" w:sz="4" w:space="0" w:color="auto"/>
              <w:right w:val="single" w:sz="4" w:space="0" w:color="auto"/>
            </w:tcBorders>
            <w:shd w:val="clear" w:color="auto" w:fill="auto"/>
            <w:noWrap/>
            <w:vAlign w:val="bottom"/>
            <w:hideMark/>
          </w:tcPr>
          <w:p w14:paraId="5444952C" w14:textId="77777777" w:rsidR="00304418" w:rsidRPr="00304418" w:rsidRDefault="00304418" w:rsidP="005C62B6">
            <w:pPr>
              <w:pStyle w:val="TableText"/>
              <w:rPr>
                <w:rFonts w:eastAsia="Times New Roman"/>
                <w:lang w:eastAsia="uk-UA"/>
              </w:rPr>
            </w:pPr>
            <w:r w:rsidRPr="00304418">
              <w:rPr>
                <w:rFonts w:eastAsia="Times New Roman"/>
                <w:lang w:eastAsia="uk-UA"/>
              </w:rPr>
              <w:t>Висока</w:t>
            </w:r>
          </w:p>
        </w:tc>
        <w:tc>
          <w:tcPr>
            <w:tcW w:w="2120" w:type="dxa"/>
            <w:tcBorders>
              <w:top w:val="nil"/>
              <w:left w:val="nil"/>
              <w:bottom w:val="single" w:sz="4" w:space="0" w:color="auto"/>
              <w:right w:val="single" w:sz="4" w:space="0" w:color="auto"/>
            </w:tcBorders>
            <w:shd w:val="clear" w:color="auto" w:fill="auto"/>
            <w:noWrap/>
            <w:vAlign w:val="bottom"/>
            <w:hideMark/>
          </w:tcPr>
          <w:p w14:paraId="661B9B5D" w14:textId="77777777" w:rsidR="00304418" w:rsidRPr="00304418" w:rsidRDefault="00304418" w:rsidP="005C62B6">
            <w:pPr>
              <w:pStyle w:val="TableText"/>
              <w:rPr>
                <w:rFonts w:eastAsia="Times New Roman"/>
                <w:lang w:eastAsia="uk-UA"/>
              </w:rPr>
            </w:pPr>
            <w:r w:rsidRPr="00304418">
              <w:rPr>
                <w:rFonts w:eastAsia="Times New Roman"/>
                <w:lang w:eastAsia="uk-UA"/>
              </w:rPr>
              <w:t>Висока</w:t>
            </w:r>
          </w:p>
        </w:tc>
      </w:tr>
      <w:tr w:rsidR="005C62B6" w:rsidRPr="00304418" w14:paraId="46AC6076"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A8C314" w14:textId="7519403B" w:rsidR="00304418" w:rsidRPr="00304418" w:rsidRDefault="00304418" w:rsidP="005C62B6">
            <w:pPr>
              <w:pStyle w:val="TableText"/>
              <w:rPr>
                <w:rFonts w:eastAsia="Times New Roman"/>
                <w:lang w:eastAsia="uk-UA"/>
              </w:rPr>
            </w:pPr>
            <w:r w:rsidRPr="00304418">
              <w:rPr>
                <w:rFonts w:eastAsia="Times New Roman"/>
                <w:lang w:eastAsia="uk-UA"/>
              </w:rPr>
              <w:t>Аналітика</w:t>
            </w:r>
            <w:r w:rsidR="00CF4060">
              <w:rPr>
                <w:rFonts w:eastAsia="Times New Roman"/>
                <w:lang w:eastAsia="uk-UA"/>
              </w:rPr>
              <w:t> </w:t>
            </w:r>
            <w:r w:rsidRPr="00304418">
              <w:rPr>
                <w:rFonts w:eastAsia="Times New Roman"/>
                <w:lang w:eastAsia="uk-UA"/>
              </w:rPr>
              <w:t>та експорт даних</w:t>
            </w:r>
          </w:p>
        </w:tc>
        <w:tc>
          <w:tcPr>
            <w:tcW w:w="2410" w:type="dxa"/>
            <w:tcBorders>
              <w:top w:val="nil"/>
              <w:left w:val="nil"/>
              <w:bottom w:val="single" w:sz="4" w:space="0" w:color="auto"/>
              <w:right w:val="single" w:sz="4" w:space="0" w:color="auto"/>
            </w:tcBorders>
            <w:shd w:val="clear" w:color="auto" w:fill="auto"/>
            <w:noWrap/>
            <w:vAlign w:val="bottom"/>
            <w:hideMark/>
          </w:tcPr>
          <w:p w14:paraId="3F50A8D6" w14:textId="77777777" w:rsidR="00304418" w:rsidRPr="00304418" w:rsidRDefault="00304418" w:rsidP="005C62B6">
            <w:pPr>
              <w:pStyle w:val="TableText"/>
              <w:rPr>
                <w:rFonts w:eastAsia="Times New Roman"/>
                <w:lang w:eastAsia="uk-UA"/>
              </w:rPr>
            </w:pPr>
            <w:r w:rsidRPr="00304418">
              <w:rPr>
                <w:rFonts w:eastAsia="Times New Roman"/>
                <w:lang w:eastAsia="uk-UA"/>
              </w:rPr>
              <w:t>Так (табличні формати)</w:t>
            </w:r>
          </w:p>
        </w:tc>
        <w:tc>
          <w:tcPr>
            <w:tcW w:w="2835" w:type="dxa"/>
            <w:tcBorders>
              <w:top w:val="nil"/>
              <w:left w:val="nil"/>
              <w:bottom w:val="single" w:sz="4" w:space="0" w:color="auto"/>
              <w:right w:val="single" w:sz="4" w:space="0" w:color="auto"/>
            </w:tcBorders>
            <w:shd w:val="clear" w:color="auto" w:fill="auto"/>
            <w:noWrap/>
            <w:vAlign w:val="bottom"/>
            <w:hideMark/>
          </w:tcPr>
          <w:p w14:paraId="1469FA07" w14:textId="04659DDB" w:rsidR="00304418" w:rsidRPr="00304418" w:rsidRDefault="00304418" w:rsidP="005C62B6">
            <w:pPr>
              <w:pStyle w:val="TableText"/>
              <w:rPr>
                <w:rFonts w:eastAsia="Times New Roman"/>
                <w:lang w:eastAsia="uk-UA"/>
              </w:rPr>
            </w:pPr>
            <w:r w:rsidRPr="00304418">
              <w:rPr>
                <w:rFonts w:eastAsia="Times New Roman"/>
                <w:lang w:eastAsia="uk-UA"/>
              </w:rPr>
              <w:t>Так (інтеграція з Google Sheets)</w:t>
            </w:r>
          </w:p>
        </w:tc>
        <w:tc>
          <w:tcPr>
            <w:tcW w:w="2120" w:type="dxa"/>
            <w:tcBorders>
              <w:top w:val="nil"/>
              <w:left w:val="nil"/>
              <w:bottom w:val="single" w:sz="4" w:space="0" w:color="auto"/>
              <w:right w:val="single" w:sz="4" w:space="0" w:color="auto"/>
            </w:tcBorders>
            <w:shd w:val="clear" w:color="auto" w:fill="auto"/>
            <w:noWrap/>
            <w:vAlign w:val="bottom"/>
            <w:hideMark/>
          </w:tcPr>
          <w:p w14:paraId="40A9A1AE" w14:textId="515DC96C" w:rsidR="00304418" w:rsidRPr="00304418" w:rsidRDefault="00304418" w:rsidP="005C62B6">
            <w:pPr>
              <w:pStyle w:val="TableText"/>
              <w:rPr>
                <w:rFonts w:eastAsia="Times New Roman"/>
                <w:lang w:eastAsia="uk-UA"/>
              </w:rPr>
            </w:pPr>
            <w:r w:rsidRPr="00304418">
              <w:rPr>
                <w:rFonts w:eastAsia="Times New Roman"/>
                <w:lang w:eastAsia="uk-UA"/>
              </w:rPr>
              <w:t>Так (.xlsx, .csv, .docx)</w:t>
            </w:r>
          </w:p>
        </w:tc>
      </w:tr>
      <w:tr w:rsidR="005C62B6" w:rsidRPr="00304418" w14:paraId="17903B05"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FD56F2" w14:textId="77777777" w:rsidR="00304418" w:rsidRPr="00304418" w:rsidRDefault="00304418" w:rsidP="005C62B6">
            <w:pPr>
              <w:pStyle w:val="TableText"/>
              <w:rPr>
                <w:rFonts w:eastAsia="Times New Roman"/>
                <w:lang w:eastAsia="uk-UA"/>
              </w:rPr>
            </w:pPr>
            <w:r w:rsidRPr="00304418">
              <w:rPr>
                <w:rFonts w:eastAsia="Times New Roman"/>
                <w:lang w:eastAsia="uk-UA"/>
              </w:rPr>
              <w:t>Кастомізація серверної логіки</w:t>
            </w:r>
          </w:p>
        </w:tc>
        <w:tc>
          <w:tcPr>
            <w:tcW w:w="2410" w:type="dxa"/>
            <w:tcBorders>
              <w:top w:val="nil"/>
              <w:left w:val="nil"/>
              <w:bottom w:val="single" w:sz="4" w:space="0" w:color="auto"/>
              <w:right w:val="single" w:sz="4" w:space="0" w:color="auto"/>
            </w:tcBorders>
            <w:shd w:val="clear" w:color="auto" w:fill="auto"/>
            <w:noWrap/>
            <w:vAlign w:val="bottom"/>
            <w:hideMark/>
          </w:tcPr>
          <w:p w14:paraId="5AFD7813" w14:textId="77777777" w:rsidR="00304418" w:rsidRPr="00304418" w:rsidRDefault="00304418" w:rsidP="005C62B6">
            <w:pPr>
              <w:pStyle w:val="TableText"/>
              <w:rPr>
                <w:rFonts w:eastAsia="Times New Roman"/>
                <w:lang w:eastAsia="uk-UA"/>
              </w:rPr>
            </w:pPr>
            <w:r w:rsidRPr="00304418">
              <w:rPr>
                <w:rFonts w:eastAsia="Times New Roman"/>
                <w:lang w:eastAsia="uk-UA"/>
              </w:rPr>
              <w:t>Відсутня</w:t>
            </w:r>
          </w:p>
        </w:tc>
        <w:tc>
          <w:tcPr>
            <w:tcW w:w="2835" w:type="dxa"/>
            <w:tcBorders>
              <w:top w:val="nil"/>
              <w:left w:val="nil"/>
              <w:bottom w:val="single" w:sz="4" w:space="0" w:color="auto"/>
              <w:right w:val="single" w:sz="4" w:space="0" w:color="auto"/>
            </w:tcBorders>
            <w:shd w:val="clear" w:color="auto" w:fill="auto"/>
            <w:noWrap/>
            <w:vAlign w:val="bottom"/>
            <w:hideMark/>
          </w:tcPr>
          <w:p w14:paraId="48F45BE6" w14:textId="77777777" w:rsidR="00304418" w:rsidRPr="00304418" w:rsidRDefault="00304418" w:rsidP="005C62B6">
            <w:pPr>
              <w:pStyle w:val="TableText"/>
              <w:rPr>
                <w:rFonts w:eastAsia="Times New Roman"/>
                <w:lang w:eastAsia="uk-UA"/>
              </w:rPr>
            </w:pPr>
            <w:r w:rsidRPr="00304418">
              <w:rPr>
                <w:rFonts w:eastAsia="Times New Roman"/>
                <w:lang w:eastAsia="uk-UA"/>
              </w:rPr>
              <w:t>Відсутня</w:t>
            </w:r>
          </w:p>
        </w:tc>
        <w:tc>
          <w:tcPr>
            <w:tcW w:w="2120" w:type="dxa"/>
            <w:tcBorders>
              <w:top w:val="nil"/>
              <w:left w:val="nil"/>
              <w:bottom w:val="single" w:sz="4" w:space="0" w:color="auto"/>
              <w:right w:val="single" w:sz="4" w:space="0" w:color="auto"/>
            </w:tcBorders>
            <w:shd w:val="clear" w:color="auto" w:fill="auto"/>
            <w:noWrap/>
            <w:vAlign w:val="bottom"/>
            <w:hideMark/>
          </w:tcPr>
          <w:p w14:paraId="61766F14" w14:textId="77777777" w:rsidR="00304418" w:rsidRPr="00304418" w:rsidRDefault="00304418" w:rsidP="005C62B6">
            <w:pPr>
              <w:pStyle w:val="TableText"/>
              <w:rPr>
                <w:rFonts w:eastAsia="Times New Roman"/>
                <w:lang w:eastAsia="uk-UA"/>
              </w:rPr>
            </w:pPr>
            <w:r w:rsidRPr="00304418">
              <w:rPr>
                <w:rFonts w:eastAsia="Times New Roman"/>
                <w:lang w:eastAsia="uk-UA"/>
              </w:rPr>
              <w:t>Повна (відкрита архітектура)</w:t>
            </w:r>
          </w:p>
        </w:tc>
      </w:tr>
      <w:tr w:rsidR="005C62B6" w:rsidRPr="00304418" w14:paraId="2B138041"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34DFBF" w14:textId="08C68D65" w:rsidR="00304418" w:rsidRPr="00304418" w:rsidRDefault="00304418" w:rsidP="005C62B6">
            <w:pPr>
              <w:pStyle w:val="TableText"/>
              <w:rPr>
                <w:rFonts w:eastAsia="Times New Roman"/>
                <w:lang w:eastAsia="uk-UA"/>
              </w:rPr>
            </w:pPr>
            <w:r w:rsidRPr="00304418">
              <w:rPr>
                <w:rFonts w:eastAsia="Times New Roman"/>
                <w:lang w:eastAsia="uk-UA"/>
              </w:rPr>
              <w:t>Залежність</w:t>
            </w:r>
            <w:r w:rsidR="00CF4060">
              <w:rPr>
                <w:rFonts w:eastAsia="Times New Roman"/>
                <w:lang w:eastAsia="uk-UA"/>
              </w:rPr>
              <w:t> </w:t>
            </w:r>
            <w:r w:rsidRPr="00304418">
              <w:rPr>
                <w:rFonts w:eastAsia="Times New Roman"/>
                <w:lang w:eastAsia="uk-UA"/>
              </w:rPr>
              <w:t>від сторонніх сервісів</w:t>
            </w:r>
          </w:p>
        </w:tc>
        <w:tc>
          <w:tcPr>
            <w:tcW w:w="2410" w:type="dxa"/>
            <w:tcBorders>
              <w:top w:val="nil"/>
              <w:left w:val="nil"/>
              <w:bottom w:val="single" w:sz="4" w:space="0" w:color="auto"/>
              <w:right w:val="single" w:sz="4" w:space="0" w:color="auto"/>
            </w:tcBorders>
            <w:shd w:val="clear" w:color="auto" w:fill="auto"/>
            <w:noWrap/>
            <w:vAlign w:val="bottom"/>
            <w:hideMark/>
          </w:tcPr>
          <w:p w14:paraId="6E786D50" w14:textId="77777777" w:rsidR="00304418" w:rsidRPr="00304418" w:rsidRDefault="00304418" w:rsidP="005C62B6">
            <w:pPr>
              <w:pStyle w:val="TableText"/>
              <w:rPr>
                <w:rFonts w:eastAsia="Times New Roman"/>
                <w:lang w:eastAsia="uk-UA"/>
              </w:rPr>
            </w:pPr>
            <w:r w:rsidRPr="00304418">
              <w:rPr>
                <w:rFonts w:eastAsia="Times New Roman"/>
                <w:lang w:eastAsia="uk-UA"/>
              </w:rPr>
              <w:t>Висока</w:t>
            </w:r>
          </w:p>
        </w:tc>
        <w:tc>
          <w:tcPr>
            <w:tcW w:w="2835" w:type="dxa"/>
            <w:tcBorders>
              <w:top w:val="nil"/>
              <w:left w:val="nil"/>
              <w:bottom w:val="single" w:sz="4" w:space="0" w:color="auto"/>
              <w:right w:val="single" w:sz="4" w:space="0" w:color="auto"/>
            </w:tcBorders>
            <w:shd w:val="clear" w:color="auto" w:fill="auto"/>
            <w:noWrap/>
            <w:vAlign w:val="bottom"/>
            <w:hideMark/>
          </w:tcPr>
          <w:p w14:paraId="1D06887B" w14:textId="5DCB401D" w:rsidR="00304418" w:rsidRPr="00304418" w:rsidRDefault="00304418" w:rsidP="005C62B6">
            <w:pPr>
              <w:pStyle w:val="TableText"/>
              <w:rPr>
                <w:rFonts w:eastAsia="Times New Roman"/>
                <w:lang w:eastAsia="uk-UA"/>
              </w:rPr>
            </w:pPr>
            <w:r w:rsidRPr="00304418">
              <w:rPr>
                <w:rFonts w:eastAsia="Times New Roman"/>
                <w:lang w:eastAsia="uk-UA"/>
              </w:rPr>
              <w:t>Висока (екосистема Google)</w:t>
            </w:r>
          </w:p>
        </w:tc>
        <w:tc>
          <w:tcPr>
            <w:tcW w:w="2120" w:type="dxa"/>
            <w:tcBorders>
              <w:top w:val="nil"/>
              <w:left w:val="nil"/>
              <w:bottom w:val="single" w:sz="4" w:space="0" w:color="auto"/>
              <w:right w:val="single" w:sz="4" w:space="0" w:color="auto"/>
            </w:tcBorders>
            <w:shd w:val="clear" w:color="auto" w:fill="auto"/>
            <w:noWrap/>
            <w:vAlign w:val="bottom"/>
            <w:hideMark/>
          </w:tcPr>
          <w:p w14:paraId="1EAE9840" w14:textId="77777777" w:rsidR="00304418" w:rsidRPr="00304418" w:rsidRDefault="00304418" w:rsidP="005C62B6">
            <w:pPr>
              <w:pStyle w:val="TableText"/>
              <w:rPr>
                <w:rFonts w:eastAsia="Times New Roman"/>
                <w:lang w:eastAsia="uk-UA"/>
              </w:rPr>
            </w:pPr>
            <w:r w:rsidRPr="00304418">
              <w:rPr>
                <w:rFonts w:eastAsia="Times New Roman"/>
                <w:lang w:eastAsia="uk-UA"/>
              </w:rPr>
              <w:t>Відсутня</w:t>
            </w:r>
          </w:p>
        </w:tc>
      </w:tr>
      <w:tr w:rsidR="005C62B6" w:rsidRPr="00304418" w14:paraId="51A9F370"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62C0F83" w14:textId="1C0A0546" w:rsidR="00304418" w:rsidRPr="00304418" w:rsidRDefault="00304418" w:rsidP="005C62B6">
            <w:pPr>
              <w:pStyle w:val="TableText"/>
              <w:rPr>
                <w:rFonts w:eastAsia="Times New Roman"/>
                <w:lang w:eastAsia="uk-UA"/>
              </w:rPr>
            </w:pPr>
            <w:r w:rsidRPr="00304418">
              <w:rPr>
                <w:rFonts w:eastAsia="Times New Roman"/>
                <w:lang w:eastAsia="uk-UA"/>
              </w:rPr>
              <w:t>Контроль унікальності</w:t>
            </w:r>
            <w:r w:rsidR="00CF4060">
              <w:rPr>
                <w:rFonts w:eastAsia="Times New Roman"/>
                <w:lang w:eastAsia="uk-UA"/>
              </w:rPr>
              <w:t> </w:t>
            </w:r>
            <w:r w:rsidRPr="00304418">
              <w:rPr>
                <w:rFonts w:eastAsia="Times New Roman"/>
                <w:lang w:eastAsia="uk-UA"/>
              </w:rPr>
              <w:t>(без реєстрації)</w:t>
            </w:r>
          </w:p>
        </w:tc>
        <w:tc>
          <w:tcPr>
            <w:tcW w:w="2410" w:type="dxa"/>
            <w:tcBorders>
              <w:top w:val="nil"/>
              <w:left w:val="nil"/>
              <w:bottom w:val="single" w:sz="4" w:space="0" w:color="auto"/>
              <w:right w:val="single" w:sz="4" w:space="0" w:color="auto"/>
            </w:tcBorders>
            <w:shd w:val="clear" w:color="auto" w:fill="auto"/>
            <w:noWrap/>
            <w:vAlign w:val="bottom"/>
            <w:hideMark/>
          </w:tcPr>
          <w:p w14:paraId="035BDC86" w14:textId="70C0FCDD" w:rsidR="00304418" w:rsidRPr="00304418" w:rsidRDefault="00304418" w:rsidP="005C62B6">
            <w:pPr>
              <w:pStyle w:val="TableText"/>
              <w:rPr>
                <w:rFonts w:eastAsia="Times New Roman"/>
                <w:lang w:eastAsia="uk-UA"/>
              </w:rPr>
            </w:pPr>
            <w:r w:rsidRPr="00304418">
              <w:rPr>
                <w:rFonts w:eastAsia="Times New Roman"/>
                <w:lang w:eastAsia="uk-UA"/>
              </w:rPr>
              <w:t>Низький (через файли Cookies)</w:t>
            </w:r>
          </w:p>
        </w:tc>
        <w:tc>
          <w:tcPr>
            <w:tcW w:w="2835" w:type="dxa"/>
            <w:tcBorders>
              <w:top w:val="nil"/>
              <w:left w:val="nil"/>
              <w:bottom w:val="single" w:sz="4" w:space="0" w:color="auto"/>
              <w:right w:val="single" w:sz="4" w:space="0" w:color="auto"/>
            </w:tcBorders>
            <w:shd w:val="clear" w:color="auto" w:fill="auto"/>
            <w:noWrap/>
            <w:vAlign w:val="bottom"/>
            <w:hideMark/>
          </w:tcPr>
          <w:p w14:paraId="7627C28A" w14:textId="77777777" w:rsidR="00304418" w:rsidRPr="00304418" w:rsidRDefault="00304418" w:rsidP="005C62B6">
            <w:pPr>
              <w:pStyle w:val="TableText"/>
              <w:rPr>
                <w:rFonts w:eastAsia="Times New Roman"/>
                <w:lang w:eastAsia="uk-UA"/>
              </w:rPr>
            </w:pPr>
            <w:r w:rsidRPr="00304418">
              <w:rPr>
                <w:rFonts w:eastAsia="Times New Roman"/>
                <w:lang w:eastAsia="uk-UA"/>
              </w:rPr>
              <w:t>Низький (потребує обліковий запис)</w:t>
            </w:r>
          </w:p>
        </w:tc>
        <w:tc>
          <w:tcPr>
            <w:tcW w:w="2120" w:type="dxa"/>
            <w:tcBorders>
              <w:top w:val="nil"/>
              <w:left w:val="nil"/>
              <w:bottom w:val="single" w:sz="4" w:space="0" w:color="auto"/>
              <w:right w:val="single" w:sz="4" w:space="0" w:color="auto"/>
            </w:tcBorders>
            <w:shd w:val="clear" w:color="auto" w:fill="auto"/>
            <w:noWrap/>
            <w:vAlign w:val="bottom"/>
            <w:hideMark/>
          </w:tcPr>
          <w:p w14:paraId="6E5F1B5F" w14:textId="77777777" w:rsidR="00304418" w:rsidRPr="00304418" w:rsidRDefault="00304418" w:rsidP="005C62B6">
            <w:pPr>
              <w:pStyle w:val="TableText"/>
              <w:rPr>
                <w:rFonts w:eastAsia="Times New Roman"/>
                <w:lang w:eastAsia="uk-UA"/>
              </w:rPr>
            </w:pPr>
            <w:r w:rsidRPr="00304418">
              <w:rPr>
                <w:rFonts w:eastAsia="Times New Roman"/>
                <w:lang w:eastAsia="uk-UA"/>
              </w:rPr>
              <w:t>Високий (цифровий відбиток пристрою)</w:t>
            </w:r>
          </w:p>
        </w:tc>
      </w:tr>
      <w:tr w:rsidR="005C62B6" w:rsidRPr="00304418" w14:paraId="07862EE4" w14:textId="77777777" w:rsidTr="00CF406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FECE720" w14:textId="14846D30" w:rsidR="00304418" w:rsidRPr="00304418" w:rsidRDefault="00304418" w:rsidP="005C62B6">
            <w:pPr>
              <w:pStyle w:val="TableText"/>
              <w:rPr>
                <w:rFonts w:eastAsia="Times New Roman"/>
                <w:lang w:eastAsia="uk-UA"/>
              </w:rPr>
            </w:pPr>
            <w:r w:rsidRPr="00304418">
              <w:rPr>
                <w:rFonts w:eastAsia="Times New Roman"/>
                <w:lang w:eastAsia="uk-UA"/>
              </w:rPr>
              <w:t>Захист</w:t>
            </w:r>
            <w:r w:rsidR="00CF4060">
              <w:rPr>
                <w:rFonts w:eastAsia="Times New Roman"/>
                <w:lang w:eastAsia="uk-UA"/>
              </w:rPr>
              <w:t> </w:t>
            </w:r>
            <w:r w:rsidRPr="00304418">
              <w:rPr>
                <w:rFonts w:eastAsia="Times New Roman"/>
                <w:lang w:eastAsia="uk-UA"/>
              </w:rPr>
              <w:t>від автоматизованих накруток</w:t>
            </w:r>
          </w:p>
        </w:tc>
        <w:tc>
          <w:tcPr>
            <w:tcW w:w="2410" w:type="dxa"/>
            <w:tcBorders>
              <w:top w:val="nil"/>
              <w:left w:val="nil"/>
              <w:bottom w:val="single" w:sz="4" w:space="0" w:color="auto"/>
              <w:right w:val="single" w:sz="4" w:space="0" w:color="auto"/>
            </w:tcBorders>
            <w:shd w:val="clear" w:color="auto" w:fill="auto"/>
            <w:noWrap/>
            <w:vAlign w:val="bottom"/>
            <w:hideMark/>
          </w:tcPr>
          <w:p w14:paraId="3E6BB5DB" w14:textId="77777777" w:rsidR="00304418" w:rsidRPr="00304418" w:rsidRDefault="00304418" w:rsidP="005C62B6">
            <w:pPr>
              <w:pStyle w:val="TableText"/>
              <w:rPr>
                <w:rFonts w:eastAsia="Times New Roman"/>
                <w:lang w:eastAsia="uk-UA"/>
              </w:rPr>
            </w:pPr>
            <w:r w:rsidRPr="00304418">
              <w:rPr>
                <w:rFonts w:eastAsia="Times New Roman"/>
                <w:lang w:eastAsia="uk-UA"/>
              </w:rPr>
              <w:t>Базовий</w:t>
            </w:r>
          </w:p>
        </w:tc>
        <w:tc>
          <w:tcPr>
            <w:tcW w:w="2835" w:type="dxa"/>
            <w:tcBorders>
              <w:top w:val="nil"/>
              <w:left w:val="nil"/>
              <w:bottom w:val="single" w:sz="4" w:space="0" w:color="auto"/>
              <w:right w:val="single" w:sz="4" w:space="0" w:color="auto"/>
            </w:tcBorders>
            <w:shd w:val="clear" w:color="auto" w:fill="auto"/>
            <w:noWrap/>
            <w:vAlign w:val="bottom"/>
            <w:hideMark/>
          </w:tcPr>
          <w:p w14:paraId="452C5685" w14:textId="77777777" w:rsidR="00304418" w:rsidRPr="00304418" w:rsidRDefault="00304418" w:rsidP="005C62B6">
            <w:pPr>
              <w:pStyle w:val="TableText"/>
              <w:rPr>
                <w:rFonts w:eastAsia="Times New Roman"/>
                <w:lang w:eastAsia="uk-UA"/>
              </w:rPr>
            </w:pPr>
            <w:r w:rsidRPr="00304418">
              <w:rPr>
                <w:rFonts w:eastAsia="Times New Roman"/>
                <w:lang w:eastAsia="uk-UA"/>
              </w:rPr>
              <w:t>Базовий</w:t>
            </w:r>
          </w:p>
        </w:tc>
        <w:tc>
          <w:tcPr>
            <w:tcW w:w="2120" w:type="dxa"/>
            <w:tcBorders>
              <w:top w:val="nil"/>
              <w:left w:val="nil"/>
              <w:bottom w:val="single" w:sz="4" w:space="0" w:color="auto"/>
              <w:right w:val="single" w:sz="4" w:space="0" w:color="auto"/>
            </w:tcBorders>
            <w:shd w:val="clear" w:color="auto" w:fill="auto"/>
            <w:noWrap/>
            <w:vAlign w:val="bottom"/>
            <w:hideMark/>
          </w:tcPr>
          <w:p w14:paraId="50FFFC7D" w14:textId="77777777" w:rsidR="00304418" w:rsidRPr="00304418" w:rsidRDefault="00304418" w:rsidP="005C62B6">
            <w:pPr>
              <w:pStyle w:val="TableText"/>
              <w:rPr>
                <w:rFonts w:eastAsia="Times New Roman"/>
                <w:lang w:eastAsia="uk-UA"/>
              </w:rPr>
            </w:pPr>
            <w:r w:rsidRPr="00304418">
              <w:rPr>
                <w:rFonts w:eastAsia="Times New Roman"/>
                <w:lang w:eastAsia="uk-UA"/>
              </w:rPr>
              <w:t>Високий (криптографічне хешування)</w:t>
            </w:r>
          </w:p>
        </w:tc>
      </w:tr>
    </w:tbl>
    <w:p w14:paraId="4F4A22C0" w14:textId="3A3C1082" w:rsidR="00247737" w:rsidRPr="004C1FAA" w:rsidRDefault="00247737" w:rsidP="00E90AC7">
      <w:pPr>
        <w:pStyle w:val="afff2"/>
      </w:pPr>
      <w:r>
        <w:t>У результаті проведеного аналізу існуючих рішень у сфері онлайн-анкетування було визначено, що сучасні платформи надають розвинений інструментарій для створення форм та первинної обробки статистики. Разом з тим, більшість розглянутих аналогів мають спільне обмеження — відсутність надійного контролю унікальності проходження опитувань без залучення обов</w:t>
      </w:r>
      <w:r w:rsidR="002E0933">
        <w:t>’</w:t>
      </w:r>
      <w:r>
        <w:t>язкової реєстрації користувачів, а також неможливість кастомізації серверної логіки. Зазначені обставини підтверджують доцільність розробки спеціалізованого програмного модуля, який забезпечуватиме гнучкий та стійкий до фальсифікацій контроль унікальності відповідей у системах онлайн-опитувань.</w:t>
      </w:r>
    </w:p>
    <w:p w14:paraId="325872F2" w14:textId="16BE48DB" w:rsidR="001D009A" w:rsidRDefault="008E1630" w:rsidP="001D009A">
      <w:pPr>
        <w:pStyle w:val="2"/>
      </w:pPr>
      <w:bookmarkStart w:id="29" w:name="_Toc227785833"/>
      <w:bookmarkStart w:id="30" w:name="_Toc231940442"/>
      <w:bookmarkStart w:id="31" w:name="_Toc533560123"/>
      <w:bookmarkStart w:id="32" w:name="_Toc6750991"/>
      <w:bookmarkStart w:id="33" w:name="_Toc7775424"/>
      <w:bookmarkStart w:id="34" w:name="_Toc7775634"/>
      <w:bookmarkStart w:id="35" w:name="_Toc7907023"/>
      <w:bookmarkStart w:id="36" w:name="_Toc8380978"/>
      <w:bookmarkStart w:id="37" w:name="_Toc39041659"/>
      <w:bookmarkEnd w:id="10"/>
      <w:r w:rsidRPr="004615D2">
        <w:lastRenderedPageBreak/>
        <w:t>Опис предметної області та постановка задачі</w:t>
      </w:r>
      <w:bookmarkEnd w:id="29"/>
      <w:bookmarkEnd w:id="30"/>
    </w:p>
    <w:p w14:paraId="7AF47964" w14:textId="0839D93B" w:rsidR="001B53F8" w:rsidRPr="00CB6C84" w:rsidRDefault="001B53F8" w:rsidP="001B53F8">
      <w:r>
        <w:t>Аналіз стану організації онлайн-опитувань у межах досліджуваної предметної області виявив низку суттєвих проблем обробки інформації в існуючих практичних реалізаціях. На сьогоднішній день більшість процесів збору анонімних даних базується на використанні загальнодоступних хмарних сервісів, які фіксують лише базові параметри сесії, або вимагають жорсткої авторизації через сторонні облікові записи для гарантування унікальності. У першому випадку організатори стикаються з критичним рівнем недостовірності даних, оскільки зацікавлені особи мають можливість здійснювати масові повторні голосування шляхом простої зміни IP-адреси через сервіси VPN або використання приватних режимів перегляду сторінок. У другому випадку спроби захистити систему через обов</w:t>
      </w:r>
      <w:r w:rsidR="002E0933">
        <w:t>’</w:t>
      </w:r>
      <w:r>
        <w:t>язкове введення персональних даних респондентів призводять до відмови від проходження анкетування та значного зниження конверсії результатів. Професійні обов</w:t>
      </w:r>
      <w:r w:rsidR="002E0933">
        <w:t>’</w:t>
      </w:r>
      <w:r>
        <w:t>язки організаторів та адміністраторів опитувань у поточному стані підлягають значному ручному навантаженню, яке пов</w:t>
      </w:r>
      <w:r w:rsidR="002E0933">
        <w:t>’</w:t>
      </w:r>
      <w:r>
        <w:t>язане з необхідністю самостійного виявлення аномальних сплесків активності, ручною валідацією підозрілих відповідей та експортом даних через негнучкі інтерфейси сторонніх систем. Подібний стан обробки інформації логічно обґрунтовує гостру потребу у створенні нового автономного програмного рішення, здатного автоматизувати процес контролю унікальності без зниження рівня користувацького досвіду</w:t>
      </w:r>
      <w:r w:rsidR="00CB6C84">
        <w:rPr>
          <w:lang w:val="en-US"/>
        </w:rPr>
        <w:t xml:space="preserve"> [11]</w:t>
      </w:r>
      <w:r w:rsidR="00CB6C84">
        <w:t>.</w:t>
      </w:r>
    </w:p>
    <w:p w14:paraId="69A2A416" w14:textId="21866F45" w:rsidR="001B53F8" w:rsidRDefault="001B53F8" w:rsidP="001B53F8">
      <w:r>
        <w:t>З метою переведення загальних вимог у площину суворих інженерних критеріїв для розроблюваної системи</w:t>
      </w:r>
      <w:r w:rsidR="00511236">
        <w:t xml:space="preserve"> </w:t>
      </w:r>
      <w:r>
        <w:t>визначено чіткі межі функціонування. Програмний продукт повинен забезпечити автоматизацію інформаційних процесів на основ</w:t>
      </w:r>
      <w:r w:rsidR="00EC14C4">
        <w:t>і</w:t>
      </w:r>
      <w:r>
        <w:t xml:space="preserve"> багаторівневої верифікації безтекстових характеристик пристроїв. Спроєктована архітектура системи повинна чітко розмежовувати обов</w:t>
      </w:r>
      <w:r w:rsidR="002E0933">
        <w:t>’</w:t>
      </w:r>
      <w:r>
        <w:t xml:space="preserve">язки клієнтської та серверної частин, мінімізуючи навантаження на базу даних за рахунок ефективного розподілу запитів. На основі аналізу професійних завдань фахівців та організаторів досліджень сформовано </w:t>
      </w:r>
      <w:r>
        <w:lastRenderedPageBreak/>
        <w:t>детальний перелік функціональних параметрів, за якими у подальшому буде здійснюватися тестування та оцінка якості готового програмного забезпечення. Система повинна реалізовувати автентифікацію організаторів та надання доступу до персонального кабінету управління, конструювання нових опитувань із можливістю динамічного додавання, редагування та видалення запитань різних типів, а також генерацію унікальних посилань slug для кожного окремого дослідження з метою організації публічного доступу. Також обов</w:t>
      </w:r>
      <w:r w:rsidR="002E0933">
        <w:t>’</w:t>
      </w:r>
      <w:r>
        <w:t>язковими функціями є автоматичний фоновий збір та аналіз клієнтських параметрів середовища браузера для формування цифрового відбитка Browser Fingerprint, криптографічне одностороннє хешування технічних ідентифікаторів перед їхнім внесенням до реєстру сесій бази даних, перевірка наявності існуючих хеш-значень у таблиці сесій з метою блокування повторних спроб відправки форми у межах одного опитування, автоматичний підрахунок та агрегація результатів голосування у реальному часі без необхідності оновлення сторінки користувачем, візуалізація статистичних даних за допомогою динамічних графічних діаграм в інтерфейсі організатора та експорт накопичених масивів відповідей та аналітичних звітів у формати .xlsx, .docx та .csv.</w:t>
      </w:r>
    </w:p>
    <w:p w14:paraId="28BBED05" w14:textId="5BBFDC6C" w:rsidR="001B53F8" w:rsidRPr="001B53F8" w:rsidRDefault="001B53F8" w:rsidP="00754D9E">
      <w:r>
        <w:t>Нефункціональні вимоги визначають технічні параметри, якісні характеристики та критерії надійності, яким повинна відповідати система</w:t>
      </w:r>
      <w:r w:rsidR="00511236">
        <w:t xml:space="preserve"> </w:t>
      </w:r>
      <w:r>
        <w:t xml:space="preserve">для задоволення потреб кінцевих користувачів. Першочерговою вимогою виступає висока швидкість відгуку серверної частини, що характеризується мінімальними затримками low overhead при обробці вхідних запитів, а також здатність системи до горизонтального масштабування в умовах підвищеного мережевого навантаження за рахунок використання архітектурного підходу Stateless. На рівні сховища повинно бути забезпечено цілісність, узгодженість та ізольованість даних за рахунок дотримання вимог стандарту ACID. Безпековий контур системи повинен гарантувати високий рівень захисту інформації, що включає обмеження частоти запитів Rate Limiting для протидії автоматизованим атакам, та повну відповідність міжнародним регламентам </w:t>
      </w:r>
      <w:r>
        <w:lastRenderedPageBreak/>
        <w:t>конфіденційності GDPR та CCPA через категоричну відмову від збереження сирих персональних даних та відкритих IP-адрес. На завершення, система має володіти кросбраузерністю та адаптивністю користувацького інтерфейсу для стабільного функціонування на десктопних і мобільних пристроях, зручністю та інтуїтивністю інтерфейсу UI/UX, що забезпечуватиметься плавними мікроанімаціями та переходами між екранними формами, а також підтримкою багатомовності вебінтерфейсу для забезпечення міжнародної доступності платформи</w:t>
      </w:r>
      <w:r w:rsidR="00374A27">
        <w:t xml:space="preserve"> </w:t>
      </w:r>
      <w:r w:rsidR="00374A27">
        <w:rPr>
          <w:lang w:val="en-US"/>
        </w:rPr>
        <w:t>[</w:t>
      </w:r>
      <w:r w:rsidR="00374A27">
        <w:t>12</w:t>
      </w:r>
      <w:r w:rsidR="00374A27">
        <w:rPr>
          <w:lang w:val="en-US"/>
        </w:rPr>
        <w:t>]</w:t>
      </w:r>
      <w:r>
        <w:t>.</w:t>
      </w:r>
    </w:p>
    <w:p w14:paraId="79A54BDC" w14:textId="05361EAD" w:rsidR="00B10507" w:rsidRDefault="00F04125" w:rsidP="007E7DA1">
      <w:pPr>
        <w:pStyle w:val="2"/>
        <w:rPr>
          <w:rFonts w:eastAsia="Times New Roman"/>
          <w:lang w:val="en-US"/>
        </w:rPr>
      </w:pPr>
      <w:bookmarkStart w:id="38" w:name="_Toc231940443"/>
      <w:r w:rsidRPr="00F04125">
        <w:rPr>
          <w:rFonts w:eastAsia="Times New Roman"/>
        </w:rPr>
        <w:t>Обґрунтування вибору архітектурних рішень та технологічного стеку</w:t>
      </w:r>
      <w:bookmarkEnd w:id="38"/>
    </w:p>
    <w:p w14:paraId="586319C0" w14:textId="64BE4A2E" w:rsidR="00E57662" w:rsidRDefault="00E57662" w:rsidP="00E57662">
      <w:r>
        <w:t>Про</w:t>
      </w:r>
      <w:r w:rsidR="00F32E94">
        <w:t>є</w:t>
      </w:r>
      <w:r>
        <w:t>ктування високонавантаженої та безпечної інформаційної системи</w:t>
      </w:r>
      <w:r w:rsidR="00511236">
        <w:t xml:space="preserve"> </w:t>
      </w:r>
      <w:r>
        <w:t>потребує глибокого аналітичного обґрунтування структури взаємодії її компонентів. Побудова програмного комплексу базуватиметься на архітектурному шаблоні розділеного клієнт-серверного обміну Single Page Application та RESTful API. Вибір даної моделі зумовлений її здатністю повністю ізолювати інтерфейс користувача від бізнес-логіки обробки даних. Альтернативний варіант монолітної архітектури, де рендеринг сторінок відбувається на сервері, було відхилено через високі затримки при передачі трафіку та надмірне навантаження на обчислювальні потужності. Використання моделі SPA дозволить один раз завантажити клієнтську частину на пристрій респондента, після чого весь подальший обмін інформацією виконуватиметься асинхронно через легковагові запити у форматі JSON. Це забезпечить мінімальний час відгуку системи, що є критично важливим для утримання високої конверсії опитувань, а також дозволить серверній частині функціонувати в режимі Stateless, спрощуючи майбутнє горизонтальне масштабування шляхом запуску додаткових екземплярів застосунку за балансувальником навантаження.</w:t>
      </w:r>
    </w:p>
    <w:p w14:paraId="5DC0CF49" w14:textId="0D3DDD9A" w:rsidR="00E57662" w:rsidRDefault="00E57662" w:rsidP="00E57662">
      <w:r>
        <w:t>Для реалізації серверної частини було здійснено порівняльний аналіз середовищ виконання програмного коду, зокрема класичного фреймворку Express.js та сучасного рішення Fastify на базі платформи Node.js. Вибір було зроблено на користь Fastify через його архітектурн</w:t>
      </w:r>
      <w:r w:rsidR="00495B46">
        <w:t>о</w:t>
      </w:r>
      <w:r>
        <w:t xml:space="preserve">ю оптимізацію, низькі </w:t>
      </w:r>
      <w:r>
        <w:lastRenderedPageBreak/>
        <w:t>накладні витрати low overhead та вбудовану підтримку схематичної валідації вхідних даних [13]. На відміну від Express.js, який використовує лінійну обробку проміжних шарів, Fastify будує високоефективне дерево маршрутизації, що дозволяє опрацьовувати в рази більше запитів за секунду на ідентичному апаратному забезпеченні. Як мову розробки для обох частин системи обрано TypeScript, що забезпечить сувору типізацію даних і мінімізує кількість помилок на етапі компіляції. Робота зі сховищем даних здійснюватиметься за допомогою об</w:t>
      </w:r>
      <w:r w:rsidR="002E0933">
        <w:t>’</w:t>
      </w:r>
      <w:r>
        <w:t>єктно-реляційного відображення Prisma ORM замість написання сирих SQL-запитів. Це рішення дозволить автоматично генерувати типи моделей на основі схеми бази даних, гарантувати</w:t>
      </w:r>
      <w:r w:rsidR="0046628E">
        <w:t>м</w:t>
      </w:r>
      <w:r>
        <w:t>е безпеку від ін</w:t>
      </w:r>
      <w:r w:rsidR="002E0933">
        <w:t>’</w:t>
      </w:r>
      <w:r>
        <w:t>єкційного втручання та забезпечить легкість міграції архітектури у разі зміни системи керування базами даних у майбутньому.</w:t>
      </w:r>
    </w:p>
    <w:p w14:paraId="60CE05A5" w14:textId="3E86ACB2" w:rsidR="00E57662" w:rsidRDefault="00E57662" w:rsidP="00E57662">
      <w:r>
        <w:t>Обґрунтування структури бази даних базується на виборі реляційної моделі та безпосередньо системи PostgreSQL 16. Специфіка модуля Anti-Fraud контролю вимагає жорсткого дотримання стандартів ACID (атомарність, узгодженість, ізольованість, довговічність), що робить використання нереляційних NoSQL сховищ недоцільним. Для захисту від станів перегонів Race Condition, коли зловмисник намагається надіслати сотні ідентичних голосів в одну мілісекунду, на рівні бази даних буде накладено унікальне обмеження UNIQUE constraint на комбінацію ідентифікатора опитування та криптографічного хешу пристрою. Це переносить фінальну верифікацію на рівень ядра СКБД, гарантуючи стовідсоткову ізольованість транзакцій. Для проміжного захисту та реалізації механізмів обмеження частоти запитів Rate Limiting обрано швидкісну базу даних в оперативній пам</w:t>
      </w:r>
      <w:r w:rsidR="002E0933">
        <w:t>’</w:t>
      </w:r>
      <w:r>
        <w:t>яті Redis. Використання Redis дозволить оперативно відсікати DDoS-атаки та брутфорс ще до того, як запити почнуть навантажувати важкі таблиці головної бази даних PostgreSQL.</w:t>
      </w:r>
    </w:p>
    <w:p w14:paraId="783411A6" w14:textId="59AF1889" w:rsidR="001B0708" w:rsidRDefault="001B0708" w:rsidP="00E57662">
      <w:r w:rsidRPr="001B0708">
        <w:t xml:space="preserve">Клієнтський технологічний стек сформовано на основі бібліотеки React 18 та інструменту збірки нового покоління Vite, який замінить морально </w:t>
      </w:r>
      <w:r w:rsidRPr="001B0708">
        <w:lastRenderedPageBreak/>
        <w:t>застарілий Webpack і прискорить процес розробки та оптимізації фінальних файлів. Для побудови інтерфейсу користувача обрано компонентну бібліотеку Material UI версії 9 у поєднанні з утилітарним фреймворком Tailwind CSS. Такий гібридний підхід дозволить використовувати готові професійні елементи форми з високим рівнем адаптивності та одночасно реалізовувати унікальний дизайн сторінок без написання громіздких стильових файлів. Для забезпечення плавних переходів та підвищення ергономіки системи буде інтегровано бібліотеку Framer Motion. Додатково використання сучасного клієнтського стеку забезпечить високу продуктивність застосунку, швидке завантаження сторінок і комфортну взаємодію користувачів із системою навіть за значної кількості одночасних запитів.</w:t>
      </w:r>
      <w:r w:rsidR="00A406EC">
        <w:t xml:space="preserve"> </w:t>
      </w:r>
      <w:r w:rsidR="003B635D" w:rsidRPr="003B635D">
        <w:t>Також обраний стек технологій забезпечить кросплатформну сумісність вебзастосунку та коректне відображення інтерфейсу на персональних комп’ютерах, планшетах і мобільних пристроях.</w:t>
      </w:r>
    </w:p>
    <w:p w14:paraId="20937AB1" w14:textId="11C97256" w:rsidR="007E7DA1" w:rsidRPr="00E57662" w:rsidRDefault="00E57662" w:rsidP="00E57662">
      <w:r>
        <w:t>Графічна візуалізація результатів у реальному часі реалізовуватиметься через зв</w:t>
      </w:r>
      <w:r w:rsidR="002E0933">
        <w:t>’</w:t>
      </w:r>
      <w:r>
        <w:t>язку інструментів chart.js та react-chartjs-2, що дозволить будувати легкі інфографічні елементи, які не перевантажуватимуть оперативну пам</w:t>
      </w:r>
      <w:r w:rsidR="002E0933">
        <w:t>’</w:t>
      </w:r>
      <w:r>
        <w:t>ять клієнтських пристроїв. Збір безтекстових параметрів середовища буде покладено на перевірений алгоритм @fingerprintjs/fingerprintjs, який зчитує унікальні характеристики конфігурації за допомогою WebGL та Canvas API, забезпечуючи високу точність ідентифікації при повному збереженні конфіденційності респондента [14]. Згенерований на основі цих параметрів масив технічних даних підлягає локальній дедуплікації з метою зменшення обсягу корисного навантаження перед безпосереднім відправленням асинхронного запиту. Після цього сформований клієнтський відбиток інкапсулюється у заголовок HTTP-запиту, що дозволяє відокремити службові метадані безпеки від тіла основної анкети з відповідями респондента. Такий підхід забезпечує паралельну обробку бізнес-логіки та захисних механізмів безпосередньо в момент реєстрації голосу на серверній стороні застосунку.</w:t>
      </w:r>
    </w:p>
    <w:p w14:paraId="18E02485" w14:textId="159AD8EB" w:rsidR="00D57000" w:rsidRDefault="008E1630" w:rsidP="005F1284">
      <w:pPr>
        <w:pStyle w:val="2"/>
        <w:rPr>
          <w:rFonts w:eastAsia="Times New Roman"/>
        </w:rPr>
      </w:pPr>
      <w:bookmarkStart w:id="39" w:name="_Toc201008895"/>
      <w:bookmarkStart w:id="40" w:name="_Toc227785835"/>
      <w:bookmarkStart w:id="41" w:name="_Toc231940444"/>
      <w:r w:rsidRPr="00893D87">
        <w:rPr>
          <w:rFonts w:eastAsia="Times New Roman"/>
        </w:rPr>
        <w:lastRenderedPageBreak/>
        <w:t>Огляд використаних технологій</w:t>
      </w:r>
      <w:bookmarkEnd w:id="39"/>
      <w:bookmarkEnd w:id="40"/>
      <w:bookmarkEnd w:id="41"/>
    </w:p>
    <w:p w14:paraId="4C8E1A2D" w14:textId="5E0ECAE6" w:rsidR="00C15C0E" w:rsidRDefault="00C15C0E" w:rsidP="00C15C0E">
      <w:r>
        <w:t>Вибір та обґрунтування інструментарію для реалізації системи</w:t>
      </w:r>
      <w:r w:rsidR="00260A02">
        <w:t xml:space="preserve"> </w:t>
      </w:r>
      <w:r>
        <w:t>базується на детальному аналізі технічних характеристик компонентів, їхньої взаємодії та практичної цінності для вирішення завдань безреєстраційного контролю унікальності. Головним елементом серверної архітектури виступає платформа Node.js у поєднанні з фреймворком Fastify. Практична цінність цього середовища полягає в асинхронній, подійно-орієнтованій моделі введення-виведення, яка забезпечує високу пропускну здатність при мінімальному споживанні системних ресурсів. На відміну від класичних потокових платформ, Node.js дозволяє ефективно обробляти тисячі одночасних з</w:t>
      </w:r>
      <w:r w:rsidR="002E0933">
        <w:t>’</w:t>
      </w:r>
      <w:r>
        <w:t>єднань від респондентів, що є критично важливим у моменти пікових навантажень під час масових голосувань. Фреймворк Fastify підсилює ці переваги завдяки вбудованій системі валідації запитів за допомогою JSON Schema, що дозволяє відсікати некоректні або зловмисні пакети даних на етапі маршрутизації, не задіюючи важкі рівні бізнес-логіки застосунку. Використання мови TypeScript на серверній та клієнтській сторонах забезпечує сувору типізацію об</w:t>
      </w:r>
      <w:r w:rsidR="002E0933">
        <w:t>’</w:t>
      </w:r>
      <w:r>
        <w:t>єктів, що кардинально прискорює швидкість розробки, спрощує рефакторинг коду та унеможливлює появу логічних помилок при передачі структури анкети між шарами системи [15].</w:t>
      </w:r>
    </w:p>
    <w:p w14:paraId="44BA62C8" w14:textId="4A0E31BE" w:rsidR="00C15C0E" w:rsidRDefault="00C15C0E" w:rsidP="00C15C0E">
      <w:r>
        <w:t>Ефективність взаємодії між обчислювальною логікою та шаром збереження даних досягається за допомогою об</w:t>
      </w:r>
      <w:r w:rsidR="002E0933">
        <w:t>’</w:t>
      </w:r>
      <w:r>
        <w:t>єктно-реляційного відображення Prisma ORM та системи керування базами даних PostgreSQL 16. СКБД PostgreSQL обрана через її високу надійність, підтримку складних реляційних зв</w:t>
      </w:r>
      <w:r w:rsidR="002E0933">
        <w:t>’</w:t>
      </w:r>
      <w:r>
        <w:t>язків та відповідність критеріям ACID, що гарантує абсолютну точність фіксації голосів. Практична цінність Prisma ORM полягає в автоматичній генерації клієнтських типів на основі єдиної декларативної схеми бази даних, що забезпечує повну синхронізацію між структурами таблиць у сховищі та об</w:t>
      </w:r>
      <w:r w:rsidR="002E0933">
        <w:t>’</w:t>
      </w:r>
      <w:r>
        <w:t xml:space="preserve">єктами у програмному коді. Це </w:t>
      </w:r>
      <w:r w:rsidR="00FF5856">
        <w:t>вирішує</w:t>
      </w:r>
      <w:r>
        <w:t xml:space="preserve"> рутинну роботу з написання сирих SQL-запитів, мінімізує ризик ін</w:t>
      </w:r>
      <w:r w:rsidR="002E0933">
        <w:t>’</w:t>
      </w:r>
      <w:r>
        <w:t xml:space="preserve">єкційних атак та дозволяє розробнику оперувати високорівневими методами для побудови </w:t>
      </w:r>
      <w:r>
        <w:lastRenderedPageBreak/>
        <w:t>складних вибірок аналітики. Для забезпечення миттєвого захисту від повторних запитів інтегрується високопродуктивне сховище в оперативній пам</w:t>
      </w:r>
      <w:r w:rsidR="002E0933">
        <w:t>’</w:t>
      </w:r>
      <w:r>
        <w:t>яті Redis. Характеризуючись субмілісекундним часом відгуку, Redis виступає першим безпековим бар</w:t>
      </w:r>
      <w:r w:rsidR="002E0933">
        <w:t>’</w:t>
      </w:r>
      <w:r>
        <w:t>єром, який забезпечує лімітування частоти запитів Rate Limiting та тимчасове кешування активних цифрових відбитків пристроїв, знижуючи навантаження на дискову підсистему головної бази даних.</w:t>
      </w:r>
    </w:p>
    <w:p w14:paraId="78C22DC1" w14:textId="6423D186" w:rsidR="004B3D84" w:rsidRPr="005F1284" w:rsidRDefault="00C15C0E" w:rsidP="004B3D84">
      <w:r>
        <w:t>Клієнтська частина системи базується на бібліотеці React 18 та інструменті автоматизації збірки Vite. Технологія React оперує концепцією віртуального представлення сторінки Virtual DOM, що дозволяє динамічно оновлювати елементи інтерфейсу аналітичної панелі організатора в реальному часі без необхідності повного перезавантаження вікна браузера. Інструмент Vite забезпечує високу швидкість гарячої заміни модулів під час розробки та створює оптимізовані, мінімізовані за обсягом фінальні файли, прискорюючи завантаження сторінки опитування навіть в умовах низької швидкості мобільного інтернету у респондентів. Візуалізація результатів анкетування покладена на легковагову бібліотеку chart.js у зв</w:t>
      </w:r>
      <w:r w:rsidR="002E0933">
        <w:t>’</w:t>
      </w:r>
      <w:r>
        <w:t>язці з react-chartjs-2, яка була обрана через її здатність рендерити інтерактивні діаграми на основі елемента Canvas без перевантаження оперативної пам</w:t>
      </w:r>
      <w:r w:rsidR="002E0933">
        <w:t>’</w:t>
      </w:r>
      <w:r>
        <w:t>яті клієнтського пристрою. Побудова користувацького інтерфейсу реалізується за допомогою компонентної бібліотеки Material UI та утилітарного фреймворку Tailwind CSS, що гарантує повну кросплатформенність, адаптивність та ергономічність відображення форм на будь-яких типах екранів. Ключовий функціонал безпеки на стороні клієнта забезпечується алгоритмом @fingerprintjs/fingerprintjs, який зчитує безтекстові конфігураційні параметри браузера та апаратні характеристики заліза, генеруючи стійкий цифровий ідентифікатор без порушення політик конфіденційності користувача [16].</w:t>
      </w:r>
    </w:p>
    <w:p w14:paraId="2E2E0AE4" w14:textId="64D317E8" w:rsidR="007A5CA6" w:rsidRPr="00BB145A" w:rsidRDefault="00345E17" w:rsidP="00BB145A">
      <w:pPr>
        <w:pStyle w:val="1"/>
        <w:rPr>
          <w:rStyle w:val="20"/>
          <w:b/>
          <w:bCs/>
        </w:rPr>
      </w:pPr>
      <w:bookmarkStart w:id="42" w:name="_Toc231940445"/>
      <w:r w:rsidRPr="00F31C70">
        <w:rPr>
          <w:rStyle w:val="10"/>
          <w:rFonts w:eastAsiaTheme="minorHAnsi"/>
          <w:b/>
          <w:bCs/>
          <w:caps/>
        </w:rPr>
        <w:lastRenderedPageBreak/>
        <w:t xml:space="preserve">ПРАКТИЧНА </w:t>
      </w:r>
      <w:r w:rsidRPr="000A2879">
        <w:rPr>
          <w:rStyle w:val="10"/>
          <w:rFonts w:eastAsiaTheme="minorHAnsi"/>
          <w:b/>
          <w:bCs/>
          <w:caps/>
        </w:rPr>
        <w:t>ЧАСТИНА</w:t>
      </w:r>
      <w:bookmarkStart w:id="43" w:name="_Toc71603606"/>
      <w:bookmarkStart w:id="44" w:name="_Toc71604050"/>
      <w:bookmarkStart w:id="45" w:name="_Toc71604073"/>
      <w:bookmarkStart w:id="46" w:name="_Toc230537150"/>
      <w:bookmarkStart w:id="47" w:name="_Toc230935915"/>
      <w:bookmarkStart w:id="48" w:name="_Toc230935979"/>
      <w:bookmarkStart w:id="49" w:name="_Toc230936238"/>
      <w:bookmarkStart w:id="50" w:name="_Toc230936530"/>
      <w:bookmarkStart w:id="51" w:name="_Toc230936717"/>
      <w:bookmarkStart w:id="52" w:name="_Toc195826250"/>
      <w:bookmarkStart w:id="53" w:name="_Toc227785837"/>
      <w:bookmarkEnd w:id="31"/>
      <w:bookmarkEnd w:id="32"/>
      <w:bookmarkEnd w:id="33"/>
      <w:bookmarkEnd w:id="34"/>
      <w:bookmarkEnd w:id="35"/>
      <w:bookmarkEnd w:id="36"/>
      <w:bookmarkEnd w:id="37"/>
      <w:bookmarkEnd w:id="42"/>
      <w:bookmarkEnd w:id="43"/>
      <w:bookmarkEnd w:id="44"/>
      <w:bookmarkEnd w:id="45"/>
      <w:bookmarkEnd w:id="46"/>
      <w:bookmarkEnd w:id="47"/>
      <w:bookmarkEnd w:id="48"/>
      <w:bookmarkEnd w:id="49"/>
      <w:bookmarkEnd w:id="50"/>
      <w:bookmarkEnd w:id="51"/>
    </w:p>
    <w:p w14:paraId="37649DC0" w14:textId="77777777" w:rsidR="005A4EC4" w:rsidRDefault="005A4EC4" w:rsidP="00DD2FB5">
      <w:pPr>
        <w:pStyle w:val="2"/>
        <w:rPr>
          <w:rStyle w:val="20"/>
          <w:b/>
          <w:bCs/>
        </w:rPr>
      </w:pPr>
      <w:bookmarkStart w:id="54" w:name="_Toc231940446"/>
      <w:r w:rsidRPr="00893D87">
        <w:rPr>
          <w:rStyle w:val="20"/>
          <w:b/>
          <w:bCs/>
        </w:rPr>
        <w:t>Архітектура проєкту</w:t>
      </w:r>
      <w:bookmarkEnd w:id="52"/>
      <w:bookmarkEnd w:id="53"/>
      <w:bookmarkEnd w:id="54"/>
    </w:p>
    <w:p w14:paraId="0A246E1B" w14:textId="6178F8A4" w:rsidR="00234D58" w:rsidRDefault="00234D58" w:rsidP="00EE488D">
      <w:r>
        <w:t>Про</w:t>
      </w:r>
      <w:r w:rsidR="00F32E94">
        <w:t>є</w:t>
      </w:r>
      <w:r>
        <w:t>ктування загальної структури програмного продукту SurveyUniq базується на класичній дворівневій клієнт-серверній архітектурі з чітким розподілом на клієнтську частину у вигляді односторінкового застосунку SPA та серверну частину, що реалізує програмний інтерфейс RESTful API. Такий архітектурний підхід забезпечує повну ізоляцію користувацького інтерфейсу від модулів обробки бізнес-логіки та рівня збереження даних. Розподіл функцій між ізольованими середовищами гарантує високу стабільність системи, оскільки збій на рівні візуального відображення не впливає на працездатність серверного ядра обробки інформації. Крім того, подібна структура створює фундамент для подальшого горизонтального масштабування: у разі стрімкого зростання навантаження передбачається можливість розгортання додаткових серверних екземплярів за балансувальником трафіку без необхідності внесення будь-яких змін до клієнтського коду. Загальну ієрархію файлової структури проєкту, яка наочно підтверджує фізичний та логічний розподіл клієнтської і серверної компонент, наведено на рисунку 2.1.</w:t>
      </w:r>
    </w:p>
    <w:p w14:paraId="6A120945" w14:textId="3981CAD4" w:rsidR="00974165" w:rsidRPr="00974165" w:rsidRDefault="00974165" w:rsidP="00974165">
      <w:r w:rsidRPr="00974165">
        <w:t xml:space="preserve">Комунікація між модулями обробки бізнес-логіки та інтерфейсом користувача здійснюється виключно за допомогою стандартизованих мережевих протоколів HTTP та HTTPS, де обмін інформаційними пакетами відбувається у легковаговому форматі JSON. Клієнтська частина, побудована на базі бібліотеки React, відповідає виключно за рендеринг графічних елементів, маршрутизацію сторінок у браузері та первинний збір параметрів для генерації цифрового відбитка пристрою Browser Fingerprint. Після формування корисного навантаження клієнт ініціює асинхронний запит до серверної частини, ядром якої виступає платформа Node.js із фреймворком Fastify. Серверний рівень побудовано за принципом багатошаровості: вхідний запит спочатку проходить шар попередньої схематичної валідації та перевірки лімітів частоти звернень, після чого передається до контролерів бізнес-логіки. </w:t>
      </w:r>
      <w:r w:rsidRPr="00974165">
        <w:lastRenderedPageBreak/>
        <w:t>Такий підхід формує цілісну та логічну екосистему, де кожен рівень абстракції відповідає за суворо визначену функцію.</w:t>
      </w:r>
    </w:p>
    <w:p w14:paraId="5CEEA3E2" w14:textId="77777777" w:rsidR="00005BD9" w:rsidRDefault="00EE488D" w:rsidP="00005BD9">
      <w:pPr>
        <w:pStyle w:val="Image"/>
      </w:pPr>
      <w:r>
        <w:drawing>
          <wp:inline distT="0" distB="0" distL="0" distR="0" wp14:anchorId="0BC5F57F" wp14:editId="7CB2D7A0">
            <wp:extent cx="3890175" cy="4279401"/>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6276" cy="4297113"/>
                    </a:xfrm>
                    <a:prstGeom prst="rect">
                      <a:avLst/>
                    </a:prstGeom>
                  </pic:spPr>
                </pic:pic>
              </a:graphicData>
            </a:graphic>
          </wp:inline>
        </w:drawing>
      </w:r>
    </w:p>
    <w:p w14:paraId="584C5ABA" w14:textId="68443962" w:rsidR="00234D58" w:rsidRPr="00974165" w:rsidRDefault="00005BD9" w:rsidP="00974165">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w:t>
      </w:r>
      <w:r w:rsidR="006B18DD">
        <w:fldChar w:fldCharType="end"/>
      </w:r>
      <w:r>
        <w:rPr>
          <w:lang w:val="en-US"/>
        </w:rPr>
        <w:t xml:space="preserve"> </w:t>
      </w:r>
      <w:r w:rsidRPr="00005BD9">
        <w:rPr>
          <w:lang w:val="en-US"/>
        </w:rPr>
        <w:t>Ієрархія файлової структури клієнт-серверної архітектури проєкту</w:t>
      </w:r>
    </w:p>
    <w:p w14:paraId="04418018" w14:textId="2CEC6CAC" w:rsidR="00234D58" w:rsidRDefault="00234D58" w:rsidP="00234D58">
      <w:r>
        <w:t>Опис потоків даних та механізмів інтеграції внутрішніх модулів найяскравіше розкривається під час фіксації відповіді респондента та роботи з рівнем збереження даних. Інформаційний потік ініціюється на клієнті і передається на сервер, де модуль контролю унікальності звертається до проміжного сховища в оперативній пам</w:t>
      </w:r>
      <w:r w:rsidR="002E0933">
        <w:t>’</w:t>
      </w:r>
      <w:r>
        <w:t>яті Redis для верифікації відсутності аномальної мережевої активності. У разі успішного проходження первинної перевірки бізнес-логіка ініціює взаємодію з рівнем збереження даних через компонент об</w:t>
      </w:r>
      <w:r w:rsidR="002E0933">
        <w:t>’</w:t>
      </w:r>
      <w:r>
        <w:t>єктно-реляційного відображення Prisma ORM. Цей інтеграційний модуль трансформує програмні об</w:t>
      </w:r>
      <w:r w:rsidR="002E0933">
        <w:t>’</w:t>
      </w:r>
      <w:r>
        <w:t xml:space="preserve">єкти мови TypeScript у безпечні транзакційні запити до головної реляційної бази даних PostgreSQL. База даних виконує фінальну перевірку на наявність дублікатів за допомогою </w:t>
      </w:r>
      <w:r>
        <w:lastRenderedPageBreak/>
        <w:t>унікальних індексів і зберігає результати голосування разом із знеособленим криптографічним хешем пристрою. Архітектурну структуру конфігурації бази даних на рівні моделей об</w:t>
      </w:r>
      <w:r w:rsidR="002E0933">
        <w:t>’</w:t>
      </w:r>
      <w:r>
        <w:t>єктно-реляційного відображення наведено на рисунку 2.2.</w:t>
      </w:r>
    </w:p>
    <w:p w14:paraId="087D5092" w14:textId="77777777" w:rsidR="00087226" w:rsidRDefault="00C34007" w:rsidP="00087226">
      <w:pPr>
        <w:pStyle w:val="Image"/>
      </w:pPr>
      <w:r w:rsidRPr="00C34007">
        <w:drawing>
          <wp:inline distT="0" distB="0" distL="0" distR="0" wp14:anchorId="0AF51E7B" wp14:editId="05CDC785">
            <wp:extent cx="4030167" cy="5935980"/>
            <wp:effectExtent l="0" t="0" r="8890" b="762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565" t="10423" r="6407" b="18821"/>
                    <a:stretch/>
                  </pic:blipFill>
                  <pic:spPr bwMode="auto">
                    <a:xfrm>
                      <a:off x="0" y="0"/>
                      <a:ext cx="4073601" cy="5999953"/>
                    </a:xfrm>
                    <a:prstGeom prst="rect">
                      <a:avLst/>
                    </a:prstGeom>
                    <a:noFill/>
                    <a:ln>
                      <a:noFill/>
                    </a:ln>
                    <a:extLst>
                      <a:ext uri="{53640926-AAD7-44D8-BBD7-CCE9431645EC}">
                        <a14:shadowObscured xmlns:a14="http://schemas.microsoft.com/office/drawing/2010/main"/>
                      </a:ext>
                    </a:extLst>
                  </pic:spPr>
                </pic:pic>
              </a:graphicData>
            </a:graphic>
          </wp:inline>
        </w:drawing>
      </w:r>
    </w:p>
    <w:p w14:paraId="7F6BCF00" w14:textId="594B3F44" w:rsidR="00234D58" w:rsidRDefault="00087226" w:rsidP="00087226">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w:t>
      </w:r>
      <w:r w:rsidR="006B18DD">
        <w:fldChar w:fldCharType="end"/>
      </w:r>
      <w:r>
        <w:t xml:space="preserve"> </w:t>
      </w:r>
      <w:r w:rsidRPr="00087226">
        <w:t>Архітектура моделей даних на рівні об</w:t>
      </w:r>
      <w:r w:rsidR="002E0933">
        <w:t>’</w:t>
      </w:r>
      <w:r w:rsidRPr="00087226">
        <w:t>єктно-реляційного відображення</w:t>
      </w:r>
    </w:p>
    <w:p w14:paraId="05A0CE79" w14:textId="0AFCB7F6" w:rsidR="00234D58" w:rsidRPr="008C0FE5" w:rsidRDefault="00234D58" w:rsidP="00754D9E">
      <w:r>
        <w:t xml:space="preserve">Критично важливою характеристикою спроектованої архітектури є її глибока модульність на всіх рівнях розробки. Серверна частина логічно розділена на автономні домени: модуль автентифікації організаторів, модуль управління життєвим циклом анкет, модуль збору аналітики та незалежний </w:t>
      </w:r>
      <w:r>
        <w:lastRenderedPageBreak/>
        <w:t>модуль верифікації відбитків. Поділ на окремі ізольовані блоки кардинально спрощує процес модульного та інтеграційного тестування, оскільки дозволяє перевіряти працездатність кожної функції незалежно від інших компонентів системи. У перспективі така архітектура забезпечує високу ремонтопридатність та полегшує модернізацію програмного забезпечення, оскільки внесення змін до логіки підрахунку статистики або оновлення алгоритмів хешування відбитків не вимагатиме масштабного переписування суміжних підсистем. Таким чином, обрана екосистема гарантує надійність усієї програмної структури в цілому та повністю відповідає актуальним вимогам до розробки професійного спеціалізованого вебзабезпечення.</w:t>
      </w:r>
    </w:p>
    <w:p w14:paraId="728275EA" w14:textId="77777777" w:rsidR="005A4EC4" w:rsidRPr="00893D87" w:rsidRDefault="00A6394E" w:rsidP="004615D2">
      <w:pPr>
        <w:pStyle w:val="2"/>
        <w:rPr>
          <w:rStyle w:val="20"/>
          <w:b/>
          <w:bCs/>
        </w:rPr>
      </w:pPr>
      <w:bookmarkStart w:id="55" w:name="_Toc231940447"/>
      <w:bookmarkStart w:id="56" w:name="_Toc39041662"/>
      <w:r w:rsidRPr="00A6394E">
        <w:rPr>
          <w:rStyle w:val="20"/>
          <w:b/>
          <w:bCs/>
        </w:rPr>
        <w:t>Проєктування інформаційної структури та логічної моделі бази даних</w:t>
      </w:r>
      <w:bookmarkEnd w:id="55"/>
    </w:p>
    <w:p w14:paraId="671A7E0A" w14:textId="2F55B47F" w:rsidR="00DE0050" w:rsidRDefault="00DE0050" w:rsidP="00DE0050">
      <w:r>
        <w:t xml:space="preserve">Під час розробки </w:t>
      </w:r>
      <w:r w:rsidR="005017AC">
        <w:t xml:space="preserve">проєкту </w:t>
      </w:r>
      <w:r>
        <w:t>було здійснено комплексний перехід від абстрактних понять предметної області до деталізованих цифрових таблиць, що забезпечують зберігання та обробку даних. На етапі проєктування інфологічної моделі було виокремлено основні сутності, необхідні для повноцінного та безпечного функціонування системи, зокрема ядро опитувань формують сутності User, Survey, Question, Option, Vote, VoteItem та VoteMeta. Для реалізації додаткового функціоналу також було спроєктовано допоміжні сутності InviteToken для приватного доступу, AuditLog для фіксації дій адміністраторів та систему повідомлень, що складається з Friendship та Message. Між цими сутностями було визначено логічні зв</w:t>
      </w:r>
      <w:r w:rsidR="002E0933">
        <w:t>’</w:t>
      </w:r>
      <w:r>
        <w:t>язки різних типів, які гарантують правильне відображення реальних бізнес-процесів. Зв</w:t>
      </w:r>
      <w:r w:rsidR="002E0933">
        <w:t>’</w:t>
      </w:r>
      <w:r>
        <w:t>язок типу One-to-Many реалізовано між сутністю Survey та сутностями Question і Vote, оскільки одне розроблене опитування завжди складається з багатьох питань та агрегує безліч голосів від різних респондентів. Аналогічний зв</w:t>
      </w:r>
      <w:r w:rsidR="002E0933">
        <w:t>’</w:t>
      </w:r>
      <w:r>
        <w:t>язок налаштовано між Question та Option, що дозволяє створювати гнучкі списки доступних варіантів вибору для кожного запитання. Особливо важливим для модуля безпеки є зв</w:t>
      </w:r>
      <w:r w:rsidR="002E0933">
        <w:t>’</w:t>
      </w:r>
      <w:r>
        <w:t xml:space="preserve">язок типу One-to-One, встановлений між сутністю Vote та VoteMeta, де кожен зафіксований системою голос супроводжується рівно </w:t>
      </w:r>
      <w:r>
        <w:lastRenderedPageBreak/>
        <w:t>одним записом із розширеними технічними даними для системи Anti-Fraud. Оскільки респондент може обирати декілька варіантів відповідей у межах одного проходження опитування, зв</w:t>
      </w:r>
      <w:r w:rsidR="002E0933">
        <w:t>’</w:t>
      </w:r>
      <w:r>
        <w:t>язок типу Many-to-Many між Vote та Option було</w:t>
      </w:r>
      <w:r w:rsidR="000443EF">
        <w:t xml:space="preserve"> </w:t>
      </w:r>
      <w:r>
        <w:t>реалізовано через проміжну таблицю VoteItem, яка зберігає</w:t>
      </w:r>
      <w:r w:rsidR="000443EF">
        <w:t xml:space="preserve"> </w:t>
      </w:r>
      <w:r>
        <w:t>ідентифікаційні ключі обраних варіантів.</w:t>
      </w:r>
    </w:p>
    <w:p w14:paraId="16EDC4A8" w14:textId="33092F33" w:rsidR="00DE0050" w:rsidRDefault="00DE0050" w:rsidP="00DE0050">
      <w:r>
        <w:t>Наступним кроком стала глибока трансформація інфологічної моделі у конкретну даталогічну структуру з використанням потужної реляційної системи керування базами даних PostgreSQL. Для кожної з описаних таблиць було скрупульозно визначено відповідні типи даних, що мінімізують використання дискового простору, а також первинні ключі Primary Keys формату CUID, використання яких гарантує абсолютну глобальну унікальність записів та унеможливлює передбачення ідентифікаторів зловмисниками. Зв</w:t>
      </w:r>
      <w:r w:rsidR="002E0933">
        <w:t>’</w:t>
      </w:r>
      <w:r>
        <w:t>язування таблиць забезпечується через зовнішні ключі Foreign Keys із суворим налаштуванням каскадного видалення ON DELETE CASCADE, завдяки чому при видаленні опитування автоматично очищуються всі пов</w:t>
      </w:r>
      <w:r w:rsidR="002E0933">
        <w:t>’</w:t>
      </w:r>
      <w:r>
        <w:t xml:space="preserve">язані з ним питання, варіанти відповідей та голоси, що гарантує ідеальну цілісність даних і запобігає появі втрачених або осиротілих записів. Найбільшу технічну складність та увагу було приділено проєктуванню сутності VoteMeta, яка виступає фундаментом надійності всієї системи перевірки унікальності. У цій таблиці надійно зберігаються криптографічні геші відбитків браузера Fingerprint, дані щодо IP-адреси, інформація про програмний клієнт UserAgent, ідентифікатор сесії CookieId, а також внутрішні показники ризику RiskScore та масиви міток аномальної поведінки Flags. Для забезпечення абсолютної гарантії дотримання принципу один користувач — один голос виключно на апаратному рівні бази даних було застосовано складені унікальні обмеження Unique Constraints. Спеціально розроблений складений індекс для полів ідентифікатора опитування та відбитка пристрою унеможливлює успішний запис двох і більше голосів від одного і того ж користувача, повністю блокуючи будь-які спроби фальсифікацій та усуваючи </w:t>
      </w:r>
      <w:r>
        <w:lastRenderedPageBreak/>
        <w:t>загрозу порушення узгодженості через стан гонитви Race Condition при паралельних багатопотокових запитах.</w:t>
      </w:r>
    </w:p>
    <w:p w14:paraId="370E05E1" w14:textId="1BAF33DA" w:rsidR="00AC1E43" w:rsidRDefault="00DE0050" w:rsidP="00DE0050">
      <w:r>
        <w:t>Для досягнення максимальної продуктивності логічна структура бази даних пройшла повний процес нормалізації та приведена до третьої нормальної форми. Це означає, що у спроєктованій базі даних відсутні групи атрибутів, які повторюються, всі неключові атрибути повною мірою залежать виключно від первинного ключа своєї таблиці, а також повністю усунуто будь-які транзитивні залежності. Наприклад, текстові формулювання відповідей зберігаються в єдиному екземплярі у таблиці Option, тоді як таблиці, що фіксують вибір користувача, оперують виключно їхніми ідентифікаторами. Такий науковий та структурований підхід до проєктування бази даних не лише кардинально зменшив обсяги зберігання інформації за рахунок усунення дублювання, але й гарантував оптимальну швидкість виконання складних аналітичних запитів, забезпечивши стабільну, швидку та безвідмовну роботу програмного модуля в умовах високого навантаження.</w:t>
      </w:r>
    </w:p>
    <w:p w14:paraId="4B9B48ED" w14:textId="106D72FC" w:rsidR="00DE0050" w:rsidRDefault="005017AC" w:rsidP="00DE0050">
      <w:r w:rsidRPr="005017AC">
        <w:t>Завдяки такій архітектурі даних система отримує високий рівень масштабованості, що дозволить у майбутньому без ускладнень додавати нові аналітичні модулі або інтегрувати сторонні сервіси обробки результатів. Суворий поділ інформації на логічні сутності також суттєво спрощує процес подальшої розробки та тестування, адже кожен структурний компонент відповідає виключно за власну ізольовану частину бізнес-логіки. У підсумку, цей перехід від початкової абстрактної інформаційної моделі до конкретної фізичної реалізації дозволив створити максимально захищене середовище для проведення опитувань, яке повністю відповідає сучасним</w:t>
      </w:r>
      <w:r w:rsidR="00351FF7">
        <w:t xml:space="preserve"> </w:t>
      </w:r>
      <w:r w:rsidRPr="005017AC">
        <w:t>вимогам щодо надійності, масштабованості та безкомпромісної цілісності даних.</w:t>
      </w:r>
    </w:p>
    <w:p w14:paraId="3AB559E5" w14:textId="228EE2AC" w:rsidR="00351FF7" w:rsidRDefault="003722A5" w:rsidP="00ED0C6A">
      <w:pPr>
        <w:pStyle w:val="2"/>
      </w:pPr>
      <w:bookmarkStart w:id="57" w:name="_Toc231940448"/>
      <w:r>
        <w:t>Програмна реалізація функціональних модулів та серверної логіки</w:t>
      </w:r>
      <w:bookmarkEnd w:id="57"/>
    </w:p>
    <w:p w14:paraId="267507F4" w14:textId="0343E392" w:rsidR="00C54A27" w:rsidRDefault="00C54A27" w:rsidP="00C54A27">
      <w:r>
        <w:t xml:space="preserve">Процес програмної реалізації серверної частини базувався на використанні сучасного середовища виконання Node.js у комбінації з високопродуктивним фреймворком Fastify, вибір якого зумовлений його архітектурою з мінімальними затримками Low Overhead та вбудованою </w:t>
      </w:r>
      <w:r>
        <w:lastRenderedPageBreak/>
        <w:t>підтримкою швидкої серіалізації даних на основі схем JSON Schema. На відміну від більш поширеного фреймворку Express, Fastify забезпечує значно вищу пропускну здатність завдяки оптимізованому механізму маршрутизації та плагінній архітектурі, де кожне розширення реєструється як ізольований плагін із власним контекстом. Для забезпечення єдиної типізації між клієнтською та серверною частинами увесь бекенд реалізовано мовою TypeScript, що дозволяє виявляти типові помилки на етапі компіляції та суттєво спрощує процес рефакторингу коду.</w:t>
      </w:r>
    </w:p>
    <w:p w14:paraId="1FF0E2FC" w14:textId="22443AD6" w:rsidR="00C54A27" w:rsidRDefault="00C54A27" w:rsidP="00C54A27">
      <w:r>
        <w:t>Архітектура серверного застосунку була побудована за модульним принципом, де кожен логічний компонент системи інкапсульований у власний сервіс із чітко визначеними вхідними та вихідними інтерфейсами. Основним інженерним рішенням стало розділення бізнес-логіки на окремі незалежні сервіси: сервіс управління опитуваннями Survey Service, модуль автентифікації та авторизації Auth Service, спеціалізований модуль перевірки унікальності Anti-Fraud Service, сервіс соціальної взаємодії Friends Service та модуль адміністрування Admin Service. Така декомпозиція забезпечує високу підтримуваність коду та можливість незалежного масштабування окремих частин системи без впливу на решту модулів.</w:t>
      </w:r>
    </w:p>
    <w:p w14:paraId="02956A07" w14:textId="3DC4366B" w:rsidR="00C54A27" w:rsidRDefault="00C54A27" w:rsidP="00C54A27">
      <w:r>
        <w:t>Для взаємодії з клієнтським додатком було розроблено повноцінний набір REST API ендпоінтів, документований автоматично через плагін @fastify/swagger та доступний через інтерактивний інтерфейс Swagger UI. Маршрути GET /api/surveys та POST /api/surveys відповідають за отримання списку доступних опитувань та створення нових екземплярів відповідно. Ендпоінти GET /api/surveys/:slug та GET /api/surveys/:slug/results обслуговують запити на отримання деталей конкретного опитування та його аналітичних результатів. Прийом голосів від респондентів обробляється через критичний ендпоінт POST /api/surveys/:slug/vote, який виконує роль головного шлюзу між клієнтським вибором та модулем безпеки, а маршрут GET /health забезпечує моніторинг стану сервера з боку інфраструктурних інструментів.</w:t>
      </w:r>
    </w:p>
    <w:p w14:paraId="67C7F859" w14:textId="43798E2E" w:rsidR="00C54A27" w:rsidRDefault="00C54A27" w:rsidP="00C54A27">
      <w:r>
        <w:lastRenderedPageBreak/>
        <w:t>Модуль автентифікації реалізований на основі стандарту JWT (JSON Web Token) з використанням плагіну @fastify/jwt. При успішній автентифікації сервер генерує підписаний токен доступу з обмеженим терміном дії та передає його клієнту через захищений cookie засобами плагіну @fastify/cookie. Зберігання паролів виконується виключно у захешованому вигляді з використанням алгоритму bcryptjs із встановленим коефіцієнтом складності, що унеможливлює відновлення оригінального пароля навіть у разі компрометації бази даних. Для захищених маршрутів застосовується декоратор перевірки токена, який перехоплює запит до передачі його до бізнес-логіки та автоматично повертає помилку зі статусом 401 Unauthorized при відсутності або недійсності токена.</w:t>
      </w:r>
    </w:p>
    <w:p w14:paraId="00C74402" w14:textId="65B6C580" w:rsidR="00C54A27" w:rsidRDefault="00C54A27" w:rsidP="00C54A27">
      <w:r>
        <w:t>Механізм відновлення пароля реалізований через інтеграцію поштового сервісу Nodemailer. При ініціюванні запиту на відновлення система генерує унікальний шестизначний код підтвердження та зберігає його у таблиці UserToken з обмеженим терміном дії. Одночасно сформований код надсилається на електронну адресу користувача через налаштований SMTP-сервер. Після введення коректного коду система дозволяє встановити новий пароль, після чого запис у таблиці UserToken автоматично анулюється для запобігання повторному використанню. Аналогічний механізм токенів використовується для підтвердження зміни електронної адреси облікового запису з обов</w:t>
      </w:r>
      <w:r w:rsidR="002E0933">
        <w:t>’</w:t>
      </w:r>
      <w:r>
        <w:t>язковою верифікацією нової адреси перед збереженням змін.</w:t>
      </w:r>
    </w:p>
    <w:p w14:paraId="52DD7BE8" w14:textId="319A6217" w:rsidR="00C54A27" w:rsidRDefault="00C54A27" w:rsidP="00C54A27">
      <w:r>
        <w:t>Реалізація алгоритму обробки голосу містить кілька послідовних етапів валідації та захисту. Коли сервер отримує запит із відповідями користувача, також приймає масив ідентифікаційних сигналів, згенерованих клієнтською бібліотекою FingerprintJS. Щоб уникнути зберігання персональних даних у відкритому</w:t>
      </w:r>
      <w:r w:rsidR="00DB6427">
        <w:t xml:space="preserve"> </w:t>
      </w:r>
      <w:r w:rsidR="00DB6427" w:rsidRPr="00DB6427">
        <w:t>текстовому</w:t>
      </w:r>
      <w:r>
        <w:t xml:space="preserve"> вигляді та забезпечити відповідність</w:t>
      </w:r>
      <w:r w:rsidR="00DB6427">
        <w:t xml:space="preserve"> </w:t>
      </w:r>
      <w:r>
        <w:t xml:space="preserve">стандартам конфіденційності, серверна логіка миттєво пропускає отриманий відбиток пристрою та IP-адресу клієнта через криптографічний алгоритм гешування SHA-256. Паралельно система обчислює підмережу IP-адреси та витягує значення User-Agent із заголовків запиту для формування комплексного </w:t>
      </w:r>
      <w:r>
        <w:lastRenderedPageBreak/>
        <w:t>профілю ризику голосування. Після цього ініціюється транзакція в базі даних через об</w:t>
      </w:r>
      <w:r w:rsidR="002E0933">
        <w:t>’</w:t>
      </w:r>
      <w:r>
        <w:t>єктно-реляційне відображення Prisma ORM. Логіка транзакції побудована таким чином, щоб спочатку зробити спробу читання таблиці VoteMeta за отриманим гешем; якщо такий запис уже існує, сервер негайно перериває обробку та повертає клієнту помилку зі статусом 409 Conflict, що сигналізує про виявлення спроби повторного голосування. Лише у випадку успішного проходження перевірки транзакція паралельно записує самі відповіді у таблицю VoteItem та технічні дані відбитка у таблицю VoteMeta, гарантуючи атомарність операції та унеможливлюючи часткове збереження даних у разі будь-якого збою.</w:t>
      </w:r>
    </w:p>
    <w:p w14:paraId="67F353FF" w14:textId="757AB79D" w:rsidR="00C54A27" w:rsidRDefault="00C54A27" w:rsidP="00C54A27">
      <w:r>
        <w:t>Для реалізації спілкування між користувачами в реальному часі було інтегровано плагін @fastify/websocket, який встановлює постійне двостороннє з</w:t>
      </w:r>
      <w:r w:rsidR="002E0933">
        <w:t>’</w:t>
      </w:r>
      <w:r>
        <w:t>єднання між сервером та клієнтом за протоколом WebSocket. Завдяки цьому повідомлення у вбудованому чаті, запити на дружбу та оновлення результатів опитувань доставляються миттєво без необхідності повторних HTTP-запитів з боку клієнта. Сервер підтримує окремі канали WebSocket для кожного активного з</w:t>
      </w:r>
      <w:r w:rsidR="002E0933">
        <w:t>’</w:t>
      </w:r>
      <w:r>
        <w:t>єднання та маршрутизує повідомлення виключно до цільових одержувачів на основі їхніх ідентифікаторів, що гарантує конфіденційність переписки між користувачами. Для збереження повідомлень чату та метаданих соціальної взаємодії використовуються сутності Message та Friendship схеми бази даних з відповідними індексами для оптимізації вибірки.</w:t>
      </w:r>
    </w:p>
    <w:p w14:paraId="44E2A101" w14:textId="3FBA93DC" w:rsidR="00C54A27" w:rsidRDefault="00C54A27" w:rsidP="00C54A27">
      <w:r>
        <w:t>Адміністративний модуль системи реалізований як окремий захищений простір маршрутів із перевіркою ролі користувача на рівні Middleware перед передачею запиту до будь-якого адміністративного ендпоінта. Сервіс надає повний контроль над обліковими записами користувачів, включаючи зміну ролей між значеннями USER, MODERATOR та ADMIN, блокування з обов</w:t>
      </w:r>
      <w:r w:rsidR="002E0933">
        <w:t>’</w:t>
      </w:r>
      <w:r>
        <w:t xml:space="preserve">язковим записом причини та часової мітки у полях blockedReason та blockedAt сутності User. Кожна адміністративна операція автоматично фіксується у таблиці AuditLog через виклик </w:t>
      </w:r>
      <w:r>
        <w:lastRenderedPageBreak/>
        <w:t>відповідного методу після виконання основної дії, що забезпечує повну прозорість та можливість аудиту будь-яких управлінських рішень у системі.</w:t>
      </w:r>
    </w:p>
    <w:p w14:paraId="617B927E" w14:textId="3D0D202F" w:rsidR="00C54A27" w:rsidRDefault="00C54A27" w:rsidP="00C54A27">
      <w:r>
        <w:t>Для зручного аналізу результатів опитувань та їх подальшого опрацювання у сторонніх інструментах розроблені ендпоінти експорту даних. Результати голосувань можуть бути вивантажені у форматі Excel через бібліотеку ExcelJS, у форматі Word через бібліотеку docx або у форматі CSV через бібліотеку PapaParse. Сервер динамічно формує файл відповідного формату безпосередньо у пам</w:t>
      </w:r>
      <w:r w:rsidR="002E0933">
        <w:t>’</w:t>
      </w:r>
      <w:r>
        <w:t>яті та передає його клієнту у вигляді бінарного потоку з відповідними заголовками Content-Disposition, що забезпечує автоматичне завантаження файлу браузером без необхідності попереднього збереження на диску сервера.</w:t>
      </w:r>
    </w:p>
    <w:p w14:paraId="404A788C" w14:textId="77777777" w:rsidR="00EC0B47" w:rsidRDefault="00C54A27" w:rsidP="00EC0B47">
      <w:r>
        <w:t>Додатковим інженерним рішенням для забезпечення безперебійної роботи серверної логіки стало налаштування механізмів захисту від масових автоматизованих атак типу DDoS та брутфорсу. Для цього було інтегровано плагін @fastify/rate-limit, який функціонує у зв</w:t>
      </w:r>
      <w:r w:rsidR="002E0933">
        <w:t>’</w:t>
      </w:r>
      <w:r>
        <w:t>язці зі швидкісним сховищем даних у пам</w:t>
      </w:r>
      <w:r w:rsidR="002E0933">
        <w:t>’</w:t>
      </w:r>
      <w:r>
        <w:t>яті Redis через бібліотеку ioredis. Цей механізм автоматично відстежує кількість запитів від кожної IP-адреси та тимчасово блокує доступ у разі перевищення встановлених лімітів, причому для особливо вразливих ендпоінтів, таких як вхід в систему та відправка голосу, встановлено більш жорсткі обмеження.</w:t>
      </w:r>
    </w:p>
    <w:p w14:paraId="12FA5842" w14:textId="595C3F2B" w:rsidR="00C54A27" w:rsidRPr="00C54A27" w:rsidRDefault="00C54A27" w:rsidP="00EC0B47">
      <w:r>
        <w:t>Політика CORS налаштована через плагін @fastify/cors таким чином, що запити до API приймаються виключно з дозволених доменів фронтенду, що унеможливлює несанкціоновані міжсайтові запити з третіх ресурсів. Крім того, всі вхідні дані проходять сувору валідацію на відповідність заданим JSON Schema схемам перед тим, як потрапити до бізнес-логіки, що повністю нівелює ризики ін</w:t>
      </w:r>
      <w:r w:rsidR="002E0933">
        <w:t>’</w:t>
      </w:r>
      <w:r>
        <w:t xml:space="preserve">єкцій шкідливого коду та обробки непередбачених структур даних. Поєднання швидкісного фреймворку, транзакційної взаємодії з базою даних, системи реального часу на WebSocket та багаторівневої системи перевірок дозволило створити надійний, оптимізований серверний модуль, </w:t>
      </w:r>
      <w:r>
        <w:lastRenderedPageBreak/>
        <w:t>здатний ефективно обробляти тисячі конкурентних запитів без втрати продуктивності чи ризику компрометації результатів опитувань.</w:t>
      </w:r>
    </w:p>
    <w:p w14:paraId="1EFAAFD3" w14:textId="7D3A51CD" w:rsidR="005A4EC4" w:rsidRDefault="00182507" w:rsidP="004615D2">
      <w:pPr>
        <w:pStyle w:val="2"/>
        <w:rPr>
          <w:rFonts w:eastAsia="Times New Roman"/>
        </w:rPr>
      </w:pPr>
      <w:bookmarkStart w:id="58" w:name="_Toc231940449"/>
      <w:bookmarkEnd w:id="56"/>
      <w:r w:rsidRPr="00182507">
        <w:rPr>
          <w:rFonts w:eastAsia="Times New Roman"/>
        </w:rPr>
        <w:t>Розробка клієнтської частини та проєктування користувацького інтерфейсу</w:t>
      </w:r>
      <w:bookmarkEnd w:id="58"/>
    </w:p>
    <w:p w14:paraId="2718C7A4" w14:textId="234B15F2" w:rsidR="00D84CE2" w:rsidRDefault="00D84CE2" w:rsidP="00D84CE2">
      <w:r>
        <w:t>Візуальна частина системи контролю унікальності опитувань реалізована у вигляді односторінкового застосунку на базі бібліотеки React 18 із застосуванням бібліотеки компонентів Material UI дев</w:t>
      </w:r>
      <w:r w:rsidR="002E0933">
        <w:t>’</w:t>
      </w:r>
      <w:r>
        <w:t>ятої версії та утилітарної системи стилізації Tailwind CSS. Розробником було обрано підхід, при якому всі компоненти інтерфейсу формуються на основі єдиної дизайн-системи з фіксованими токенами кольорів, відступів та типографіки, що забезпечує візуальну узгодженість на всіх екранах застосунку. Плавність переходів між сторінками та анімація появи елементів досягається засобами бібліотеки Framer Motion, що надає інтерфейсу сучасного та живого відчуття.</w:t>
      </w:r>
    </w:p>
    <w:p w14:paraId="1946146D" w14:textId="2028FBEA" w:rsidR="00EC0B47" w:rsidRDefault="00D84CE2" w:rsidP="00D84CE2">
      <w:r>
        <w:t>Кольорова схема реалізована у двох режимах — світлому та темному. Перемикання між режимами здійснюється в реальному часі через контекст ThemeContext без перезавантаження сторінки. У темному режимі використовуються глибокі відтінки синьо-сірого, що знижує навантаження на зір під час тривалої роботи, тоді як у світлому домінують відтінки білого та сірого з акцентним кольором для інтерактивних елементів. Колір помилок у обох режимах позначається червоним, а успішні дії підтверджуються зеленим кольором сповіщень, що відповідає загальноприйнятим UX-конвенціям. Інтерфейс підтримує дві мови — українську та англійську. Локалізація реалізована через бібліотеку i18next з динамічним завантаженням мовних файлів, а перемикач мови доступний безпосередньо у навігаційній панелі</w:t>
      </w:r>
      <w:r w:rsidR="00C804D8">
        <w:t xml:space="preserve"> зверху</w:t>
      </w:r>
      <w:r>
        <w:t>.</w:t>
      </w:r>
    </w:p>
    <w:p w14:paraId="5BD7D828" w14:textId="0B6ABFA0" w:rsidR="00D84CE2" w:rsidRDefault="00D84CE2" w:rsidP="00D84CE2">
      <w:r>
        <w:t xml:space="preserve">Для відображення системних повідомлень розробником обрано бібліотеку React Hot Toast, яка відображає тостові сповіщення у верхній частині екрана, не перериваючи роботу користувача та не вимагаючи підтвердження прочитання. Усі компоненти інтерфейсу спроєктовані з урахуванням принципів адаптивного дизайну, завдяки чому застосунок </w:t>
      </w:r>
      <w:r>
        <w:lastRenderedPageBreak/>
        <w:t xml:space="preserve">однаково коректно функціонує та зберігає читабельність на екранах будь-якого розміру — від мобільних телефонів до широкоформатних моніторів. Вибрана комбінація Material UI та Tailwind CSS дозволила поєднати переваги готової бібліотеки доступних компонентів із гнучкістю утилітарної стилізації, що значно прискорило процес розробки без жертвування якістю кінцевого результату. </w:t>
      </w:r>
    </w:p>
    <w:p w14:paraId="660A05E1" w14:textId="3A8A0468" w:rsidR="00990507" w:rsidRPr="00990507" w:rsidRDefault="00D84CE2" w:rsidP="00D84CE2">
      <w:r>
        <w:t>Обрані технологічні рішення у сукупності формують сучасну, стабільну та легко розширювану клієнтську архітектуру, здатну органічно масштабуватись разом із зростанням функціональних вимог до платформи.</w:t>
      </w:r>
    </w:p>
    <w:p w14:paraId="2C2FCC6B" w14:textId="77777777" w:rsidR="00C154B3" w:rsidRDefault="00165204" w:rsidP="00990507">
      <w:r>
        <w:t xml:space="preserve">Навігація побудована за принципом мінімальної кількості кліків до цільової дії. Головна панель навігації містить посилання на основні розділи: </w:t>
      </w:r>
    </w:p>
    <w:p w14:paraId="20AB9DFB" w14:textId="281DEC0E" w:rsidR="00C154B3" w:rsidRDefault="00165204" w:rsidP="00C154B3">
      <w:pPr>
        <w:pStyle w:val="a"/>
      </w:pPr>
      <w:r>
        <w:t>список опитувань</w:t>
      </w:r>
      <w:r w:rsidR="00C154B3">
        <w:t>;</w:t>
      </w:r>
    </w:p>
    <w:p w14:paraId="72812837" w14:textId="03EE5E0A" w:rsidR="00C154B3" w:rsidRDefault="00165204" w:rsidP="00C154B3">
      <w:pPr>
        <w:pStyle w:val="a"/>
      </w:pPr>
      <w:r>
        <w:t>створення нового опитування</w:t>
      </w:r>
      <w:r w:rsidR="00C154B3">
        <w:t>;</w:t>
      </w:r>
    </w:p>
    <w:p w14:paraId="33E13FF5" w14:textId="3188B34A" w:rsidR="00C154B3" w:rsidRDefault="00165204" w:rsidP="00C154B3">
      <w:pPr>
        <w:pStyle w:val="a"/>
      </w:pPr>
      <w:r>
        <w:t>власні опитування</w:t>
      </w:r>
      <w:r w:rsidR="00C154B3">
        <w:t>;</w:t>
      </w:r>
    </w:p>
    <w:p w14:paraId="60C38D71" w14:textId="03FA4505" w:rsidR="00C154B3" w:rsidRDefault="00165204" w:rsidP="00C154B3">
      <w:pPr>
        <w:pStyle w:val="a"/>
      </w:pPr>
      <w:r>
        <w:t>розділ друзів та профіль</w:t>
      </w:r>
      <w:r w:rsidR="00C154B3">
        <w:t>.</w:t>
      </w:r>
    </w:p>
    <w:p w14:paraId="4DE44654" w14:textId="44833574" w:rsidR="00165204" w:rsidRDefault="00165204" w:rsidP="00811A71">
      <w:r>
        <w:t>Авторизованим користувачам відображаються розширені елементи керування, незареєстрованим — лише публічний перегляд та кнопки входу і реєстрації. Такий підхід реалізовано через умовний рендеринг на основі стану автентифікації. Усі форми містять вбудовану клієнтську валідацію засобами бібліотеки Zod з підсвічуванням некоректних полів та відображенням тексту помилки безпосередньо під полем вводу.</w:t>
      </w:r>
    </w:p>
    <w:p w14:paraId="52A09C68" w14:textId="769D2821" w:rsidR="00F822BC" w:rsidRDefault="00165204" w:rsidP="00F822BC">
      <w:r>
        <w:t>Головна сторінка відображає список доступних опитувань у вигляді карток. Кожна картка містить назву, тип доступу, кількість голосів та індикатор статусу — активне або завершене. Фільтрація та пошук реалізовані на стороні клієнта без додаткових запитів до сервера, що забезпечує миттєву реакцію інтерфейсу на дії користувача.</w:t>
      </w:r>
    </w:p>
    <w:p w14:paraId="3370CB88" w14:textId="77777777" w:rsidR="00987993" w:rsidRDefault="00CB49BE" w:rsidP="00987993">
      <w:pPr>
        <w:pStyle w:val="afff3"/>
        <w:keepNext/>
      </w:pPr>
      <w:r w:rsidRPr="00CB49BE">
        <w:lastRenderedPageBreak/>
        <w:drawing>
          <wp:inline distT="0" distB="0" distL="0" distR="0" wp14:anchorId="75C769E3" wp14:editId="48A4179C">
            <wp:extent cx="5940425" cy="3902710"/>
            <wp:effectExtent l="0" t="0" r="3175" b="254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02710"/>
                    </a:xfrm>
                    <a:prstGeom prst="rect">
                      <a:avLst/>
                    </a:prstGeom>
                  </pic:spPr>
                </pic:pic>
              </a:graphicData>
            </a:graphic>
          </wp:inline>
        </w:drawing>
      </w:r>
    </w:p>
    <w:p w14:paraId="5302C046" w14:textId="7A121A8F" w:rsidR="00165204" w:rsidRDefault="00987993" w:rsidP="00987993">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3</w:t>
      </w:r>
      <w:r w:rsidR="006B18DD">
        <w:fldChar w:fldCharType="end"/>
      </w:r>
      <w:r>
        <w:t xml:space="preserve"> </w:t>
      </w:r>
      <w:r w:rsidRPr="00987993">
        <w:t>Головна сторінка</w:t>
      </w:r>
    </w:p>
    <w:p w14:paraId="6CF1F322" w14:textId="60DB8E1C" w:rsidR="004C5D30" w:rsidRDefault="004C5D30" w:rsidP="004C5D30">
      <w:r>
        <w:t>Як видно з рисунку 2.3, картки опитувань містять всю необхідну інформацію у компактному вигляді, а логічна розмітка елементів дозволяє користувачеві миттєво знайти потрібне опитування. Перехід до конкретного опитування здійснюється одним кліком на відповідну картку. Передбачений також механізм фільтрації за типом доступу та статусом активності, що значно спрощує навігацію у випадку великої кількості опитувань на платформі. Завдяки адаптивній сітці розміщення карток інтерфейс однаково коректно відображається як на широкоформатних моніторах, так і на екранах мобільних пристроїв, забезпечуючи зручну роботу незалежно від типу використовуваного обладнання.</w:t>
      </w:r>
    </w:p>
    <w:p w14:paraId="0CB09A95" w14:textId="158D263F" w:rsidR="004C5D30" w:rsidRPr="004C5D30" w:rsidRDefault="004C5D30" w:rsidP="004C5D30">
      <w:r>
        <w:t>Сторінка реєстрації та входу містить форму з полями email, пароль та ім</w:t>
      </w:r>
      <w:r w:rsidR="002E0933">
        <w:t>’</w:t>
      </w:r>
      <w:r>
        <w:t>я користувача для нових облікових записів. При спробі входу з невірними даними система відображає повідомлення про помилку безпосередньо під формою, не розкриваючи деталей з міркувань безпеки.</w:t>
      </w:r>
    </w:p>
    <w:p w14:paraId="18DD5AFD" w14:textId="77777777" w:rsidR="007B6DDA" w:rsidRDefault="00EB4BE0" w:rsidP="007B6DDA">
      <w:pPr>
        <w:pStyle w:val="afff3"/>
        <w:keepNext/>
      </w:pPr>
      <w:r w:rsidRPr="00EB4BE0">
        <w:lastRenderedPageBreak/>
        <w:drawing>
          <wp:inline distT="0" distB="0" distL="0" distR="0" wp14:anchorId="24CA9E76" wp14:editId="26DCD164">
            <wp:extent cx="2296429" cy="3255645"/>
            <wp:effectExtent l="0" t="0" r="889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3066" cy="3265054"/>
                    </a:xfrm>
                    <a:prstGeom prst="rect">
                      <a:avLst/>
                    </a:prstGeom>
                  </pic:spPr>
                </pic:pic>
              </a:graphicData>
            </a:graphic>
          </wp:inline>
        </w:drawing>
      </w:r>
      <w:r w:rsidR="00EE7036" w:rsidRPr="00AA6307">
        <w:rPr>
          <w:lang w:val="uk-UA"/>
        </w:rPr>
        <w:drawing>
          <wp:inline distT="0" distB="0" distL="0" distR="0" wp14:anchorId="7A2496CB" wp14:editId="68B9D890">
            <wp:extent cx="1900774" cy="3255818"/>
            <wp:effectExtent l="0" t="0" r="4445" b="190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6160" cy="3265043"/>
                    </a:xfrm>
                    <a:prstGeom prst="rect">
                      <a:avLst/>
                    </a:prstGeom>
                  </pic:spPr>
                </pic:pic>
              </a:graphicData>
            </a:graphic>
          </wp:inline>
        </w:drawing>
      </w:r>
    </w:p>
    <w:p w14:paraId="774C21F4" w14:textId="20FB68F9" w:rsidR="00165204" w:rsidRDefault="007B6DDA" w:rsidP="000D2EEA">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4</w:t>
      </w:r>
      <w:r w:rsidR="006B18DD">
        <w:fldChar w:fldCharType="end"/>
      </w:r>
      <w:r>
        <w:t xml:space="preserve"> </w:t>
      </w:r>
      <w:r w:rsidRPr="007B6DDA">
        <w:t>Сторінка реєстрації та входу</w:t>
      </w:r>
    </w:p>
    <w:p w14:paraId="6060A0DA" w14:textId="065A756F" w:rsidR="000D2EEA" w:rsidRDefault="000D2EEA" w:rsidP="000D2EEA">
      <w:r>
        <w:t>Форма, зображена на рисунку 2.4, спроєктована з акцентом на простоту та безпеку. Кнопка підтвердження залишається неактивною до моменту успішного проходження клієнтської валідації усіх полів, що унеможливлює відправку некоректних даних.</w:t>
      </w:r>
    </w:p>
    <w:p w14:paraId="3ABCC42B" w14:textId="52AA5275" w:rsidR="000D2EEA" w:rsidRPr="000D2EEA" w:rsidRDefault="000D2EEA" w:rsidP="000D2EEA">
      <w:r>
        <w:t>Сторінка створення опитування реалізована у вигляді багатосекційної форми, де спочатку визначаються загальні параметри — назва, опис, тип доступу та термін дії, — після чого додаються питання з варіантами відповідей. При виборі типу доступу Приватне динамічно з</w:t>
      </w:r>
      <w:r w:rsidR="002E0933">
        <w:t>’</w:t>
      </w:r>
      <w:r>
        <w:t>являється поле для введення пароля, а при виборі типу За запрошенням система генерує унікальне посилання-токен через сутність InviteToken. Форма блокує відправлення до моменту, поки не буде заповнено всі обов</w:t>
      </w:r>
      <w:r w:rsidR="002E0933">
        <w:t>’</w:t>
      </w:r>
      <w:r>
        <w:t>язкові поля, підсвічуючи порожні червоним кольором. Додатково, інтерактивний інтерфейс дозволяє автору налаштувати унікальні параметри завершення голосування, включаючи автоматичне закриття опитування після настання встановленої дати Deadline. Це мінімізує ручну роботу та забезпечує повну автоматизацію життєвого циклу опитувань на платформі.</w:t>
      </w:r>
    </w:p>
    <w:p w14:paraId="2D87A2B2" w14:textId="77777777" w:rsidR="00222BFD" w:rsidRDefault="0032448D" w:rsidP="00222BFD">
      <w:pPr>
        <w:pStyle w:val="afff3"/>
        <w:keepNext/>
      </w:pPr>
      <w:r w:rsidRPr="00AA6307">
        <w:lastRenderedPageBreak/>
        <w:drawing>
          <wp:inline distT="0" distB="0" distL="0" distR="0" wp14:anchorId="25342856" wp14:editId="64E1B9E8">
            <wp:extent cx="3612165" cy="495300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32518" cy="4980907"/>
                    </a:xfrm>
                    <a:prstGeom prst="rect">
                      <a:avLst/>
                    </a:prstGeom>
                  </pic:spPr>
                </pic:pic>
              </a:graphicData>
            </a:graphic>
          </wp:inline>
        </w:drawing>
      </w:r>
    </w:p>
    <w:p w14:paraId="18D4A104" w14:textId="7BF6C7E9" w:rsidR="00165204" w:rsidRDefault="00222BFD" w:rsidP="00222BFD">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5</w:t>
      </w:r>
      <w:r w:rsidR="006B18DD">
        <w:fldChar w:fldCharType="end"/>
      </w:r>
      <w:r>
        <w:t xml:space="preserve"> </w:t>
      </w:r>
      <w:r w:rsidRPr="00222BFD">
        <w:t>Сторінка створення опитування</w:t>
      </w:r>
    </w:p>
    <w:p w14:paraId="04415CED" w14:textId="4F571D5D" w:rsidR="00165204" w:rsidRDefault="00165204" w:rsidP="00222BFD">
      <w:r>
        <w:t>Інтерфейс, представлений на рисунку 2.</w:t>
      </w:r>
      <w:r w:rsidR="007168B6">
        <w:t>5</w:t>
      </w:r>
      <w:r>
        <w:t>, дозволяє гнучко керувати структурою опитування безпосередньо на сторінці, додаючи та видаляючи питання без зайвих переходів, що суттєво пришвидшує процес підготовки та мінімізує ризик втрати даних.</w:t>
      </w:r>
    </w:p>
    <w:p w14:paraId="5A96A020" w14:textId="22E29B90" w:rsidR="00165204" w:rsidRDefault="00165204" w:rsidP="00165204">
      <w:r>
        <w:t>Сторінка проходження опитування відображає питання у вигляді зручного прокручуваного списку. Якщо опитування є приватним, перед відображенням питань система показує модальне вікно введення пароля. Після десяти невдалих спроб введення доступ блокується на десять хвилин із відображенням зворотного відліку. У фоновому режимі, непомітно для респондента, бібліотека FingerprintJS формує унікальний відбиток пристрою, який буде передано на сервер разом із відповідями для роботи системи Anti-Fraud.</w:t>
      </w:r>
    </w:p>
    <w:p w14:paraId="609E5F6E" w14:textId="694CFD13" w:rsidR="002552D7" w:rsidRDefault="002552D7" w:rsidP="002552D7">
      <w:pPr>
        <w:pStyle w:val="afff3"/>
        <w:keepNext/>
      </w:pPr>
      <w:r w:rsidRPr="00CF082C">
        <w:lastRenderedPageBreak/>
        <w:drawing>
          <wp:inline distT="0" distB="0" distL="0" distR="0" wp14:anchorId="76968C48" wp14:editId="475F4D5E">
            <wp:extent cx="3069090" cy="2665562"/>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95978" cy="2688915"/>
                    </a:xfrm>
                    <a:prstGeom prst="rect">
                      <a:avLst/>
                    </a:prstGeom>
                  </pic:spPr>
                </pic:pic>
              </a:graphicData>
            </a:graphic>
          </wp:inline>
        </w:drawing>
      </w:r>
    </w:p>
    <w:p w14:paraId="597B5266" w14:textId="2E4A451E" w:rsidR="00165204" w:rsidRPr="002552D7" w:rsidRDefault="002552D7" w:rsidP="002552D7">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6</w:t>
      </w:r>
      <w:r w:rsidR="006B18DD">
        <w:fldChar w:fldCharType="end"/>
      </w:r>
      <w:r>
        <w:t xml:space="preserve"> </w:t>
      </w:r>
      <w:r w:rsidRPr="002552D7">
        <w:t>Сторінка проходження опитування</w:t>
      </w:r>
    </w:p>
    <w:p w14:paraId="4B356153" w14:textId="6829F58B" w:rsidR="00165204" w:rsidRDefault="00165204" w:rsidP="00165204">
      <w:r>
        <w:t xml:space="preserve">Сторінка результатів доступна автору </w:t>
      </w:r>
      <w:r w:rsidR="007A5E0E">
        <w:t xml:space="preserve">відразу </w:t>
      </w:r>
      <w:r>
        <w:t>після створення, іншим учасникам — після завершення голосування. Результати відображаються у вигляді</w:t>
      </w:r>
      <w:r w:rsidR="007A5E0E">
        <w:t xml:space="preserve"> </w:t>
      </w:r>
      <w:r>
        <w:t>діаграм, побудованих засобами бібліотеки Chart.js, із зазначенням відсоткового та абсолютного значення голосів.</w:t>
      </w:r>
      <w:r w:rsidR="007A5E0E">
        <w:t xml:space="preserve"> </w:t>
      </w:r>
      <w:r>
        <w:t>Дані оновлюються в реальному часі через WebSocket без необхідності перезавантаження сторінки.</w:t>
      </w:r>
    </w:p>
    <w:p w14:paraId="6406DCF3" w14:textId="77777777" w:rsidR="00893695" w:rsidRDefault="00893695" w:rsidP="00893695">
      <w:pPr>
        <w:pStyle w:val="afff3"/>
        <w:keepNext/>
      </w:pPr>
      <w:r w:rsidRPr="00BD480C">
        <w:drawing>
          <wp:inline distT="0" distB="0" distL="0" distR="0" wp14:anchorId="750CAE13" wp14:editId="3A533DDB">
            <wp:extent cx="3790950" cy="2512034"/>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83465" cy="2639602"/>
                    </a:xfrm>
                    <a:prstGeom prst="rect">
                      <a:avLst/>
                    </a:prstGeom>
                  </pic:spPr>
                </pic:pic>
              </a:graphicData>
            </a:graphic>
          </wp:inline>
        </w:drawing>
      </w:r>
    </w:p>
    <w:p w14:paraId="66192F77" w14:textId="46A9A6A6" w:rsidR="00165204" w:rsidRDefault="00893695" w:rsidP="00E10466">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7</w:t>
      </w:r>
      <w:r w:rsidR="006B18DD">
        <w:fldChar w:fldCharType="end"/>
      </w:r>
      <w:r>
        <w:t xml:space="preserve"> </w:t>
      </w:r>
      <w:r w:rsidRPr="00893695">
        <w:t>Сторінка результатів опитування</w:t>
      </w:r>
    </w:p>
    <w:p w14:paraId="5762AA4B" w14:textId="05D60A0B" w:rsidR="00165204" w:rsidRDefault="00E1778A" w:rsidP="00E10466">
      <w:r>
        <w:t>На р</w:t>
      </w:r>
      <w:r w:rsidR="00165204">
        <w:t>исунок 2.</w:t>
      </w:r>
      <w:r w:rsidR="00893695">
        <w:t>7</w:t>
      </w:r>
      <w:r w:rsidR="00165204">
        <w:t xml:space="preserve"> </w:t>
      </w:r>
      <w:r w:rsidR="00D87500">
        <w:t>про</w:t>
      </w:r>
      <w:r w:rsidR="00165204">
        <w:t>демонст</w:t>
      </w:r>
      <w:r w:rsidR="00D87500">
        <w:t>ровано</w:t>
      </w:r>
      <w:r w:rsidR="00165204">
        <w:t>, що навіть без аналітичних навичок користувач може миттєво зрозуміти розподіл думок завдяки наочному графічному представленню даних.</w:t>
      </w:r>
    </w:p>
    <w:p w14:paraId="7F2BEA2A" w14:textId="45A24A15" w:rsidR="00165204" w:rsidRDefault="00165204" w:rsidP="00165204">
      <w:r>
        <w:t>Сторінка редагування опитування доступна виключно автору. Тут мож</w:t>
      </w:r>
      <w:r w:rsidR="00BD3737">
        <w:t>на</w:t>
      </w:r>
      <w:r>
        <w:t xml:space="preserve"> змінити назву, опис, статус активності, тип доступу та пароль. Зміна </w:t>
      </w:r>
      <w:r>
        <w:lastRenderedPageBreak/>
        <w:t>пароля вимагає введення поточного для підтвердження особи. Інтерфейс сторінки повністю повторює форму створення, що знижує когнітивне навантаження завдяки знайомому розташуванню елементів.</w:t>
      </w:r>
    </w:p>
    <w:p w14:paraId="60A381EE" w14:textId="77777777" w:rsidR="00D216C3" w:rsidRDefault="00D216C3" w:rsidP="00D216C3">
      <w:pPr>
        <w:pStyle w:val="afff3"/>
        <w:keepNext/>
      </w:pPr>
      <w:r w:rsidRPr="001B3585">
        <w:drawing>
          <wp:inline distT="0" distB="0" distL="0" distR="0" wp14:anchorId="2610A9DA" wp14:editId="6850C6E4">
            <wp:extent cx="4565862" cy="43891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5862" cy="4389120"/>
                    </a:xfrm>
                    <a:prstGeom prst="rect">
                      <a:avLst/>
                    </a:prstGeom>
                  </pic:spPr>
                </pic:pic>
              </a:graphicData>
            </a:graphic>
          </wp:inline>
        </w:drawing>
      </w:r>
    </w:p>
    <w:p w14:paraId="71004D85" w14:textId="21D06EC7" w:rsidR="00165204" w:rsidRDefault="00D216C3" w:rsidP="00D216C3">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8</w:t>
      </w:r>
      <w:r w:rsidR="006B18DD">
        <w:fldChar w:fldCharType="end"/>
      </w:r>
      <w:r>
        <w:t xml:space="preserve"> </w:t>
      </w:r>
      <w:r w:rsidRPr="00D216C3">
        <w:t>Сторінка редагування опитування</w:t>
      </w:r>
    </w:p>
    <w:p w14:paraId="0347A777" w14:textId="6A5C8BA2" w:rsidR="00BE26FE" w:rsidRDefault="00165204" w:rsidP="00BE26FE">
      <w:pPr>
        <w:keepNext/>
      </w:pPr>
      <w:r>
        <w:t xml:space="preserve">Окремим функціональним блоком системи є розділ соціальної взаємодії між користувачами, реалізований через сторінки Friends та вбудований чат на основі WebSocket. Користувач може надсилати запити на дружбу іншим зареєстрованим учасникам платформи, приймати або відхиляти вхідні запити, а також переглядати актуальний список підтверджених друзів. Статус запиту відображається в реальному часі завдяки реактивному оновленню стану компонентів, що унеможливлює ситуацію, коли користувач бачить застарілу інформацію про запит. Вбудований чат підтримує обмін текстовими повідомленнями, зображеннями, стікерами та посиланнями на конкретні опитування типу SURVEY_LINK, що дозволяє органічно </w:t>
      </w:r>
      <w:r>
        <w:lastRenderedPageBreak/>
        <w:t>поширювати опитування серед знайомих безпосередньо в межах платформи.</w:t>
      </w:r>
      <w:r w:rsidR="00E01A4D" w:rsidRPr="00E01A4D">
        <w:rPr>
          <w:noProof/>
        </w:rPr>
        <w:t xml:space="preserve"> </w:t>
      </w:r>
      <w:r w:rsidR="007A39B2" w:rsidRPr="007A39B2">
        <w:rPr>
          <w:noProof/>
        </w:rPr>
        <w:drawing>
          <wp:inline distT="0" distB="0" distL="0" distR="0" wp14:anchorId="3337BF98" wp14:editId="4702E909">
            <wp:extent cx="5940425" cy="4529455"/>
            <wp:effectExtent l="0" t="0" r="3175" b="4445"/>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529455"/>
                    </a:xfrm>
                    <a:prstGeom prst="rect">
                      <a:avLst/>
                    </a:prstGeom>
                  </pic:spPr>
                </pic:pic>
              </a:graphicData>
            </a:graphic>
          </wp:inline>
        </w:drawing>
      </w:r>
    </w:p>
    <w:p w14:paraId="11CA3AFA" w14:textId="0E80DF94" w:rsidR="00165204" w:rsidRPr="00BE26FE" w:rsidRDefault="00BE26FE" w:rsidP="00BE26FE">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9</w:t>
      </w:r>
      <w:r w:rsidR="006B18DD">
        <w:fldChar w:fldCharType="end"/>
      </w:r>
      <w:r>
        <w:t xml:space="preserve"> </w:t>
      </w:r>
      <w:r w:rsidRPr="00BE26FE">
        <w:t>Розділ соціальної взаємодії та чат</w:t>
      </w:r>
    </w:p>
    <w:p w14:paraId="79691E4E" w14:textId="113B7B00" w:rsidR="00165204" w:rsidRDefault="00165204" w:rsidP="00BE26FE">
      <w:r>
        <w:t>Рисунок 2.</w:t>
      </w:r>
      <w:r w:rsidR="00F22F50">
        <w:t>9</w:t>
      </w:r>
      <w:r>
        <w:t xml:space="preserve"> ілюструє, що соціальний компонент системи органічно вписаний у загальний стиль інтерфейсу та не порушує узгодженості дизайну.</w:t>
      </w:r>
    </w:p>
    <w:p w14:paraId="1C949A5D" w14:textId="2610628A" w:rsidR="00165204" w:rsidRDefault="00165204" w:rsidP="00272E75">
      <w:r>
        <w:t xml:space="preserve">Адміністративна панель системи, доступна виключно користувачам із роллю ADMIN або MODERATOR, реалізована у вигляді окремого розділу із захищеними маршрутами. Інтерфейс адмінки надає повний контроль над системою: перегляд та управління всіма зареєстрованими користувачами, можливість блокування облікових записів із зазначенням причини, перегляд усіх опитувань незалежно від їх типу доступу, а також моніторинг підозрілої активності через таблицю даних VoteMeta з відображенням показника ризику RiskScore та набору флагів аномальної поведінки. Журнал дій адміністратора AuditLog фіксує кожну критичну операцію із зазначенням виконавця, типу дії, цільової сутності та часової мітки, що забезпечує повну прозорість та </w:t>
      </w:r>
      <w:r>
        <w:lastRenderedPageBreak/>
        <w:t>підзвітність будь-яких управлінських рішень у системі. Таблиці адмінського розділу реалізовані на базі компонента Data Grid бібліотеки MUI, що надає вбудований пошук, сортування та пагінацію без написання додаткового коду.</w:t>
      </w:r>
    </w:p>
    <w:p w14:paraId="5FFF09AA" w14:textId="77777777" w:rsidR="00AD7EA9" w:rsidRDefault="00AD7EA9" w:rsidP="00AD7EA9">
      <w:pPr>
        <w:pStyle w:val="afff3"/>
        <w:keepNext/>
      </w:pPr>
      <w:r w:rsidRPr="00AD7EA9">
        <w:drawing>
          <wp:inline distT="0" distB="0" distL="0" distR="0" wp14:anchorId="7455A5F3" wp14:editId="56A9A1A9">
            <wp:extent cx="5759450" cy="4649425"/>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5114" cy="4653998"/>
                    </a:xfrm>
                    <a:prstGeom prst="rect">
                      <a:avLst/>
                    </a:prstGeom>
                  </pic:spPr>
                </pic:pic>
              </a:graphicData>
            </a:graphic>
          </wp:inline>
        </w:drawing>
      </w:r>
    </w:p>
    <w:p w14:paraId="782EF0A6" w14:textId="22D9522D" w:rsidR="00165204" w:rsidRDefault="00AD7EA9" w:rsidP="00AD7EA9">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10</w:t>
      </w:r>
      <w:r w:rsidR="006B18DD">
        <w:fldChar w:fldCharType="end"/>
      </w:r>
      <w:r>
        <w:t xml:space="preserve"> </w:t>
      </w:r>
      <w:r w:rsidRPr="00AD7EA9">
        <w:t>Адміністративна панель керування системою</w:t>
      </w:r>
    </w:p>
    <w:p w14:paraId="460C19BC" w14:textId="3A613A8C" w:rsidR="00165204" w:rsidRDefault="00165204" w:rsidP="00165204">
      <w:r>
        <w:t>Як видно з рисунку 2.</w:t>
      </w:r>
      <w:r w:rsidR="00272E75">
        <w:t>10</w:t>
      </w:r>
      <w:r>
        <w:t>, адміністративний інтерфейс надає вичерпну інформацію про стан системи та забезпечує зручне керування всіма її компонентами з єдиної точки доступу.</w:t>
      </w:r>
    </w:p>
    <w:p w14:paraId="7EA96C54" w14:textId="4D6C8CB3" w:rsidR="00C354FE" w:rsidRDefault="00C354FE" w:rsidP="00165204">
      <w:r w:rsidRPr="00C354FE">
        <w:t>Для забезпечення прозорості взаємодії та запобігання помилкам під час роботи з платформою було розроблено комплексну систему зворотного зв</w:t>
      </w:r>
      <w:r w:rsidR="002E0933">
        <w:t>’</w:t>
      </w:r>
      <w:r w:rsidRPr="00C354FE">
        <w:t xml:space="preserve">язку, яка миттєво інформує користувача про будь-які нетипові ситуації або порушення правил безпеки. Усі валідаційні повідомлення, сповіщення безпеки модуля Anti-Fraud, а також помилки авторизації обробляються на серверній стороні застосунку та транслюються на клієнтську частину у вигляді зрозумілих спливаючих вікон або лаконічних текстових підказок. Це дозволяє </w:t>
      </w:r>
      <w:r w:rsidRPr="00C354FE">
        <w:lastRenderedPageBreak/>
        <w:t>респондентам, авторам опитувань та адміністраторам швидко реагувати на попередження системи, уникати повторних помилкових кроків при введенні паролів до приватних розділів чи при виникненні обмежень через виявлення спроб повторного голосування. Повний перелік ключових системних сповіщень, причин їхнього виникнення та практичних рекомендацій щодо подальших дій користувача для успішного вирішення проблеми систематизовано у таблиці 2.1.</w:t>
      </w:r>
    </w:p>
    <w:p w14:paraId="4A1744A0" w14:textId="78344271" w:rsidR="00E855E4" w:rsidRDefault="00E855E4" w:rsidP="00E855E4">
      <w:pPr>
        <w:pStyle w:val="TableTitle"/>
      </w:pPr>
      <w:r>
        <w:t xml:space="preserve">Таблиця </w:t>
      </w:r>
      <w:r>
        <w:fldChar w:fldCharType="begin"/>
      </w:r>
      <w:r>
        <w:instrText xml:space="preserve"> STYLEREF 1 \s </w:instrText>
      </w:r>
      <w:r>
        <w:fldChar w:fldCharType="separate"/>
      </w:r>
      <w:r w:rsidR="00414A18">
        <w:rPr>
          <w:noProof/>
        </w:rPr>
        <w:t>2</w:t>
      </w:r>
      <w:r>
        <w:fldChar w:fldCharType="end"/>
      </w:r>
      <w:r>
        <w:t>.</w:t>
      </w:r>
      <w:r>
        <w:fldChar w:fldCharType="begin"/>
      </w:r>
      <w:r>
        <w:instrText xml:space="preserve"> SEQ Таблиця \* ARABIC \s 1 </w:instrText>
      </w:r>
      <w:r>
        <w:fldChar w:fldCharType="separate"/>
      </w:r>
      <w:r w:rsidR="00414A18">
        <w:rPr>
          <w:noProof/>
        </w:rPr>
        <w:t>1</w:t>
      </w:r>
      <w:r>
        <w:fldChar w:fldCharType="end"/>
      </w:r>
      <w:r w:rsidR="002B44E1">
        <w:t xml:space="preserve"> </w:t>
      </w:r>
      <w:r w:rsidR="002B44E1" w:rsidRPr="002B44E1">
        <w:t>Можливі повідомлення системи та рекомендації</w:t>
      </w:r>
    </w:p>
    <w:tbl>
      <w:tblPr>
        <w:tblW w:w="5000" w:type="pct"/>
        <w:tblLook w:val="04A0" w:firstRow="1" w:lastRow="0" w:firstColumn="1" w:lastColumn="0" w:noHBand="0" w:noVBand="1"/>
      </w:tblPr>
      <w:tblGrid>
        <w:gridCol w:w="2956"/>
        <w:gridCol w:w="2996"/>
        <w:gridCol w:w="3393"/>
      </w:tblGrid>
      <w:tr w:rsidR="00E855E4" w:rsidRPr="00E855E4" w14:paraId="324642DF" w14:textId="77777777" w:rsidTr="00671CB4">
        <w:trPr>
          <w:trHeight w:val="300"/>
        </w:trPr>
        <w:tc>
          <w:tcPr>
            <w:tcW w:w="163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9EB401" w14:textId="77777777" w:rsidR="00E855E4" w:rsidRPr="00E855E4" w:rsidRDefault="00E855E4" w:rsidP="00E855E4">
            <w:pPr>
              <w:pStyle w:val="TableText"/>
              <w:rPr>
                <w:rFonts w:eastAsia="Times New Roman"/>
                <w:lang w:eastAsia="uk-UA"/>
              </w:rPr>
            </w:pPr>
            <w:r w:rsidRPr="00E855E4">
              <w:rPr>
                <w:rFonts w:eastAsia="Times New Roman"/>
                <w:lang w:eastAsia="uk-UA"/>
              </w:rPr>
              <w:t>Повідомлення</w:t>
            </w:r>
          </w:p>
        </w:tc>
        <w:tc>
          <w:tcPr>
            <w:tcW w:w="1579" w:type="pct"/>
            <w:tcBorders>
              <w:top w:val="single" w:sz="4" w:space="0" w:color="auto"/>
              <w:left w:val="nil"/>
              <w:bottom w:val="single" w:sz="4" w:space="0" w:color="auto"/>
              <w:right w:val="single" w:sz="4" w:space="0" w:color="auto"/>
            </w:tcBorders>
            <w:shd w:val="clear" w:color="auto" w:fill="auto"/>
            <w:noWrap/>
            <w:vAlign w:val="bottom"/>
            <w:hideMark/>
          </w:tcPr>
          <w:p w14:paraId="396C7955" w14:textId="77777777" w:rsidR="00E855E4" w:rsidRPr="00E855E4" w:rsidRDefault="00E855E4" w:rsidP="00E855E4">
            <w:pPr>
              <w:pStyle w:val="TableText"/>
              <w:rPr>
                <w:rFonts w:eastAsia="Times New Roman"/>
                <w:lang w:eastAsia="uk-UA"/>
              </w:rPr>
            </w:pPr>
            <w:r w:rsidRPr="00E855E4">
              <w:rPr>
                <w:rFonts w:eastAsia="Times New Roman"/>
                <w:lang w:eastAsia="uk-UA"/>
              </w:rPr>
              <w:t>Причина</w:t>
            </w:r>
          </w:p>
        </w:tc>
        <w:tc>
          <w:tcPr>
            <w:tcW w:w="1789" w:type="pct"/>
            <w:tcBorders>
              <w:top w:val="single" w:sz="4" w:space="0" w:color="auto"/>
              <w:left w:val="nil"/>
              <w:bottom w:val="single" w:sz="4" w:space="0" w:color="auto"/>
              <w:right w:val="single" w:sz="4" w:space="0" w:color="auto"/>
            </w:tcBorders>
            <w:shd w:val="clear" w:color="auto" w:fill="auto"/>
            <w:noWrap/>
            <w:vAlign w:val="bottom"/>
            <w:hideMark/>
          </w:tcPr>
          <w:p w14:paraId="11778C19" w14:textId="77777777" w:rsidR="00E855E4" w:rsidRPr="00E855E4" w:rsidRDefault="00E855E4" w:rsidP="00E855E4">
            <w:pPr>
              <w:pStyle w:val="TableText"/>
              <w:rPr>
                <w:rFonts w:eastAsia="Times New Roman"/>
                <w:lang w:eastAsia="uk-UA"/>
              </w:rPr>
            </w:pPr>
            <w:r w:rsidRPr="00E855E4">
              <w:rPr>
                <w:rFonts w:eastAsia="Times New Roman"/>
                <w:lang w:eastAsia="uk-UA"/>
              </w:rPr>
              <w:t>Рекомендація</w:t>
            </w:r>
          </w:p>
        </w:tc>
      </w:tr>
      <w:tr w:rsidR="00E855E4" w:rsidRPr="00E855E4" w14:paraId="6CB2BCE1"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4C8029CC" w14:textId="7CA592A8" w:rsidR="00E855E4" w:rsidRPr="00E855E4" w:rsidRDefault="00E855E4" w:rsidP="00E855E4">
            <w:pPr>
              <w:pStyle w:val="TableText"/>
              <w:rPr>
                <w:rFonts w:eastAsia="Times New Roman"/>
                <w:lang w:eastAsia="uk-UA"/>
              </w:rPr>
            </w:pPr>
            <w:r w:rsidRPr="00E855E4">
              <w:rPr>
                <w:rFonts w:eastAsia="Times New Roman"/>
                <w:lang w:eastAsia="uk-UA"/>
              </w:rPr>
              <w:t>Неправильний пароль</w:t>
            </w:r>
          </w:p>
        </w:tc>
        <w:tc>
          <w:tcPr>
            <w:tcW w:w="1579" w:type="pct"/>
            <w:tcBorders>
              <w:top w:val="nil"/>
              <w:left w:val="nil"/>
              <w:bottom w:val="single" w:sz="4" w:space="0" w:color="auto"/>
              <w:right w:val="single" w:sz="4" w:space="0" w:color="auto"/>
            </w:tcBorders>
            <w:shd w:val="clear" w:color="auto" w:fill="auto"/>
            <w:noWrap/>
            <w:vAlign w:val="bottom"/>
            <w:hideMark/>
          </w:tcPr>
          <w:p w14:paraId="6BD04735" w14:textId="77777777" w:rsidR="00E855E4" w:rsidRPr="00E855E4" w:rsidRDefault="00E855E4" w:rsidP="00E855E4">
            <w:pPr>
              <w:pStyle w:val="TableText"/>
              <w:rPr>
                <w:rFonts w:eastAsia="Times New Roman"/>
                <w:lang w:eastAsia="uk-UA"/>
              </w:rPr>
            </w:pPr>
            <w:r w:rsidRPr="00E855E4">
              <w:rPr>
                <w:rFonts w:eastAsia="Times New Roman"/>
                <w:lang w:eastAsia="uk-UA"/>
              </w:rPr>
              <w:t>Введено хибний пароль опитування</w:t>
            </w:r>
          </w:p>
        </w:tc>
        <w:tc>
          <w:tcPr>
            <w:tcW w:w="1789" w:type="pct"/>
            <w:tcBorders>
              <w:top w:val="nil"/>
              <w:left w:val="nil"/>
              <w:bottom w:val="single" w:sz="4" w:space="0" w:color="auto"/>
              <w:right w:val="single" w:sz="4" w:space="0" w:color="auto"/>
            </w:tcBorders>
            <w:shd w:val="clear" w:color="auto" w:fill="auto"/>
            <w:noWrap/>
            <w:vAlign w:val="bottom"/>
            <w:hideMark/>
          </w:tcPr>
          <w:p w14:paraId="30489CC3" w14:textId="77777777" w:rsidR="00E855E4" w:rsidRPr="00E855E4" w:rsidRDefault="00E855E4" w:rsidP="00E855E4">
            <w:pPr>
              <w:pStyle w:val="TableText"/>
              <w:rPr>
                <w:rFonts w:eastAsia="Times New Roman"/>
                <w:lang w:eastAsia="uk-UA"/>
              </w:rPr>
            </w:pPr>
            <w:r w:rsidRPr="00E855E4">
              <w:rPr>
                <w:rFonts w:eastAsia="Times New Roman"/>
                <w:lang w:eastAsia="uk-UA"/>
              </w:rPr>
              <w:t>Перевірити правильність введення</w:t>
            </w:r>
          </w:p>
        </w:tc>
      </w:tr>
      <w:tr w:rsidR="00E855E4" w:rsidRPr="00E855E4" w14:paraId="03329FD5"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2004EDFD" w14:textId="2CE179BC" w:rsidR="00E855E4" w:rsidRPr="00E855E4" w:rsidRDefault="00E855E4" w:rsidP="00E855E4">
            <w:pPr>
              <w:pStyle w:val="TableText"/>
              <w:rPr>
                <w:rFonts w:eastAsia="Times New Roman"/>
                <w:lang w:eastAsia="uk-UA"/>
              </w:rPr>
            </w:pPr>
            <w:r w:rsidRPr="00E855E4">
              <w:rPr>
                <w:rFonts w:eastAsia="Times New Roman"/>
                <w:lang w:eastAsia="uk-UA"/>
              </w:rPr>
              <w:t>Забагато невдалих спроб. Зачекайте X хвилин</w:t>
            </w:r>
          </w:p>
        </w:tc>
        <w:tc>
          <w:tcPr>
            <w:tcW w:w="1579" w:type="pct"/>
            <w:tcBorders>
              <w:top w:val="nil"/>
              <w:left w:val="nil"/>
              <w:bottom w:val="single" w:sz="4" w:space="0" w:color="auto"/>
              <w:right w:val="single" w:sz="4" w:space="0" w:color="auto"/>
            </w:tcBorders>
            <w:shd w:val="clear" w:color="auto" w:fill="auto"/>
            <w:noWrap/>
            <w:vAlign w:val="bottom"/>
            <w:hideMark/>
          </w:tcPr>
          <w:p w14:paraId="782ACC43" w14:textId="77777777" w:rsidR="00E855E4" w:rsidRPr="00E855E4" w:rsidRDefault="00E855E4" w:rsidP="00E855E4">
            <w:pPr>
              <w:pStyle w:val="TableText"/>
              <w:rPr>
                <w:rFonts w:eastAsia="Times New Roman"/>
                <w:lang w:eastAsia="uk-UA"/>
              </w:rPr>
            </w:pPr>
            <w:r w:rsidRPr="00E855E4">
              <w:rPr>
                <w:rFonts w:eastAsia="Times New Roman"/>
                <w:lang w:eastAsia="uk-UA"/>
              </w:rPr>
              <w:t>Вичерпано 10 спроб введення пароля</w:t>
            </w:r>
          </w:p>
        </w:tc>
        <w:tc>
          <w:tcPr>
            <w:tcW w:w="1789" w:type="pct"/>
            <w:tcBorders>
              <w:top w:val="nil"/>
              <w:left w:val="nil"/>
              <w:bottom w:val="single" w:sz="4" w:space="0" w:color="auto"/>
              <w:right w:val="single" w:sz="4" w:space="0" w:color="auto"/>
            </w:tcBorders>
            <w:shd w:val="clear" w:color="auto" w:fill="auto"/>
            <w:noWrap/>
            <w:vAlign w:val="bottom"/>
            <w:hideMark/>
          </w:tcPr>
          <w:p w14:paraId="1CEB1FE0" w14:textId="77777777" w:rsidR="00E855E4" w:rsidRPr="00E855E4" w:rsidRDefault="00E855E4" w:rsidP="00E855E4">
            <w:pPr>
              <w:pStyle w:val="TableText"/>
              <w:rPr>
                <w:rFonts w:eastAsia="Times New Roman"/>
                <w:lang w:eastAsia="uk-UA"/>
              </w:rPr>
            </w:pPr>
            <w:r w:rsidRPr="00E855E4">
              <w:rPr>
                <w:rFonts w:eastAsia="Times New Roman"/>
                <w:lang w:eastAsia="uk-UA"/>
              </w:rPr>
              <w:t>Зачекати вказаний час та повторити</w:t>
            </w:r>
          </w:p>
        </w:tc>
      </w:tr>
      <w:tr w:rsidR="00E855E4" w:rsidRPr="00E855E4" w14:paraId="35FD9C0D"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482A5E7C" w14:textId="05AB33E6" w:rsidR="00E855E4" w:rsidRPr="00E855E4" w:rsidRDefault="00E855E4" w:rsidP="00E855E4">
            <w:pPr>
              <w:pStyle w:val="TableText"/>
              <w:rPr>
                <w:rFonts w:eastAsia="Times New Roman"/>
                <w:lang w:eastAsia="uk-UA"/>
              </w:rPr>
            </w:pPr>
            <w:r w:rsidRPr="00E855E4">
              <w:rPr>
                <w:rFonts w:eastAsia="Times New Roman"/>
                <w:lang w:eastAsia="uk-UA"/>
              </w:rPr>
              <w:t>Ви вже проголосували</w:t>
            </w:r>
          </w:p>
        </w:tc>
        <w:tc>
          <w:tcPr>
            <w:tcW w:w="1579" w:type="pct"/>
            <w:tcBorders>
              <w:top w:val="nil"/>
              <w:left w:val="nil"/>
              <w:bottom w:val="single" w:sz="4" w:space="0" w:color="auto"/>
              <w:right w:val="single" w:sz="4" w:space="0" w:color="auto"/>
            </w:tcBorders>
            <w:shd w:val="clear" w:color="auto" w:fill="auto"/>
            <w:noWrap/>
            <w:vAlign w:val="bottom"/>
            <w:hideMark/>
          </w:tcPr>
          <w:p w14:paraId="1C77860E" w14:textId="77777777" w:rsidR="00E855E4" w:rsidRPr="00E855E4" w:rsidRDefault="00E855E4" w:rsidP="00E855E4">
            <w:pPr>
              <w:pStyle w:val="TableText"/>
              <w:rPr>
                <w:rFonts w:eastAsia="Times New Roman"/>
                <w:lang w:eastAsia="uk-UA"/>
              </w:rPr>
            </w:pPr>
            <w:r w:rsidRPr="00E855E4">
              <w:rPr>
                <w:rFonts w:eastAsia="Times New Roman"/>
                <w:lang w:eastAsia="uk-UA"/>
              </w:rPr>
              <w:t>Голос від цього браузера вже є</w:t>
            </w:r>
          </w:p>
        </w:tc>
        <w:tc>
          <w:tcPr>
            <w:tcW w:w="1789" w:type="pct"/>
            <w:tcBorders>
              <w:top w:val="nil"/>
              <w:left w:val="nil"/>
              <w:bottom w:val="single" w:sz="4" w:space="0" w:color="auto"/>
              <w:right w:val="single" w:sz="4" w:space="0" w:color="auto"/>
            </w:tcBorders>
            <w:shd w:val="clear" w:color="auto" w:fill="auto"/>
            <w:noWrap/>
            <w:vAlign w:val="bottom"/>
            <w:hideMark/>
          </w:tcPr>
          <w:p w14:paraId="305E8ABF" w14:textId="77777777" w:rsidR="00E855E4" w:rsidRPr="00E855E4" w:rsidRDefault="00E855E4" w:rsidP="00E855E4">
            <w:pPr>
              <w:pStyle w:val="TableText"/>
              <w:rPr>
                <w:rFonts w:eastAsia="Times New Roman"/>
                <w:lang w:eastAsia="uk-UA"/>
              </w:rPr>
            </w:pPr>
            <w:r w:rsidRPr="00E855E4">
              <w:rPr>
                <w:rFonts w:eastAsia="Times New Roman"/>
                <w:lang w:eastAsia="uk-UA"/>
              </w:rPr>
              <w:t>Повторне голосування неможливе умисно</w:t>
            </w:r>
          </w:p>
        </w:tc>
      </w:tr>
      <w:tr w:rsidR="00E855E4" w:rsidRPr="00E855E4" w14:paraId="7AFDA01B"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5D587051" w14:textId="5E5A48F6" w:rsidR="00E855E4" w:rsidRPr="00E855E4" w:rsidRDefault="00E855E4" w:rsidP="00E855E4">
            <w:pPr>
              <w:pStyle w:val="TableText"/>
              <w:rPr>
                <w:rFonts w:eastAsia="Times New Roman"/>
                <w:lang w:eastAsia="uk-UA"/>
              </w:rPr>
            </w:pPr>
            <w:r w:rsidRPr="00E855E4">
              <w:rPr>
                <w:rFonts w:eastAsia="Times New Roman"/>
                <w:lang w:eastAsia="uk-UA"/>
              </w:rPr>
              <w:t>Опитування завершено</w:t>
            </w:r>
          </w:p>
        </w:tc>
        <w:tc>
          <w:tcPr>
            <w:tcW w:w="1579" w:type="pct"/>
            <w:tcBorders>
              <w:top w:val="nil"/>
              <w:left w:val="nil"/>
              <w:bottom w:val="single" w:sz="4" w:space="0" w:color="auto"/>
              <w:right w:val="single" w:sz="4" w:space="0" w:color="auto"/>
            </w:tcBorders>
            <w:shd w:val="clear" w:color="auto" w:fill="auto"/>
            <w:noWrap/>
            <w:vAlign w:val="bottom"/>
            <w:hideMark/>
          </w:tcPr>
          <w:p w14:paraId="24D9CC36" w14:textId="77777777" w:rsidR="00E855E4" w:rsidRPr="00E855E4" w:rsidRDefault="00E855E4" w:rsidP="00E855E4">
            <w:pPr>
              <w:pStyle w:val="TableText"/>
              <w:rPr>
                <w:rFonts w:eastAsia="Times New Roman"/>
                <w:lang w:eastAsia="uk-UA"/>
              </w:rPr>
            </w:pPr>
            <w:r w:rsidRPr="00E855E4">
              <w:rPr>
                <w:rFonts w:eastAsia="Times New Roman"/>
                <w:lang w:eastAsia="uk-UA"/>
              </w:rPr>
              <w:t>Минув встановлений дедлайн</w:t>
            </w:r>
          </w:p>
        </w:tc>
        <w:tc>
          <w:tcPr>
            <w:tcW w:w="1789" w:type="pct"/>
            <w:tcBorders>
              <w:top w:val="nil"/>
              <w:left w:val="nil"/>
              <w:bottom w:val="single" w:sz="4" w:space="0" w:color="auto"/>
              <w:right w:val="single" w:sz="4" w:space="0" w:color="auto"/>
            </w:tcBorders>
            <w:shd w:val="clear" w:color="auto" w:fill="auto"/>
            <w:noWrap/>
            <w:vAlign w:val="bottom"/>
            <w:hideMark/>
          </w:tcPr>
          <w:p w14:paraId="527C05F6" w14:textId="77777777" w:rsidR="00E855E4" w:rsidRPr="00E855E4" w:rsidRDefault="00E855E4" w:rsidP="00E855E4">
            <w:pPr>
              <w:pStyle w:val="TableText"/>
              <w:rPr>
                <w:rFonts w:eastAsia="Times New Roman"/>
                <w:lang w:eastAsia="uk-UA"/>
              </w:rPr>
            </w:pPr>
            <w:r w:rsidRPr="00E855E4">
              <w:rPr>
                <w:rFonts w:eastAsia="Times New Roman"/>
                <w:lang w:eastAsia="uk-UA"/>
              </w:rPr>
              <w:t>Перегляд результатів залишається доступним</w:t>
            </w:r>
          </w:p>
        </w:tc>
      </w:tr>
      <w:tr w:rsidR="00E855E4" w:rsidRPr="00E855E4" w14:paraId="54F37D70"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6EF421AB" w14:textId="50C90C64" w:rsidR="00E855E4" w:rsidRPr="00E855E4" w:rsidRDefault="00E855E4" w:rsidP="00E855E4">
            <w:pPr>
              <w:pStyle w:val="TableText"/>
              <w:rPr>
                <w:rFonts w:eastAsia="Times New Roman"/>
                <w:lang w:eastAsia="uk-UA"/>
              </w:rPr>
            </w:pPr>
            <w:r w:rsidRPr="00E855E4">
              <w:rPr>
                <w:rFonts w:eastAsia="Times New Roman"/>
                <w:lang w:eastAsia="uk-UA"/>
              </w:rPr>
              <w:t>Введіть назву</w:t>
            </w:r>
          </w:p>
        </w:tc>
        <w:tc>
          <w:tcPr>
            <w:tcW w:w="1579" w:type="pct"/>
            <w:tcBorders>
              <w:top w:val="nil"/>
              <w:left w:val="nil"/>
              <w:bottom w:val="single" w:sz="4" w:space="0" w:color="auto"/>
              <w:right w:val="single" w:sz="4" w:space="0" w:color="auto"/>
            </w:tcBorders>
            <w:shd w:val="clear" w:color="auto" w:fill="auto"/>
            <w:noWrap/>
            <w:vAlign w:val="bottom"/>
            <w:hideMark/>
          </w:tcPr>
          <w:p w14:paraId="26BC92AF" w14:textId="77777777" w:rsidR="00E855E4" w:rsidRPr="00E855E4" w:rsidRDefault="00E855E4" w:rsidP="00E855E4">
            <w:pPr>
              <w:pStyle w:val="TableText"/>
              <w:rPr>
                <w:rFonts w:eastAsia="Times New Roman"/>
                <w:lang w:eastAsia="uk-UA"/>
              </w:rPr>
            </w:pPr>
            <w:r w:rsidRPr="00E855E4">
              <w:rPr>
                <w:rFonts w:eastAsia="Times New Roman"/>
                <w:lang w:eastAsia="uk-UA"/>
              </w:rPr>
              <w:t>Форма відправлена з порожнім полем</w:t>
            </w:r>
          </w:p>
        </w:tc>
        <w:tc>
          <w:tcPr>
            <w:tcW w:w="1789" w:type="pct"/>
            <w:tcBorders>
              <w:top w:val="nil"/>
              <w:left w:val="nil"/>
              <w:bottom w:val="single" w:sz="4" w:space="0" w:color="auto"/>
              <w:right w:val="single" w:sz="4" w:space="0" w:color="auto"/>
            </w:tcBorders>
            <w:shd w:val="clear" w:color="auto" w:fill="auto"/>
            <w:noWrap/>
            <w:vAlign w:val="bottom"/>
            <w:hideMark/>
          </w:tcPr>
          <w:p w14:paraId="2B541D44" w14:textId="3D3CC3C1" w:rsidR="00E855E4" w:rsidRPr="00E855E4" w:rsidRDefault="00E855E4" w:rsidP="00E855E4">
            <w:pPr>
              <w:pStyle w:val="TableText"/>
              <w:rPr>
                <w:rFonts w:eastAsia="Times New Roman"/>
                <w:lang w:eastAsia="uk-UA"/>
              </w:rPr>
            </w:pPr>
            <w:r w:rsidRPr="00E855E4">
              <w:rPr>
                <w:rFonts w:eastAsia="Times New Roman"/>
                <w:lang w:eastAsia="uk-UA"/>
              </w:rPr>
              <w:t>Заповнити обов</w:t>
            </w:r>
            <w:r w:rsidR="002E0933">
              <w:rPr>
                <w:rFonts w:eastAsia="Times New Roman"/>
                <w:lang w:eastAsia="uk-UA"/>
              </w:rPr>
              <w:t>’</w:t>
            </w:r>
            <w:r w:rsidRPr="00E855E4">
              <w:rPr>
                <w:rFonts w:eastAsia="Times New Roman"/>
                <w:lang w:eastAsia="uk-UA"/>
              </w:rPr>
              <w:t>язкове поле</w:t>
            </w:r>
          </w:p>
        </w:tc>
      </w:tr>
      <w:tr w:rsidR="00E855E4" w:rsidRPr="00E855E4" w14:paraId="17148254"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1C201352" w14:textId="67BB557F" w:rsidR="00E855E4" w:rsidRPr="00E855E4" w:rsidRDefault="00E855E4" w:rsidP="00E855E4">
            <w:pPr>
              <w:pStyle w:val="TableText"/>
              <w:rPr>
                <w:rFonts w:eastAsia="Times New Roman"/>
                <w:lang w:eastAsia="uk-UA"/>
              </w:rPr>
            </w:pPr>
            <w:r w:rsidRPr="00E855E4">
              <w:rPr>
                <w:rFonts w:eastAsia="Times New Roman"/>
                <w:lang w:eastAsia="uk-UA"/>
              </w:rPr>
              <w:t>Акаунт заблоковано</w:t>
            </w:r>
          </w:p>
        </w:tc>
        <w:tc>
          <w:tcPr>
            <w:tcW w:w="1579" w:type="pct"/>
            <w:tcBorders>
              <w:top w:val="nil"/>
              <w:left w:val="nil"/>
              <w:bottom w:val="single" w:sz="4" w:space="0" w:color="auto"/>
              <w:right w:val="single" w:sz="4" w:space="0" w:color="auto"/>
            </w:tcBorders>
            <w:shd w:val="clear" w:color="auto" w:fill="auto"/>
            <w:noWrap/>
            <w:vAlign w:val="bottom"/>
            <w:hideMark/>
          </w:tcPr>
          <w:p w14:paraId="1591FE45" w14:textId="77777777" w:rsidR="00E855E4" w:rsidRPr="00E855E4" w:rsidRDefault="00E855E4" w:rsidP="00E855E4">
            <w:pPr>
              <w:pStyle w:val="TableText"/>
              <w:rPr>
                <w:rFonts w:eastAsia="Times New Roman"/>
                <w:lang w:eastAsia="uk-UA"/>
              </w:rPr>
            </w:pPr>
            <w:r w:rsidRPr="00E855E4">
              <w:rPr>
                <w:rFonts w:eastAsia="Times New Roman"/>
                <w:lang w:eastAsia="uk-UA"/>
              </w:rPr>
              <w:t>Адміністратор заблокував обліковий запис</w:t>
            </w:r>
          </w:p>
        </w:tc>
        <w:tc>
          <w:tcPr>
            <w:tcW w:w="1789" w:type="pct"/>
            <w:tcBorders>
              <w:top w:val="nil"/>
              <w:left w:val="nil"/>
              <w:bottom w:val="single" w:sz="4" w:space="0" w:color="auto"/>
              <w:right w:val="single" w:sz="4" w:space="0" w:color="auto"/>
            </w:tcBorders>
            <w:shd w:val="clear" w:color="auto" w:fill="auto"/>
            <w:noWrap/>
            <w:vAlign w:val="bottom"/>
            <w:hideMark/>
          </w:tcPr>
          <w:p w14:paraId="1CD44980" w14:textId="77777777" w:rsidR="00E855E4" w:rsidRPr="00E855E4" w:rsidRDefault="00E855E4" w:rsidP="00E855E4">
            <w:pPr>
              <w:pStyle w:val="TableText"/>
              <w:rPr>
                <w:rFonts w:eastAsia="Times New Roman"/>
                <w:lang w:eastAsia="uk-UA"/>
              </w:rPr>
            </w:pPr>
            <w:r w:rsidRPr="00E855E4">
              <w:rPr>
                <w:rFonts w:eastAsia="Times New Roman"/>
                <w:lang w:eastAsia="uk-UA"/>
              </w:rPr>
              <w:t>Звернутися до адміністратора системи</w:t>
            </w:r>
          </w:p>
        </w:tc>
      </w:tr>
      <w:tr w:rsidR="00E855E4" w:rsidRPr="00E855E4" w14:paraId="6CFE088E" w14:textId="77777777" w:rsidTr="00671CB4">
        <w:trPr>
          <w:trHeight w:val="300"/>
        </w:trPr>
        <w:tc>
          <w:tcPr>
            <w:tcW w:w="1632" w:type="pct"/>
            <w:tcBorders>
              <w:top w:val="nil"/>
              <w:left w:val="single" w:sz="4" w:space="0" w:color="auto"/>
              <w:bottom w:val="single" w:sz="4" w:space="0" w:color="auto"/>
              <w:right w:val="single" w:sz="4" w:space="0" w:color="auto"/>
            </w:tcBorders>
            <w:shd w:val="clear" w:color="auto" w:fill="auto"/>
            <w:noWrap/>
            <w:vAlign w:val="bottom"/>
            <w:hideMark/>
          </w:tcPr>
          <w:p w14:paraId="08D8874B" w14:textId="5D4B73BF" w:rsidR="00E855E4" w:rsidRPr="00E855E4" w:rsidRDefault="00E855E4" w:rsidP="00E855E4">
            <w:pPr>
              <w:pStyle w:val="TableText"/>
              <w:rPr>
                <w:rFonts w:eastAsia="Times New Roman"/>
                <w:lang w:eastAsia="uk-UA"/>
              </w:rPr>
            </w:pPr>
            <w:r w:rsidRPr="00E855E4">
              <w:rPr>
                <w:rFonts w:eastAsia="Times New Roman"/>
                <w:lang w:eastAsia="uk-UA"/>
              </w:rPr>
              <w:t>Доступ заборонено</w:t>
            </w:r>
          </w:p>
        </w:tc>
        <w:tc>
          <w:tcPr>
            <w:tcW w:w="1579" w:type="pct"/>
            <w:tcBorders>
              <w:top w:val="nil"/>
              <w:left w:val="nil"/>
              <w:bottom w:val="single" w:sz="4" w:space="0" w:color="auto"/>
              <w:right w:val="single" w:sz="4" w:space="0" w:color="auto"/>
            </w:tcBorders>
            <w:shd w:val="clear" w:color="auto" w:fill="auto"/>
            <w:noWrap/>
            <w:vAlign w:val="bottom"/>
            <w:hideMark/>
          </w:tcPr>
          <w:p w14:paraId="75CAF341" w14:textId="77777777" w:rsidR="00E855E4" w:rsidRPr="00E855E4" w:rsidRDefault="00E855E4" w:rsidP="00E855E4">
            <w:pPr>
              <w:pStyle w:val="TableText"/>
              <w:rPr>
                <w:rFonts w:eastAsia="Times New Roman"/>
                <w:lang w:eastAsia="uk-UA"/>
              </w:rPr>
            </w:pPr>
            <w:r w:rsidRPr="00E855E4">
              <w:rPr>
                <w:rFonts w:eastAsia="Times New Roman"/>
                <w:lang w:eastAsia="uk-UA"/>
              </w:rPr>
              <w:t>Спроба відкрити захищений маршрут без прав</w:t>
            </w:r>
          </w:p>
        </w:tc>
        <w:tc>
          <w:tcPr>
            <w:tcW w:w="1789" w:type="pct"/>
            <w:tcBorders>
              <w:top w:val="nil"/>
              <w:left w:val="nil"/>
              <w:bottom w:val="single" w:sz="4" w:space="0" w:color="auto"/>
              <w:right w:val="single" w:sz="4" w:space="0" w:color="auto"/>
            </w:tcBorders>
            <w:shd w:val="clear" w:color="auto" w:fill="auto"/>
            <w:noWrap/>
            <w:vAlign w:val="bottom"/>
            <w:hideMark/>
          </w:tcPr>
          <w:p w14:paraId="05E2E87F" w14:textId="77777777" w:rsidR="00E855E4" w:rsidRPr="00E855E4" w:rsidRDefault="00E855E4" w:rsidP="00E855E4">
            <w:pPr>
              <w:pStyle w:val="TableText"/>
              <w:rPr>
                <w:rFonts w:eastAsia="Times New Roman"/>
                <w:lang w:eastAsia="uk-UA"/>
              </w:rPr>
            </w:pPr>
            <w:r w:rsidRPr="00E855E4">
              <w:rPr>
                <w:rFonts w:eastAsia="Times New Roman"/>
                <w:lang w:eastAsia="uk-UA"/>
              </w:rPr>
              <w:t>Увійти з обліковим записом із відповідними правами</w:t>
            </w:r>
          </w:p>
        </w:tc>
      </w:tr>
    </w:tbl>
    <w:p w14:paraId="73387249" w14:textId="2596C525" w:rsidR="00644E43" w:rsidRPr="00AA6307" w:rsidRDefault="002B44E1" w:rsidP="00893695">
      <w:pPr>
        <w:pStyle w:val="afff2"/>
      </w:pPr>
      <w:r w:rsidRPr="002B44E1">
        <w:t>Розроблений інтерфейс користувача забезпечує інтуїтивну навігацію та мінімальний поріг входу для нових учасників, оскільки всі ключові дії доступні не більш ніж за три кліки від головної сторінки. Поєднання адаптивного дизайну, підтримки двох мов, темної та світлої теми, соціального компонента та захищеної адміністративної панелі формує повноцінну екосистему, яка покриває весь спектр потреб як звичайних користувачів, так і адміністраторів системи, роблячи застосунок придатним до самостійного освоєння без залучення технічних спеціалістів.</w:t>
      </w:r>
      <w:r w:rsidR="00644E43" w:rsidRPr="00AA6307">
        <w:t xml:space="preserve"> </w:t>
      </w:r>
    </w:p>
    <w:p w14:paraId="062CEB5A" w14:textId="77777777" w:rsidR="005A4EC4" w:rsidRDefault="00315A06" w:rsidP="004615D2">
      <w:pPr>
        <w:pStyle w:val="2"/>
        <w:rPr>
          <w:rFonts w:eastAsia="Times New Roman"/>
        </w:rPr>
      </w:pPr>
      <w:bookmarkStart w:id="59" w:name="_Toc231940450"/>
      <w:r w:rsidRPr="00315A06">
        <w:rPr>
          <w:rFonts w:eastAsia="Times New Roman"/>
        </w:rPr>
        <w:lastRenderedPageBreak/>
        <w:t>Тестування надійності та оцінка ефективності роботи системи</w:t>
      </w:r>
      <w:bookmarkEnd w:id="59"/>
    </w:p>
    <w:p w14:paraId="3D423ACF" w14:textId="66851199" w:rsidR="00FB4513" w:rsidRDefault="00021C90" w:rsidP="00021C90">
      <w:r w:rsidRPr="00021C90">
        <w:t>Тестування системи проводилось у реальному браузерному середовищі шляхом перевірки всіх доступних сценаріїв взаємодії з інтерфейсом, включаючи модулі автентифікації, створення та проходження опитувань, систему Anti-Fraud, механізм відновлення пароля, соціальний компонент та адміністративну панель керування.</w:t>
      </w:r>
    </w:p>
    <w:p w14:paraId="5A1DB530" w14:textId="32A4D9C9" w:rsidR="00021C90" w:rsidRPr="00021C90" w:rsidRDefault="00021C90" w:rsidP="00021C90">
      <w:r w:rsidRPr="00021C90">
        <w:t>У процесі тестування модуля автентифікації при спробі зареєструватись із вже існуючим email система відображає повідомлення про помилку безпосередньо під відповідним полем форми, не допускаючи створення дублікатів облікових записів. При введенні пароля, що не відповідає встановленим вимогам безпеки, або при залишенні поля порожнім, форма підсвічує відповідне поле червоним кольором та блокує відправлення до моменту виправлення помилки користувачем.</w:t>
      </w:r>
    </w:p>
    <w:p w14:paraId="5FB6AA53" w14:textId="77777777" w:rsidR="00A730FE" w:rsidRDefault="00BF0537" w:rsidP="00A730FE">
      <w:pPr>
        <w:pStyle w:val="afff3"/>
      </w:pPr>
      <w:r w:rsidRPr="00BF0537">
        <w:drawing>
          <wp:inline distT="0" distB="0" distL="0" distR="0" wp14:anchorId="02EB2EF7" wp14:editId="0C91DC75">
            <wp:extent cx="2107470" cy="3476624"/>
            <wp:effectExtent l="0" t="0" r="762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14533" cy="3488275"/>
                    </a:xfrm>
                    <a:prstGeom prst="rect">
                      <a:avLst/>
                    </a:prstGeom>
                  </pic:spPr>
                </pic:pic>
              </a:graphicData>
            </a:graphic>
          </wp:inline>
        </w:drawing>
      </w:r>
      <w:r w:rsidR="00A730FE" w:rsidRPr="00A730FE">
        <w:t xml:space="preserve"> </w:t>
      </w:r>
      <w:r w:rsidR="00A730FE" w:rsidRPr="00A730FE">
        <w:drawing>
          <wp:inline distT="0" distB="0" distL="0" distR="0" wp14:anchorId="33E18A4B" wp14:editId="23672E5C">
            <wp:extent cx="2418876" cy="3475818"/>
            <wp:effectExtent l="0" t="0" r="635"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28253" cy="3489292"/>
                    </a:xfrm>
                    <a:prstGeom prst="rect">
                      <a:avLst/>
                    </a:prstGeom>
                  </pic:spPr>
                </pic:pic>
              </a:graphicData>
            </a:graphic>
          </wp:inline>
        </w:drawing>
      </w:r>
    </w:p>
    <w:p w14:paraId="2917B4A3" w14:textId="574DE90B" w:rsidR="00460DA2" w:rsidRPr="00A730FE" w:rsidRDefault="00A730FE" w:rsidP="00A730FE">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11</w:t>
      </w:r>
      <w:r w:rsidR="006B18DD">
        <w:fldChar w:fldCharType="end"/>
      </w:r>
      <w:r>
        <w:t xml:space="preserve"> </w:t>
      </w:r>
      <w:r w:rsidRPr="00A730FE">
        <w:t>Відображення помилок валідації при реєстрації та вході</w:t>
      </w:r>
    </w:p>
    <w:p w14:paraId="0B9098B5" w14:textId="17682F6C" w:rsidR="00460DA2" w:rsidRDefault="00460DA2" w:rsidP="00006667">
      <w:r>
        <w:t>Як видно з рисунку 2.</w:t>
      </w:r>
      <w:r w:rsidR="00D53305">
        <w:rPr>
          <w:lang w:val="en-US"/>
        </w:rPr>
        <w:t>11</w:t>
      </w:r>
      <w:r>
        <w:t>, система реагує на некоректне введення миттєво, без відправлення запиту на сервер, що знижує зайве навантаження на бекенд та одночасно надає користувачеві зрозумілий зворотний зв</w:t>
      </w:r>
      <w:r w:rsidR="002E0933">
        <w:t>’</w:t>
      </w:r>
      <w:r>
        <w:t xml:space="preserve">язок. При вході з невірним паролем або email система відображає сповіщення про </w:t>
      </w:r>
      <w:r>
        <w:lastRenderedPageBreak/>
        <w:t>помилку та не надає доступу до захищених розділів, не розкриваючи при цьому, яке саме поле введено невірно, що є стандартною практикою безпеки.</w:t>
      </w:r>
    </w:p>
    <w:p w14:paraId="453F0A8E" w14:textId="6BFD041B" w:rsidR="00460DA2" w:rsidRDefault="00460DA2" w:rsidP="00460DA2">
      <w:r>
        <w:t>У ході тестування функціоналу відновлення пароля перевірявся повний цикл процедури, від введення email до успішного оновлення пароля. При введенні email, який не зареєстровано в системі, застосунок відображає нейтральне інформаційне повідомлення про те, що якщо такий обліковий запис існує — лист надіслано, що запобігає розкриттю переліку зареєстрованих адрес. При введенні коректного email на пошту надходить лист із шестизначним кодом підтвердження. Введення простроченого або некоректного коду призводить до відображення відповідної помилки без можливості продовження процедури.</w:t>
      </w:r>
    </w:p>
    <w:p w14:paraId="060B5677" w14:textId="77777777" w:rsidR="00C56F75" w:rsidRDefault="006946D2" w:rsidP="00C56F75">
      <w:pPr>
        <w:pStyle w:val="afff3"/>
      </w:pPr>
      <w:r w:rsidRPr="006946D2">
        <w:drawing>
          <wp:inline distT="0" distB="0" distL="0" distR="0" wp14:anchorId="1DA5390C" wp14:editId="51CD1E12">
            <wp:extent cx="3105150" cy="3280234"/>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1041" cy="3286457"/>
                    </a:xfrm>
                    <a:prstGeom prst="rect">
                      <a:avLst/>
                    </a:prstGeom>
                  </pic:spPr>
                </pic:pic>
              </a:graphicData>
            </a:graphic>
          </wp:inline>
        </w:drawing>
      </w:r>
      <w:r w:rsidR="00C56F75" w:rsidRPr="00C56F75">
        <w:t xml:space="preserve"> </w:t>
      </w:r>
      <w:r w:rsidR="00C56F75" w:rsidRPr="00C56F75">
        <w:drawing>
          <wp:inline distT="0" distB="0" distL="0" distR="0" wp14:anchorId="06EC62AA" wp14:editId="191D64C7">
            <wp:extent cx="2474553" cy="3275783"/>
            <wp:effectExtent l="0" t="0" r="2540" b="127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82074" cy="3285739"/>
                    </a:xfrm>
                    <a:prstGeom prst="rect">
                      <a:avLst/>
                    </a:prstGeom>
                  </pic:spPr>
                </pic:pic>
              </a:graphicData>
            </a:graphic>
          </wp:inline>
        </w:drawing>
      </w:r>
    </w:p>
    <w:p w14:paraId="567A5477" w14:textId="108A421B" w:rsidR="00460DA2" w:rsidRPr="00C56F75" w:rsidRDefault="00C56F75" w:rsidP="00C56F75">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12</w:t>
      </w:r>
      <w:r w:rsidR="006B18DD">
        <w:fldChar w:fldCharType="end"/>
      </w:r>
      <w:r>
        <w:t xml:space="preserve"> </w:t>
      </w:r>
      <w:r w:rsidRPr="00C56F75">
        <w:t>Процес відновлення пароля</w:t>
      </w:r>
    </w:p>
    <w:p w14:paraId="698639EF" w14:textId="3E6F8BD4" w:rsidR="00460DA2" w:rsidRDefault="00A05C06" w:rsidP="00C56F75">
      <w:r>
        <w:t>На р</w:t>
      </w:r>
      <w:r w:rsidR="00460DA2">
        <w:t>исунок 2.</w:t>
      </w:r>
      <w:r w:rsidR="00C56F75">
        <w:t>12</w:t>
      </w:r>
      <w:r w:rsidR="00460DA2">
        <w:t xml:space="preserve"> </w:t>
      </w:r>
      <w:r>
        <w:t>продемонстровано</w:t>
      </w:r>
      <w:r w:rsidR="00460DA2">
        <w:t>, що процедура відновлення пароля реалізована з дотриманням стандартів безпеки та не розкриває зайвої інформації потенційному зловмиснику. Після успішного введення коду користувач отримує можливість встановити новий пароль, який також проходить перевірку на відповідність вимогам складності до моменту відправлення.</w:t>
      </w:r>
    </w:p>
    <w:p w14:paraId="34A0A835" w14:textId="63DE8260" w:rsidR="00460DA2" w:rsidRDefault="00460DA2" w:rsidP="00FE3807">
      <w:r>
        <w:lastRenderedPageBreak/>
        <w:t>При спробі створити опитування з порожньою назвою система підсвічує поле Назва червоним кольором та відображає під ним текст із відповідним повідомленням. Кнопка Створити не виконує жодних запитів до сервера, допоки форма містить помилки. При спробі видалити єдине питання виводиться повідомлення, яке інформує користувача про те, що опитування повинно містити хоча б одне питання.</w:t>
      </w:r>
    </w:p>
    <w:p w14:paraId="596D3A07" w14:textId="77777777" w:rsidR="00FE3807" w:rsidRDefault="00031962" w:rsidP="00FE3807">
      <w:pPr>
        <w:pStyle w:val="afff3"/>
        <w:keepNext/>
      </w:pPr>
      <w:r w:rsidRPr="00AA41C2">
        <w:drawing>
          <wp:inline distT="0" distB="0" distL="0" distR="0" wp14:anchorId="1179AECF" wp14:editId="0433E34A">
            <wp:extent cx="3029354" cy="4533900"/>
            <wp:effectExtent l="0" t="0" r="0" b="0"/>
            <wp:docPr id="487" name="Рисунок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31342" cy="4686540"/>
                    </a:xfrm>
                    <a:prstGeom prst="rect">
                      <a:avLst/>
                    </a:prstGeom>
                  </pic:spPr>
                </pic:pic>
              </a:graphicData>
            </a:graphic>
          </wp:inline>
        </w:drawing>
      </w:r>
      <w:r w:rsidR="00FE3807">
        <w:drawing>
          <wp:inline distT="0" distB="0" distL="0" distR="0" wp14:anchorId="36CEA3EB" wp14:editId="76FF6647">
            <wp:extent cx="3053715" cy="384720"/>
            <wp:effectExtent l="0" t="0" r="0" b="0"/>
            <wp:docPr id="489" name="Рисунок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3650" cy="431326"/>
                    </a:xfrm>
                    <a:prstGeom prst="rect">
                      <a:avLst/>
                    </a:prstGeom>
                  </pic:spPr>
                </pic:pic>
              </a:graphicData>
            </a:graphic>
          </wp:inline>
        </w:drawing>
      </w:r>
    </w:p>
    <w:p w14:paraId="7A9E4795" w14:textId="00293428" w:rsidR="00460DA2" w:rsidRPr="00FE3807" w:rsidRDefault="00FE3807" w:rsidP="00FE3807">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13</w:t>
      </w:r>
      <w:r w:rsidR="006B18DD">
        <w:fldChar w:fldCharType="end"/>
      </w:r>
      <w:r w:rsidRPr="00FE3807">
        <w:t xml:space="preserve"> Валідація форми створення опитування</w:t>
      </w:r>
    </w:p>
    <w:p w14:paraId="252D13B8" w14:textId="725B8AD8" w:rsidR="00460DA2" w:rsidRDefault="00460DA2" w:rsidP="00460DA2">
      <w:r>
        <w:t>При виборі типу доступу Приватне динамічно з</w:t>
      </w:r>
      <w:r w:rsidR="002E0933">
        <w:t>’</w:t>
      </w:r>
      <w:r>
        <w:t>являється поле для введення пароля. Якщо пароль містить менше чотирьох символів, система відображає відповідну помилку. Якщо пароль складається лише з цифр без жодної літери — повідомляє про необхідність додати хоча б одну літеру. Усі поля з питаннями та варіантами відповідей також підлягають обов</w:t>
      </w:r>
      <w:r w:rsidR="002E0933">
        <w:t>’</w:t>
      </w:r>
      <w:r>
        <w:t xml:space="preserve">язковій </w:t>
      </w:r>
      <w:r>
        <w:lastRenderedPageBreak/>
        <w:t>валідації, а порожній текст питання або варіанту відповіді підсвічується червоним із блокуванням відправлення форми.</w:t>
      </w:r>
    </w:p>
    <w:p w14:paraId="403A6C01" w14:textId="77777777" w:rsidR="009B591E" w:rsidRDefault="009B591E" w:rsidP="009B591E">
      <w:pPr>
        <w:pStyle w:val="afff3"/>
        <w:keepNext/>
      </w:pPr>
      <w:r w:rsidRPr="00CD2BB1">
        <w:drawing>
          <wp:inline distT="0" distB="0" distL="0" distR="0" wp14:anchorId="33504B87" wp14:editId="07BD8546">
            <wp:extent cx="5521340" cy="2200275"/>
            <wp:effectExtent l="0" t="0" r="3175" b="0"/>
            <wp:docPr id="488" name="Рисунок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25830" cy="2241915"/>
                    </a:xfrm>
                    <a:prstGeom prst="rect">
                      <a:avLst/>
                    </a:prstGeom>
                  </pic:spPr>
                </pic:pic>
              </a:graphicData>
            </a:graphic>
          </wp:inline>
        </w:drawing>
      </w:r>
    </w:p>
    <w:p w14:paraId="75FFE032" w14:textId="206E4DD5" w:rsidR="00460DA2" w:rsidRDefault="009B591E" w:rsidP="009B591E">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14</w:t>
      </w:r>
      <w:r w:rsidR="006B18DD">
        <w:fldChar w:fldCharType="end"/>
      </w:r>
      <w:r w:rsidRPr="009B591E">
        <w:t xml:space="preserve"> Тестування створення приватного опитування</w:t>
      </w:r>
    </w:p>
    <w:p w14:paraId="7448CF9A" w14:textId="098B2CED" w:rsidR="00460DA2" w:rsidRDefault="00460DA2" w:rsidP="00460DA2">
      <w:r>
        <w:t>Як видно з рисунку 2.1</w:t>
      </w:r>
      <w:r w:rsidR="009B591E">
        <w:t>4</w:t>
      </w:r>
      <w:r>
        <w:t>, динамічна зміна структури форми відбувається без перезавантаження сторінки, а повідомлення про помилки з</w:t>
      </w:r>
      <w:r w:rsidR="002E0933">
        <w:t>’</w:t>
      </w:r>
      <w:r>
        <w:t xml:space="preserve">являються одразу при відхиленні введених даних від встановлених правил. </w:t>
      </w:r>
    </w:p>
    <w:p w14:paraId="0CABD0AA" w14:textId="77777777" w:rsidR="00A85A02" w:rsidRDefault="008D30F4" w:rsidP="00A85A02">
      <w:pPr>
        <w:pStyle w:val="afff3"/>
        <w:keepNext/>
      </w:pPr>
      <w:r w:rsidRPr="0060348E">
        <w:drawing>
          <wp:inline distT="0" distB="0" distL="0" distR="0" wp14:anchorId="44B23AD7" wp14:editId="735DF3B7">
            <wp:extent cx="5267169" cy="3686175"/>
            <wp:effectExtent l="0" t="0" r="0" b="0"/>
            <wp:docPr id="493" name="Рисунок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5076" cy="3719702"/>
                    </a:xfrm>
                    <a:prstGeom prst="rect">
                      <a:avLst/>
                    </a:prstGeom>
                  </pic:spPr>
                </pic:pic>
              </a:graphicData>
            </a:graphic>
          </wp:inline>
        </w:drawing>
      </w:r>
    </w:p>
    <w:p w14:paraId="63DF5C66" w14:textId="5E7BD89A" w:rsidR="00460DA2" w:rsidRDefault="00A85A02" w:rsidP="00A460E8">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15</w:t>
      </w:r>
      <w:r w:rsidR="006B18DD">
        <w:fldChar w:fldCharType="end"/>
      </w:r>
      <w:r w:rsidRPr="00A85A02">
        <w:t xml:space="preserve"> </w:t>
      </w:r>
      <w:r w:rsidRPr="00A460E8">
        <w:t>Некоректний</w:t>
      </w:r>
      <w:r w:rsidRPr="00A85A02">
        <w:t xml:space="preserve"> пароль для приватного опитування</w:t>
      </w:r>
    </w:p>
    <w:p w14:paraId="19091E7C" w14:textId="37A06869" w:rsidR="00460DA2" w:rsidRDefault="00BC5FA2" w:rsidP="00FA241E">
      <w:r w:rsidRPr="00BC5FA2">
        <w:t xml:space="preserve">При відкритті приватного опитування система відображає модальне вікно з полем для введення пароля. У разі введення невірного пароля </w:t>
      </w:r>
      <w:r w:rsidRPr="00BC5FA2">
        <w:lastRenderedPageBreak/>
        <w:t>з</w:t>
      </w:r>
      <w:r w:rsidR="002E0933">
        <w:t>’</w:t>
      </w:r>
      <w:r w:rsidRPr="00BC5FA2">
        <w:t>являється відповідне повідомлення та відображається кількість спроб, що залишилась</w:t>
      </w:r>
      <w:r>
        <w:t>, зображено на рисунку 2</w:t>
      </w:r>
      <w:r w:rsidR="00FA241E">
        <w:t>.15</w:t>
      </w:r>
      <w:r w:rsidRPr="00BC5FA2">
        <w:t>.</w:t>
      </w:r>
      <w:r w:rsidR="00FA241E">
        <w:t xml:space="preserve"> </w:t>
      </w:r>
      <w:r w:rsidR="00460DA2">
        <w:t>Після десяти послідовних невдалих спроб система повністю блокує доступ із повідомленням про необхідність зачекати певний час, де замість статичного значення підставляється реальний залишок часу блокування, обчислений на основі TTL з Redis. Кнопка підтвердження при цьому стає неактивною. Якщо заблокований користувач виходить з облікового запису та намагається зайти анонімно, система розпізнає його за ідентифікатором браузера та відображає те саме повідомлення про блокування.</w:t>
      </w:r>
    </w:p>
    <w:p w14:paraId="0DE33160" w14:textId="6119EFCB" w:rsidR="00460DA2" w:rsidRDefault="00460DA2" w:rsidP="00460DA2">
      <w:r>
        <w:t>При спробі проголосувати повторно система повертає відповідне повідомлення та не зараховує голос. Це стосується як авторизованих користувачів, де перевірка виконується за userId, так і анонімних, де перевірка відбувається за cookieId та fingerprint. При очищенні cookie та повторній спробі система розпізнає пристрій за fingerprint та так само відхиляє голосування, підтверджуючи надійність багаторівневого захисту модуля Anti-Fraud.</w:t>
      </w:r>
    </w:p>
    <w:p w14:paraId="374DCCBF" w14:textId="77777777" w:rsidR="006E251B" w:rsidRDefault="006E251B" w:rsidP="006E251B">
      <w:pPr>
        <w:pStyle w:val="afff3"/>
        <w:keepNext/>
      </w:pPr>
      <w:r w:rsidRPr="006E251B">
        <w:drawing>
          <wp:inline distT="0" distB="0" distL="0" distR="0" wp14:anchorId="1B86F98D" wp14:editId="105FD64E">
            <wp:extent cx="4229100" cy="3149561"/>
            <wp:effectExtent l="0" t="0" r="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33994" cy="3153206"/>
                    </a:xfrm>
                    <a:prstGeom prst="rect">
                      <a:avLst/>
                    </a:prstGeom>
                  </pic:spPr>
                </pic:pic>
              </a:graphicData>
            </a:graphic>
          </wp:inline>
        </w:drawing>
      </w:r>
    </w:p>
    <w:p w14:paraId="731A5D80" w14:textId="00795678" w:rsidR="00460DA2" w:rsidRDefault="006E251B" w:rsidP="006E251B">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16</w:t>
      </w:r>
      <w:r w:rsidR="006B18DD">
        <w:fldChar w:fldCharType="end"/>
      </w:r>
      <w:r>
        <w:t xml:space="preserve"> </w:t>
      </w:r>
      <w:r w:rsidRPr="006E251B">
        <w:t>Повторне голосування та завершене опитування</w:t>
      </w:r>
    </w:p>
    <w:p w14:paraId="7642038C" w14:textId="1CD182AC" w:rsidR="00460DA2" w:rsidRDefault="00460DA2" w:rsidP="00256E33">
      <w:r>
        <w:t>Рисунок 2.1</w:t>
      </w:r>
      <w:r w:rsidR="006E251B">
        <w:t>6</w:t>
      </w:r>
      <w:r>
        <w:t xml:space="preserve"> наочно підтверджує, що система Anti-Fraud функціонує коректно та надійно блокує будь-які спроби фальсифікації результатів. Спроба </w:t>
      </w:r>
      <w:r>
        <w:lastRenderedPageBreak/>
        <w:t>проголосувати в деактивованому або завершеному опитуванні призводить до відображення відповідного повідомлення та блокування форми голосування, що виключає можливість впливу на результати після закінчення терміну дії опитування.</w:t>
      </w:r>
    </w:p>
    <w:p w14:paraId="5D8F12E2" w14:textId="6BB2C2AD" w:rsidR="00460DA2" w:rsidRDefault="00460DA2" w:rsidP="00460DA2">
      <w:r>
        <w:t>При зміні пароля приватного опитування система вимагає попереднього введення поточного пароля у модальному вікні підтвердження. Якщо введений поточний пароль є невірним — відображається відповідне повідомлення</w:t>
      </w:r>
      <w:r w:rsidR="00FF6A46">
        <w:t xml:space="preserve">, зображено на рисунку 2.17 </w:t>
      </w:r>
      <w:r>
        <w:t>і зміни не зберігаються. При введенні нового пароля, що не відповідає правилам, форма підсвічує поле помилкою та блокує відправлення.</w:t>
      </w:r>
    </w:p>
    <w:p w14:paraId="0EFB6215" w14:textId="77777777" w:rsidR="00A460E8" w:rsidRDefault="00A460E8" w:rsidP="00A460E8">
      <w:pPr>
        <w:pStyle w:val="afff3"/>
        <w:keepNext/>
      </w:pPr>
      <w:r w:rsidRPr="00A460E8">
        <w:drawing>
          <wp:inline distT="0" distB="0" distL="0" distR="0" wp14:anchorId="07C0B88A" wp14:editId="1FC28E8A">
            <wp:extent cx="5873729" cy="3209925"/>
            <wp:effectExtent l="0" t="0" r="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764" r="2351"/>
                    <a:stretch/>
                  </pic:blipFill>
                  <pic:spPr bwMode="auto">
                    <a:xfrm>
                      <a:off x="0" y="0"/>
                      <a:ext cx="5881354" cy="3214092"/>
                    </a:xfrm>
                    <a:prstGeom prst="rect">
                      <a:avLst/>
                    </a:prstGeom>
                    <a:ln>
                      <a:noFill/>
                    </a:ln>
                    <a:extLst>
                      <a:ext uri="{53640926-AAD7-44D8-BBD7-CCE9431645EC}">
                        <a14:shadowObscured xmlns:a14="http://schemas.microsoft.com/office/drawing/2010/main"/>
                      </a:ext>
                    </a:extLst>
                  </pic:spPr>
                </pic:pic>
              </a:graphicData>
            </a:graphic>
          </wp:inline>
        </w:drawing>
      </w:r>
    </w:p>
    <w:p w14:paraId="0C9CDC66" w14:textId="3475BF33" w:rsidR="00460DA2" w:rsidRDefault="00A460E8" w:rsidP="00A460E8">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17</w:t>
      </w:r>
      <w:r w:rsidR="006B18DD">
        <w:fldChar w:fldCharType="end"/>
      </w:r>
      <w:r w:rsidRPr="00A460E8">
        <w:t xml:space="preserve"> Тестування редагування приватного опитування</w:t>
      </w:r>
    </w:p>
    <w:p w14:paraId="5C90B1A0" w14:textId="7A8F0B0B" w:rsidR="00460DA2" w:rsidRDefault="00460DA2" w:rsidP="00BE2E23">
      <w:r>
        <w:t>При створенні опитування з типом доступу За запрошенням система генерує унікальний токен та формує персональне посилання. Автор може створити кілька таких посилань, присвоїти кожному власну мітку для ідентифікації та встановити термін дії. При переході за активним посиланням незареєстрований користувач отримує доступ до опитування без необхідності входу в систему. При переході за посиланням із вичерпаним терміном дії або деактивованим токеном</w:t>
      </w:r>
      <w:r w:rsidR="0079118A">
        <w:t>, тоді</w:t>
      </w:r>
      <w:r>
        <w:t xml:space="preserve"> система відображає повідомлення про </w:t>
      </w:r>
      <w:r>
        <w:lastRenderedPageBreak/>
        <w:t>недійсність посилання та не надає доступу до опитування.</w:t>
      </w:r>
      <w:r w:rsidR="0078691C">
        <w:t xml:space="preserve"> </w:t>
      </w:r>
      <w:r w:rsidR="0078691C" w:rsidRPr="0078691C">
        <w:t>Зображено на рисунку</w:t>
      </w:r>
      <w:r w:rsidR="0078691C">
        <w:t xml:space="preserve"> 2.18.</w:t>
      </w:r>
    </w:p>
    <w:p w14:paraId="590E672C" w14:textId="77777777" w:rsidR="00BE2E23" w:rsidRDefault="00BE2E23" w:rsidP="00BE2E23">
      <w:pPr>
        <w:pStyle w:val="afff3"/>
        <w:keepNext/>
        <w:rPr>
          <w:lang w:val="uk-UA"/>
        </w:rPr>
      </w:pPr>
      <w:r w:rsidRPr="00D47DA2">
        <w:drawing>
          <wp:inline distT="0" distB="0" distL="0" distR="0" wp14:anchorId="74CD4906" wp14:editId="0C24FA6F">
            <wp:extent cx="3826510" cy="3698961"/>
            <wp:effectExtent l="0" t="0" r="2540" b="0"/>
            <wp:docPr id="501" name="Рисунок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62900" cy="3734138"/>
                    </a:xfrm>
                    <a:prstGeom prst="rect">
                      <a:avLst/>
                    </a:prstGeom>
                  </pic:spPr>
                </pic:pic>
              </a:graphicData>
            </a:graphic>
          </wp:inline>
        </w:drawing>
      </w:r>
    </w:p>
    <w:p w14:paraId="1AF48C03" w14:textId="1BB12BB6" w:rsidR="008110EE" w:rsidRPr="008110EE" w:rsidRDefault="008110EE" w:rsidP="00BE2E23">
      <w:pPr>
        <w:pStyle w:val="afff3"/>
        <w:keepNext/>
        <w:rPr>
          <w:lang w:val="uk-UA"/>
        </w:rPr>
      </w:pPr>
      <w:r w:rsidRPr="008110EE">
        <w:rPr>
          <w:lang w:val="uk-UA"/>
        </w:rPr>
        <w:drawing>
          <wp:inline distT="0" distB="0" distL="0" distR="0" wp14:anchorId="76E69AEA" wp14:editId="063B5B0D">
            <wp:extent cx="3101060" cy="409575"/>
            <wp:effectExtent l="0" t="0" r="4445"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29610" cy="413346"/>
                    </a:xfrm>
                    <a:prstGeom prst="rect">
                      <a:avLst/>
                    </a:prstGeom>
                  </pic:spPr>
                </pic:pic>
              </a:graphicData>
            </a:graphic>
          </wp:inline>
        </w:drawing>
      </w:r>
    </w:p>
    <w:p w14:paraId="2D594763" w14:textId="5240E4B2" w:rsidR="00460DA2" w:rsidRDefault="00BE2E23" w:rsidP="00BE2E23">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18</w:t>
      </w:r>
      <w:r w:rsidR="006B18DD">
        <w:fldChar w:fldCharType="end"/>
      </w:r>
      <w:r>
        <w:t xml:space="preserve"> </w:t>
      </w:r>
      <w:r w:rsidRPr="00BE2E23">
        <w:t>Помилка недійсного посилання-запрошення</w:t>
      </w:r>
    </w:p>
    <w:p w14:paraId="56F2BB79" w14:textId="25A790CB" w:rsidR="002E3D59" w:rsidRDefault="00460DA2" w:rsidP="00460DA2">
      <w:r>
        <w:t xml:space="preserve">У процесі тестування соціального модуля перевірявся повний сценарій взаємодії між двома обліковими записами. При надсиланні запиту на дружбу система миттєво відображає зміну статусу кнопки для ініціатора, тоді як одержувач бачить вхідний запит у відповідному розділі. При прийнятті запиту обидва користувачі одночасно отримують оновлення списку друзів без перезавантаження сторінки завдяки WebSocket. Спроба надіслати повторний запит вже підтвердженому другу блокується системою з відповідним повідомленням. </w:t>
      </w:r>
    </w:p>
    <w:p w14:paraId="0AC41B87" w14:textId="729818B1" w:rsidR="00460DA2" w:rsidRDefault="00460DA2" w:rsidP="00F822BC">
      <w:r>
        <w:t xml:space="preserve">У вбудованому чаті перевірялась коректна доставка текстових повідомлень, </w:t>
      </w:r>
      <w:r w:rsidR="007D52F1">
        <w:t>доступних</w:t>
      </w:r>
      <w:r w:rsidR="009C7E8D">
        <w:t xml:space="preserve"> </w:t>
      </w:r>
      <w:r w:rsidR="00B422C1">
        <w:t xml:space="preserve">великих </w:t>
      </w:r>
      <w:r>
        <w:t xml:space="preserve">стікерів та посилань на </w:t>
      </w:r>
      <w:r w:rsidR="007D52F1">
        <w:t xml:space="preserve">власні </w:t>
      </w:r>
      <w:r>
        <w:t>опитування</w:t>
      </w:r>
      <w:r w:rsidR="006C7C00">
        <w:t>, створені користувачем</w:t>
      </w:r>
      <w:r w:rsidR="007F6B42">
        <w:t xml:space="preserve"> </w:t>
      </w:r>
      <w:r>
        <w:t xml:space="preserve">типу SURVEY_LINK. Відправлене посилання на конкретне опитування відображається у вигляді інтерактивної картки з назвою </w:t>
      </w:r>
      <w:r>
        <w:lastRenderedPageBreak/>
        <w:t>та кнопкою переходу, що забезпечує зручне поширення опитувань між користувачами.</w:t>
      </w:r>
    </w:p>
    <w:p w14:paraId="3A5928BB" w14:textId="521B1D81" w:rsidR="00460DA2" w:rsidRDefault="008D2DB8" w:rsidP="008D2DB8">
      <w:pPr>
        <w:pStyle w:val="afff3"/>
        <w:rPr>
          <w:lang w:val="uk-UA"/>
        </w:rPr>
      </w:pPr>
      <w:r w:rsidRPr="008D2DB8">
        <w:drawing>
          <wp:inline distT="0" distB="0" distL="0" distR="0" wp14:anchorId="7547D24D" wp14:editId="09CDA0D6">
            <wp:extent cx="5940425" cy="2477770"/>
            <wp:effectExtent l="0" t="0" r="0"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477770"/>
                    </a:xfrm>
                    <a:prstGeom prst="rect">
                      <a:avLst/>
                    </a:prstGeom>
                  </pic:spPr>
                </pic:pic>
              </a:graphicData>
            </a:graphic>
          </wp:inline>
        </w:drawing>
      </w:r>
    </w:p>
    <w:p w14:paraId="6020274F" w14:textId="77777777" w:rsidR="00A91D46" w:rsidRDefault="00C33FF1" w:rsidP="00A91D46">
      <w:pPr>
        <w:pStyle w:val="afff3"/>
        <w:keepNext/>
      </w:pPr>
      <w:r w:rsidRPr="00C33FF1">
        <w:rPr>
          <w:lang w:val="uk-UA"/>
        </w:rPr>
        <w:drawing>
          <wp:inline distT="0" distB="0" distL="0" distR="0" wp14:anchorId="566C2F56" wp14:editId="7E740743">
            <wp:extent cx="5923315" cy="2454171"/>
            <wp:effectExtent l="0" t="0" r="1270" b="381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23315" cy="2454171"/>
                    </a:xfrm>
                    <a:prstGeom prst="rect">
                      <a:avLst/>
                    </a:prstGeom>
                  </pic:spPr>
                </pic:pic>
              </a:graphicData>
            </a:graphic>
          </wp:inline>
        </w:drawing>
      </w:r>
    </w:p>
    <w:p w14:paraId="0358779B" w14:textId="2DE7B000" w:rsidR="00460DA2" w:rsidRDefault="00A91D46" w:rsidP="00A91D46">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19</w:t>
      </w:r>
      <w:r w:rsidR="006B18DD">
        <w:fldChar w:fldCharType="end"/>
      </w:r>
      <w:r w:rsidRPr="00A91D46">
        <w:t xml:space="preserve"> Тестування соціального модуля та вбудованого чату</w:t>
      </w:r>
    </w:p>
    <w:p w14:paraId="3888EAE6" w14:textId="77777777" w:rsidR="004A77FE" w:rsidRDefault="00460DA2" w:rsidP="00460DA2">
      <w:r>
        <w:t>Як видно з рисунку 2.1</w:t>
      </w:r>
      <w:r w:rsidR="004A77FE">
        <w:t>9</w:t>
      </w:r>
      <w:r>
        <w:t xml:space="preserve">, соціальний компонент системи функціонує стабільно та забезпечує миттєву взаємодію між користувачами в реальному часі. </w:t>
      </w:r>
    </w:p>
    <w:p w14:paraId="73F13A04" w14:textId="60C606DE" w:rsidR="00460DA2" w:rsidRDefault="00460DA2" w:rsidP="00460DA2">
      <w:r>
        <w:t xml:space="preserve">Тестування адміністративної панелі проводилось під окремим обліковим записом із роллю ADMIN. Перевірялась можливість перегляду повного списку зареєстрованих користувачів із їхніми даними, зміни ролей, блокування облікових записів із зазначенням причини та перегляду всіх опитувань незалежно від типу їх доступу. При блокуванні облікового запису заблокований користувач під час наступної спроби входу отримує відповідне повідомлення та не отримує доступу до системи. Кожна виконана </w:t>
      </w:r>
      <w:r>
        <w:lastRenderedPageBreak/>
        <w:t>адміністратором дія фіксується в журналі AuditLog із зазначенням виконавця, типу операції, ідентифікатора цільової сутності та точного часу виконання. Перегляд таблиці VoteMeta дозволяє адміністратору відстежувати підозрілу активність за показником RiskScore та переліком флагів аномалій, що забезпечує можливість ручного аудиту результатів голосувань у разі виникнення спірних ситуацій.</w:t>
      </w:r>
      <w:r w:rsidR="00A6522F">
        <w:t xml:space="preserve"> Зображено на рисунку </w:t>
      </w:r>
      <w:r w:rsidR="00604F33">
        <w:t>2.20.</w:t>
      </w:r>
    </w:p>
    <w:p w14:paraId="137D2C09" w14:textId="16E63ED2" w:rsidR="0072140E" w:rsidRDefault="00580853" w:rsidP="0072140E">
      <w:pPr>
        <w:pStyle w:val="afff3"/>
        <w:keepNext/>
      </w:pPr>
      <w:r w:rsidRPr="00580853">
        <w:drawing>
          <wp:inline distT="0" distB="0" distL="0" distR="0" wp14:anchorId="1A04BD62" wp14:editId="3F91B1FC">
            <wp:extent cx="5940425" cy="3169920"/>
            <wp:effectExtent l="0" t="0" r="3175"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169920"/>
                    </a:xfrm>
                    <a:prstGeom prst="rect">
                      <a:avLst/>
                    </a:prstGeom>
                  </pic:spPr>
                </pic:pic>
              </a:graphicData>
            </a:graphic>
          </wp:inline>
        </w:drawing>
      </w:r>
    </w:p>
    <w:p w14:paraId="1B106F93" w14:textId="562B75FF" w:rsidR="00460DA2" w:rsidRDefault="0072140E" w:rsidP="0072140E">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20</w:t>
      </w:r>
      <w:r w:rsidR="006B18DD">
        <w:fldChar w:fldCharType="end"/>
      </w:r>
      <w:r>
        <w:t xml:space="preserve"> </w:t>
      </w:r>
      <w:r w:rsidRPr="0072140E">
        <w:t>Тестування адміністративної панелі керування</w:t>
      </w:r>
    </w:p>
    <w:p w14:paraId="37637952" w14:textId="50BA2EEB" w:rsidR="00CE5717" w:rsidRDefault="00CE5717" w:rsidP="00CE5717">
      <w:r>
        <w:t>Модуль контролю унікальності та виявлення аномалій розроблено для забезпечення чесності онлайн-опитувань, запобігання накруткам та блокування автоматизованих бот-атак. Окрім жорсткого блокування очевидних дублікатів (за допомогою Cookie чи Fingerprint), система використовує</w:t>
      </w:r>
      <w:r w:rsidR="00B9593D">
        <w:t xml:space="preserve"> </w:t>
      </w:r>
      <w:r>
        <w:t>аналіз поведінкових метаданих IP-адреси, підмережі, рядка User-Agent, а також точного часу відкриття та відправлення форми. Замість звичайної категоричної заборони впроваджено гнучку математичну модель скорингу. Кожному підозрілому голосу система непомітно нараховує штрафні бали Risk Score в діапазоні від 0 до 100, на основі яких голосу присвоюється відповідний рівень ризику</w:t>
      </w:r>
      <w:r w:rsidR="0023636A">
        <w:t>,</w:t>
      </w:r>
      <w:r>
        <w:t xml:space="preserve"> від низького (нормальний чесний голос) до критичного (гарантоване використання скриптів).</w:t>
      </w:r>
    </w:p>
    <w:p w14:paraId="5F2A7539" w14:textId="4D5DD9CF" w:rsidR="00CE5717" w:rsidRDefault="00CE5717" w:rsidP="00CE5717">
      <w:r>
        <w:lastRenderedPageBreak/>
        <w:t>Для уникнення хибних спрацьовувань, наприклад, під час масового голосування студентів з однієї шкільної мережі, були розроблені три цільові алгоритми, штрафи за які сумуються у підсумковий бал (максимум до 100). Перший алгоритм виявляє неприродну швидкість (BOT_SPEED)</w:t>
      </w:r>
      <w:r w:rsidR="003C3890">
        <w:t>,</w:t>
      </w:r>
      <w:r>
        <w:t xml:space="preserve"> якщо між відкриттям та відправленням форми проходить менше 5 секунд, нараховується 50 балів, оскільки людина фізично не здатна так швидко прочитати питання і проголосувати. Другий алгоритм визначає підозрілий браузер (SUSPICIOUS_BROWSER)</w:t>
      </w:r>
      <w:r w:rsidR="003C3890">
        <w:t>,</w:t>
      </w:r>
      <w:r>
        <w:t xml:space="preserve"> наявність у User-Agent службових слів на кшталт curl, bot або headless</w:t>
      </w:r>
      <w:r w:rsidR="009E6328">
        <w:t>,</w:t>
      </w:r>
      <w:r>
        <w:t xml:space="preserve"> штрафується на 80 балів, адже це прямий доказ програмного втручання. Третій алгоритм виявляє синхронну атаку (SYNCHRONIZED_BURST)</w:t>
      </w:r>
      <w:r w:rsidR="009E6328">
        <w:t>,</w:t>
      </w:r>
      <w:r>
        <w:t xml:space="preserve"> якщо фіксується три або більше голосів з ідентичної IP-адреси з різницею в часі менше 1 секунди, додається 60 балів, оскільки така мілісекундна синхронність можлива лише під час роботи багатопоточного ботнету.</w:t>
      </w:r>
    </w:p>
    <w:p w14:paraId="27203E29" w14:textId="0FD5B0B8" w:rsidR="00CE5717" w:rsidRPr="00CE5717" w:rsidRDefault="00CE5717" w:rsidP="00A74E4A">
      <w:r>
        <w:t>Проведене тестування підтвердило, що система коректно обробляє всі перевірені сценарії некоректних дій користувача та відображає зрозумілі інформативні повідомлення про помилки в інтерфейсі. Жодна з перевірених дій не призводила до порожніх відповідей, білого екрану або зависання застосунку.</w:t>
      </w:r>
      <w:r w:rsidR="00A74E4A">
        <w:t xml:space="preserve"> </w:t>
      </w:r>
      <w:r>
        <w:t>Окремо перевірялась адаптивність інтерфейсу — усі форми, модальні вікна та картки коректно перебудовуються під мобільний, планшетний та десктопний формати без втрати функціональності. Перемикання мови між українською та англійською, а також зміна світлої та темної тем відбувається миттєво без перезавантаження сторінки і зберігається між сесіями. Усі виявлені в процесі розробки дефекти були усунуті до фінального етапу тестування, що підтверджує готовність системи до практичного використання та ефективну роботу антифрод-модуля.</w:t>
      </w:r>
    </w:p>
    <w:p w14:paraId="27033835" w14:textId="77777777" w:rsidR="004F3862" w:rsidRDefault="004F3862" w:rsidP="004615D2">
      <w:pPr>
        <w:pStyle w:val="2"/>
      </w:pPr>
      <w:bookmarkStart w:id="60" w:name="_Toc231940451"/>
      <w:r w:rsidRPr="00F31C70">
        <w:t>Розробка експлуатаційної документації</w:t>
      </w:r>
      <w:bookmarkEnd w:id="60"/>
    </w:p>
    <w:p w14:paraId="4479D3F4" w14:textId="5CBABF15" w:rsidR="00756DD9" w:rsidRPr="00B909C5" w:rsidRDefault="001033D6" w:rsidP="00B909C5">
      <w:r>
        <w:t>Розробка експлуатаційної документації є невід</w:t>
      </w:r>
      <w:r w:rsidR="002E0933">
        <w:t>’</w:t>
      </w:r>
      <w:r>
        <w:t xml:space="preserve">ємним та завершальним етапом створення будь-якого програмного продукту, оскільки забезпечує можливість його правильного впровадження, використання та подальшого </w:t>
      </w:r>
      <w:r>
        <w:lastRenderedPageBreak/>
        <w:t>супроводу. Для розробленого модуля контролю унікальності опитувань цей етап включає створення вичерпних інструкцій, які охоплюють усі аспекти життєвого циклу системи: від розгортання на сервері до щоденної взаємодії кінцевих користувачів з інтерфейсом. Наявність якісної документації мінімізує поріг входження для нових учасників, знижує навантаження на адміністраторів та гарантує, що всі закладені архітектурні та безпекові механізми, зокрема система Anti-Fraud.</w:t>
      </w:r>
      <w:bookmarkStart w:id="61" w:name="_Toc229845233"/>
      <w:bookmarkStart w:id="62" w:name="_Toc230537157"/>
      <w:bookmarkStart w:id="63" w:name="_Toc230935922"/>
      <w:bookmarkStart w:id="64" w:name="_Toc230935986"/>
      <w:bookmarkStart w:id="65" w:name="_Toc230936245"/>
      <w:bookmarkStart w:id="66" w:name="_Toc230936537"/>
      <w:bookmarkStart w:id="67" w:name="_Toc230936724"/>
      <w:bookmarkStart w:id="68" w:name="_Toc229845240"/>
      <w:bookmarkStart w:id="69" w:name="_Toc230537164"/>
      <w:bookmarkStart w:id="70" w:name="_Toc230935929"/>
      <w:bookmarkStart w:id="71" w:name="_Toc230935993"/>
      <w:bookmarkStart w:id="72" w:name="_Toc230936252"/>
      <w:bookmarkStart w:id="73" w:name="_Toc230936544"/>
      <w:bookmarkStart w:id="74" w:name="_Toc230936731"/>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10C52351" w14:textId="77777777" w:rsidR="004F3862" w:rsidRDefault="004F3862" w:rsidP="004615D2">
      <w:pPr>
        <w:pStyle w:val="3"/>
      </w:pPr>
      <w:bookmarkStart w:id="75" w:name="_Toc231940452"/>
      <w:r w:rsidRPr="004615D2">
        <w:t>Призначення та склад документації</w:t>
      </w:r>
      <w:bookmarkEnd w:id="75"/>
    </w:p>
    <w:p w14:paraId="166D3F9E" w14:textId="5CD3210E" w:rsidR="008F6BEC" w:rsidRDefault="008F6BEC" w:rsidP="008F6BEC">
      <w:r>
        <w:t>Експлуатаційна документація розробляється з чіткою метою — забезпечити стабільну роботу системи та надати зрозумілі інструкції для її використання. Головне завдання цього розділу полягає у створенні посібників, які допоможуть швидко налаштувати програмне середовище та безпомилково працювати з інтерфейсом застосунку. Вся супровідна інформація логічно розділена на дві основні частини, щоб задовольнити потреби як технічного персоналу, так і звичайних користувачів платформи.</w:t>
      </w:r>
    </w:p>
    <w:p w14:paraId="24335FED" w14:textId="4F1D23D1" w:rsidR="008F6BEC" w:rsidRDefault="008F6BEC" w:rsidP="008F6BEC">
      <w:r>
        <w:t xml:space="preserve">Перша частина є детальним керівництвом системного адміністратора, яке описує технічні вимоги та процес розгортання проєкту на сервері. У ньому містяться конкретні кроки щодо запуску бази даних PostgreSQL, конфігурації серверної частини на базі Node.js та правильного налаштування змінних оточення. Також цей документ пояснює принципи роботи із захищеною панеллю керування, де адміністратор може відстежувати спроби </w:t>
      </w:r>
      <w:r w:rsidR="00EE5B5D">
        <w:t>нарощування</w:t>
      </w:r>
      <w:r>
        <w:t xml:space="preserve"> голосів модулем Anti-Fraud, управляти блокуванням облікових записів та аналізувати журнали системних подій.</w:t>
      </w:r>
    </w:p>
    <w:p w14:paraId="383150C7" w14:textId="740D7F84" w:rsidR="008F6BEC" w:rsidRPr="008F6BEC" w:rsidRDefault="008F6BEC" w:rsidP="008F6BEC">
      <w:r>
        <w:t>Друга частина являє собою практичне керівництво для організаторів опитувань та респондентів, яке повністю фокусується на взаємодії з графічним інтерфейсом. Цей документ покроково пояснює, як зареєструвати обліковий запис, створити нове опитування, налаштувати пароль доступу або згенерувати унікальні токени для запрошень. Крім того, інструкція описує алгоритм проходження опитувань, а також використання соціального модуля для пошуку друзів і надсилання посилань через вбудований чат.</w:t>
      </w:r>
    </w:p>
    <w:p w14:paraId="75B2876C" w14:textId="77777777" w:rsidR="004F3862" w:rsidRDefault="004F3862" w:rsidP="004615D2">
      <w:pPr>
        <w:pStyle w:val="3"/>
      </w:pPr>
      <w:bookmarkStart w:id="76" w:name="_Toc231940453"/>
      <w:r>
        <w:lastRenderedPageBreak/>
        <w:t>Вимоги до технічних засобів та системного оточення</w:t>
      </w:r>
      <w:bookmarkEnd w:id="76"/>
    </w:p>
    <w:p w14:paraId="0623F22C" w14:textId="196013EE" w:rsidR="00251F50" w:rsidRDefault="00361226" w:rsidP="00DC6E69">
      <w:r w:rsidRPr="00361226">
        <w:t>Для забезпечення стабільної, швидкої</w:t>
      </w:r>
      <w:r w:rsidR="00BB3E98">
        <w:t xml:space="preserve"> </w:t>
      </w:r>
      <w:r w:rsidRPr="00361226">
        <w:t>роботи платформи опитувань на всіх етапах її життєвого циклу необхідно</w:t>
      </w:r>
      <w:r w:rsidR="00BB3E98">
        <w:t xml:space="preserve"> </w:t>
      </w:r>
      <w:r w:rsidRPr="00361226">
        <w:t>дотримуватись чітко визначених вимог до апаратного забезпечення та системного оточення.</w:t>
      </w:r>
      <w:r w:rsidR="00BB3E98">
        <w:t xml:space="preserve"> П</w:t>
      </w:r>
      <w:r w:rsidRPr="00361226">
        <w:t>ідбір технічної бази є критично важливим, оскільки</w:t>
      </w:r>
      <w:r w:rsidR="00BD3737">
        <w:t xml:space="preserve"> </w:t>
      </w:r>
      <w:r w:rsidRPr="00361226">
        <w:t>безпосередньо впливає на швидкість обробки запитів, здатність системи витримувати пікові навантаження під час масових голосувань та</w:t>
      </w:r>
      <w:r w:rsidR="00BB3E98">
        <w:t xml:space="preserve"> </w:t>
      </w:r>
      <w:r w:rsidRPr="00361226">
        <w:t xml:space="preserve">безпеку збереження даних. Недостатня потужність обладнання або використання застарілих версій програмного забезпечення може призвести до небажаних затримок у роботі інтерфейсу, відмов у доступі або некоректної роботи криптографічних алгоритмів. </w:t>
      </w:r>
    </w:p>
    <w:p w14:paraId="648AFEF0" w14:textId="32F4ECE3" w:rsidR="00DC6E69" w:rsidRDefault="00361226" w:rsidP="00DC6E69">
      <w:r w:rsidRPr="00361226">
        <w:t>Оскільки загальна архітектура проєкту логічно та фізично розділена на незалежні клієнтську та серверну частини, технічні вимоги для кожної з них суттєво відрізняються. Вони формуються відповідно до їхнього унікального функціонального навантаження</w:t>
      </w:r>
      <w:r w:rsidR="00251F50">
        <w:t>,</w:t>
      </w:r>
      <w:r w:rsidRPr="00361226">
        <w:t xml:space="preserve"> сервер бере на себе всю важку обчислювальну роботу, обробку транзакцій та аналіз безпеки, тоді як клієнтська сторона відповідає переважно за плавне відмальовування графічних елементів та збір початкових даних для системи Anti-Fraud.</w:t>
      </w:r>
    </w:p>
    <w:p w14:paraId="4DCD1E51" w14:textId="0BF871FE" w:rsidR="00DC6E69" w:rsidRDefault="00DC6E69" w:rsidP="00DC6E69">
      <w:r>
        <w:t>Мінімальні апаратні та програмні вимоги для успішного розгортання серверної частини системи включають:</w:t>
      </w:r>
    </w:p>
    <w:p w14:paraId="5110D5A1" w14:textId="47EDB785" w:rsidR="00DC6E69" w:rsidRDefault="00DC6E69" w:rsidP="00B1610F">
      <w:pPr>
        <w:pStyle w:val="a"/>
      </w:pPr>
      <w:r>
        <w:t xml:space="preserve">багатоядерний </w:t>
      </w:r>
      <w:r w:rsidR="00BB3E98">
        <w:t xml:space="preserve">ЦП </w:t>
      </w:r>
      <w:r>
        <w:t>із тактовою частотою не менше 2.0 ГГц;</w:t>
      </w:r>
    </w:p>
    <w:p w14:paraId="0DE050EA" w14:textId="2A2A7BFA" w:rsidR="00DC6E69" w:rsidRDefault="00DC6E69" w:rsidP="00B1610F">
      <w:pPr>
        <w:pStyle w:val="a"/>
      </w:pPr>
      <w:r>
        <w:t>оперативну пам</w:t>
      </w:r>
      <w:r w:rsidR="002E0933">
        <w:t>’</w:t>
      </w:r>
      <w:r>
        <w:t>ять обсягом від 2 ГБ (рекомендовано 4 ГБ для швидкого кешування та коректної роботи модуля Anti-Fraud);</w:t>
      </w:r>
    </w:p>
    <w:p w14:paraId="718CE929" w14:textId="77777777" w:rsidR="00DC6E69" w:rsidRDefault="00DC6E69" w:rsidP="00B1610F">
      <w:pPr>
        <w:pStyle w:val="a"/>
      </w:pPr>
      <w:r>
        <w:t>вільний дисковий простір обсягом щонайменше 20 ГБ для збереження бази даних, резервних копій та журналів системного аудиту;</w:t>
      </w:r>
    </w:p>
    <w:p w14:paraId="45D9C706" w14:textId="4106AACF" w:rsidR="00DC6E69" w:rsidRDefault="00DC6E69" w:rsidP="00B1610F">
      <w:pPr>
        <w:pStyle w:val="a"/>
      </w:pPr>
      <w:r>
        <w:t>встановлене середовище виконання Node.js версії 20 або новішої;</w:t>
      </w:r>
    </w:p>
    <w:p w14:paraId="4EB51835" w14:textId="4E4B7D7E" w:rsidR="00DC6E69" w:rsidRDefault="00DC6E69" w:rsidP="00B1610F">
      <w:pPr>
        <w:pStyle w:val="a"/>
      </w:pPr>
      <w:r>
        <w:t>систему керування реляційними базами даних PostgreSQL</w:t>
      </w:r>
      <w:r w:rsidR="00251F50">
        <w:t xml:space="preserve"> 16</w:t>
      </w:r>
      <w:r>
        <w:t>;</w:t>
      </w:r>
    </w:p>
    <w:p w14:paraId="146E79BB" w14:textId="2C694244" w:rsidR="00DC6E69" w:rsidRDefault="00DC6E69" w:rsidP="00B1610F">
      <w:pPr>
        <w:pStyle w:val="a"/>
      </w:pPr>
      <w:r>
        <w:t>сервер зберігання даних в оперативній пам</w:t>
      </w:r>
      <w:r w:rsidR="002E0933">
        <w:t>’</w:t>
      </w:r>
      <w:r>
        <w:t>яті Redis для забезпечення роботи алгоритмів обмеження частоти запитів.</w:t>
      </w:r>
    </w:p>
    <w:p w14:paraId="5DCAA42B" w14:textId="39455D1A" w:rsidR="00D528BA" w:rsidRDefault="00D528BA" w:rsidP="00B1610F">
      <w:r w:rsidRPr="00D528BA">
        <w:t xml:space="preserve">Виконання цих вимог гарантує здатність сервера миттєво обробляти паралельні запити та надійно зберігати дані без втрати продуктивності. Для </w:t>
      </w:r>
      <w:r w:rsidRPr="00D528BA">
        <w:lastRenderedPageBreak/>
        <w:t>максимального спрощення інсталяції інфраструктури передбачено використання системи контейнеризації Docker, що дозволяє автоматично розгорнути необхідне оточення на будь-якій операційній системі.</w:t>
      </w:r>
    </w:p>
    <w:p w14:paraId="37C2D42B" w14:textId="2743596E" w:rsidR="00DC6E69" w:rsidRDefault="00DC6E69" w:rsidP="00B1610F">
      <w:r>
        <w:t>Мінімальні вимоги до пристрою кінцевого користувача (респондента або автора опитувань) є базовими та передбачають наявність:</w:t>
      </w:r>
    </w:p>
    <w:p w14:paraId="485246EB" w14:textId="7F5F248F" w:rsidR="00DC6E69" w:rsidRDefault="00DC6E69" w:rsidP="00B1610F">
      <w:pPr>
        <w:pStyle w:val="a"/>
      </w:pPr>
      <w:r>
        <w:t>персонального комп</w:t>
      </w:r>
      <w:r w:rsidR="002E0933">
        <w:t>’</w:t>
      </w:r>
      <w:r>
        <w:t>ютера, планшета або смартфона з обсягом оперативної пам</w:t>
      </w:r>
      <w:r w:rsidR="002E0933">
        <w:t>’</w:t>
      </w:r>
      <w:r>
        <w:t>яті від 1 ГБ;</w:t>
      </w:r>
    </w:p>
    <w:p w14:paraId="17778249" w14:textId="77777777" w:rsidR="00DC6E69" w:rsidRDefault="00DC6E69" w:rsidP="00B1610F">
      <w:pPr>
        <w:pStyle w:val="a"/>
      </w:pPr>
      <w:r>
        <w:t>стабільного підключення до мережі Інтернет;</w:t>
      </w:r>
    </w:p>
    <w:p w14:paraId="5ECDE6FC" w14:textId="30814661" w:rsidR="00DC6E69" w:rsidRDefault="00DC6E69" w:rsidP="00B1610F">
      <w:pPr>
        <w:pStyle w:val="a"/>
      </w:pPr>
      <w:r>
        <w:t>сучасного</w:t>
      </w:r>
      <w:r w:rsidR="006F4127">
        <w:t xml:space="preserve"> </w:t>
      </w:r>
      <w:r>
        <w:t>браузера з повноцінною підтримкою технологій HTML5 та JavaScript (наприклад, Google Chrome версії 90 і вище, Mozilla Firefox 88+, Safari 14+);</w:t>
      </w:r>
    </w:p>
    <w:p w14:paraId="1C2341CB" w14:textId="2F6655F3" w:rsidR="00DC6E69" w:rsidRDefault="00DC6E69" w:rsidP="00B1610F">
      <w:pPr>
        <w:pStyle w:val="a"/>
      </w:pPr>
      <w:r>
        <w:t>увімкненої підтримки зберігання локальних даних і файлів Cookie, що є обов</w:t>
      </w:r>
      <w:r w:rsidR="002E0933">
        <w:t>’</w:t>
      </w:r>
      <w:r>
        <w:t>язковою умовою для коректної генерації відбитків пристрою.</w:t>
      </w:r>
    </w:p>
    <w:p w14:paraId="619A7D7F" w14:textId="0F9FBFF9" w:rsidR="00207710" w:rsidRPr="00207710" w:rsidRDefault="00DC6E69" w:rsidP="00DC6E69">
      <w:r>
        <w:t>Дотримання зазначених клієнтських вимог є абсолютно достатнім для повноцінної та безпечної взаємодії з усіма модулями платформи. Завдяки тому, що застосунок розроблено за технологією єдиної сторінки, а вся важка криптографічна та обчислювальна логіка виконується виключно на стороні сервера, графічний інтерфейс працює плавно та швидко навіть на бюджетних мобільних пристроях минулих поколінь.</w:t>
      </w:r>
    </w:p>
    <w:p w14:paraId="39AB2AE2" w14:textId="77777777" w:rsidR="004F3862" w:rsidRDefault="004F3862" w:rsidP="004615D2">
      <w:pPr>
        <w:pStyle w:val="3"/>
      </w:pPr>
      <w:bookmarkStart w:id="77" w:name="_Toc231940454"/>
      <w:r>
        <w:t>Інструкція з розгортання та адміністрування системи</w:t>
      </w:r>
      <w:bookmarkEnd w:id="77"/>
    </w:p>
    <w:p w14:paraId="07400533" w14:textId="0E8C07CD" w:rsidR="006E6E11" w:rsidRDefault="006E6E11" w:rsidP="006E6E11">
      <w:r>
        <w:t xml:space="preserve">Ця частина документації орієнтована на технічних спеціалістів та системних адміністраторів. </w:t>
      </w:r>
      <w:r w:rsidR="001A5455">
        <w:t>М</w:t>
      </w:r>
      <w:r>
        <w:t>істить покроковий алгоритм інсталяції серверної частини застосунку, налаштування конфігураційних файлів, підключення до бази даних та запуск необхідних служб. Важливим аспектом також є опис процедур резервного копіювання даних та методів відновлення працездатності системи у разі виникнення критичних помилок.</w:t>
      </w:r>
    </w:p>
    <w:p w14:paraId="5A565DC1" w14:textId="09719B4D" w:rsidR="006E6E11" w:rsidRDefault="006E6E11" w:rsidP="006E6E11">
      <w:r>
        <w:t xml:space="preserve">Процес розгортання серверної частини починається з підготовки конфігураційного файлу оточення. Адміністратору необхідно створити файл із назвою .env у кореневій директоріях бекенду на основі наданого шаблону .env.example. У цьому файлі визначаються критичні параметри безпеки, такі </w:t>
      </w:r>
      <w:r>
        <w:lastRenderedPageBreak/>
        <w:t>як секретні ключі для генерації вебтокенів JWT, конфігурація доступу до бази даних PostgreSQL та налаштування сервера Redis. Для генерації безпечних секретних ключів адміністратор може використати вбудований криптографічний модуль Node.js, виконавши наступну команду у терміналі</w:t>
      </w:r>
      <w:r w:rsidR="00632876">
        <w:t xml:space="preserve"> зображену на рисунку</w:t>
      </w:r>
      <w:r w:rsidR="00B807C1">
        <w:t xml:space="preserve"> 2.21</w:t>
      </w:r>
      <w:r>
        <w:t>.</w:t>
      </w:r>
    </w:p>
    <w:p w14:paraId="60B99C63" w14:textId="77777777" w:rsidR="00F42F43" w:rsidRDefault="00F42F43" w:rsidP="00F42F43">
      <w:pPr>
        <w:pStyle w:val="afff3"/>
        <w:keepNext/>
      </w:pPr>
      <w:r w:rsidRPr="00F42F43">
        <w:drawing>
          <wp:inline distT="0" distB="0" distL="0" distR="0" wp14:anchorId="1F6EFDEC" wp14:editId="00100B4C">
            <wp:extent cx="4696480" cy="323895"/>
            <wp:effectExtent l="0" t="0" r="889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96480" cy="323895"/>
                    </a:xfrm>
                    <a:prstGeom prst="rect">
                      <a:avLst/>
                    </a:prstGeom>
                  </pic:spPr>
                </pic:pic>
              </a:graphicData>
            </a:graphic>
          </wp:inline>
        </w:drawing>
      </w:r>
    </w:p>
    <w:p w14:paraId="7DBC4297" w14:textId="367DF1E2" w:rsidR="00632876" w:rsidRDefault="00F42F43" w:rsidP="00F42F43">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21</w:t>
      </w:r>
      <w:r w:rsidR="006B18DD">
        <w:fldChar w:fldCharType="end"/>
      </w:r>
      <w:r w:rsidR="00B807C1">
        <w:t xml:space="preserve"> </w:t>
      </w:r>
      <w:r w:rsidR="00276BE4">
        <w:t>Г</w:t>
      </w:r>
      <w:r w:rsidR="00B807C1" w:rsidRPr="00B807C1">
        <w:t>енераці</w:t>
      </w:r>
      <w:r w:rsidR="00B807C1">
        <w:t>я</w:t>
      </w:r>
      <w:r w:rsidR="00B807C1" w:rsidRPr="00B807C1">
        <w:t xml:space="preserve"> безпечних секретних ключів</w:t>
      </w:r>
    </w:p>
    <w:p w14:paraId="0572B2BF" w14:textId="4A4CCD04" w:rsidR="00276BE4" w:rsidRDefault="00276BE4" w:rsidP="00276BE4">
      <w:r>
        <w:t>Отриманий випадковий рядок необхідно скопіювати та вставити як значення змінних JWT_SECRET та COOKIE_SECRET у файлі конфігурації. Також адміністратор повинен замінити стандартні паролі бази даних на власні, надійні комбінації.</w:t>
      </w:r>
    </w:p>
    <w:p w14:paraId="08EA6C54" w14:textId="0A1CF727" w:rsidR="00276BE4" w:rsidRDefault="00276BE4" w:rsidP="00276BE4">
      <w:r>
        <w:t>Після налаштування файлу оточення наступним кроком є розгортання інфраструктурних служб. Оскільки база даних та сервер кешування контейнеризовані, їх запуск здійснюється єдиною командою за допомогою інструменту Docker Compose. У кореневій директорії проєкту,</w:t>
      </w:r>
      <w:r w:rsidR="003F274A">
        <w:t xml:space="preserve"> </w:t>
      </w:r>
      <w:r>
        <w:t>знаходиться файл docker-compose.yml, необхідно виконати команду</w:t>
      </w:r>
      <w:r w:rsidR="003F274A">
        <w:t xml:space="preserve"> зображену нижче</w:t>
      </w:r>
      <w:r>
        <w:t>, яка завантажить</w:t>
      </w:r>
      <w:r w:rsidR="003B37B5">
        <w:t xml:space="preserve"> </w:t>
      </w:r>
      <w:r>
        <w:t>образи та запустить служби у фоновому режимі.</w:t>
      </w:r>
    </w:p>
    <w:p w14:paraId="3F38EDE2" w14:textId="77777777" w:rsidR="00914C3B" w:rsidRDefault="00914C3B" w:rsidP="00914C3B">
      <w:pPr>
        <w:pStyle w:val="afff3"/>
        <w:keepNext/>
      </w:pPr>
      <w:r w:rsidRPr="00914C3B">
        <w:drawing>
          <wp:inline distT="0" distB="0" distL="0" distR="0" wp14:anchorId="779BBCFB" wp14:editId="2CADE86A">
            <wp:extent cx="1371791" cy="295316"/>
            <wp:effectExtent l="0" t="0" r="0" b="9525"/>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71791" cy="295316"/>
                    </a:xfrm>
                    <a:prstGeom prst="rect">
                      <a:avLst/>
                    </a:prstGeom>
                  </pic:spPr>
                </pic:pic>
              </a:graphicData>
            </a:graphic>
          </wp:inline>
        </w:drawing>
      </w:r>
    </w:p>
    <w:p w14:paraId="78661A03" w14:textId="76C081E8" w:rsidR="00914C3B" w:rsidRDefault="00914C3B" w:rsidP="00914C3B">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22</w:t>
      </w:r>
      <w:r w:rsidR="006B18DD">
        <w:fldChar w:fldCharType="end"/>
      </w:r>
      <w:r w:rsidR="0007433E">
        <w:t xml:space="preserve"> </w:t>
      </w:r>
      <w:r w:rsidR="00980A40">
        <w:t>Завантаження образів та запуск служб</w:t>
      </w:r>
    </w:p>
    <w:p w14:paraId="18D0A454" w14:textId="4EC22C6C" w:rsidR="00276BE4" w:rsidRDefault="00CA61DD" w:rsidP="00276BE4">
      <w:r w:rsidRPr="00CA61DD">
        <w:t>Коли база даних успішно запущена, адміністратор переходить до ініціалізації безпосередньо серверного застосунку. Для цього необхідно перейти до директорії бекенду, встановити всі програмні залежності та згенерувати клієнт доступу до бази даних за допомогою Prisma ORM. Цей процес складається з послідовного виконання команд</w:t>
      </w:r>
      <w:r w:rsidR="004E58EF">
        <w:t xml:space="preserve"> зображених нижче.</w:t>
      </w:r>
    </w:p>
    <w:p w14:paraId="0E574D02" w14:textId="77777777" w:rsidR="00BA6956" w:rsidRDefault="00BA6956" w:rsidP="00BA6956">
      <w:pPr>
        <w:pStyle w:val="afff3"/>
        <w:keepNext/>
      </w:pPr>
      <w:r w:rsidRPr="00BA6956">
        <w:drawing>
          <wp:inline distT="0" distB="0" distL="0" distR="0" wp14:anchorId="7CC873C0" wp14:editId="310D7B45">
            <wp:extent cx="1286054" cy="362001"/>
            <wp:effectExtent l="0" t="0" r="0" b="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86054" cy="362001"/>
                    </a:xfrm>
                    <a:prstGeom prst="rect">
                      <a:avLst/>
                    </a:prstGeom>
                  </pic:spPr>
                </pic:pic>
              </a:graphicData>
            </a:graphic>
          </wp:inline>
        </w:drawing>
      </w:r>
    </w:p>
    <w:p w14:paraId="35AA8ACD" w14:textId="05B3301C" w:rsidR="00CA61DD" w:rsidRDefault="00BA6956" w:rsidP="00BA6956">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23</w:t>
      </w:r>
      <w:r w:rsidR="006B18DD">
        <w:fldChar w:fldCharType="end"/>
      </w:r>
      <w:r w:rsidR="008D499A" w:rsidRPr="008D499A">
        <w:t xml:space="preserve"> </w:t>
      </w:r>
      <w:r w:rsidR="008D499A">
        <w:t>В</w:t>
      </w:r>
      <w:r w:rsidR="008D499A" w:rsidRPr="008D499A">
        <w:t>станов</w:t>
      </w:r>
      <w:r w:rsidR="00D7764F">
        <w:t xml:space="preserve">лення </w:t>
      </w:r>
      <w:r w:rsidR="008D499A" w:rsidRPr="008D499A">
        <w:t>залежност</w:t>
      </w:r>
      <w:r w:rsidR="00D7764F">
        <w:t>ей</w:t>
      </w:r>
      <w:r w:rsidR="008D499A" w:rsidRPr="008D499A">
        <w:t xml:space="preserve"> та </w:t>
      </w:r>
      <w:r w:rsidR="00D7764F">
        <w:t>генерація</w:t>
      </w:r>
      <w:r w:rsidR="008D499A" w:rsidRPr="008D499A">
        <w:t xml:space="preserve"> клієнт доступу</w:t>
      </w:r>
    </w:p>
    <w:p w14:paraId="65F7ED47" w14:textId="49107981" w:rsidR="00B67FF0" w:rsidRDefault="00B67FF0" w:rsidP="00B67FF0">
      <w:r w:rsidRPr="00B67FF0">
        <w:t xml:space="preserve">Далі необхідно створити структуру таблиць у базі даних, застосувавши міграції. Ця дія переносить усі розроблені схеми з програмного коду </w:t>
      </w:r>
      <w:r w:rsidRPr="00B67FF0">
        <w:lastRenderedPageBreak/>
        <w:t>безпосередньо у PostgreSQL. Для виконання міграцій та опціонального заповнення бази початковими даними облікового запису адміністратора використовується команда</w:t>
      </w:r>
      <w:r w:rsidR="00CC4ECD">
        <w:t xml:space="preserve"> нижче.</w:t>
      </w:r>
    </w:p>
    <w:p w14:paraId="66874854" w14:textId="77777777" w:rsidR="00CC4ECD" w:rsidRDefault="00CC4ECD" w:rsidP="00CC4ECD">
      <w:pPr>
        <w:pStyle w:val="afff3"/>
        <w:keepNext/>
      </w:pPr>
      <w:r w:rsidRPr="00CC4ECD">
        <w:drawing>
          <wp:inline distT="0" distB="0" distL="0" distR="0" wp14:anchorId="4A7F9E34" wp14:editId="3C867E41">
            <wp:extent cx="2286319" cy="390580"/>
            <wp:effectExtent l="0" t="0" r="0" b="9525"/>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6319" cy="390580"/>
                    </a:xfrm>
                    <a:prstGeom prst="rect">
                      <a:avLst/>
                    </a:prstGeom>
                  </pic:spPr>
                </pic:pic>
              </a:graphicData>
            </a:graphic>
          </wp:inline>
        </w:drawing>
      </w:r>
    </w:p>
    <w:p w14:paraId="721D07CE" w14:textId="39B292EF" w:rsidR="00B67FF0" w:rsidRDefault="00CC4ECD" w:rsidP="00CC4ECD">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24</w:t>
      </w:r>
      <w:r w:rsidR="006B18DD">
        <w:fldChar w:fldCharType="end"/>
      </w:r>
      <w:r>
        <w:t xml:space="preserve"> В</w:t>
      </w:r>
      <w:r w:rsidRPr="00CC4ECD">
        <w:t>иконання міграцій та опціонального заповнення бази</w:t>
      </w:r>
    </w:p>
    <w:p w14:paraId="4BC0CF0A" w14:textId="1EEBCA1A" w:rsidR="00335DA5" w:rsidRDefault="00993D5E" w:rsidP="00335DA5">
      <w:r w:rsidRPr="00993D5E">
        <w:t>Завершальним етапом інсталяції є запуск самого сервера. У виробничому середовищі спочатку виконується збірка коду з TypeScript у JavaScript, після чого сервер запускається за допомогою відповідного скрипта</w:t>
      </w:r>
      <w:r>
        <w:t xml:space="preserve"> зображеного на рисунку 2.25.</w:t>
      </w:r>
    </w:p>
    <w:p w14:paraId="754511B7" w14:textId="77777777" w:rsidR="0061635D" w:rsidRDefault="0061635D" w:rsidP="0061635D">
      <w:pPr>
        <w:pStyle w:val="afff3"/>
        <w:keepNext/>
      </w:pPr>
      <w:r w:rsidRPr="0061635D">
        <w:drawing>
          <wp:inline distT="0" distB="0" distL="0" distR="0" wp14:anchorId="664B0973" wp14:editId="67B66554">
            <wp:extent cx="914528" cy="419158"/>
            <wp:effectExtent l="0" t="0" r="0" b="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14528" cy="419158"/>
                    </a:xfrm>
                    <a:prstGeom prst="rect">
                      <a:avLst/>
                    </a:prstGeom>
                  </pic:spPr>
                </pic:pic>
              </a:graphicData>
            </a:graphic>
          </wp:inline>
        </w:drawing>
      </w:r>
    </w:p>
    <w:p w14:paraId="67423E3E" w14:textId="08BB97FD" w:rsidR="00993D5E" w:rsidRDefault="0061635D" w:rsidP="0061635D">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25</w:t>
      </w:r>
      <w:r w:rsidR="006B18DD">
        <w:fldChar w:fldCharType="end"/>
      </w:r>
      <w:r>
        <w:t xml:space="preserve"> Збірка та запуск </w:t>
      </w:r>
      <w:r w:rsidR="008F277B">
        <w:t>сервера</w:t>
      </w:r>
    </w:p>
    <w:p w14:paraId="731114B4" w14:textId="5AAB4710" w:rsidR="008F277B" w:rsidRDefault="002638C5" w:rsidP="008F277B">
      <w:r w:rsidRPr="002638C5">
        <w:t>Критично важливим завданням системного адміністратора є забезпечення збереження даних. Резервне копіювання бази даних PostgreSQL, що працює всередині контейнера Docker, виконується за допомогою вбудованої утиліти pg_dump. Для створення повного дампу (резервної копії) всієї інформації без зупинки сервера використовується</w:t>
      </w:r>
      <w:r w:rsidR="00975321">
        <w:t xml:space="preserve"> </w:t>
      </w:r>
      <w:r w:rsidRPr="002638C5">
        <w:t>команда</w:t>
      </w:r>
      <w:r w:rsidR="00975321">
        <w:t xml:space="preserve"> зображена</w:t>
      </w:r>
      <w:r w:rsidR="003F274A">
        <w:t xml:space="preserve"> нижче.</w:t>
      </w:r>
    </w:p>
    <w:p w14:paraId="09CC5602" w14:textId="77777777" w:rsidR="00BC504D" w:rsidRDefault="00BC504D" w:rsidP="00BC504D">
      <w:pPr>
        <w:pStyle w:val="afff3"/>
        <w:keepNext/>
      </w:pPr>
      <w:r w:rsidRPr="00BC504D">
        <w:drawing>
          <wp:inline distT="0" distB="0" distL="0" distR="0" wp14:anchorId="42C30488" wp14:editId="7D21762A">
            <wp:extent cx="4038600" cy="438150"/>
            <wp:effectExtent l="0" t="0" r="0" b="0"/>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46628" cy="439021"/>
                    </a:xfrm>
                    <a:prstGeom prst="rect">
                      <a:avLst/>
                    </a:prstGeom>
                  </pic:spPr>
                </pic:pic>
              </a:graphicData>
            </a:graphic>
          </wp:inline>
        </w:drawing>
      </w:r>
    </w:p>
    <w:p w14:paraId="6EFAC7F0" w14:textId="7744C799" w:rsidR="003F274A" w:rsidRDefault="00BC504D" w:rsidP="00BC504D">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26</w:t>
      </w:r>
      <w:r w:rsidR="006B18DD">
        <w:fldChar w:fldCharType="end"/>
      </w:r>
      <w:r w:rsidR="00975321">
        <w:t xml:space="preserve"> Резервне копіювання</w:t>
      </w:r>
      <w:r w:rsidR="002720D1">
        <w:t xml:space="preserve"> </w:t>
      </w:r>
      <w:r w:rsidR="002720D1" w:rsidRPr="002720D1">
        <w:t>бази даних</w:t>
      </w:r>
    </w:p>
    <w:p w14:paraId="6D2F1D5C" w14:textId="74403960" w:rsidR="00F61193" w:rsidRDefault="00F61193" w:rsidP="00F61193">
      <w:r>
        <w:t>Ця команда створює файл із поточним дати у назві, що містить усі таблиці, структуру та записи системи. Рекомендується налаштувати автоматичне виконання цієї команди за допомогою планувальника завдань операційної системи (наприклад, Cron для Linux) для щоденного збереження інформації у безпечне сховище.</w:t>
      </w:r>
    </w:p>
    <w:p w14:paraId="084C5488" w14:textId="3AC0D9D3" w:rsidR="002720D1" w:rsidRDefault="00F61193" w:rsidP="00F61193">
      <w:r>
        <w:t xml:space="preserve">У разі виникнення критичної помилки, пошкодження даних або міграції на новий сервер, адміністратор має можливість відновити повну працездатність системи з раніше створеної резервної копії. Для цього спочатку </w:t>
      </w:r>
      <w:r>
        <w:lastRenderedPageBreak/>
        <w:t xml:space="preserve">необхідно забезпечити наявність порожньої бази даних, а потім імпортувати до неї збережений файл дампа за допомогою утиліти psql. Команда відновлення </w:t>
      </w:r>
      <w:r w:rsidR="00BC4C87">
        <w:t>зображена на рисунку 2.27.</w:t>
      </w:r>
    </w:p>
    <w:p w14:paraId="337B0DC3" w14:textId="77777777" w:rsidR="00F61193" w:rsidRDefault="00F61193" w:rsidP="00F61193">
      <w:pPr>
        <w:pStyle w:val="afff3"/>
        <w:keepNext/>
      </w:pPr>
      <w:r w:rsidRPr="00F61193">
        <w:drawing>
          <wp:inline distT="0" distB="0" distL="0" distR="0" wp14:anchorId="76C016BD" wp14:editId="7B69B74A">
            <wp:extent cx="5410955" cy="381053"/>
            <wp:effectExtent l="0" t="0" r="0" b="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10955" cy="381053"/>
                    </a:xfrm>
                    <a:prstGeom prst="rect">
                      <a:avLst/>
                    </a:prstGeom>
                  </pic:spPr>
                </pic:pic>
              </a:graphicData>
            </a:graphic>
          </wp:inline>
        </w:drawing>
      </w:r>
    </w:p>
    <w:p w14:paraId="7AC4D30A" w14:textId="092D1515" w:rsidR="00F61193" w:rsidRDefault="00F61193" w:rsidP="00F61193">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27</w:t>
      </w:r>
      <w:r w:rsidR="006B18DD">
        <w:fldChar w:fldCharType="end"/>
      </w:r>
      <w:r w:rsidR="00C94BF3">
        <w:t xml:space="preserve"> </w:t>
      </w:r>
      <w:r w:rsidR="00C94BF3" w:rsidRPr="00C94BF3">
        <w:t>Команда відновлення</w:t>
      </w:r>
    </w:p>
    <w:p w14:paraId="48BC3625" w14:textId="0AA55365" w:rsidR="005754A3" w:rsidRPr="005754A3" w:rsidRDefault="005754A3" w:rsidP="004F5BF2">
      <w:r w:rsidRPr="005754A3">
        <w:t>Завдяки детально прописаному алгоритму дій, розгортання та адміністрування платформи не вимагає глибокого вивчення програмного коду, дозволяючи системному адміністратору швидко налаштувати систему та ефективно підтримувати її безперебійну роботу. Такий стандартизований підхід також суттєво знижує ймовірність виникнення критичних помилок людського фактора під час міграції інфраструктури або масштабування застосунку на нові сервери.</w:t>
      </w:r>
    </w:p>
    <w:p w14:paraId="6B095EA1" w14:textId="77777777" w:rsidR="00905582" w:rsidRDefault="00545F73" w:rsidP="00905582">
      <w:pPr>
        <w:pStyle w:val="3"/>
      </w:pPr>
      <w:bookmarkStart w:id="78" w:name="_Toc231940455"/>
      <w:r w:rsidRPr="004615D2">
        <w:t>Інструкція</w:t>
      </w:r>
      <w:r w:rsidR="004F3862" w:rsidRPr="004615D2">
        <w:t xml:space="preserve"> користува</w:t>
      </w:r>
      <w:r w:rsidR="00F94376" w:rsidRPr="004615D2">
        <w:t>ча</w:t>
      </w:r>
      <w:r w:rsidR="004F3862" w:rsidRPr="004615D2">
        <w:t xml:space="preserve"> щодо експлуатації програмного продукту</w:t>
      </w:r>
      <w:bookmarkEnd w:id="78"/>
    </w:p>
    <w:p w14:paraId="794FEF46" w14:textId="78AD8BC9" w:rsidR="00123545" w:rsidRDefault="00123545" w:rsidP="000C7A5E">
      <w:r>
        <w:t>Цей підрозділ має на меті надання детальних роз</w:t>
      </w:r>
      <w:r w:rsidR="002E0933">
        <w:t>’</w:t>
      </w:r>
      <w:r>
        <w:t>яснень щодо використання функціональних можливостей користувацького інтерфейсу системи. Опис охоплює всі ключові етапи взаємодії з платформою</w:t>
      </w:r>
      <w:r w:rsidR="00326285">
        <w:t>.</w:t>
      </w:r>
    </w:p>
    <w:p w14:paraId="005D8C0A" w14:textId="1BEA16FB" w:rsidR="00123545" w:rsidRDefault="00123545" w:rsidP="000C7A5E">
      <w:r>
        <w:t>Для початку роботи із системою необхідно відкрити</w:t>
      </w:r>
      <w:r w:rsidR="0092558C">
        <w:t xml:space="preserve"> </w:t>
      </w:r>
      <w:r>
        <w:t>браузер та перейти за унікальним посиланням застосунку. На головній сторінці передбачено можливість реєстрації нового облікового запису. Процес створення акаунта розпочинається з натискання кнопки Зареєструватись, після чого здійснюється заповнення полів імені, електронної адреси (email) та безпечного пароля. Після успішного підтвердження даних відбувається автоматичне перенаправлення на головну сторінку авторизованого користувача. Вхід до вже існуючого облікового запису здійснюється через кнопку Увійти шляхом введення електронної адреси та пароля.</w:t>
      </w:r>
    </w:p>
    <w:p w14:paraId="6FB39132" w14:textId="77777777" w:rsidR="000C7A5E" w:rsidRDefault="000C7A5E" w:rsidP="000C7A5E">
      <w:pPr>
        <w:pStyle w:val="afff3"/>
        <w:keepNext/>
      </w:pPr>
      <w:r w:rsidRPr="00FB06A6">
        <w:lastRenderedPageBreak/>
        <w:drawing>
          <wp:inline distT="0" distB="0" distL="0" distR="0" wp14:anchorId="6E9D20BF" wp14:editId="6BB8BD74">
            <wp:extent cx="3019530" cy="4215449"/>
            <wp:effectExtent l="0" t="0" r="0" b="0"/>
            <wp:docPr id="362" name="Рисунок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53946" cy="4263496"/>
                    </a:xfrm>
                    <a:prstGeom prst="rect">
                      <a:avLst/>
                    </a:prstGeom>
                  </pic:spPr>
                </pic:pic>
              </a:graphicData>
            </a:graphic>
          </wp:inline>
        </w:drawing>
      </w:r>
      <w:r>
        <w:drawing>
          <wp:inline distT="0" distB="0" distL="0" distR="0" wp14:anchorId="3C52CF1E" wp14:editId="1C41E145">
            <wp:extent cx="2334663" cy="4210050"/>
            <wp:effectExtent l="0" t="0" r="8890" b="0"/>
            <wp:docPr id="363" name="Рисунок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46522" cy="4231435"/>
                    </a:xfrm>
                    <a:prstGeom prst="rect">
                      <a:avLst/>
                    </a:prstGeom>
                  </pic:spPr>
                </pic:pic>
              </a:graphicData>
            </a:graphic>
          </wp:inline>
        </w:drawing>
      </w:r>
    </w:p>
    <w:p w14:paraId="39CDB528" w14:textId="38CF2800" w:rsidR="00123545" w:rsidRDefault="000C7A5E" w:rsidP="000C7A5E">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28</w:t>
      </w:r>
      <w:r w:rsidR="006B18DD">
        <w:fldChar w:fldCharType="end"/>
      </w:r>
      <w:r w:rsidRPr="000C7A5E">
        <w:t xml:space="preserve"> Форма реєстрації та авторизації користувача</w:t>
      </w:r>
    </w:p>
    <w:p w14:paraId="325F2614" w14:textId="0744A5FC" w:rsidR="0008692A" w:rsidRDefault="00123545" w:rsidP="0008692A">
      <w:r>
        <w:t>Після успішної авторизації користувачеві стає доступним розділ налаштувань профілю, який відкривається кліком на іконку користувача у навігаційній панелі. У цьому розділі передбачено можливість зміни персональних даних, оновлення пароля та налаштування візуального відображення застосунку. Перемикання між світлою та темною темами здійснюється натисканням на відповідний перемикач Theme, що дозволяє адаптувати дизайн під освітлення та знизити навантаження на зір. Зміна мови інтерфейсу (українська або англійська) виконується через спеціальне випадаюче меню. Усі обрані візуальні зміни застосовуються миттєво без необхідності перезавантаження сторінки.</w:t>
      </w:r>
    </w:p>
    <w:p w14:paraId="7E09D70B" w14:textId="77777777" w:rsidR="00CC5BD8" w:rsidRDefault="00CC5BD8" w:rsidP="00CC5BD8">
      <w:pPr>
        <w:pStyle w:val="afff3"/>
        <w:keepNext/>
      </w:pPr>
      <w:r w:rsidRPr="00CC5BD8">
        <w:lastRenderedPageBreak/>
        <w:drawing>
          <wp:inline distT="0" distB="0" distL="0" distR="0" wp14:anchorId="1D93C35A" wp14:editId="429B71BF">
            <wp:extent cx="5940425" cy="5526405"/>
            <wp:effectExtent l="0" t="0" r="3175" b="0"/>
            <wp:docPr id="36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5526405"/>
                    </a:xfrm>
                    <a:prstGeom prst="rect">
                      <a:avLst/>
                    </a:prstGeom>
                  </pic:spPr>
                </pic:pic>
              </a:graphicData>
            </a:graphic>
          </wp:inline>
        </w:drawing>
      </w:r>
    </w:p>
    <w:p w14:paraId="0455C1F3" w14:textId="15949288" w:rsidR="00123545" w:rsidRPr="003E595A" w:rsidRDefault="00CC5BD8" w:rsidP="00CC5BD8">
      <w:pPr>
        <w:pStyle w:val="afc"/>
        <w:rPr>
          <w:lang w:val="en-US"/>
        </w:rPr>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29</w:t>
      </w:r>
      <w:r w:rsidR="006B18DD">
        <w:fldChar w:fldCharType="end"/>
      </w:r>
      <w:r>
        <w:t xml:space="preserve"> </w:t>
      </w:r>
      <w:r w:rsidRPr="00CC5BD8">
        <w:t>Розділ керування профілем та візуальними налаштуваннями</w:t>
      </w:r>
    </w:p>
    <w:p w14:paraId="68FE4025" w14:textId="6993F5B8" w:rsidR="00123545" w:rsidRDefault="00123545" w:rsidP="00123545">
      <w:r>
        <w:t>Для створення нового опитування необхідно перейти до розділу Створити опитування. Процес розробки опитування передбачає послідовне заповнення назви, опису та вибір типу доступу (публічне, приватне або за запрошенням). Далі здійснюється додавання запитань та відповідних варіантів вибору через кнопку Додати питання. Після перевірки всіх введених даних форма відправляється натисканням кнопки Створити, після чого опитування стає доступним для респондентів.</w:t>
      </w:r>
    </w:p>
    <w:p w14:paraId="03BFB413" w14:textId="77777777" w:rsidR="003E595A" w:rsidRDefault="003E595A" w:rsidP="003E595A">
      <w:pPr>
        <w:pStyle w:val="afff3"/>
        <w:keepNext/>
      </w:pPr>
      <w:r w:rsidRPr="003E595A">
        <w:lastRenderedPageBreak/>
        <w:drawing>
          <wp:inline distT="0" distB="0" distL="0" distR="0" wp14:anchorId="78F7F4EC" wp14:editId="413808F2">
            <wp:extent cx="4700544" cy="5628592"/>
            <wp:effectExtent l="0" t="0" r="5080" b="0"/>
            <wp:docPr id="365" name="Рисунок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29781" cy="5663602"/>
                    </a:xfrm>
                    <a:prstGeom prst="rect">
                      <a:avLst/>
                    </a:prstGeom>
                  </pic:spPr>
                </pic:pic>
              </a:graphicData>
            </a:graphic>
          </wp:inline>
        </w:drawing>
      </w:r>
    </w:p>
    <w:p w14:paraId="7F1550D5" w14:textId="16ABDC56" w:rsidR="00123545" w:rsidRPr="003E595A" w:rsidRDefault="003E595A" w:rsidP="003E595A">
      <w:pPr>
        <w:pStyle w:val="afc"/>
        <w:rPr>
          <w:lang w:val="en-US"/>
        </w:rPr>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30</w:t>
      </w:r>
      <w:r w:rsidR="006B18DD">
        <w:fldChar w:fldCharType="end"/>
      </w:r>
      <w:r w:rsidRPr="003E595A">
        <w:t xml:space="preserve"> Інтерфейс конструктора опитувань</w:t>
      </w:r>
    </w:p>
    <w:p w14:paraId="1565948B" w14:textId="6663334D" w:rsidR="00893399" w:rsidRDefault="00123545" w:rsidP="005C7093">
      <w:r>
        <w:t xml:space="preserve">Проходження опитувань доступне як авторизованим, так і анонімним респондентам. Для голосування необхідно відкрити картку відповідного опитування, обрати бажані варіанти відповідей та натиснути кнопку Проголосувати. </w:t>
      </w:r>
    </w:p>
    <w:p w14:paraId="662633F8" w14:textId="2776D8BD" w:rsidR="00123545" w:rsidRPr="005C7093" w:rsidRDefault="00123545" w:rsidP="005C7093">
      <w:pPr>
        <w:rPr>
          <w:lang w:val="en-US"/>
        </w:rPr>
      </w:pPr>
      <w:r>
        <w:t>Якщо опитування є приватним, система попередньо відображає модальне вікно для введення секретного пароля.</w:t>
      </w:r>
    </w:p>
    <w:p w14:paraId="595D0969" w14:textId="77777777" w:rsidR="00701B51" w:rsidRDefault="004C3AD8" w:rsidP="00701B51">
      <w:pPr>
        <w:pStyle w:val="afff3"/>
        <w:keepNext/>
      </w:pPr>
      <w:r w:rsidRPr="004C3AD8">
        <w:lastRenderedPageBreak/>
        <w:drawing>
          <wp:inline distT="0" distB="0" distL="0" distR="0" wp14:anchorId="7E84184D" wp14:editId="13B34D81">
            <wp:extent cx="4008323" cy="3390900"/>
            <wp:effectExtent l="0" t="0" r="0" b="0"/>
            <wp:docPr id="366" name="Рисунок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30120" cy="3409340"/>
                    </a:xfrm>
                    <a:prstGeom prst="rect">
                      <a:avLst/>
                    </a:prstGeom>
                  </pic:spPr>
                </pic:pic>
              </a:graphicData>
            </a:graphic>
          </wp:inline>
        </w:drawing>
      </w:r>
    </w:p>
    <w:p w14:paraId="2E5757D4" w14:textId="1C085BCA" w:rsidR="00123545" w:rsidRDefault="00701B51" w:rsidP="00701B51">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31</w:t>
      </w:r>
      <w:r w:rsidR="006B18DD">
        <w:fldChar w:fldCharType="end"/>
      </w:r>
      <w:r>
        <w:rPr>
          <w:lang w:val="en-US"/>
        </w:rPr>
        <w:t xml:space="preserve"> </w:t>
      </w:r>
      <w:r w:rsidRPr="00701B51">
        <w:t>Відображення активного опитування</w:t>
      </w:r>
    </w:p>
    <w:p w14:paraId="0789F898" w14:textId="3C06A4B0" w:rsidR="00E9680D" w:rsidRDefault="00E9680D" w:rsidP="00E9680D">
      <w:r w:rsidRPr="00E9680D">
        <w:t xml:space="preserve">Результати проведених голосувань автоматично </w:t>
      </w:r>
      <w:r w:rsidR="00B978DC" w:rsidRPr="00B978DC">
        <w:t xml:space="preserve">формуються </w:t>
      </w:r>
      <w:r w:rsidRPr="00E9680D">
        <w:t>системою у вигляді</w:t>
      </w:r>
      <w:r w:rsidR="00B978DC">
        <w:t xml:space="preserve"> </w:t>
      </w:r>
      <w:r w:rsidRPr="00E9680D">
        <w:t>діаграм, які є доступними для</w:t>
      </w:r>
      <w:r w:rsidR="00B978DC">
        <w:t xml:space="preserve"> </w:t>
      </w:r>
      <w:r w:rsidRPr="00E9680D">
        <w:t>аналізу у відповідній вкладці.</w:t>
      </w:r>
    </w:p>
    <w:p w14:paraId="5E9612BF" w14:textId="77777777" w:rsidR="00E9680D" w:rsidRDefault="00E9680D" w:rsidP="00E9680D">
      <w:pPr>
        <w:pStyle w:val="afff3"/>
        <w:keepNext/>
      </w:pPr>
      <w:r>
        <w:drawing>
          <wp:inline distT="0" distB="0" distL="0" distR="0" wp14:anchorId="7827D8C1" wp14:editId="443B81D3">
            <wp:extent cx="4348674" cy="2990850"/>
            <wp:effectExtent l="0" t="0" r="0" b="0"/>
            <wp:docPr id="369" name="Рисунок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2391" cy="3041550"/>
                    </a:xfrm>
                    <a:prstGeom prst="rect">
                      <a:avLst/>
                    </a:prstGeom>
                  </pic:spPr>
                </pic:pic>
              </a:graphicData>
            </a:graphic>
          </wp:inline>
        </w:drawing>
      </w:r>
    </w:p>
    <w:p w14:paraId="6BB0072D" w14:textId="03275941" w:rsidR="00E9680D" w:rsidRDefault="00E9680D" w:rsidP="006105AC">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32</w:t>
      </w:r>
      <w:r w:rsidR="006B18DD">
        <w:fldChar w:fldCharType="end"/>
      </w:r>
      <w:r w:rsidR="006105AC">
        <w:t xml:space="preserve"> </w:t>
      </w:r>
      <w:r w:rsidR="006105AC" w:rsidRPr="006105AC">
        <w:t>Відображення</w:t>
      </w:r>
      <w:r w:rsidR="006105AC">
        <w:t xml:space="preserve"> </w:t>
      </w:r>
      <w:r w:rsidR="006105AC" w:rsidRPr="006105AC">
        <w:t>аналітики результатів</w:t>
      </w:r>
    </w:p>
    <w:p w14:paraId="081B8480" w14:textId="77777777" w:rsidR="00550984" w:rsidRDefault="004053E3" w:rsidP="004053E3">
      <w:r w:rsidRPr="004053E3">
        <w:t xml:space="preserve">Для зручної взаємодії з іншими учасниками платформи розроблено соціальний модуль. У розділі друзів здійснюється пошук зареєстрованих користувачів та відправлення запитів на додавання до списку контактів. Спілкування між підтвердженими контактами відбувається у вбудованому </w:t>
      </w:r>
      <w:r w:rsidRPr="004053E3">
        <w:lastRenderedPageBreak/>
        <w:t xml:space="preserve">чаті, де передбачено обмін текстовими повідомленнями, зображеннями та прямими посиланнями на конкретні опитування, що дозволяє швидко поширювати голосування у вузькому колі осіб. </w:t>
      </w:r>
    </w:p>
    <w:p w14:paraId="3890C4D2" w14:textId="7401709F" w:rsidR="004053E3" w:rsidRPr="004053E3" w:rsidRDefault="004053E3" w:rsidP="004053E3">
      <w:r w:rsidRPr="004053E3">
        <w:t>Для початку бесіди достатньо здійснити клік на ім</w:t>
      </w:r>
      <w:r w:rsidR="002E0933">
        <w:t>’</w:t>
      </w:r>
      <w:r w:rsidRPr="004053E3">
        <w:t>я друга у загальному списку, після чого миттєво відкриється вікно листування. Усі сповіщення про нові вхідні повідомлення або запити на дружбу відображаються автоматично, роблячи процес спілкування таким же простим і звичним, як у популярних месенджерах.</w:t>
      </w:r>
    </w:p>
    <w:p w14:paraId="7D21FB1E" w14:textId="77777777" w:rsidR="00D6340B" w:rsidRDefault="00D6340B" w:rsidP="00D6340B">
      <w:pPr>
        <w:pStyle w:val="afff3"/>
        <w:keepNext/>
      </w:pPr>
      <w:r w:rsidRPr="00D6340B">
        <w:drawing>
          <wp:inline distT="0" distB="0" distL="0" distR="0" wp14:anchorId="1E12B4E8" wp14:editId="7ADE2F96">
            <wp:extent cx="5940425" cy="3617595"/>
            <wp:effectExtent l="0" t="0" r="3175" b="1905"/>
            <wp:docPr id="36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617595"/>
                    </a:xfrm>
                    <a:prstGeom prst="rect">
                      <a:avLst/>
                    </a:prstGeom>
                  </pic:spPr>
                </pic:pic>
              </a:graphicData>
            </a:graphic>
          </wp:inline>
        </w:drawing>
      </w:r>
    </w:p>
    <w:p w14:paraId="39AAD91A" w14:textId="3AA255E9" w:rsidR="00123545" w:rsidRDefault="00D6340B" w:rsidP="00D6340B">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33</w:t>
      </w:r>
      <w:r w:rsidR="006B18DD">
        <w:fldChar w:fldCharType="end"/>
      </w:r>
      <w:r w:rsidRPr="00D6340B">
        <w:t xml:space="preserve"> Соціальний модуль та інтерфейс обміну повідомленнями</w:t>
      </w:r>
    </w:p>
    <w:p w14:paraId="49C88846" w14:textId="2D20B6A7" w:rsidR="00A35BFD" w:rsidRDefault="00B5740E" w:rsidP="00B5740E">
      <w:r>
        <w:t>Для користувачів із розширеними правами доступу передбачено спеціальний розділ — адміністративну панель керування. Доступ до неї здійснюється через окремий пункт навігаційного меню, який стає видимим виключно після авторизації з правами адміністратора або модератора. В адміністративній панелі забезпечується повний функціональний контроль над життєдіяльністю системи через кілька спеціалізованих вкладок.</w:t>
      </w:r>
    </w:p>
    <w:p w14:paraId="722E45FE" w14:textId="240E888C" w:rsidR="00B5740E" w:rsidRDefault="00B5740E" w:rsidP="00B5740E">
      <w:r>
        <w:t xml:space="preserve">Перша вкладка присвячена управлінню базою користувачів, де у вигляді зручної таблиці з підтримкою пошуку відображається список усіх </w:t>
      </w:r>
      <w:r>
        <w:lastRenderedPageBreak/>
        <w:t>зареєстрованих акаунтів. У цьому розділі передбачено можливість ручної зміни ролей доступу, що дозволяє підвищити статус звичайного користувача до модератора або адміністратора, а також доступна функція моментального блокування порушників правил платформи. Під час застосування блокування здійснюється обов</w:t>
      </w:r>
      <w:r w:rsidR="002E0933">
        <w:t>’</w:t>
      </w:r>
      <w:r>
        <w:t>язкове текстове обґрунтування причини, яка згодом відображатиметься заблокованому користувачеві при будь-якій його спробі входу в систему.</w:t>
      </w:r>
    </w:p>
    <w:p w14:paraId="2A69BAD9" w14:textId="77777777" w:rsidR="006B18DD" w:rsidRDefault="006B18DD" w:rsidP="006B18DD">
      <w:pPr>
        <w:pStyle w:val="afff3"/>
        <w:keepNext/>
      </w:pPr>
      <w:r w:rsidRPr="006B18DD">
        <w:drawing>
          <wp:inline distT="0" distB="0" distL="0" distR="0" wp14:anchorId="7E876A3D" wp14:editId="53FAC7E5">
            <wp:extent cx="5940425" cy="3220085"/>
            <wp:effectExtent l="0" t="0" r="3175" b="0"/>
            <wp:docPr id="371" name="Рисунок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220085"/>
                    </a:xfrm>
                    <a:prstGeom prst="rect">
                      <a:avLst/>
                    </a:prstGeom>
                  </pic:spPr>
                </pic:pic>
              </a:graphicData>
            </a:graphic>
          </wp:inline>
        </w:drawing>
      </w:r>
    </w:p>
    <w:p w14:paraId="7EF73F9A" w14:textId="5B8BB093" w:rsidR="00E73FA4" w:rsidRPr="006B18DD" w:rsidRDefault="006B18DD" w:rsidP="006B18DD">
      <w:pPr>
        <w:pStyle w:val="afc"/>
      </w:pPr>
      <w:r>
        <w:t xml:space="preserve">Рисунок </w:t>
      </w:r>
      <w:r>
        <w:fldChar w:fldCharType="begin"/>
      </w:r>
      <w:r>
        <w:instrText xml:space="preserve"> STYLEREF 1 \s </w:instrText>
      </w:r>
      <w:r>
        <w:fldChar w:fldCharType="separate"/>
      </w:r>
      <w:r w:rsidR="00414A18">
        <w:rPr>
          <w:noProof/>
        </w:rPr>
        <w:t>2</w:t>
      </w:r>
      <w:r>
        <w:fldChar w:fldCharType="end"/>
      </w:r>
      <w:r>
        <w:t>.</w:t>
      </w:r>
      <w:r>
        <w:fldChar w:fldCharType="begin"/>
      </w:r>
      <w:r>
        <w:instrText xml:space="preserve"> SEQ Рисунок \* ARABIC \s 1 </w:instrText>
      </w:r>
      <w:r>
        <w:fldChar w:fldCharType="separate"/>
      </w:r>
      <w:r w:rsidR="00414A18">
        <w:rPr>
          <w:noProof/>
        </w:rPr>
        <w:t>34</w:t>
      </w:r>
      <w:r>
        <w:fldChar w:fldCharType="end"/>
      </w:r>
      <w:r>
        <w:rPr>
          <w:lang w:val="en-US"/>
        </w:rPr>
        <w:t xml:space="preserve"> </w:t>
      </w:r>
      <w:r>
        <w:t>В</w:t>
      </w:r>
      <w:r w:rsidRPr="006B18DD">
        <w:t>кладка управлінн</w:t>
      </w:r>
      <w:r>
        <w:t>я</w:t>
      </w:r>
      <w:r w:rsidRPr="006B18DD">
        <w:t xml:space="preserve"> базою користувачів</w:t>
      </w:r>
    </w:p>
    <w:p w14:paraId="5A87E01E" w14:textId="7E6FD725" w:rsidR="00B5740E" w:rsidRDefault="00B5740E" w:rsidP="00B5740E">
      <w:r>
        <w:t>Друга вкладка адміністративної панелі містить глобальний список усіх створених на платформі опитувань, незалежно від їхнього поточного статусу чи налаштувань приватності. У цьому розділі адміністратор має змогу переглядати базові деталі кожного опитування, аналізувати загальну активність респондентів та, у разі виявлення порушень правил використання або розміщення неприйнятного контенту, примусово деактивувати чи повністю видаляти відповідні записи без участі їхнього автора. Це гарантує платформі можливість оперативного реагування на будь-які інциденти.</w:t>
      </w:r>
    </w:p>
    <w:p w14:paraId="3B5F5786" w14:textId="67DD0148" w:rsidR="00123545" w:rsidRDefault="00B5740E" w:rsidP="00B5740E">
      <w:r>
        <w:t xml:space="preserve">Особлива увага в адміністративному розділі приділяється безперервному моніторингу безпеки. Для цього передбачена окрема </w:t>
      </w:r>
      <w:r>
        <w:lastRenderedPageBreak/>
        <w:t xml:space="preserve">аналітична таблиця модуля Anti-Fraud, яка в реальному часі відображає всі зафіксовані системою спроби фальсифікації або </w:t>
      </w:r>
      <w:r w:rsidR="00EE5B5D">
        <w:t>нарощування</w:t>
      </w:r>
      <w:r>
        <w:t xml:space="preserve"> голосів. У цій таблиці виводяться такі дані, як ідентифікатор цільового опитування, технічні параметри пристрою порушника та автоматично розрахований рівень загрози RiskScore. Завдяки цим даним адміністратори можуть здійснювати глибокий аудит підозрілої активності. Крім того, панель містить безперервний журнал системних подій AuditLog, у якому автоматично фіксуються та надійно зберігаються записи про всі без винятку критичні управлінські дії, здійснені персоналом платформи: від зміни ролей до видалення контенту. Такий комплексний підхід забезпечує абсолютну прозорість процесу адміністрування та унеможливлює приховане зловживання розширеними правами доступу.</w:t>
      </w:r>
    </w:p>
    <w:p w14:paraId="30C93045" w14:textId="77777777" w:rsidR="00045E2E" w:rsidRDefault="00872C84" w:rsidP="00045E2E">
      <w:pPr>
        <w:pStyle w:val="afff3"/>
        <w:keepNext/>
      </w:pPr>
      <w:r w:rsidRPr="00872C84">
        <w:drawing>
          <wp:inline distT="0" distB="0" distL="0" distR="0" wp14:anchorId="0D7AB805" wp14:editId="4DD43447">
            <wp:extent cx="5940425" cy="3184525"/>
            <wp:effectExtent l="0" t="0" r="3175" b="0"/>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3184525"/>
                    </a:xfrm>
                    <a:prstGeom prst="rect">
                      <a:avLst/>
                    </a:prstGeom>
                  </pic:spPr>
                </pic:pic>
              </a:graphicData>
            </a:graphic>
          </wp:inline>
        </w:drawing>
      </w:r>
    </w:p>
    <w:p w14:paraId="0E6CD321" w14:textId="45B79E6B" w:rsidR="00123545" w:rsidRDefault="00045E2E" w:rsidP="00045E2E">
      <w:pPr>
        <w:pStyle w:val="afc"/>
      </w:pPr>
      <w:r>
        <w:t xml:space="preserve">Рисунок </w:t>
      </w:r>
      <w:r w:rsidR="006B18DD">
        <w:fldChar w:fldCharType="begin"/>
      </w:r>
      <w:r w:rsidR="006B18DD">
        <w:instrText xml:space="preserve"> STYLEREF 1 \s </w:instrText>
      </w:r>
      <w:r w:rsidR="006B18DD">
        <w:fldChar w:fldCharType="separate"/>
      </w:r>
      <w:r w:rsidR="00414A18">
        <w:rPr>
          <w:noProof/>
        </w:rPr>
        <w:t>2</w:t>
      </w:r>
      <w:r w:rsidR="006B18DD">
        <w:fldChar w:fldCharType="end"/>
      </w:r>
      <w:r w:rsidR="006B18DD">
        <w:t>.</w:t>
      </w:r>
      <w:r w:rsidR="006B18DD">
        <w:fldChar w:fldCharType="begin"/>
      </w:r>
      <w:r w:rsidR="006B18DD">
        <w:instrText xml:space="preserve"> SEQ Рисунок \* ARABIC \s 1 </w:instrText>
      </w:r>
      <w:r w:rsidR="006B18DD">
        <w:fldChar w:fldCharType="separate"/>
      </w:r>
      <w:r w:rsidR="00414A18">
        <w:rPr>
          <w:noProof/>
        </w:rPr>
        <w:t>35</w:t>
      </w:r>
      <w:r w:rsidR="006B18DD">
        <w:fldChar w:fldCharType="end"/>
      </w:r>
      <w:r>
        <w:t xml:space="preserve"> Р</w:t>
      </w:r>
      <w:r w:rsidRPr="00045E2E">
        <w:t>озділ</w:t>
      </w:r>
      <w:r>
        <w:t xml:space="preserve"> </w:t>
      </w:r>
      <w:r w:rsidRPr="00045E2E">
        <w:t>моніторингу безпеки</w:t>
      </w:r>
    </w:p>
    <w:p w14:paraId="316C7D8A" w14:textId="7FEC3EAC" w:rsidR="00123545" w:rsidRPr="00123545" w:rsidRDefault="00123545" w:rsidP="00123545">
      <w:r>
        <w:t>Запропонована структура інтерфейсу дозволяє інтуїтивно зрозуміти логіку роботи програми, роблячи процес використання платформи комфортним і прозорим для всіх категорій користувачів, від звичайних респондентів до системних адміністраторів.</w:t>
      </w:r>
    </w:p>
    <w:p w14:paraId="57DE4B7A" w14:textId="77777777" w:rsidR="008C22B2" w:rsidRDefault="00971B31" w:rsidP="00A02EBD">
      <w:pPr>
        <w:pStyle w:val="1"/>
      </w:pPr>
      <w:bookmarkStart w:id="79" w:name="_Toc231940456"/>
      <w:r w:rsidRPr="00F31C70">
        <w:lastRenderedPageBreak/>
        <w:t>ЕКОНОМІЧНА ЧАСТИНА</w:t>
      </w:r>
      <w:bookmarkStart w:id="80" w:name="_Toc199078458"/>
      <w:bookmarkStart w:id="81" w:name="_Toc199078541"/>
      <w:bookmarkStart w:id="82" w:name="_Toc199078589"/>
      <w:bookmarkStart w:id="83" w:name="_Toc199080576"/>
      <w:bookmarkStart w:id="84" w:name="_Toc199178376"/>
      <w:bookmarkStart w:id="85" w:name="_Toc199178597"/>
      <w:bookmarkStart w:id="86" w:name="_Toc199179561"/>
      <w:bookmarkStart w:id="87" w:name="_Toc199180141"/>
      <w:bookmarkStart w:id="88" w:name="_Toc199299559"/>
      <w:bookmarkStart w:id="89" w:name="_Toc199305191"/>
      <w:bookmarkStart w:id="90" w:name="_Toc229489005"/>
      <w:bookmarkStart w:id="91" w:name="_Toc229845003"/>
      <w:bookmarkEnd w:id="79"/>
      <w:bookmarkEnd w:id="80"/>
      <w:bookmarkEnd w:id="81"/>
      <w:bookmarkEnd w:id="82"/>
      <w:bookmarkEnd w:id="83"/>
      <w:bookmarkEnd w:id="84"/>
      <w:bookmarkEnd w:id="85"/>
      <w:bookmarkEnd w:id="86"/>
      <w:bookmarkEnd w:id="87"/>
      <w:bookmarkEnd w:id="88"/>
      <w:bookmarkEnd w:id="89"/>
      <w:bookmarkEnd w:id="90"/>
      <w:bookmarkEnd w:id="91"/>
    </w:p>
    <w:p w14:paraId="18DD16D4" w14:textId="0C9DAB7F" w:rsidR="001E4375" w:rsidRPr="002539F6" w:rsidRDefault="0082555D" w:rsidP="002539F6">
      <w:pPr>
        <w:pStyle w:val="2"/>
      </w:pPr>
      <w:bookmarkStart w:id="92" w:name="_Toc229704488"/>
      <w:bookmarkStart w:id="93" w:name="_Toc231940457"/>
      <w:r w:rsidRPr="00AB338C">
        <w:t>Витрати на створення програмного продукту</w:t>
      </w:r>
      <w:bookmarkStart w:id="94" w:name="_Toc229701921"/>
      <w:bookmarkStart w:id="95" w:name="_Toc229704489"/>
      <w:bookmarkStart w:id="96" w:name="_Toc230935936"/>
      <w:bookmarkStart w:id="97" w:name="_Toc230936000"/>
      <w:bookmarkStart w:id="98" w:name="_Toc230936259"/>
      <w:bookmarkStart w:id="99" w:name="_Toc230936551"/>
      <w:bookmarkStart w:id="100" w:name="_Toc230936738"/>
      <w:bookmarkStart w:id="101" w:name="_Toc230935937"/>
      <w:bookmarkStart w:id="102" w:name="_Toc230936001"/>
      <w:bookmarkStart w:id="103" w:name="_Toc230936260"/>
      <w:bookmarkStart w:id="104" w:name="_Toc230936552"/>
      <w:bookmarkStart w:id="105" w:name="_Toc230936739"/>
      <w:bookmarkStart w:id="106" w:name="_Toc229704492"/>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27D222D9" w14:textId="77777777" w:rsidR="00130F48" w:rsidRPr="00130F48" w:rsidRDefault="00130F48" w:rsidP="00130F48">
      <w:pPr>
        <w:pStyle w:val="a"/>
        <w:keepNext/>
        <w:keepLines/>
        <w:numPr>
          <w:ilvl w:val="0"/>
          <w:numId w:val="2"/>
        </w:numPr>
        <w:tabs>
          <w:tab w:val="clear" w:pos="1134"/>
        </w:tabs>
        <w:contextualSpacing w:val="0"/>
        <w:jc w:val="center"/>
        <w:outlineLvl w:val="2"/>
        <w:rPr>
          <w:rFonts w:eastAsiaTheme="majorEastAsia" w:cstheme="majorBidi"/>
          <w:b/>
          <w:noProof/>
          <w:vanish/>
          <w:szCs w:val="24"/>
        </w:rPr>
      </w:pPr>
      <w:bookmarkStart w:id="107" w:name="_Toc231562372"/>
      <w:bookmarkStart w:id="108" w:name="_Toc231940458"/>
      <w:bookmarkEnd w:id="107"/>
      <w:bookmarkEnd w:id="108"/>
    </w:p>
    <w:p w14:paraId="7A1CE221" w14:textId="77777777" w:rsidR="00130F48" w:rsidRPr="00130F48" w:rsidRDefault="00130F48" w:rsidP="00130F48">
      <w:pPr>
        <w:pStyle w:val="a"/>
        <w:keepNext/>
        <w:keepLines/>
        <w:numPr>
          <w:ilvl w:val="0"/>
          <w:numId w:val="2"/>
        </w:numPr>
        <w:tabs>
          <w:tab w:val="clear" w:pos="1134"/>
        </w:tabs>
        <w:contextualSpacing w:val="0"/>
        <w:jc w:val="center"/>
        <w:outlineLvl w:val="2"/>
        <w:rPr>
          <w:rFonts w:eastAsiaTheme="majorEastAsia" w:cstheme="majorBidi"/>
          <w:b/>
          <w:noProof/>
          <w:vanish/>
          <w:szCs w:val="24"/>
        </w:rPr>
      </w:pPr>
      <w:bookmarkStart w:id="109" w:name="_Toc231562373"/>
      <w:bookmarkStart w:id="110" w:name="_Toc231940459"/>
      <w:bookmarkEnd w:id="109"/>
      <w:bookmarkEnd w:id="110"/>
    </w:p>
    <w:p w14:paraId="6B96AAEC" w14:textId="77777777" w:rsidR="00130F48" w:rsidRPr="00130F48" w:rsidRDefault="00130F48" w:rsidP="00130F48">
      <w:pPr>
        <w:pStyle w:val="a"/>
        <w:keepNext/>
        <w:keepLines/>
        <w:numPr>
          <w:ilvl w:val="0"/>
          <w:numId w:val="2"/>
        </w:numPr>
        <w:tabs>
          <w:tab w:val="clear" w:pos="1134"/>
        </w:tabs>
        <w:contextualSpacing w:val="0"/>
        <w:jc w:val="center"/>
        <w:outlineLvl w:val="2"/>
        <w:rPr>
          <w:rFonts w:eastAsiaTheme="majorEastAsia" w:cstheme="majorBidi"/>
          <w:b/>
          <w:noProof/>
          <w:vanish/>
          <w:szCs w:val="24"/>
        </w:rPr>
      </w:pPr>
      <w:bookmarkStart w:id="111" w:name="_Toc231562374"/>
      <w:bookmarkStart w:id="112" w:name="_Toc231940460"/>
      <w:bookmarkEnd w:id="111"/>
      <w:bookmarkEnd w:id="112"/>
    </w:p>
    <w:p w14:paraId="32F6BC2D" w14:textId="77777777" w:rsidR="00130F48" w:rsidRPr="00130F48" w:rsidRDefault="00130F48" w:rsidP="00130F48">
      <w:pPr>
        <w:pStyle w:val="a"/>
        <w:keepNext/>
        <w:keepLines/>
        <w:numPr>
          <w:ilvl w:val="1"/>
          <w:numId w:val="2"/>
        </w:numPr>
        <w:tabs>
          <w:tab w:val="clear" w:pos="1134"/>
        </w:tabs>
        <w:contextualSpacing w:val="0"/>
        <w:jc w:val="center"/>
        <w:outlineLvl w:val="2"/>
        <w:rPr>
          <w:rFonts w:eastAsiaTheme="majorEastAsia" w:cstheme="majorBidi"/>
          <w:b/>
          <w:noProof/>
          <w:vanish/>
          <w:szCs w:val="24"/>
        </w:rPr>
      </w:pPr>
      <w:bookmarkStart w:id="113" w:name="_Toc231562375"/>
      <w:bookmarkStart w:id="114" w:name="_Toc231940461"/>
      <w:bookmarkEnd w:id="113"/>
      <w:bookmarkEnd w:id="114"/>
    </w:p>
    <w:p w14:paraId="73B56EE8" w14:textId="0E281693" w:rsidR="0082555D" w:rsidRPr="00AB338C" w:rsidRDefault="0082555D" w:rsidP="00130F48">
      <w:pPr>
        <w:pStyle w:val="3"/>
        <w:numPr>
          <w:ilvl w:val="2"/>
          <w:numId w:val="2"/>
        </w:numPr>
        <w:ind w:left="504"/>
      </w:pPr>
      <w:bookmarkStart w:id="115" w:name="_Toc231940462"/>
      <w:r w:rsidRPr="00AB338C">
        <w:t>Розрахунок вартості витрат на матеріали</w:t>
      </w:r>
      <w:bookmarkEnd w:id="106"/>
      <w:bookmarkEnd w:id="115"/>
    </w:p>
    <w:p w14:paraId="126CAE80" w14:textId="77777777" w:rsidR="0082555D" w:rsidRDefault="0082555D" w:rsidP="0082555D">
      <w:pPr>
        <w:pStyle w:val="affd"/>
      </w:pPr>
      <w:r w:rsidRPr="000F749A">
        <w:t xml:space="preserve">Розрахунок виконуємо виходячи з витрат на допоміжні матеріали (таблиця </w:t>
      </w:r>
      <w:r>
        <w:rPr>
          <w:lang w:val="uk-UA"/>
        </w:rPr>
        <w:t>3</w:t>
      </w:r>
      <w:r w:rsidRPr="000F749A">
        <w:t>.1). Визначення вартості допоміжних матеріалів є важливою складовою економічного обґрунтування проєкту, оскільки вони забезпечують належну організацію робочого процесу та створюють необхідні умови для розробки, тестування і впровадження програмного продукту.</w:t>
      </w:r>
    </w:p>
    <w:p w14:paraId="6E6F0D7C" w14:textId="77777777" w:rsidR="0082555D" w:rsidRPr="00AB338C" w:rsidRDefault="0082555D" w:rsidP="00CC7C02">
      <w:pPr>
        <w:pStyle w:val="TableTitle"/>
      </w:pPr>
      <w:r w:rsidRPr="00AB338C">
        <w:t xml:space="preserve">Таблиця </w:t>
      </w:r>
      <w:r>
        <w:t>3</w:t>
      </w:r>
      <w:r w:rsidRPr="00AB338C">
        <w:t>.1</w:t>
      </w:r>
      <w:r>
        <w:t xml:space="preserve"> </w:t>
      </w:r>
      <w:r w:rsidRPr="00AB338C">
        <w:t>Допоміжні матеріали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37"/>
        <w:gridCol w:w="1568"/>
        <w:gridCol w:w="2174"/>
        <w:gridCol w:w="1290"/>
        <w:gridCol w:w="1056"/>
        <w:gridCol w:w="1110"/>
        <w:gridCol w:w="1310"/>
      </w:tblGrid>
      <w:tr w:rsidR="0082555D" w:rsidRPr="00AB338C" w14:paraId="6F25D3AC" w14:textId="77777777" w:rsidTr="00E26F36">
        <w:trPr>
          <w:trHeight w:val="861"/>
          <w:jc w:val="center"/>
        </w:trPr>
        <w:tc>
          <w:tcPr>
            <w:tcW w:w="448" w:type="pct"/>
            <w:tcBorders>
              <w:bottom w:val="single" w:sz="18" w:space="0" w:color="000000"/>
            </w:tcBorders>
          </w:tcPr>
          <w:p w14:paraId="35653599" w14:textId="77777777" w:rsidR="0082555D" w:rsidRPr="00AB338C" w:rsidRDefault="0082555D" w:rsidP="00CC7C02">
            <w:pPr>
              <w:pStyle w:val="TableText"/>
            </w:pPr>
            <w:r w:rsidRPr="00AB338C">
              <w:t>№</w:t>
            </w:r>
          </w:p>
          <w:p w14:paraId="06C609A0" w14:textId="77777777" w:rsidR="0082555D" w:rsidRPr="00AB338C" w:rsidRDefault="0082555D" w:rsidP="00CC7C02">
            <w:pPr>
              <w:pStyle w:val="TableText"/>
            </w:pPr>
            <w:r w:rsidRPr="00AB338C">
              <w:t>п/п</w:t>
            </w:r>
          </w:p>
        </w:tc>
        <w:tc>
          <w:tcPr>
            <w:tcW w:w="839" w:type="pct"/>
            <w:tcBorders>
              <w:bottom w:val="single" w:sz="18" w:space="0" w:color="000000"/>
            </w:tcBorders>
          </w:tcPr>
          <w:p w14:paraId="766BE6D6" w14:textId="77777777" w:rsidR="0082555D" w:rsidRPr="00AB338C" w:rsidRDefault="0082555D" w:rsidP="00CC7C02">
            <w:pPr>
              <w:pStyle w:val="TableText"/>
            </w:pPr>
            <w:r w:rsidRPr="00AB338C">
              <w:t>Найменування</w:t>
            </w:r>
          </w:p>
          <w:p w14:paraId="248383EC" w14:textId="77777777" w:rsidR="0082555D" w:rsidRPr="00AB338C" w:rsidRDefault="0082555D" w:rsidP="00CC7C02">
            <w:pPr>
              <w:pStyle w:val="TableText"/>
            </w:pPr>
            <w:r w:rsidRPr="00AB338C">
              <w:t>матеріалу</w:t>
            </w:r>
          </w:p>
        </w:tc>
        <w:tc>
          <w:tcPr>
            <w:tcW w:w="1163" w:type="pct"/>
            <w:tcBorders>
              <w:bottom w:val="single" w:sz="18" w:space="0" w:color="000000"/>
            </w:tcBorders>
          </w:tcPr>
          <w:p w14:paraId="6468C907" w14:textId="77777777" w:rsidR="0082555D" w:rsidRPr="00AB338C" w:rsidRDefault="0082555D" w:rsidP="00CC7C02">
            <w:pPr>
              <w:pStyle w:val="TableText"/>
            </w:pPr>
            <w:r w:rsidRPr="00AB338C">
              <w:t>Виробник і</w:t>
            </w:r>
          </w:p>
          <w:p w14:paraId="22F4F8A5" w14:textId="77777777" w:rsidR="0082555D" w:rsidRPr="00AB338C" w:rsidRDefault="0082555D" w:rsidP="00CC7C02">
            <w:pPr>
              <w:pStyle w:val="TableText"/>
            </w:pPr>
            <w:r w:rsidRPr="00AB338C">
              <w:t>марка</w:t>
            </w:r>
          </w:p>
        </w:tc>
        <w:tc>
          <w:tcPr>
            <w:tcW w:w="690" w:type="pct"/>
            <w:tcBorders>
              <w:bottom w:val="single" w:sz="18" w:space="0" w:color="000000"/>
            </w:tcBorders>
          </w:tcPr>
          <w:p w14:paraId="2AF3A962" w14:textId="77777777" w:rsidR="0082555D" w:rsidRPr="00AB338C" w:rsidRDefault="0082555D" w:rsidP="00CC7C02">
            <w:pPr>
              <w:pStyle w:val="TableText"/>
            </w:pPr>
            <w:r w:rsidRPr="00AB338C">
              <w:t>Одиниця</w:t>
            </w:r>
          </w:p>
          <w:p w14:paraId="60B5ED77" w14:textId="77777777" w:rsidR="0082555D" w:rsidRPr="00AB338C" w:rsidRDefault="0082555D" w:rsidP="00CC7C02">
            <w:pPr>
              <w:pStyle w:val="TableText"/>
            </w:pPr>
            <w:r w:rsidRPr="00AB338C">
              <w:t>виміру</w:t>
            </w:r>
          </w:p>
        </w:tc>
        <w:tc>
          <w:tcPr>
            <w:tcW w:w="565" w:type="pct"/>
            <w:tcBorders>
              <w:bottom w:val="single" w:sz="18" w:space="0" w:color="000000"/>
            </w:tcBorders>
          </w:tcPr>
          <w:p w14:paraId="3E63D867" w14:textId="77777777" w:rsidR="0082555D" w:rsidRPr="00AB338C" w:rsidRDefault="0082555D" w:rsidP="00CC7C02">
            <w:pPr>
              <w:pStyle w:val="TableText"/>
            </w:pPr>
            <w:r w:rsidRPr="00AB338C">
              <w:t>Норма</w:t>
            </w:r>
          </w:p>
          <w:p w14:paraId="1771D005" w14:textId="77777777" w:rsidR="0082555D" w:rsidRPr="00AB338C" w:rsidRDefault="0082555D" w:rsidP="00CC7C02">
            <w:pPr>
              <w:pStyle w:val="TableText"/>
            </w:pPr>
            <w:r w:rsidRPr="00AB338C">
              <w:t>затрат</w:t>
            </w:r>
          </w:p>
        </w:tc>
        <w:tc>
          <w:tcPr>
            <w:tcW w:w="594" w:type="pct"/>
            <w:tcBorders>
              <w:bottom w:val="single" w:sz="18" w:space="0" w:color="000000"/>
            </w:tcBorders>
          </w:tcPr>
          <w:p w14:paraId="0446192D" w14:textId="77777777" w:rsidR="0082555D" w:rsidRPr="00AB338C" w:rsidRDefault="0082555D" w:rsidP="00CC7C02">
            <w:pPr>
              <w:pStyle w:val="TableText"/>
            </w:pPr>
            <w:r w:rsidRPr="00AB338C">
              <w:t>Ціна,</w:t>
            </w:r>
          </w:p>
          <w:p w14:paraId="10408028" w14:textId="77777777" w:rsidR="0082555D" w:rsidRPr="00AB338C" w:rsidRDefault="0082555D" w:rsidP="00CC7C02">
            <w:pPr>
              <w:pStyle w:val="TableText"/>
            </w:pPr>
            <w:r w:rsidRPr="00AB338C">
              <w:t>грн./од</w:t>
            </w:r>
          </w:p>
        </w:tc>
        <w:tc>
          <w:tcPr>
            <w:tcW w:w="701" w:type="pct"/>
            <w:tcBorders>
              <w:bottom w:val="single" w:sz="18" w:space="0" w:color="000000"/>
            </w:tcBorders>
          </w:tcPr>
          <w:p w14:paraId="158149D6" w14:textId="77777777" w:rsidR="0082555D" w:rsidRPr="00AB338C" w:rsidRDefault="0082555D" w:rsidP="00CC7C02">
            <w:pPr>
              <w:pStyle w:val="TableText"/>
            </w:pPr>
            <w:r w:rsidRPr="00AB338C">
              <w:t>Вартість,</w:t>
            </w:r>
          </w:p>
          <w:p w14:paraId="1BFA5F46" w14:textId="77777777" w:rsidR="0082555D" w:rsidRPr="00AB338C" w:rsidRDefault="0082555D" w:rsidP="00CC7C02">
            <w:pPr>
              <w:pStyle w:val="TableText"/>
            </w:pPr>
            <w:r w:rsidRPr="00AB338C">
              <w:t>грн.</w:t>
            </w:r>
          </w:p>
        </w:tc>
      </w:tr>
      <w:tr w:rsidR="0082555D" w:rsidRPr="00AB338C" w14:paraId="183AC3EC" w14:textId="77777777" w:rsidTr="00E26F36">
        <w:trPr>
          <w:trHeight w:val="836"/>
          <w:jc w:val="center"/>
        </w:trPr>
        <w:tc>
          <w:tcPr>
            <w:tcW w:w="448" w:type="pct"/>
            <w:tcBorders>
              <w:top w:val="single" w:sz="18" w:space="0" w:color="000000"/>
            </w:tcBorders>
          </w:tcPr>
          <w:p w14:paraId="1936661F" w14:textId="77777777" w:rsidR="0082555D" w:rsidRPr="00AB338C" w:rsidRDefault="0082555D" w:rsidP="00CC7C02">
            <w:pPr>
              <w:pStyle w:val="TableText"/>
            </w:pPr>
            <w:r w:rsidRPr="00AB338C">
              <w:t>1.</w:t>
            </w:r>
          </w:p>
        </w:tc>
        <w:tc>
          <w:tcPr>
            <w:tcW w:w="839" w:type="pct"/>
            <w:tcBorders>
              <w:top w:val="single" w:sz="18" w:space="0" w:color="000000"/>
            </w:tcBorders>
          </w:tcPr>
          <w:p w14:paraId="56F877D2" w14:textId="77777777" w:rsidR="0082555D" w:rsidRPr="00AB338C" w:rsidRDefault="0082555D" w:rsidP="00CC7C02">
            <w:pPr>
              <w:pStyle w:val="TableText"/>
            </w:pPr>
            <w:r w:rsidRPr="00AB338C">
              <w:t>Офісний папір формату А4</w:t>
            </w:r>
          </w:p>
        </w:tc>
        <w:tc>
          <w:tcPr>
            <w:tcW w:w="1163" w:type="pct"/>
            <w:tcBorders>
              <w:top w:val="single" w:sz="18" w:space="0" w:color="000000"/>
            </w:tcBorders>
          </w:tcPr>
          <w:p w14:paraId="151994D9" w14:textId="77777777" w:rsidR="0082555D" w:rsidRPr="00AB338C" w:rsidRDefault="0082555D" w:rsidP="00CC7C02">
            <w:pPr>
              <w:pStyle w:val="TableText"/>
              <w:rPr>
                <w:lang w:val="en-US"/>
              </w:rPr>
            </w:pPr>
            <w:r w:rsidRPr="00AB338C">
              <w:rPr>
                <w:lang w:val="en-US"/>
              </w:rPr>
              <w:t>Maestro</w:t>
            </w:r>
          </w:p>
        </w:tc>
        <w:tc>
          <w:tcPr>
            <w:tcW w:w="690" w:type="pct"/>
            <w:tcBorders>
              <w:top w:val="single" w:sz="18" w:space="0" w:color="000000"/>
            </w:tcBorders>
          </w:tcPr>
          <w:p w14:paraId="11700F58" w14:textId="77777777" w:rsidR="0082555D" w:rsidRPr="00AB338C" w:rsidRDefault="0082555D" w:rsidP="00CC7C02">
            <w:pPr>
              <w:pStyle w:val="TableText"/>
            </w:pPr>
            <w:r w:rsidRPr="00AB338C">
              <w:t>Упак.</w:t>
            </w:r>
          </w:p>
        </w:tc>
        <w:tc>
          <w:tcPr>
            <w:tcW w:w="565" w:type="pct"/>
            <w:tcBorders>
              <w:top w:val="single" w:sz="18" w:space="0" w:color="000000"/>
            </w:tcBorders>
          </w:tcPr>
          <w:p w14:paraId="13095386" w14:textId="77777777" w:rsidR="0082555D" w:rsidRPr="00AB338C" w:rsidRDefault="0082555D" w:rsidP="00CC7C02">
            <w:pPr>
              <w:pStyle w:val="TableText"/>
            </w:pPr>
            <w:r w:rsidRPr="00AB338C">
              <w:t>1уп.</w:t>
            </w:r>
          </w:p>
        </w:tc>
        <w:tc>
          <w:tcPr>
            <w:tcW w:w="594" w:type="pct"/>
            <w:tcBorders>
              <w:top w:val="single" w:sz="18" w:space="0" w:color="000000"/>
            </w:tcBorders>
          </w:tcPr>
          <w:p w14:paraId="67D60A21" w14:textId="77777777" w:rsidR="0082555D" w:rsidRPr="00AB338C" w:rsidRDefault="0082555D" w:rsidP="00CC7C02">
            <w:pPr>
              <w:pStyle w:val="TableText"/>
            </w:pPr>
            <w:r w:rsidRPr="00AB338C">
              <w:rPr>
                <w:lang w:val="en-US"/>
              </w:rPr>
              <w:t>180</w:t>
            </w:r>
          </w:p>
        </w:tc>
        <w:tc>
          <w:tcPr>
            <w:tcW w:w="701" w:type="pct"/>
            <w:tcBorders>
              <w:top w:val="single" w:sz="18" w:space="0" w:color="000000"/>
            </w:tcBorders>
          </w:tcPr>
          <w:p w14:paraId="194F74A6" w14:textId="77777777" w:rsidR="0082555D" w:rsidRPr="00AB338C" w:rsidRDefault="0082555D" w:rsidP="00CC7C02">
            <w:pPr>
              <w:pStyle w:val="TableText"/>
              <w:rPr>
                <w:lang w:val="en-US"/>
              </w:rPr>
            </w:pPr>
            <w:r w:rsidRPr="00AB338C">
              <w:rPr>
                <w:lang w:val="en-US"/>
              </w:rPr>
              <w:t>180</w:t>
            </w:r>
          </w:p>
        </w:tc>
      </w:tr>
      <w:tr w:rsidR="0082555D" w:rsidRPr="00AB338C" w14:paraId="3D5D6466" w14:textId="77777777" w:rsidTr="00CC7C02">
        <w:trPr>
          <w:jc w:val="center"/>
        </w:trPr>
        <w:tc>
          <w:tcPr>
            <w:tcW w:w="448" w:type="pct"/>
          </w:tcPr>
          <w:p w14:paraId="217AF061" w14:textId="77777777" w:rsidR="0082555D" w:rsidRPr="00AB338C" w:rsidRDefault="0082555D" w:rsidP="00CC7C02">
            <w:pPr>
              <w:pStyle w:val="TableText"/>
            </w:pPr>
            <w:r w:rsidRPr="00AB338C">
              <w:t>2.</w:t>
            </w:r>
          </w:p>
        </w:tc>
        <w:tc>
          <w:tcPr>
            <w:tcW w:w="839" w:type="pct"/>
          </w:tcPr>
          <w:p w14:paraId="04648332" w14:textId="77777777" w:rsidR="0082555D" w:rsidRPr="00AB338C" w:rsidRDefault="0082555D" w:rsidP="00CC7C02">
            <w:pPr>
              <w:pStyle w:val="TableText"/>
            </w:pPr>
            <w:r w:rsidRPr="00AB338C">
              <w:t>Картридж</w:t>
            </w:r>
          </w:p>
        </w:tc>
        <w:tc>
          <w:tcPr>
            <w:tcW w:w="1163" w:type="pct"/>
          </w:tcPr>
          <w:p w14:paraId="1F09D35B" w14:textId="77777777" w:rsidR="0082555D" w:rsidRPr="00AB338C" w:rsidRDefault="0082555D" w:rsidP="00CC7C02">
            <w:pPr>
              <w:pStyle w:val="TableText"/>
            </w:pPr>
            <w:r w:rsidRPr="00AB338C">
              <w:t>HP LaserJet M101-M106</w:t>
            </w:r>
          </w:p>
        </w:tc>
        <w:tc>
          <w:tcPr>
            <w:tcW w:w="690" w:type="pct"/>
          </w:tcPr>
          <w:p w14:paraId="56FE1AC1" w14:textId="77777777" w:rsidR="0082555D" w:rsidRPr="00AB338C" w:rsidRDefault="0082555D" w:rsidP="00CC7C02">
            <w:pPr>
              <w:pStyle w:val="TableText"/>
            </w:pPr>
            <w:r w:rsidRPr="00AB338C">
              <w:t>Шт.</w:t>
            </w:r>
          </w:p>
        </w:tc>
        <w:tc>
          <w:tcPr>
            <w:tcW w:w="565" w:type="pct"/>
          </w:tcPr>
          <w:p w14:paraId="6D555000" w14:textId="77777777" w:rsidR="0082555D" w:rsidRPr="00AB338C" w:rsidRDefault="0082555D" w:rsidP="00CC7C02">
            <w:pPr>
              <w:pStyle w:val="TableText"/>
            </w:pPr>
            <w:r w:rsidRPr="00AB338C">
              <w:t>1шт.</w:t>
            </w:r>
          </w:p>
        </w:tc>
        <w:tc>
          <w:tcPr>
            <w:tcW w:w="594" w:type="pct"/>
          </w:tcPr>
          <w:p w14:paraId="7CEB13CC" w14:textId="77777777" w:rsidR="0082555D" w:rsidRPr="00AB338C" w:rsidRDefault="0082555D" w:rsidP="00CC7C02">
            <w:pPr>
              <w:pStyle w:val="TableText"/>
            </w:pPr>
            <w:r w:rsidRPr="00AB338C">
              <w:t>600</w:t>
            </w:r>
          </w:p>
        </w:tc>
        <w:tc>
          <w:tcPr>
            <w:tcW w:w="701" w:type="pct"/>
          </w:tcPr>
          <w:p w14:paraId="6163666E" w14:textId="77777777" w:rsidR="0082555D" w:rsidRPr="00AB338C" w:rsidRDefault="0082555D" w:rsidP="00CC7C02">
            <w:pPr>
              <w:pStyle w:val="TableText"/>
            </w:pPr>
            <w:r w:rsidRPr="00AB338C">
              <w:t>600</w:t>
            </w:r>
          </w:p>
        </w:tc>
      </w:tr>
      <w:tr w:rsidR="0082555D" w:rsidRPr="00AB338C" w14:paraId="1D73FEF0" w14:textId="77777777" w:rsidTr="00E26F36">
        <w:trPr>
          <w:trHeight w:val="438"/>
          <w:jc w:val="center"/>
        </w:trPr>
        <w:tc>
          <w:tcPr>
            <w:tcW w:w="448" w:type="pct"/>
          </w:tcPr>
          <w:p w14:paraId="42E1801C" w14:textId="77777777" w:rsidR="0082555D" w:rsidRPr="00AB338C" w:rsidRDefault="0082555D" w:rsidP="00CC7C02">
            <w:pPr>
              <w:pStyle w:val="TableText"/>
            </w:pPr>
            <w:r w:rsidRPr="00AB338C">
              <w:t>3.</w:t>
            </w:r>
          </w:p>
        </w:tc>
        <w:tc>
          <w:tcPr>
            <w:tcW w:w="839" w:type="pct"/>
          </w:tcPr>
          <w:p w14:paraId="5FFC90F4" w14:textId="77777777" w:rsidR="0082555D" w:rsidRPr="00AB338C" w:rsidRDefault="0082555D" w:rsidP="00CC7C02">
            <w:pPr>
              <w:pStyle w:val="TableText"/>
            </w:pPr>
            <w:r w:rsidRPr="00AB338C">
              <w:t>Мишка</w:t>
            </w:r>
          </w:p>
        </w:tc>
        <w:tc>
          <w:tcPr>
            <w:tcW w:w="1163" w:type="pct"/>
          </w:tcPr>
          <w:p w14:paraId="7751D839" w14:textId="77777777" w:rsidR="0082555D" w:rsidRPr="00AB338C" w:rsidRDefault="0082555D" w:rsidP="00CC7C02">
            <w:pPr>
              <w:pStyle w:val="TableText"/>
              <w:rPr>
                <w:lang w:val="en-US"/>
              </w:rPr>
            </w:pPr>
            <w:r w:rsidRPr="00AB338C">
              <w:rPr>
                <w:lang w:val="en-US"/>
              </w:rPr>
              <w:t>Razer</w:t>
            </w:r>
          </w:p>
        </w:tc>
        <w:tc>
          <w:tcPr>
            <w:tcW w:w="690" w:type="pct"/>
          </w:tcPr>
          <w:p w14:paraId="19E0FF04" w14:textId="77777777" w:rsidR="0082555D" w:rsidRPr="00AB338C" w:rsidRDefault="0082555D" w:rsidP="00CC7C02">
            <w:pPr>
              <w:pStyle w:val="TableText"/>
            </w:pPr>
            <w:r w:rsidRPr="00AB338C">
              <w:t>Шт.</w:t>
            </w:r>
          </w:p>
        </w:tc>
        <w:tc>
          <w:tcPr>
            <w:tcW w:w="565" w:type="pct"/>
          </w:tcPr>
          <w:p w14:paraId="67A3FD1D" w14:textId="77777777" w:rsidR="0082555D" w:rsidRPr="00AB338C" w:rsidRDefault="0082555D" w:rsidP="00CC7C02">
            <w:pPr>
              <w:pStyle w:val="TableText"/>
            </w:pPr>
            <w:r w:rsidRPr="00AB338C">
              <w:t>1 шт.</w:t>
            </w:r>
          </w:p>
        </w:tc>
        <w:tc>
          <w:tcPr>
            <w:tcW w:w="594" w:type="pct"/>
          </w:tcPr>
          <w:p w14:paraId="19323860" w14:textId="77777777" w:rsidR="0082555D" w:rsidRPr="00AB338C" w:rsidRDefault="0082555D" w:rsidP="00CC7C02">
            <w:pPr>
              <w:pStyle w:val="TableText"/>
            </w:pPr>
            <w:r w:rsidRPr="00AB338C">
              <w:t>1000</w:t>
            </w:r>
          </w:p>
        </w:tc>
        <w:tc>
          <w:tcPr>
            <w:tcW w:w="701" w:type="pct"/>
          </w:tcPr>
          <w:p w14:paraId="36A97180" w14:textId="77777777" w:rsidR="0082555D" w:rsidRPr="00AB338C" w:rsidRDefault="0082555D" w:rsidP="00CC7C02">
            <w:pPr>
              <w:pStyle w:val="TableText"/>
            </w:pPr>
            <w:r w:rsidRPr="00AB338C">
              <w:t>1000</w:t>
            </w:r>
          </w:p>
        </w:tc>
      </w:tr>
      <w:tr w:rsidR="0082555D" w:rsidRPr="00AB338C" w14:paraId="6C6D0A1B" w14:textId="77777777" w:rsidTr="00E26F36">
        <w:trPr>
          <w:trHeight w:val="499"/>
          <w:jc w:val="center"/>
        </w:trPr>
        <w:tc>
          <w:tcPr>
            <w:tcW w:w="448" w:type="pct"/>
          </w:tcPr>
          <w:p w14:paraId="060802F3" w14:textId="77777777" w:rsidR="0082555D" w:rsidRPr="00AB338C" w:rsidRDefault="0082555D" w:rsidP="00CC7C02">
            <w:pPr>
              <w:pStyle w:val="TableText"/>
            </w:pPr>
            <w:r w:rsidRPr="00AB338C">
              <w:t xml:space="preserve">4. </w:t>
            </w:r>
          </w:p>
        </w:tc>
        <w:tc>
          <w:tcPr>
            <w:tcW w:w="839" w:type="pct"/>
          </w:tcPr>
          <w:p w14:paraId="7C65DBDF" w14:textId="77777777" w:rsidR="0082555D" w:rsidRPr="00AB338C" w:rsidRDefault="0082555D" w:rsidP="00CC7C02">
            <w:pPr>
              <w:pStyle w:val="TableText"/>
            </w:pPr>
            <w:r w:rsidRPr="00AB338C">
              <w:t>Клавіатура</w:t>
            </w:r>
          </w:p>
        </w:tc>
        <w:tc>
          <w:tcPr>
            <w:tcW w:w="1163" w:type="pct"/>
          </w:tcPr>
          <w:p w14:paraId="6AB0F1AC" w14:textId="77777777" w:rsidR="0082555D" w:rsidRPr="00AB338C" w:rsidRDefault="0082555D" w:rsidP="00CC7C02">
            <w:pPr>
              <w:pStyle w:val="TableText"/>
            </w:pPr>
            <w:r w:rsidRPr="00AB338C">
              <w:rPr>
                <w:lang w:val="en-US"/>
              </w:rPr>
              <w:t xml:space="preserve">Bluetooth </w:t>
            </w:r>
            <w:r w:rsidRPr="00AB338C">
              <w:t>універсальна</w:t>
            </w:r>
          </w:p>
        </w:tc>
        <w:tc>
          <w:tcPr>
            <w:tcW w:w="690" w:type="pct"/>
          </w:tcPr>
          <w:p w14:paraId="21343079" w14:textId="77777777" w:rsidR="0082555D" w:rsidRPr="00AB338C" w:rsidRDefault="0082555D" w:rsidP="00CC7C02">
            <w:pPr>
              <w:pStyle w:val="TableText"/>
            </w:pPr>
            <w:r w:rsidRPr="00AB338C">
              <w:t>Шт.</w:t>
            </w:r>
          </w:p>
        </w:tc>
        <w:tc>
          <w:tcPr>
            <w:tcW w:w="565" w:type="pct"/>
          </w:tcPr>
          <w:p w14:paraId="6A345564" w14:textId="77777777" w:rsidR="0082555D" w:rsidRPr="00AB338C" w:rsidRDefault="0082555D" w:rsidP="00CC7C02">
            <w:pPr>
              <w:pStyle w:val="TableText"/>
            </w:pPr>
            <w:r w:rsidRPr="00AB338C">
              <w:t>1 шт.</w:t>
            </w:r>
          </w:p>
        </w:tc>
        <w:tc>
          <w:tcPr>
            <w:tcW w:w="594" w:type="pct"/>
          </w:tcPr>
          <w:p w14:paraId="74BCC972" w14:textId="77777777" w:rsidR="0082555D" w:rsidRPr="00AB338C" w:rsidRDefault="0082555D" w:rsidP="00CC7C02">
            <w:pPr>
              <w:pStyle w:val="TableText"/>
            </w:pPr>
            <w:r w:rsidRPr="00AB338C">
              <w:t>500</w:t>
            </w:r>
          </w:p>
        </w:tc>
        <w:tc>
          <w:tcPr>
            <w:tcW w:w="701" w:type="pct"/>
          </w:tcPr>
          <w:p w14:paraId="09891EBE" w14:textId="77777777" w:rsidR="0082555D" w:rsidRPr="00AB338C" w:rsidRDefault="0082555D" w:rsidP="00CC7C02">
            <w:pPr>
              <w:pStyle w:val="TableText"/>
            </w:pPr>
            <w:r w:rsidRPr="00AB338C">
              <w:t>500</w:t>
            </w:r>
          </w:p>
        </w:tc>
      </w:tr>
      <w:tr w:rsidR="0082555D" w:rsidRPr="00AB338C" w14:paraId="6590AE14" w14:textId="77777777" w:rsidTr="00E26F36">
        <w:trPr>
          <w:trHeight w:val="419"/>
          <w:jc w:val="center"/>
        </w:trPr>
        <w:tc>
          <w:tcPr>
            <w:tcW w:w="448" w:type="pct"/>
          </w:tcPr>
          <w:p w14:paraId="2E2998A8" w14:textId="77777777" w:rsidR="0082555D" w:rsidRPr="00AB338C" w:rsidRDefault="0082555D" w:rsidP="00CC7C02">
            <w:pPr>
              <w:pStyle w:val="TableText"/>
            </w:pPr>
            <w:r w:rsidRPr="00AB338C">
              <w:t>5.</w:t>
            </w:r>
          </w:p>
        </w:tc>
        <w:tc>
          <w:tcPr>
            <w:tcW w:w="839" w:type="pct"/>
          </w:tcPr>
          <w:p w14:paraId="0CD23FC6" w14:textId="77777777" w:rsidR="0082555D" w:rsidRPr="00AB338C" w:rsidRDefault="0082555D" w:rsidP="00CC7C02">
            <w:pPr>
              <w:pStyle w:val="TableText"/>
            </w:pPr>
            <w:r w:rsidRPr="00AB338C">
              <w:t>Монітор</w:t>
            </w:r>
          </w:p>
        </w:tc>
        <w:tc>
          <w:tcPr>
            <w:tcW w:w="1163" w:type="pct"/>
          </w:tcPr>
          <w:p w14:paraId="78E54121" w14:textId="77777777" w:rsidR="0082555D" w:rsidRPr="00AB338C" w:rsidRDefault="0082555D" w:rsidP="00CC7C02">
            <w:pPr>
              <w:pStyle w:val="TableText"/>
              <w:rPr>
                <w:lang w:val="en-US"/>
              </w:rPr>
            </w:pPr>
            <w:r w:rsidRPr="00AB338C">
              <w:rPr>
                <w:lang w:val="en-US"/>
              </w:rPr>
              <w:t>Samsung</w:t>
            </w:r>
            <w:r w:rsidRPr="00AB338C">
              <w:t xml:space="preserve"> </w:t>
            </w:r>
            <w:r w:rsidRPr="00AB338C">
              <w:rPr>
                <w:lang w:val="en-US"/>
              </w:rPr>
              <w:t>Odyssey</w:t>
            </w:r>
          </w:p>
        </w:tc>
        <w:tc>
          <w:tcPr>
            <w:tcW w:w="690" w:type="pct"/>
          </w:tcPr>
          <w:p w14:paraId="0E0083A8" w14:textId="77777777" w:rsidR="0082555D" w:rsidRPr="00AB338C" w:rsidRDefault="0082555D" w:rsidP="00CC7C02">
            <w:pPr>
              <w:pStyle w:val="TableText"/>
            </w:pPr>
            <w:r w:rsidRPr="00AB338C">
              <w:t>Шт.</w:t>
            </w:r>
          </w:p>
        </w:tc>
        <w:tc>
          <w:tcPr>
            <w:tcW w:w="565" w:type="pct"/>
          </w:tcPr>
          <w:p w14:paraId="44C77077" w14:textId="77777777" w:rsidR="0082555D" w:rsidRPr="00AB338C" w:rsidRDefault="0082555D" w:rsidP="00CC7C02">
            <w:pPr>
              <w:pStyle w:val="TableText"/>
            </w:pPr>
            <w:r w:rsidRPr="00AB338C">
              <w:t>1 шт.</w:t>
            </w:r>
          </w:p>
        </w:tc>
        <w:tc>
          <w:tcPr>
            <w:tcW w:w="594" w:type="pct"/>
          </w:tcPr>
          <w:p w14:paraId="3232540E" w14:textId="77777777" w:rsidR="0082555D" w:rsidRPr="00AB338C" w:rsidRDefault="0082555D" w:rsidP="00CC7C02">
            <w:pPr>
              <w:pStyle w:val="TableText"/>
              <w:rPr>
                <w:lang w:val="en-US"/>
              </w:rPr>
            </w:pPr>
            <w:r w:rsidRPr="00AB338C">
              <w:rPr>
                <w:lang w:val="en-US"/>
              </w:rPr>
              <w:t>5499</w:t>
            </w:r>
          </w:p>
        </w:tc>
        <w:tc>
          <w:tcPr>
            <w:tcW w:w="701" w:type="pct"/>
          </w:tcPr>
          <w:p w14:paraId="4FCF7A39" w14:textId="77777777" w:rsidR="0082555D" w:rsidRPr="00AB338C" w:rsidRDefault="0082555D" w:rsidP="00CC7C02">
            <w:pPr>
              <w:pStyle w:val="TableText"/>
              <w:rPr>
                <w:lang w:val="en-US"/>
              </w:rPr>
            </w:pPr>
            <w:r w:rsidRPr="00AB338C">
              <w:rPr>
                <w:lang w:val="en-US"/>
              </w:rPr>
              <w:t>5499</w:t>
            </w:r>
          </w:p>
        </w:tc>
      </w:tr>
      <w:tr w:rsidR="0082555D" w:rsidRPr="00AB338C" w14:paraId="1856E3BA" w14:textId="77777777" w:rsidTr="00CC7C02">
        <w:trPr>
          <w:jc w:val="center"/>
        </w:trPr>
        <w:tc>
          <w:tcPr>
            <w:tcW w:w="448" w:type="pct"/>
          </w:tcPr>
          <w:p w14:paraId="7A731924" w14:textId="77777777" w:rsidR="0082555D" w:rsidRPr="00AB338C" w:rsidRDefault="0082555D" w:rsidP="00CC7C02">
            <w:pPr>
              <w:pStyle w:val="TableText"/>
            </w:pPr>
            <w:r w:rsidRPr="00AB338C">
              <w:t>6.</w:t>
            </w:r>
          </w:p>
        </w:tc>
        <w:tc>
          <w:tcPr>
            <w:tcW w:w="839" w:type="pct"/>
          </w:tcPr>
          <w:p w14:paraId="2C987F27" w14:textId="77777777" w:rsidR="0082555D" w:rsidRPr="00AB338C" w:rsidRDefault="0082555D" w:rsidP="00CC7C02">
            <w:pPr>
              <w:pStyle w:val="TableText"/>
            </w:pPr>
            <w:r w:rsidRPr="00AB338C">
              <w:t>Флеш-накопичувач (</w:t>
            </w:r>
            <w:r w:rsidRPr="00AB338C">
              <w:rPr>
                <w:lang w:val="en-US"/>
              </w:rPr>
              <w:t>USB</w:t>
            </w:r>
            <w:r w:rsidRPr="00AB338C">
              <w:t>)</w:t>
            </w:r>
          </w:p>
        </w:tc>
        <w:tc>
          <w:tcPr>
            <w:tcW w:w="1163" w:type="pct"/>
          </w:tcPr>
          <w:p w14:paraId="7152C56B" w14:textId="77777777" w:rsidR="0082555D" w:rsidRPr="00AB338C" w:rsidRDefault="0082555D" w:rsidP="00CC7C02">
            <w:pPr>
              <w:pStyle w:val="TableText"/>
              <w:rPr>
                <w:lang w:val="en-US"/>
              </w:rPr>
            </w:pPr>
            <w:r w:rsidRPr="00AB338C">
              <w:rPr>
                <w:lang w:val="en-US"/>
              </w:rPr>
              <w:t>Kingston (32GB)</w:t>
            </w:r>
          </w:p>
        </w:tc>
        <w:tc>
          <w:tcPr>
            <w:tcW w:w="690" w:type="pct"/>
          </w:tcPr>
          <w:p w14:paraId="0F6C9A4D" w14:textId="77777777" w:rsidR="0082555D" w:rsidRPr="00AB338C" w:rsidRDefault="0082555D" w:rsidP="00CC7C02">
            <w:pPr>
              <w:pStyle w:val="TableText"/>
            </w:pPr>
            <w:r w:rsidRPr="00AB338C">
              <w:t>Шт.</w:t>
            </w:r>
          </w:p>
        </w:tc>
        <w:tc>
          <w:tcPr>
            <w:tcW w:w="565" w:type="pct"/>
          </w:tcPr>
          <w:p w14:paraId="54683C56" w14:textId="77777777" w:rsidR="0082555D" w:rsidRPr="00AB338C" w:rsidRDefault="0082555D" w:rsidP="00CC7C02">
            <w:pPr>
              <w:pStyle w:val="TableText"/>
            </w:pPr>
            <w:r w:rsidRPr="00AB338C">
              <w:t>1 шт.</w:t>
            </w:r>
          </w:p>
        </w:tc>
        <w:tc>
          <w:tcPr>
            <w:tcW w:w="594" w:type="pct"/>
          </w:tcPr>
          <w:p w14:paraId="3DDF8A35" w14:textId="77777777" w:rsidR="0082555D" w:rsidRPr="00AB338C" w:rsidRDefault="0082555D" w:rsidP="00CC7C02">
            <w:pPr>
              <w:pStyle w:val="TableText"/>
            </w:pPr>
            <w:r w:rsidRPr="00AB338C">
              <w:t>400</w:t>
            </w:r>
          </w:p>
        </w:tc>
        <w:tc>
          <w:tcPr>
            <w:tcW w:w="701" w:type="pct"/>
          </w:tcPr>
          <w:p w14:paraId="43C5DA5C" w14:textId="77777777" w:rsidR="0082555D" w:rsidRPr="00AB338C" w:rsidRDefault="0082555D" w:rsidP="00CC7C02">
            <w:pPr>
              <w:pStyle w:val="TableText"/>
            </w:pPr>
            <w:r w:rsidRPr="00AB338C">
              <w:t>400</w:t>
            </w:r>
          </w:p>
        </w:tc>
      </w:tr>
      <w:tr w:rsidR="0082555D" w:rsidRPr="00AB338C" w14:paraId="0028BD9E" w14:textId="77777777" w:rsidTr="00E26F36">
        <w:trPr>
          <w:trHeight w:val="440"/>
          <w:jc w:val="center"/>
        </w:trPr>
        <w:tc>
          <w:tcPr>
            <w:tcW w:w="448" w:type="pct"/>
          </w:tcPr>
          <w:p w14:paraId="586B040D" w14:textId="77777777" w:rsidR="0082555D" w:rsidRPr="00AB338C" w:rsidRDefault="0082555D" w:rsidP="00CC7C02">
            <w:pPr>
              <w:pStyle w:val="TableText"/>
            </w:pPr>
          </w:p>
        </w:tc>
        <w:tc>
          <w:tcPr>
            <w:tcW w:w="3851" w:type="pct"/>
            <w:gridSpan w:val="5"/>
          </w:tcPr>
          <w:p w14:paraId="1C874A61" w14:textId="77777777" w:rsidR="0082555D" w:rsidRPr="00AB338C" w:rsidRDefault="0082555D" w:rsidP="00CC7C02">
            <w:pPr>
              <w:pStyle w:val="TableText"/>
            </w:pPr>
            <w:r w:rsidRPr="00AB338C">
              <w:t>Всього</w:t>
            </w:r>
          </w:p>
        </w:tc>
        <w:tc>
          <w:tcPr>
            <w:tcW w:w="701" w:type="pct"/>
          </w:tcPr>
          <w:p w14:paraId="0D3D350C" w14:textId="77777777" w:rsidR="0082555D" w:rsidRPr="00AB338C" w:rsidRDefault="0082555D" w:rsidP="00CC7C02">
            <w:pPr>
              <w:pStyle w:val="TableText"/>
            </w:pPr>
            <w:r w:rsidRPr="00AB338C">
              <w:t>8179</w:t>
            </w:r>
          </w:p>
        </w:tc>
      </w:tr>
    </w:tbl>
    <w:p w14:paraId="1408299A" w14:textId="045F6E27" w:rsidR="0082555D" w:rsidRPr="004C27EC" w:rsidRDefault="0082555D" w:rsidP="001E4375">
      <w:pPr>
        <w:pStyle w:val="afff2"/>
      </w:pPr>
      <w:r w:rsidRPr="004C27EC">
        <w:t>Загальна вартість матеріалів, необхідних для забезпечення роботи та тестування програмного продукту, становить 8179 грн. Наведені у таблиці матеріали забезпечують комфортну та ефективну роботу під час розробки, налагодження й експлуатації системи.</w:t>
      </w:r>
    </w:p>
    <w:p w14:paraId="1830C573" w14:textId="77777777" w:rsidR="0082555D" w:rsidRPr="00AB338C" w:rsidRDefault="0082555D" w:rsidP="0082555D">
      <w:pPr>
        <w:pStyle w:val="3"/>
        <w:numPr>
          <w:ilvl w:val="2"/>
          <w:numId w:val="2"/>
        </w:numPr>
        <w:ind w:left="0" w:firstLine="0"/>
      </w:pPr>
      <w:bookmarkStart w:id="116" w:name="_Toc229704493"/>
      <w:bookmarkStart w:id="117" w:name="_Toc231940463"/>
      <w:r w:rsidRPr="00AB338C">
        <w:t>Розрахунок витрат на оплату праці працівника</w:t>
      </w:r>
      <w:bookmarkEnd w:id="116"/>
      <w:bookmarkEnd w:id="117"/>
      <w:r w:rsidRPr="00AB338C">
        <w:t xml:space="preserve"> </w:t>
      </w:r>
    </w:p>
    <w:p w14:paraId="221391B7" w14:textId="64725BF5" w:rsidR="0082555D" w:rsidRPr="006F1B86" w:rsidRDefault="0082555D" w:rsidP="0082555D">
      <w:pPr>
        <w:pStyle w:val="affd"/>
        <w:rPr>
          <w:lang w:val="uk-UA"/>
        </w:rPr>
      </w:pPr>
      <w:r w:rsidRPr="00AB338C">
        <w:t>Для розрахунку заробітної плати працівника застосовується погодинна форма оплати праці, що використовується для державних підприємств.</w:t>
      </w:r>
      <w:r>
        <w:rPr>
          <w:lang w:val="uk-UA"/>
        </w:rPr>
        <w:t xml:space="preserve"> </w:t>
      </w:r>
      <w:r w:rsidRPr="006F1B86">
        <w:rPr>
          <w:lang w:val="uk-UA"/>
        </w:rPr>
        <w:t xml:space="preserve">Така форма оплати праці передбачає нарахування заробітної плати залежно від </w:t>
      </w:r>
      <w:r w:rsidRPr="006F1B86">
        <w:rPr>
          <w:lang w:val="uk-UA"/>
        </w:rPr>
        <w:lastRenderedPageBreak/>
        <w:t>кількості фактично відпрацьованого часу та встановленої тарифної ставки.</w:t>
      </w:r>
      <w:r w:rsidR="004E3CD8">
        <w:rPr>
          <w:lang w:val="uk-UA"/>
        </w:rPr>
        <w:t xml:space="preserve"> </w:t>
      </w:r>
      <w:r w:rsidR="004E3CD8" w:rsidRPr="004E3CD8">
        <w:rPr>
          <w:lang w:val="uk-UA"/>
        </w:rPr>
        <w:t>Загальні витрати на оплату праці визначаються за формулою:</w:t>
      </w:r>
    </w:p>
    <w:tbl>
      <w:tblPr>
        <w:tblW w:w="9488" w:type="dxa"/>
        <w:tblInd w:w="-108" w:type="dxa"/>
        <w:tblLayout w:type="fixed"/>
        <w:tblLook w:val="0000" w:firstRow="0" w:lastRow="0" w:firstColumn="0" w:lastColumn="0" w:noHBand="0" w:noVBand="0"/>
      </w:tblPr>
      <w:tblGrid>
        <w:gridCol w:w="4308"/>
        <w:gridCol w:w="5180"/>
      </w:tblGrid>
      <w:tr w:rsidR="0082555D" w:rsidRPr="00AB338C" w14:paraId="7EC9841C" w14:textId="77777777" w:rsidTr="001E6A4E">
        <w:tc>
          <w:tcPr>
            <w:tcW w:w="4308" w:type="dxa"/>
          </w:tcPr>
          <w:p w14:paraId="63C9D126" w14:textId="603D2B03" w:rsidR="0082555D" w:rsidRPr="00D2392C" w:rsidRDefault="00000000" w:rsidP="00D2392C">
            <w:pPr>
              <w:ind w:firstLine="0"/>
              <w:jc w:val="center"/>
              <w:rPr>
                <w:i/>
              </w:rPr>
            </w:pPr>
            <m:oMathPara>
              <m:oMath>
                <m:sSubSup>
                  <m:sSubSupPr>
                    <m:ctrlPr>
                      <w:rPr>
                        <w:rFonts w:ascii="Cambria Math" w:hAnsi="Cambria Math"/>
                        <w:bCs/>
                        <w:lang w:val="en-US"/>
                      </w:rPr>
                    </m:ctrlPr>
                  </m:sSubSupPr>
                  <m:e>
                    <m:r>
                      <m:rPr>
                        <m:sty m:val="b"/>
                      </m:rPr>
                      <w:rPr>
                        <w:rFonts w:ascii="Cambria Math" w:hAnsi="Cambria Math"/>
                      </w:rPr>
                      <m:t>З</m:t>
                    </m:r>
                  </m:e>
                  <m:sub>
                    <m:r>
                      <m:rPr>
                        <m:sty m:val="b"/>
                      </m:rPr>
                      <w:rPr>
                        <w:rFonts w:ascii="Cambria Math" w:hAnsi="Cambria Math"/>
                      </w:rPr>
                      <m:t>СПП</m:t>
                    </m:r>
                  </m:sub>
                  <m:sup>
                    <m:r>
                      <m:rPr>
                        <m:sty m:val="b"/>
                      </m:rPr>
                      <w:rPr>
                        <w:rFonts w:ascii="Cambria Math" w:hAnsi="Cambria Math"/>
                      </w:rPr>
                      <m:t>ЗП</m:t>
                    </m:r>
                  </m:sup>
                </m:sSubSup>
                <m:r>
                  <m:rPr>
                    <m:sty m:val="b"/>
                  </m:rPr>
                  <w:rPr>
                    <w:rFonts w:ascii="Cambria Math" w:hAnsi="Cambria Math"/>
                  </w:rPr>
                  <m:t>=</m:t>
                </m:r>
                <m:r>
                  <m:rPr>
                    <m:sty m:val="p"/>
                  </m:rPr>
                  <w:rPr>
                    <w:rFonts w:ascii="Cambria Math" w:hAnsi="Cambria Math"/>
                    <w:lang w:val="en-US"/>
                  </w:rPr>
                  <m:t>t</m:t>
                </m:r>
                <m:r>
                  <m:rPr>
                    <m:sty m:val="p"/>
                  </m:rPr>
                  <w:rPr>
                    <w:rFonts w:ascii="Cambria Math" w:hAnsi="Cambria Math"/>
                  </w:rPr>
                  <m:t>×</m:t>
                </m:r>
                <m:sSub>
                  <m:sSubPr>
                    <m:ctrlPr>
                      <w:rPr>
                        <w:rFonts w:ascii="Cambria Math" w:hAnsi="Cambria Math"/>
                        <w:bCs/>
                      </w:rPr>
                    </m:ctrlPr>
                  </m:sSubPr>
                  <m:e>
                    <m:r>
                      <m:rPr>
                        <m:sty m:val="p"/>
                      </m:rPr>
                      <w:rPr>
                        <w:rFonts w:ascii="Cambria Math" w:hAnsi="Cambria Math"/>
                      </w:rPr>
                      <m:t>T</m:t>
                    </m:r>
                  </m:e>
                  <m:sub>
                    <m:r>
                      <m:rPr>
                        <m:sty m:val="p"/>
                      </m:rPr>
                      <w:rPr>
                        <w:rFonts w:ascii="Cambria Math" w:hAnsi="Cambria Math"/>
                      </w:rPr>
                      <m:t>ЗПГОД</m:t>
                    </m:r>
                  </m:sub>
                </m:sSub>
              </m:oMath>
            </m:oMathPara>
          </w:p>
        </w:tc>
        <w:tc>
          <w:tcPr>
            <w:tcW w:w="5180" w:type="dxa"/>
            <w:vAlign w:val="center"/>
          </w:tcPr>
          <w:p w14:paraId="50699D6F" w14:textId="332C5EBB" w:rsidR="0082555D" w:rsidRPr="001E6A4E" w:rsidRDefault="001E6A4E" w:rsidP="001E6A4E">
            <w:pPr>
              <w:pStyle w:val="affd"/>
              <w:ind w:firstLine="0"/>
              <w:jc w:val="right"/>
              <w:rPr>
                <w:lang w:val="uk-UA"/>
              </w:rPr>
            </w:pPr>
            <w:r>
              <w:rPr>
                <w:lang w:val="uk-UA"/>
              </w:rPr>
              <w:t>(3.1)</w:t>
            </w:r>
          </w:p>
        </w:tc>
      </w:tr>
    </w:tbl>
    <w:p w14:paraId="13DE2FBE" w14:textId="0BCE21DF" w:rsidR="0082555D" w:rsidRPr="004E3CD8" w:rsidRDefault="0082555D" w:rsidP="004E3CD8">
      <w:pPr>
        <w:pStyle w:val="a"/>
      </w:pPr>
      <w:r w:rsidRPr="00AB338C">
        <w:t>де t — тривалість виконання робіт зі створення програмного продукту, год</w:t>
      </w:r>
      <w:r w:rsidR="004E3CD8">
        <w:t>;</w:t>
      </w:r>
    </w:p>
    <w:p w14:paraId="4DDA5261" w14:textId="65E27812" w:rsidR="0082555D" w:rsidRPr="004E3CD8" w:rsidRDefault="0082555D" w:rsidP="004E3CD8">
      <w:pPr>
        <w:pStyle w:val="a"/>
      </w:pPr>
      <w:r w:rsidRPr="00AB338C">
        <w:t>Т</w:t>
      </w:r>
      <w:r w:rsidRPr="00842A46">
        <w:rPr>
          <w:vertAlign w:val="subscript"/>
        </w:rPr>
        <w:t>ЗПГОД</w:t>
      </w:r>
      <w:r w:rsidRPr="00AB338C">
        <w:t xml:space="preserve"> — погодинна тарифна ставка працівника відповідного розряду, грн/год</w:t>
      </w:r>
      <w:r w:rsidR="004E3CD8">
        <w:t>;</w:t>
      </w:r>
    </w:p>
    <w:p w14:paraId="4B974295" w14:textId="7BBD0332" w:rsidR="0082555D" w:rsidRPr="00AB338C" w:rsidRDefault="004E3CD8" w:rsidP="004E3CD8">
      <w:pPr>
        <w:pStyle w:val="a"/>
      </w:pPr>
      <w:r>
        <w:t>в</w:t>
      </w:r>
      <w:r w:rsidR="0082555D" w:rsidRPr="00AB338C">
        <w:t xml:space="preserve">ихідні дані щодо трудомісткості виконуваних операцій (t) у процесі розробки програмного продукту наведено в таблиці </w:t>
      </w:r>
      <w:r w:rsidR="0082555D">
        <w:t>3</w:t>
      </w:r>
      <w:r w:rsidR="0082555D" w:rsidRPr="00AB338C">
        <w:t>.2.</w:t>
      </w:r>
    </w:p>
    <w:p w14:paraId="04E224D3" w14:textId="77777777" w:rsidR="0082555D" w:rsidRPr="00AB338C" w:rsidRDefault="0082555D" w:rsidP="00CC7C02">
      <w:pPr>
        <w:pStyle w:val="TableTitle"/>
      </w:pPr>
      <w:r w:rsidRPr="00AB338C">
        <w:t xml:space="preserve">Таблиця </w:t>
      </w:r>
      <w:r>
        <w:t>3</w:t>
      </w:r>
      <w:r w:rsidRPr="00AB338C">
        <w:t>.2 - Трудомісткість операцій, t</w:t>
      </w:r>
    </w:p>
    <w:tbl>
      <w:tblPr>
        <w:tblW w:w="5000" w:type="pct"/>
        <w:tblLook w:val="04A0" w:firstRow="1" w:lastRow="0" w:firstColumn="1" w:lastColumn="0" w:noHBand="0" w:noVBand="1"/>
      </w:tblPr>
      <w:tblGrid>
        <w:gridCol w:w="1350"/>
        <w:gridCol w:w="5661"/>
        <w:gridCol w:w="2334"/>
      </w:tblGrid>
      <w:tr w:rsidR="0082555D" w:rsidRPr="00AB338C" w14:paraId="3FAB428A" w14:textId="77777777" w:rsidTr="003F6367">
        <w:trPr>
          <w:trHeight w:val="900"/>
        </w:trPr>
        <w:tc>
          <w:tcPr>
            <w:tcW w:w="7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AB6C32" w14:textId="77777777" w:rsidR="0082555D" w:rsidRPr="00AB338C" w:rsidRDefault="0082555D" w:rsidP="00CC7C02">
            <w:pPr>
              <w:pStyle w:val="TableText"/>
            </w:pPr>
            <w:r w:rsidRPr="00AB338C">
              <w:t>№ п/п</w:t>
            </w:r>
          </w:p>
        </w:tc>
        <w:tc>
          <w:tcPr>
            <w:tcW w:w="3029" w:type="pct"/>
            <w:tcBorders>
              <w:top w:val="single" w:sz="4" w:space="0" w:color="auto"/>
              <w:left w:val="nil"/>
              <w:bottom w:val="single" w:sz="4" w:space="0" w:color="auto"/>
              <w:right w:val="single" w:sz="4" w:space="0" w:color="auto"/>
            </w:tcBorders>
            <w:shd w:val="clear" w:color="auto" w:fill="auto"/>
            <w:vAlign w:val="center"/>
            <w:hideMark/>
          </w:tcPr>
          <w:p w14:paraId="3562A730" w14:textId="77777777" w:rsidR="0082555D" w:rsidRPr="00AB338C" w:rsidRDefault="0082555D" w:rsidP="00CC7C02">
            <w:pPr>
              <w:pStyle w:val="TableText"/>
            </w:pPr>
            <w:r w:rsidRPr="00AB338C">
              <w:t>Найменування операції</w:t>
            </w:r>
          </w:p>
        </w:tc>
        <w:tc>
          <w:tcPr>
            <w:tcW w:w="1249" w:type="pct"/>
            <w:tcBorders>
              <w:top w:val="single" w:sz="4" w:space="0" w:color="auto"/>
              <w:left w:val="nil"/>
              <w:bottom w:val="single" w:sz="4" w:space="0" w:color="auto"/>
              <w:right w:val="single" w:sz="4" w:space="0" w:color="auto"/>
            </w:tcBorders>
            <w:shd w:val="clear" w:color="auto" w:fill="auto"/>
            <w:vAlign w:val="center"/>
            <w:hideMark/>
          </w:tcPr>
          <w:p w14:paraId="24B49B01" w14:textId="77777777" w:rsidR="0082555D" w:rsidRPr="00AB338C" w:rsidRDefault="0082555D" w:rsidP="00CC7C02">
            <w:pPr>
              <w:pStyle w:val="TableText"/>
            </w:pPr>
            <w:r w:rsidRPr="00AB338C">
              <w:t>Витрати, год</w:t>
            </w:r>
          </w:p>
        </w:tc>
      </w:tr>
      <w:tr w:rsidR="0082555D" w:rsidRPr="00AB338C" w14:paraId="085FB6CB" w14:textId="77777777" w:rsidTr="00557E6D">
        <w:trPr>
          <w:trHeight w:val="481"/>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2824856C" w14:textId="77777777" w:rsidR="0082555D" w:rsidRPr="00AB338C" w:rsidRDefault="0082555D" w:rsidP="00CC7C02">
            <w:pPr>
              <w:pStyle w:val="TableText"/>
            </w:pPr>
            <w:r w:rsidRPr="00AB338C">
              <w:t>1</w:t>
            </w:r>
          </w:p>
        </w:tc>
        <w:tc>
          <w:tcPr>
            <w:tcW w:w="3029" w:type="pct"/>
            <w:tcBorders>
              <w:top w:val="nil"/>
              <w:left w:val="nil"/>
              <w:bottom w:val="single" w:sz="4" w:space="0" w:color="auto"/>
              <w:right w:val="single" w:sz="4" w:space="0" w:color="auto"/>
            </w:tcBorders>
            <w:shd w:val="clear" w:color="auto" w:fill="auto"/>
            <w:vAlign w:val="center"/>
            <w:hideMark/>
          </w:tcPr>
          <w:p w14:paraId="1C1F392F" w14:textId="77777777" w:rsidR="0082555D" w:rsidRPr="00AB338C" w:rsidRDefault="0082555D" w:rsidP="00CC7C02">
            <w:pPr>
              <w:pStyle w:val="TableText"/>
            </w:pPr>
            <w:r w:rsidRPr="00AB338C">
              <w:t>Постановка задачі</w:t>
            </w:r>
          </w:p>
        </w:tc>
        <w:tc>
          <w:tcPr>
            <w:tcW w:w="1249" w:type="pct"/>
            <w:tcBorders>
              <w:top w:val="nil"/>
              <w:left w:val="nil"/>
              <w:bottom w:val="single" w:sz="4" w:space="0" w:color="auto"/>
              <w:right w:val="single" w:sz="4" w:space="0" w:color="auto"/>
            </w:tcBorders>
            <w:shd w:val="clear" w:color="auto" w:fill="auto"/>
            <w:vAlign w:val="center"/>
            <w:hideMark/>
          </w:tcPr>
          <w:p w14:paraId="74E17558" w14:textId="77777777" w:rsidR="0082555D" w:rsidRPr="00AB338C" w:rsidRDefault="0082555D" w:rsidP="00CC7C02">
            <w:pPr>
              <w:pStyle w:val="TableText"/>
            </w:pPr>
            <w:r w:rsidRPr="00AB338C">
              <w:t>250</w:t>
            </w:r>
          </w:p>
        </w:tc>
      </w:tr>
      <w:tr w:rsidR="0082555D" w:rsidRPr="00AB338C" w14:paraId="49F460B3" w14:textId="77777777" w:rsidTr="00557E6D">
        <w:trPr>
          <w:trHeight w:val="416"/>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5AF44D1B" w14:textId="77777777" w:rsidR="0082555D" w:rsidRPr="00AB338C" w:rsidRDefault="0082555D" w:rsidP="00CC7C02">
            <w:pPr>
              <w:pStyle w:val="TableText"/>
            </w:pPr>
            <w:r w:rsidRPr="00AB338C">
              <w:t>2</w:t>
            </w:r>
          </w:p>
        </w:tc>
        <w:tc>
          <w:tcPr>
            <w:tcW w:w="3029" w:type="pct"/>
            <w:tcBorders>
              <w:top w:val="nil"/>
              <w:left w:val="nil"/>
              <w:bottom w:val="single" w:sz="4" w:space="0" w:color="auto"/>
              <w:right w:val="single" w:sz="4" w:space="0" w:color="auto"/>
            </w:tcBorders>
            <w:shd w:val="clear" w:color="auto" w:fill="auto"/>
            <w:vAlign w:val="center"/>
            <w:hideMark/>
          </w:tcPr>
          <w:p w14:paraId="693EE9F6" w14:textId="77777777" w:rsidR="0082555D" w:rsidRPr="00AB338C" w:rsidRDefault="0082555D" w:rsidP="00CC7C02">
            <w:pPr>
              <w:pStyle w:val="TableText"/>
            </w:pPr>
            <w:r w:rsidRPr="00AB338C">
              <w:t>Розробка алгоритму</w:t>
            </w:r>
          </w:p>
        </w:tc>
        <w:tc>
          <w:tcPr>
            <w:tcW w:w="1249" w:type="pct"/>
            <w:tcBorders>
              <w:top w:val="nil"/>
              <w:left w:val="nil"/>
              <w:bottom w:val="single" w:sz="4" w:space="0" w:color="auto"/>
              <w:right w:val="single" w:sz="4" w:space="0" w:color="auto"/>
            </w:tcBorders>
            <w:shd w:val="clear" w:color="auto" w:fill="auto"/>
            <w:vAlign w:val="center"/>
            <w:hideMark/>
          </w:tcPr>
          <w:p w14:paraId="2DA26473" w14:textId="77777777" w:rsidR="0082555D" w:rsidRPr="00AB338C" w:rsidRDefault="0082555D" w:rsidP="00CC7C02">
            <w:pPr>
              <w:pStyle w:val="TableText"/>
            </w:pPr>
            <w:r w:rsidRPr="00AB338C">
              <w:t>500</w:t>
            </w:r>
          </w:p>
        </w:tc>
      </w:tr>
      <w:tr w:rsidR="0082555D" w:rsidRPr="00AB338C" w14:paraId="1558FDDB" w14:textId="77777777" w:rsidTr="00557E6D">
        <w:trPr>
          <w:trHeight w:val="491"/>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3F2E9376" w14:textId="77777777" w:rsidR="0082555D" w:rsidRPr="00AB338C" w:rsidRDefault="0082555D" w:rsidP="00CC7C02">
            <w:pPr>
              <w:pStyle w:val="TableText"/>
            </w:pPr>
            <w:r w:rsidRPr="00AB338C">
              <w:t>3</w:t>
            </w:r>
          </w:p>
        </w:tc>
        <w:tc>
          <w:tcPr>
            <w:tcW w:w="3029" w:type="pct"/>
            <w:tcBorders>
              <w:top w:val="nil"/>
              <w:left w:val="nil"/>
              <w:bottom w:val="single" w:sz="4" w:space="0" w:color="auto"/>
              <w:right w:val="single" w:sz="4" w:space="0" w:color="auto"/>
            </w:tcBorders>
            <w:shd w:val="clear" w:color="auto" w:fill="auto"/>
            <w:vAlign w:val="center"/>
            <w:hideMark/>
          </w:tcPr>
          <w:p w14:paraId="78DBE6F0" w14:textId="77777777" w:rsidR="0082555D" w:rsidRPr="00AB338C" w:rsidRDefault="0082555D" w:rsidP="00CC7C02">
            <w:pPr>
              <w:pStyle w:val="TableText"/>
            </w:pPr>
            <w:r w:rsidRPr="00AB338C">
              <w:t>Реалізація програмних модулів</w:t>
            </w:r>
          </w:p>
        </w:tc>
        <w:tc>
          <w:tcPr>
            <w:tcW w:w="1249" w:type="pct"/>
            <w:tcBorders>
              <w:top w:val="nil"/>
              <w:left w:val="nil"/>
              <w:bottom w:val="single" w:sz="4" w:space="0" w:color="auto"/>
              <w:right w:val="single" w:sz="4" w:space="0" w:color="auto"/>
            </w:tcBorders>
            <w:shd w:val="clear" w:color="auto" w:fill="auto"/>
            <w:vAlign w:val="center"/>
            <w:hideMark/>
          </w:tcPr>
          <w:p w14:paraId="2737738F" w14:textId="77777777" w:rsidR="0082555D" w:rsidRPr="00AB338C" w:rsidRDefault="0082555D" w:rsidP="00CC7C02">
            <w:pPr>
              <w:pStyle w:val="TableText"/>
            </w:pPr>
            <w:r w:rsidRPr="00AB338C">
              <w:t>600</w:t>
            </w:r>
          </w:p>
        </w:tc>
      </w:tr>
      <w:tr w:rsidR="0082555D" w:rsidRPr="00AB338C" w14:paraId="373E865F" w14:textId="77777777" w:rsidTr="00557E6D">
        <w:trPr>
          <w:trHeight w:val="411"/>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120F8A49" w14:textId="77777777" w:rsidR="0082555D" w:rsidRPr="00AB338C" w:rsidRDefault="0082555D" w:rsidP="00CC7C02">
            <w:pPr>
              <w:pStyle w:val="TableText"/>
            </w:pPr>
            <w:r w:rsidRPr="00AB338C">
              <w:t>4</w:t>
            </w:r>
          </w:p>
        </w:tc>
        <w:tc>
          <w:tcPr>
            <w:tcW w:w="3029" w:type="pct"/>
            <w:tcBorders>
              <w:top w:val="nil"/>
              <w:left w:val="nil"/>
              <w:bottom w:val="single" w:sz="4" w:space="0" w:color="auto"/>
              <w:right w:val="single" w:sz="4" w:space="0" w:color="auto"/>
            </w:tcBorders>
            <w:shd w:val="clear" w:color="auto" w:fill="auto"/>
            <w:vAlign w:val="center"/>
            <w:hideMark/>
          </w:tcPr>
          <w:p w14:paraId="7938D02F" w14:textId="77777777" w:rsidR="0082555D" w:rsidRPr="00AB338C" w:rsidRDefault="0082555D" w:rsidP="00CC7C02">
            <w:pPr>
              <w:pStyle w:val="TableText"/>
            </w:pPr>
            <w:r w:rsidRPr="00AB338C">
              <w:t>Тестування</w:t>
            </w:r>
          </w:p>
        </w:tc>
        <w:tc>
          <w:tcPr>
            <w:tcW w:w="1249" w:type="pct"/>
            <w:tcBorders>
              <w:top w:val="nil"/>
              <w:left w:val="nil"/>
              <w:bottom w:val="single" w:sz="4" w:space="0" w:color="auto"/>
              <w:right w:val="single" w:sz="4" w:space="0" w:color="auto"/>
            </w:tcBorders>
            <w:shd w:val="clear" w:color="auto" w:fill="auto"/>
            <w:vAlign w:val="center"/>
            <w:hideMark/>
          </w:tcPr>
          <w:p w14:paraId="139787B9" w14:textId="77777777" w:rsidR="0082555D" w:rsidRPr="00AB338C" w:rsidRDefault="0082555D" w:rsidP="00CC7C02">
            <w:pPr>
              <w:pStyle w:val="TableText"/>
            </w:pPr>
            <w:r w:rsidRPr="00AB338C">
              <w:t>300</w:t>
            </w:r>
          </w:p>
        </w:tc>
      </w:tr>
      <w:tr w:rsidR="0082555D" w:rsidRPr="00AB338C" w14:paraId="250331D7" w14:textId="77777777" w:rsidTr="00557E6D">
        <w:trPr>
          <w:trHeight w:val="488"/>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74B5ACE5" w14:textId="77777777" w:rsidR="0082555D" w:rsidRPr="00AB338C" w:rsidRDefault="0082555D" w:rsidP="00CC7C02">
            <w:pPr>
              <w:pStyle w:val="TableText"/>
            </w:pPr>
          </w:p>
        </w:tc>
        <w:tc>
          <w:tcPr>
            <w:tcW w:w="3029" w:type="pct"/>
            <w:tcBorders>
              <w:top w:val="nil"/>
              <w:left w:val="nil"/>
              <w:bottom w:val="single" w:sz="4" w:space="0" w:color="auto"/>
              <w:right w:val="single" w:sz="4" w:space="0" w:color="auto"/>
            </w:tcBorders>
            <w:shd w:val="clear" w:color="auto" w:fill="auto"/>
            <w:vAlign w:val="center"/>
            <w:hideMark/>
          </w:tcPr>
          <w:p w14:paraId="78B6CAD8" w14:textId="77777777" w:rsidR="0082555D" w:rsidRPr="00AB338C" w:rsidRDefault="0082555D" w:rsidP="00CC7C02">
            <w:pPr>
              <w:pStyle w:val="TableText"/>
            </w:pPr>
            <w:r w:rsidRPr="00AB338C">
              <w:t> Всього</w:t>
            </w:r>
          </w:p>
        </w:tc>
        <w:tc>
          <w:tcPr>
            <w:tcW w:w="1249" w:type="pct"/>
            <w:tcBorders>
              <w:top w:val="nil"/>
              <w:left w:val="nil"/>
              <w:bottom w:val="single" w:sz="4" w:space="0" w:color="auto"/>
              <w:right w:val="single" w:sz="4" w:space="0" w:color="auto"/>
            </w:tcBorders>
            <w:shd w:val="clear" w:color="auto" w:fill="auto"/>
            <w:vAlign w:val="center"/>
            <w:hideMark/>
          </w:tcPr>
          <w:p w14:paraId="1790B1D7" w14:textId="77777777" w:rsidR="0082555D" w:rsidRPr="00AB338C" w:rsidRDefault="0082555D" w:rsidP="00CC7C02">
            <w:pPr>
              <w:pStyle w:val="TableText"/>
            </w:pPr>
            <w:r w:rsidRPr="00AB338C">
              <w:t>1650 год</w:t>
            </w:r>
          </w:p>
        </w:tc>
      </w:tr>
    </w:tbl>
    <w:p w14:paraId="069BC972" w14:textId="77777777" w:rsidR="0082555D" w:rsidRPr="00AB338C" w:rsidRDefault="0082555D" w:rsidP="0082555D">
      <w:pPr>
        <w:pStyle w:val="afff2"/>
      </w:pPr>
      <w:r w:rsidRPr="00AB338C">
        <w:t>Річний фонд робочого часу одного працівника при стандартному 40-годинному робочому тижні становить 2080 годин (52 тижні по 40 годин). З урахуванням відпусток та інших неробочих днів у розрахунках зазвичай використовують округлене значення — 2000 годин на рік.</w:t>
      </w:r>
    </w:p>
    <w:p w14:paraId="218BC0B4" w14:textId="77777777" w:rsidR="0082555D" w:rsidRPr="00AB338C" w:rsidRDefault="0082555D" w:rsidP="0082555D">
      <w:pPr>
        <w:widowControl w:val="0"/>
        <w:pBdr>
          <w:top w:val="nil"/>
          <w:left w:val="nil"/>
          <w:bottom w:val="nil"/>
          <w:right w:val="nil"/>
          <w:between w:val="nil"/>
        </w:pBdr>
        <w:rPr>
          <w:color w:val="000000"/>
          <w:szCs w:val="28"/>
        </w:rPr>
      </w:pPr>
      <w:r w:rsidRPr="00AB338C">
        <w:rPr>
          <w:color w:val="000000"/>
          <w:szCs w:val="28"/>
        </w:rPr>
        <w:t>У межах даного проєкту фактична трудомісткість розробки програмного продукту складає 1650 годин, тому саме це значення використовується для подальших обчислень.</w:t>
      </w:r>
    </w:p>
    <w:p w14:paraId="244DBC22" w14:textId="7D834F2C" w:rsidR="0082555D" w:rsidRPr="00AB338C" w:rsidRDefault="0082555D" w:rsidP="004E3CD8">
      <w:pPr>
        <w:widowControl w:val="0"/>
        <w:pBdr>
          <w:top w:val="nil"/>
          <w:left w:val="nil"/>
          <w:bottom w:val="nil"/>
          <w:right w:val="nil"/>
          <w:between w:val="nil"/>
        </w:pBdr>
        <w:rPr>
          <w:color w:val="000000"/>
          <w:szCs w:val="28"/>
        </w:rPr>
      </w:pPr>
      <w:r w:rsidRPr="00AB338C">
        <w:rPr>
          <w:color w:val="000000"/>
          <w:szCs w:val="28"/>
        </w:rPr>
        <w:t>Погодинна тарифна ставка визначається відповідно до Єдиної тарифної сітки на 2026 рік. Для програміста початкового рівня використовується 10 тарифний розряд, однак через те, що його оклад (5032 грн) є нижчим за встановлену мінімальну заробітну плату, здійснюється доплата до рівня мінімальної зарплати, яка становить 8647 грн.</w:t>
      </w:r>
    </w:p>
    <w:p w14:paraId="55373D5E" w14:textId="3FAA5574" w:rsidR="0082555D" w:rsidRPr="00AB338C" w:rsidRDefault="0082555D" w:rsidP="0082555D">
      <w:pPr>
        <w:pStyle w:val="affd"/>
      </w:pPr>
      <w:r w:rsidRPr="00AB338C">
        <w:lastRenderedPageBreak/>
        <w:t xml:space="preserve">Отже, витрати на оплату праці програміста </w:t>
      </w:r>
      <w:r w:rsidR="001246ED">
        <w:rPr>
          <w:lang w:val="uk-UA"/>
        </w:rPr>
        <w:t xml:space="preserve">за </w:t>
      </w:r>
      <w:r w:rsidR="00655DE6">
        <w:rPr>
          <w:lang w:val="uk-UA"/>
        </w:rPr>
        <w:t xml:space="preserve">формулою (3.1) </w:t>
      </w:r>
      <w:r w:rsidRPr="00AB338C">
        <w:t>дорівнюватимуть:</w:t>
      </w:r>
    </w:p>
    <w:p w14:paraId="4344A379" w14:textId="6CFBB986" w:rsidR="001C5126" w:rsidRPr="001C5126" w:rsidRDefault="00000000" w:rsidP="001C5126">
      <w:pPr>
        <w:jc w:val="center"/>
      </w:pPr>
      <m:oMath>
        <m:sSubSup>
          <m:sSubSupPr>
            <m:ctrlPr>
              <w:rPr>
                <w:rFonts w:ascii="Cambria Math" w:hAnsi="Cambria Math"/>
                <w:i/>
              </w:rPr>
            </m:ctrlPr>
          </m:sSubSupPr>
          <m:e>
            <m:r>
              <w:rPr>
                <w:rFonts w:ascii="Cambria Math" w:hAnsi="Cambria Math"/>
              </w:rPr>
              <m:t>З</m:t>
            </m:r>
          </m:e>
          <m:sub>
            <m:r>
              <w:rPr>
                <w:rFonts w:ascii="Cambria Math" w:hAnsi="Cambria Math"/>
              </w:rPr>
              <m:t>СПП</m:t>
            </m:r>
          </m:sub>
          <m:sup>
            <m:r>
              <w:rPr>
                <w:rFonts w:ascii="Cambria Math" w:hAnsi="Cambria Math"/>
              </w:rPr>
              <m:t>ЗП</m:t>
            </m:r>
          </m:sup>
        </m:sSubSup>
        <m:r>
          <w:rPr>
            <w:rFonts w:ascii="Cambria Math" w:hAnsi="Cambria Math"/>
          </w:rPr>
          <m:t>=</m:t>
        </m:r>
        <m:r>
          <m:rPr>
            <m:sty m:val="p"/>
          </m:rPr>
          <w:rPr>
            <w:rFonts w:ascii="Cambria Math" w:hAnsi="Cambria Math"/>
            <w:noProof/>
          </w:rPr>
          <m:t xml:space="preserve">54 </m:t>
        </m:r>
        <m:r>
          <m:rPr>
            <m:sty m:val="p"/>
          </m:rPr>
          <w:rPr>
            <w:rFonts w:ascii="Cambria Math" w:hAnsi="Cambria Math"/>
          </w:rPr>
          <m:t>×</m:t>
        </m:r>
        <m:r>
          <m:rPr>
            <m:sty m:val="p"/>
          </m:rPr>
          <w:rPr>
            <w:rFonts w:ascii="Cambria Math" w:hAnsi="Cambria Math"/>
            <w:noProof/>
          </w:rPr>
          <m:t xml:space="preserve"> 1650 = </m:t>
        </m:r>
        <m:r>
          <m:rPr>
            <m:sty m:val="p"/>
          </m:rPr>
          <w:rPr>
            <w:rFonts w:ascii="Cambria Math" w:hAnsi="Cambria Math"/>
            <w:color w:val="000000"/>
          </w:rPr>
          <m:t xml:space="preserve">89100 </m:t>
        </m:r>
      </m:oMath>
      <w:r w:rsidR="001C5126" w:rsidRPr="00DC3482">
        <w:t>грн.</w:t>
      </w:r>
    </w:p>
    <w:p w14:paraId="25A7018D" w14:textId="77777777" w:rsidR="0082555D" w:rsidRPr="00AB338C" w:rsidRDefault="0082555D" w:rsidP="0082555D">
      <w:pPr>
        <w:pStyle w:val="affd"/>
      </w:pPr>
      <w:r w:rsidRPr="00AB338C">
        <w:t>Нарахування на заробітну плату (єдиний соціальний внесок), які становлять 22%, обчислюються так:</w:t>
      </w:r>
    </w:p>
    <w:p w14:paraId="12F34854" w14:textId="71277EC2" w:rsidR="0082555D" w:rsidRPr="00AB338C" w:rsidRDefault="0082555D" w:rsidP="0082555D">
      <w:pPr>
        <w:pStyle w:val="afff3"/>
      </w:pPr>
      <w:r w:rsidRPr="00AB338C">
        <w:t xml:space="preserve">Знарах = 89100 </w:t>
      </w:r>
      <w:r w:rsidR="00FD3F96" w:rsidRPr="008C36C3">
        <w:t>×</w:t>
      </w:r>
      <w:r w:rsidRPr="00AB338C">
        <w:t xml:space="preserve"> 0,22 = 19602 грн</w:t>
      </w:r>
    </w:p>
    <w:p w14:paraId="1A2A8AA5" w14:textId="77777777" w:rsidR="0082555D" w:rsidRPr="003932EF" w:rsidRDefault="0082555D" w:rsidP="0082555D">
      <w:pPr>
        <w:pStyle w:val="affd"/>
        <w:rPr>
          <w:lang w:val="uk-UA"/>
        </w:rPr>
      </w:pPr>
      <w:r w:rsidRPr="00AB338C">
        <w:t>Тоді загальні витрати на оплату праці складають</w:t>
      </w:r>
      <w:r>
        <w:rPr>
          <w:lang w:val="uk-UA"/>
        </w:rPr>
        <w:t>:</w:t>
      </w:r>
    </w:p>
    <w:p w14:paraId="7250A954" w14:textId="5314526F" w:rsidR="0082555D" w:rsidRPr="00557E6D" w:rsidRDefault="0082555D" w:rsidP="00557E6D">
      <w:pPr>
        <w:pStyle w:val="afff3"/>
        <w:rPr>
          <w:lang w:val="uk-UA"/>
        </w:rPr>
      </w:pPr>
      <w:r w:rsidRPr="00AB338C">
        <w:t>ЗПзаг = 89100 + 19602 = 108702 грн</w:t>
      </w:r>
    </w:p>
    <w:p w14:paraId="1B7CF86C" w14:textId="77777777" w:rsidR="0082555D" w:rsidRPr="00AB338C" w:rsidRDefault="0082555D" w:rsidP="0082555D">
      <w:pPr>
        <w:pStyle w:val="3"/>
        <w:numPr>
          <w:ilvl w:val="2"/>
          <w:numId w:val="2"/>
        </w:numPr>
        <w:ind w:left="0" w:firstLine="0"/>
      </w:pPr>
      <w:bookmarkStart w:id="118" w:name="_Toc229704494"/>
      <w:bookmarkStart w:id="119" w:name="_Toc231940464"/>
      <w:r w:rsidRPr="00AB338C">
        <w:t>Витрати на утримання та експлуатацію ПЕОМ</w:t>
      </w:r>
      <w:bookmarkEnd w:id="118"/>
      <w:bookmarkEnd w:id="119"/>
      <w:r w:rsidRPr="00AB338C">
        <w:t xml:space="preserve"> </w:t>
      </w:r>
    </w:p>
    <w:p w14:paraId="24531948" w14:textId="77777777" w:rsidR="0082555D" w:rsidRPr="0071630F" w:rsidRDefault="0082555D" w:rsidP="000672FE">
      <w:r w:rsidRPr="0071630F">
        <w:t>Річний фонд часу роботи ПЕОМ визначаємо виходячи із встановлених законодавством України норм часу  на 2026 рік.</w:t>
      </w:r>
    </w:p>
    <w:p w14:paraId="22FDB507" w14:textId="77777777" w:rsidR="0082555D" w:rsidRPr="00AB338C" w:rsidRDefault="0082555D" w:rsidP="000672FE">
      <w:r w:rsidRPr="00AB338C">
        <w:t>Визначення річного фонду часу роботи ПЕОМ базується на законодавчих нормах тривалості робочого часу в Україні на 2026 рік.</w:t>
      </w:r>
    </w:p>
    <w:p w14:paraId="7A168729" w14:textId="77777777" w:rsidR="0082555D" w:rsidRPr="00AB338C" w:rsidRDefault="0082555D" w:rsidP="000672FE">
      <w:r w:rsidRPr="00AB338C">
        <w:t>Згідно з чинним законодавством, у період дії воєнного стану призупиняється дія статей 71–73 КЗпП, що скасовує офіційні святкові та неробочі дні. Графік роботи та залучення персоналу до виконання завдань у такі дні визначаються роботодавцем самостійно.</w:t>
      </w:r>
    </w:p>
    <w:p w14:paraId="4D4C23E2" w14:textId="2D0D8158" w:rsidR="0082555D" w:rsidRPr="006B42FD" w:rsidRDefault="0082555D" w:rsidP="000672FE">
      <w:r w:rsidRPr="00AB338C">
        <w:t>При стандартному 40-годинному робочому тижні нормативна тривалість робочого часу на 2026 рік становить 2000 годин. Проте, враховуючи специфіку розробки даного програмного продукту, річний фонд експлуатації ПЕОМ (TЕОМ) приймається рівним фактичній трудомісткості проєкту</w:t>
      </w:r>
      <w:r w:rsidR="006B42FD">
        <w:t>.</w:t>
      </w:r>
    </w:p>
    <w:p w14:paraId="7D0975D5" w14:textId="77777777" w:rsidR="0082555D" w:rsidRPr="00416DDB" w:rsidRDefault="0082555D" w:rsidP="0082555D">
      <w:pPr>
        <w:pStyle w:val="afff3"/>
        <w:rPr>
          <w:lang w:val="uk-UA"/>
        </w:rPr>
      </w:pPr>
      <w:r w:rsidRPr="00AB338C">
        <w:t>Т</w:t>
      </w:r>
      <w:r w:rsidRPr="00AB338C">
        <w:rPr>
          <w:vertAlign w:val="subscript"/>
        </w:rPr>
        <w:t>ЕОМ</w:t>
      </w:r>
      <w:r w:rsidRPr="00AB338C">
        <w:t xml:space="preserve">  =1650  год.</w:t>
      </w:r>
    </w:p>
    <w:p w14:paraId="1541A331" w14:textId="77777777" w:rsidR="0082555D" w:rsidRPr="00AB338C" w:rsidRDefault="0082555D" w:rsidP="0082555D">
      <w:pPr>
        <w:pStyle w:val="affd"/>
      </w:pPr>
      <w:r w:rsidRPr="00AB338C">
        <w:t>Для розрахунку витрат на експлуатацію береться балансова вартість системного блоку, який використовується для розробки.</w:t>
      </w:r>
    </w:p>
    <w:tbl>
      <w:tblPr>
        <w:tblW w:w="0" w:type="auto"/>
        <w:tblLook w:val="0000" w:firstRow="0" w:lastRow="0" w:firstColumn="0" w:lastColumn="0" w:noHBand="0" w:noVBand="0"/>
      </w:tblPr>
      <w:tblGrid>
        <w:gridCol w:w="7751"/>
        <w:gridCol w:w="1604"/>
      </w:tblGrid>
      <w:tr w:rsidR="003A36D1" w:rsidRPr="00AC52C7" w14:paraId="7A24854C" w14:textId="77777777" w:rsidTr="00AD242B">
        <w:tc>
          <w:tcPr>
            <w:tcW w:w="8642" w:type="dxa"/>
          </w:tcPr>
          <w:p w14:paraId="64D4C633" w14:textId="77777777" w:rsidR="003A36D1" w:rsidRPr="00AC52C7" w:rsidRDefault="00000000" w:rsidP="00AD242B">
            <w:pPr>
              <w:pStyle w:val="a4"/>
            </w:pPr>
            <m:oMath>
              <m:sSub>
                <m:sSubPr>
                  <m:ctrlPr>
                    <w:rPr>
                      <w:rFonts w:ascii="Cambria Math" w:hAnsi="Cambria Math"/>
                      <w:lang w:val="en-US"/>
                    </w:rPr>
                  </m:ctrlPr>
                </m:sSubPr>
                <m:e>
                  <m:r>
                    <m:rPr>
                      <m:sty m:val="p"/>
                    </m:rPr>
                    <w:rPr>
                      <w:rFonts w:ascii="Cambria Math" w:hAnsi="Cambria Math"/>
                    </w:rPr>
                    <m:t>С</m:t>
                  </m:r>
                </m:e>
                <m:sub>
                  <m:r>
                    <m:rPr>
                      <m:sty m:val="p"/>
                    </m:rPr>
                    <w:rPr>
                      <w:rFonts w:ascii="Cambria Math" w:hAnsi="Cambria Math"/>
                    </w:rPr>
                    <m:t>БАЛ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С</m:t>
                  </m:r>
                </m:e>
                <m:sub>
                  <m:r>
                    <m:rPr>
                      <m:sty m:val="p"/>
                    </m:rPr>
                    <w:rPr>
                      <w:rFonts w:ascii="Cambria Math" w:hAnsi="Cambria Math"/>
                    </w:rPr>
                    <m:t>РИН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вСТ</m:t>
                  </m:r>
                </m:sub>
              </m:sSub>
            </m:oMath>
            <w:r w:rsidR="003A36D1">
              <w:t>,</w:t>
            </w:r>
          </w:p>
        </w:tc>
        <w:tc>
          <w:tcPr>
            <w:tcW w:w="987" w:type="dxa"/>
          </w:tcPr>
          <w:p w14:paraId="51C47E0C" w14:textId="77777777" w:rsidR="003A36D1" w:rsidRPr="00AC52C7" w:rsidRDefault="003A36D1" w:rsidP="00AD242B">
            <w:pPr>
              <w:pStyle w:val="a4"/>
            </w:pPr>
            <w:r>
              <w:t>(3.2)</w:t>
            </w:r>
          </w:p>
        </w:tc>
      </w:tr>
    </w:tbl>
    <w:p w14:paraId="2DA7F20E" w14:textId="71DE8B43" w:rsidR="0082555D" w:rsidRPr="00AB338C" w:rsidRDefault="0082555D" w:rsidP="003A36D1">
      <w:pPr>
        <w:pStyle w:val="affd"/>
      </w:pPr>
      <w:r w:rsidRPr="00AB338C">
        <w:t>С</w:t>
      </w:r>
      <w:r w:rsidRPr="00842A46">
        <w:rPr>
          <w:vertAlign w:val="subscript"/>
          <w:lang w:val="uk-UA"/>
        </w:rPr>
        <w:t>рин</w:t>
      </w:r>
      <w:r w:rsidRPr="00AB338C">
        <w:t xml:space="preserve"> — ринкова вартість системного блоку. Встановлюємо її на рівні 28 000 грн.</w:t>
      </w:r>
    </w:p>
    <w:p w14:paraId="1EFDBBCF" w14:textId="77777777" w:rsidR="0082555D" w:rsidRPr="00AB338C" w:rsidRDefault="0082555D" w:rsidP="0082555D">
      <w:pPr>
        <w:pStyle w:val="affd"/>
        <w:rPr>
          <w:color w:val="000000"/>
        </w:rPr>
      </w:pPr>
      <w:r w:rsidRPr="00AB338C">
        <w:rPr>
          <w:color w:val="000000"/>
        </w:rPr>
        <w:t>З</w:t>
      </w:r>
      <w:r w:rsidRPr="00842A46">
        <w:rPr>
          <w:color w:val="000000"/>
          <w:vertAlign w:val="subscript"/>
          <w:lang w:val="uk-UA"/>
        </w:rPr>
        <w:t>вст</w:t>
      </w:r>
      <w:r w:rsidRPr="00AB338C">
        <w:rPr>
          <w:color w:val="000000"/>
        </w:rPr>
        <w:t xml:space="preserve"> — витрати на доставку та встановлення (10% від вартості).</w:t>
      </w:r>
    </w:p>
    <w:p w14:paraId="071ABAEF" w14:textId="77777777" w:rsidR="0082555D" w:rsidRPr="00AB338C" w:rsidRDefault="0082555D" w:rsidP="0082555D">
      <w:pPr>
        <w:pStyle w:val="affd"/>
        <w:rPr>
          <w:color w:val="000000"/>
        </w:rPr>
      </w:pPr>
      <w:r w:rsidRPr="00AB338C">
        <w:rPr>
          <w:color w:val="000000"/>
        </w:rPr>
        <w:lastRenderedPageBreak/>
        <w:t>Для визначення підсумкового показника балансової вартості проводимо наступні обчислення.</w:t>
      </w:r>
    </w:p>
    <w:p w14:paraId="27822849" w14:textId="77777777" w:rsidR="0082555D" w:rsidRPr="00AB338C" w:rsidRDefault="0082555D" w:rsidP="0082555D">
      <w:pPr>
        <w:pStyle w:val="affd"/>
        <w:rPr>
          <w:color w:val="000000"/>
        </w:rPr>
      </w:pPr>
      <w:r w:rsidRPr="00AB338C">
        <w:rPr>
          <w:color w:val="000000"/>
        </w:rPr>
        <w:t>Розрахунок:</w:t>
      </w:r>
    </w:p>
    <w:p w14:paraId="47503A9B" w14:textId="34B54166" w:rsidR="0082555D" w:rsidRPr="00AB338C" w:rsidRDefault="0082555D" w:rsidP="0082555D">
      <w:pPr>
        <w:pStyle w:val="afff3"/>
      </w:pPr>
      <w:r w:rsidRPr="00AB338C">
        <w:t>З</w:t>
      </w:r>
      <w:r w:rsidRPr="00842A46">
        <w:rPr>
          <w:vertAlign w:val="subscript"/>
          <w:lang w:val="uk-UA"/>
        </w:rPr>
        <w:t>вст</w:t>
      </w:r>
      <w:r w:rsidRPr="00AB338C">
        <w:t xml:space="preserve"> = 28000 </w:t>
      </w:r>
      <w:r w:rsidR="00FD3F96" w:rsidRPr="008C36C3">
        <w:t>×</w:t>
      </w:r>
      <w:r w:rsidRPr="00AB338C">
        <w:t xml:space="preserve"> 0,10 = 2800 грн.</w:t>
      </w:r>
    </w:p>
    <w:p w14:paraId="6BE52E16" w14:textId="7874F151" w:rsidR="0082555D" w:rsidRPr="00AB338C" w:rsidRDefault="0082555D" w:rsidP="0082555D">
      <w:pPr>
        <w:pStyle w:val="affd"/>
      </w:pPr>
      <w:r w:rsidRPr="00AB338C">
        <w:t>Отже, балансова вартість</w:t>
      </w:r>
      <w:r w:rsidR="007E0C16">
        <w:rPr>
          <w:lang w:val="uk-UA"/>
        </w:rPr>
        <w:t xml:space="preserve"> за формулою (3.2)</w:t>
      </w:r>
      <w:r w:rsidRPr="00AB338C">
        <w:t xml:space="preserve"> складає:</w:t>
      </w:r>
    </w:p>
    <w:p w14:paraId="522603C4" w14:textId="77777777" w:rsidR="0082555D" w:rsidRPr="0068763B" w:rsidRDefault="0082555D" w:rsidP="0082555D">
      <w:pPr>
        <w:pStyle w:val="afff3"/>
        <w:rPr>
          <w:lang w:val="uk-UA"/>
        </w:rPr>
      </w:pPr>
      <w:r w:rsidRPr="00AB338C">
        <w:t>С</w:t>
      </w:r>
      <w:r w:rsidRPr="00842A46">
        <w:rPr>
          <w:vertAlign w:val="subscript"/>
          <w:lang w:val="uk-UA"/>
        </w:rPr>
        <w:t>бал</w:t>
      </w:r>
      <w:r w:rsidRPr="00AB338C">
        <w:t xml:space="preserve"> = 28000 + 2800 = 30800 грн.</w:t>
      </w:r>
    </w:p>
    <w:p w14:paraId="58D4704D" w14:textId="7603D6E0" w:rsidR="000634D3" w:rsidRDefault="000634D3" w:rsidP="00254443">
      <w:r w:rsidRPr="000634D3">
        <w:t>Для нарахування амортизації для ПЕОМ використовуємо прямолінійний метод, що відповідає вимогам чинного законодавства щодо податкового обліку.</w:t>
      </w:r>
    </w:p>
    <w:p w14:paraId="0E5FDFD7" w14:textId="781D315C" w:rsidR="0082555D" w:rsidRPr="00AB338C" w:rsidRDefault="00254443" w:rsidP="00254443">
      <w:r>
        <w:t>Для відшкодування витрат на придбання обладнання застосовується прямолінійний метод нарахування амортизації. Цей метод передбачає рівномірний розподіл вартості ПЕОМ протягом усього терміну її корисної експлуатації. Згідно з нормативами для комп</w:t>
      </w:r>
      <w:r w:rsidR="002E0933">
        <w:t>’</w:t>
      </w:r>
      <w:r>
        <w:t>ютерної техніки, термін експлуатації (Текспл.) становить 4 роки. Таким чином, річна норма амортизаційних відрахувань становить 25 відсотків від початкової балансової вартості обладнання. Такий підхід до розрахунків дозволяє коректно та прозоро включити витрати на фізичний і моральний знос техніки до загальної собівартості розробки програмного продукту. Крім того, це забезпечує стабільне накопичення фінансових ресурсів, необхідних для своєчасного оновлення апаратної бази після завершення зазначеного циклу використання.</w:t>
      </w:r>
    </w:p>
    <w:tbl>
      <w:tblPr>
        <w:tblW w:w="0" w:type="auto"/>
        <w:tblLook w:val="0000" w:firstRow="0" w:lastRow="0" w:firstColumn="0" w:lastColumn="0" w:noHBand="0" w:noVBand="0"/>
      </w:tblPr>
      <w:tblGrid>
        <w:gridCol w:w="7751"/>
        <w:gridCol w:w="1604"/>
      </w:tblGrid>
      <w:tr w:rsidR="00B6780D" w:rsidRPr="00D32983" w14:paraId="4327BA88" w14:textId="77777777" w:rsidTr="00AD242B">
        <w:tc>
          <w:tcPr>
            <w:tcW w:w="7751" w:type="dxa"/>
          </w:tcPr>
          <w:p w14:paraId="63DB53FC" w14:textId="4E9AE9D1" w:rsidR="00B6780D" w:rsidRPr="00AC52C7" w:rsidRDefault="00000000" w:rsidP="00AD242B">
            <w:pPr>
              <w:pStyle w:val="a4"/>
            </w:pPr>
            <m:oMath>
              <m:sSub>
                <m:sSubPr>
                  <m:ctrlPr>
                    <w:rPr>
                      <w:rFonts w:ascii="Cambria Math" w:hAnsi="Cambria Math"/>
                      <w:lang w:val="en-US"/>
                    </w:rPr>
                  </m:ctrlPr>
                </m:sSubPr>
                <m:e>
                  <m:r>
                    <m:rPr>
                      <m:sty m:val="p"/>
                    </m:rPr>
                    <w:rPr>
                      <w:rFonts w:ascii="Cambria Math" w:hAnsi="Cambria Math"/>
                    </w:rPr>
                    <m:t>З</m:t>
                  </m:r>
                </m:e>
                <m:sub>
                  <m:r>
                    <m:rPr>
                      <m:sty m:val="p"/>
                    </m:rPr>
                    <w:rPr>
                      <w:rFonts w:ascii="Cambria Math" w:hAnsi="Cambria Math"/>
                    </w:rPr>
                    <m:t>АМ</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С</m:t>
                      </m:r>
                    </m:e>
                    <m:sub>
                      <m:r>
                        <m:rPr>
                          <m:sty m:val="p"/>
                        </m:rPr>
                        <w:rPr>
                          <w:rFonts w:ascii="Cambria Math" w:hAnsi="Cambria Math"/>
                        </w:rPr>
                        <m:t>БАЛ</m:t>
                      </m:r>
                    </m:sub>
                  </m:sSub>
                  <m:ctrlPr>
                    <w:rPr>
                      <w:rFonts w:ascii="Cambria Math" w:hAnsi="Cambria Math"/>
                      <w:i/>
                    </w:rPr>
                  </m:ctrlPr>
                </m:num>
                <m:den>
                  <m:sSub>
                    <m:sSubPr>
                      <m:ctrlPr>
                        <w:rPr>
                          <w:rFonts w:ascii="Cambria Math" w:hAnsi="Cambria Math"/>
                        </w:rPr>
                      </m:ctrlPr>
                    </m:sSubPr>
                    <m:e>
                      <m:r>
                        <m:rPr>
                          <m:sty m:val="p"/>
                        </m:rPr>
                        <w:rPr>
                          <w:rFonts w:ascii="Cambria Math" w:hAnsi="Cambria Math"/>
                        </w:rPr>
                        <m:t>Т</m:t>
                      </m:r>
                    </m:e>
                    <m:sub>
                      <m:r>
                        <m:rPr>
                          <m:sty m:val="p"/>
                        </m:rPr>
                        <w:rPr>
                          <w:rFonts w:ascii="Cambria Math" w:hAnsi="Cambria Math"/>
                        </w:rPr>
                        <m:t>ЕКСПЛ</m:t>
                      </m:r>
                    </m:sub>
                  </m:sSub>
                </m:den>
              </m:f>
              <m:r>
                <w:rPr>
                  <w:rFonts w:ascii="Cambria Math" w:hAnsi="Cambria Math"/>
                  <w:lang w:val="en-US"/>
                </w:rPr>
                <m:t>× t / Фріч</m:t>
              </m:r>
            </m:oMath>
            <w:r w:rsidR="00B6780D">
              <w:t>,</w:t>
            </w:r>
          </w:p>
        </w:tc>
        <w:tc>
          <w:tcPr>
            <w:tcW w:w="1604" w:type="dxa"/>
          </w:tcPr>
          <w:p w14:paraId="7031D791" w14:textId="77777777" w:rsidR="00B6780D" w:rsidRPr="00AC52C7" w:rsidRDefault="00B6780D" w:rsidP="00AD242B">
            <w:pPr>
              <w:pStyle w:val="a4"/>
            </w:pPr>
            <w:r>
              <w:t>(3.3)</w:t>
            </w:r>
          </w:p>
        </w:tc>
      </w:tr>
    </w:tbl>
    <w:p w14:paraId="74883253" w14:textId="056E0910" w:rsidR="0082555D" w:rsidRPr="00AB338C" w:rsidRDefault="0082555D" w:rsidP="00B6780D">
      <w:r w:rsidRPr="00AB338C">
        <w:t>С</w:t>
      </w:r>
      <w:r w:rsidRPr="00AB338C">
        <w:rPr>
          <w:vertAlign w:val="subscript"/>
        </w:rPr>
        <w:t>БАЛ</w:t>
      </w:r>
      <w:r w:rsidRPr="00AB338C">
        <w:t xml:space="preserve"> </w:t>
      </w:r>
      <w:r w:rsidR="00C438DB">
        <w:t>—</w:t>
      </w:r>
      <w:r w:rsidRPr="00AB338C">
        <w:t xml:space="preserve"> балансова вартість ПЕОМ, грн.</w:t>
      </w:r>
    </w:p>
    <w:p w14:paraId="27FFA260" w14:textId="540B01E2" w:rsidR="0082555D" w:rsidRPr="00AB338C" w:rsidRDefault="0082555D" w:rsidP="00C438DB">
      <w:r w:rsidRPr="00AB338C">
        <w:t>Т</w:t>
      </w:r>
      <w:r w:rsidRPr="000644C1">
        <w:rPr>
          <w:vertAlign w:val="subscript"/>
        </w:rPr>
        <w:t>експл</w:t>
      </w:r>
      <w:r w:rsidRPr="00AB338C">
        <w:t xml:space="preserve">. </w:t>
      </w:r>
      <w:r w:rsidR="00676DE9">
        <w:t>—</w:t>
      </w:r>
      <w:r w:rsidRPr="00AB338C">
        <w:t xml:space="preserve"> термін експлуатації (років).</w:t>
      </w:r>
    </w:p>
    <w:p w14:paraId="1504F90C" w14:textId="77777777" w:rsidR="0082555D" w:rsidRPr="00AB338C" w:rsidRDefault="0082555D" w:rsidP="00C438DB">
      <w:r w:rsidRPr="00AB338C">
        <w:t>Амортизаційні відрахування за період розробки програмного продукту (1650 год) визначаються пропорційно до річного фонду робочого часу (2000 год):</w:t>
      </w:r>
    </w:p>
    <w:p w14:paraId="0935B0DC" w14:textId="6CC6A6FE" w:rsidR="0082555D" w:rsidRPr="00AB338C" w:rsidRDefault="00F74018" w:rsidP="0082555D">
      <w:pPr>
        <w:pStyle w:val="affd"/>
      </w:pPr>
      <w:r>
        <w:rPr>
          <w:lang w:val="uk-UA"/>
        </w:rPr>
        <w:t xml:space="preserve">Після розрахунку </w:t>
      </w:r>
      <w:r w:rsidR="00553F1A">
        <w:rPr>
          <w:lang w:val="uk-UA"/>
        </w:rPr>
        <w:t>за формулою (3.3)</w:t>
      </w:r>
      <w:r>
        <w:rPr>
          <w:lang w:val="uk-UA"/>
        </w:rPr>
        <w:t>, отримаємо</w:t>
      </w:r>
      <w:r w:rsidR="0082555D" w:rsidRPr="00AB338C">
        <w:t>:</w:t>
      </w:r>
    </w:p>
    <w:p w14:paraId="6BCE94F4" w14:textId="002CC8F3" w:rsidR="0082555D" w:rsidRPr="00AB338C" w:rsidRDefault="0082555D" w:rsidP="0082555D">
      <w:pPr>
        <w:pStyle w:val="afff3"/>
      </w:pPr>
      <w:r w:rsidRPr="00AB338C">
        <w:t>З</w:t>
      </w:r>
      <w:r w:rsidRPr="00AB338C">
        <w:rPr>
          <w:vertAlign w:val="subscript"/>
        </w:rPr>
        <w:t>АМ</w:t>
      </w:r>
      <w:r w:rsidRPr="00AB338C">
        <w:t xml:space="preserve"> = 30800 / 4 </w:t>
      </w:r>
      <w:r w:rsidR="00B14B26" w:rsidRPr="00B14B26">
        <w:rPr>
          <w:lang w:val="uk-UA"/>
        </w:rPr>
        <w:t>×</w:t>
      </w:r>
      <w:r w:rsidRPr="00AB338C">
        <w:t xml:space="preserve"> 1650 </w:t>
      </w:r>
      <w:r w:rsidRPr="00AB338C">
        <w:rPr>
          <w:lang w:val="en-US"/>
        </w:rPr>
        <w:t xml:space="preserve">/ </w:t>
      </w:r>
      <w:r w:rsidRPr="00AB338C">
        <w:t xml:space="preserve">2000 = 7700 </w:t>
      </w:r>
      <w:r w:rsidR="00B14B26" w:rsidRPr="00B14B26">
        <w:rPr>
          <w:lang w:val="uk-UA"/>
        </w:rPr>
        <w:t>×</w:t>
      </w:r>
      <w:r w:rsidRPr="00AB338C">
        <w:t xml:space="preserve"> 0,825 = 6352,50 грн.</w:t>
      </w:r>
    </w:p>
    <w:p w14:paraId="6F3534D9" w14:textId="77777777" w:rsidR="0082555D" w:rsidRPr="0068763B" w:rsidRDefault="0082555D" w:rsidP="0082555D">
      <w:pPr>
        <w:pStyle w:val="affd"/>
      </w:pPr>
      <w:r w:rsidRPr="0068763B">
        <w:lastRenderedPageBreak/>
        <w:t>Затрати електроенергії, споживаної за рік, визначаємо за формулою нижче:</w:t>
      </w:r>
    </w:p>
    <w:tbl>
      <w:tblPr>
        <w:tblW w:w="0" w:type="auto"/>
        <w:tblLook w:val="04A0" w:firstRow="1" w:lastRow="0" w:firstColumn="1" w:lastColumn="0" w:noHBand="0" w:noVBand="1"/>
      </w:tblPr>
      <w:tblGrid>
        <w:gridCol w:w="7751"/>
        <w:gridCol w:w="1604"/>
      </w:tblGrid>
      <w:tr w:rsidR="006F27C0" w:rsidRPr="006F27C0" w14:paraId="532816CC" w14:textId="77777777" w:rsidTr="006F27C0">
        <w:tc>
          <w:tcPr>
            <w:tcW w:w="7751" w:type="dxa"/>
            <w:hideMark/>
          </w:tcPr>
          <w:p w14:paraId="61523EF9" w14:textId="4E90587C" w:rsidR="006F27C0" w:rsidRPr="006F27C0" w:rsidRDefault="00000000" w:rsidP="006F27C0">
            <w:pPr>
              <w:pStyle w:val="affd"/>
            </w:pPr>
            <m:oMath>
              <m:sSub>
                <m:sSubPr>
                  <m:ctrlPr>
                    <w:rPr>
                      <w:rFonts w:ascii="Cambria Math" w:hAnsi="Cambria Math"/>
                      <w:lang w:val="en-US"/>
                    </w:rPr>
                  </m:ctrlPr>
                </m:sSubPr>
                <m:e>
                  <m:r>
                    <m:rPr>
                      <m:sty m:val="p"/>
                    </m:rPr>
                    <w:rPr>
                      <w:rFonts w:ascii="Cambria Math" w:hAnsi="Cambria Math"/>
                    </w:rPr>
                    <m:t>З</m:t>
                  </m:r>
                </m:e>
                <m:sub>
                  <m:r>
                    <m:rPr>
                      <m:sty m:val="p"/>
                    </m:rPr>
                    <w:rPr>
                      <w:rFonts w:ascii="Cambria Math" w:hAnsi="Cambria Math"/>
                    </w:rPr>
                    <m:t>ЕЛ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ПЕОМ</m:t>
                  </m:r>
                </m:sub>
              </m:sSub>
              <m:r>
                <w:rPr>
                  <w:rFonts w:ascii="Cambria Math" w:hAnsi="Cambria Math"/>
                </w:rPr>
                <m:t xml:space="preserve"> </m:t>
              </m:r>
              <m:r>
                <m:rPr>
                  <m:sty m:val="p"/>
                </m:rPr>
                <w:rPr>
                  <w:rFonts w:ascii="Cambria Math" w:hAnsi="Cambria Math"/>
                  <w:lang w:val="uk-UA"/>
                </w:rPr>
                <m:t xml:space="preserve">× </m:t>
              </m:r>
            </m:oMath>
            <w:r w:rsidR="006F27C0">
              <w:rPr>
                <w:rFonts w:ascii="Cambria Math" w:hAnsi="Cambria Math"/>
                <w:i/>
                <w:lang w:val="uk-UA"/>
              </w:rPr>
              <w:t xml:space="preserve"> </w:t>
            </w:r>
            <m:oMath>
              <m:sSub>
                <m:sSubPr>
                  <m:ctrlPr>
                    <w:rPr>
                      <w:rFonts w:ascii="Cambria Math" w:hAnsi="Cambria Math"/>
                    </w:rPr>
                  </m:ctrlPr>
                </m:sSubPr>
                <m:e>
                  <m:r>
                    <m:rPr>
                      <m:sty m:val="p"/>
                    </m:rPr>
                    <w:rPr>
                      <w:rFonts w:ascii="Cambria Math" w:hAnsi="Cambria Math"/>
                    </w:rPr>
                    <m:t>Т</m:t>
                  </m:r>
                </m:e>
                <m:sub>
                  <m:r>
                    <m:rPr>
                      <m:sty m:val="p"/>
                    </m:rPr>
                    <w:rPr>
                      <w:rFonts w:ascii="Cambria Math" w:hAnsi="Cambria Math"/>
                    </w:rPr>
                    <m:t>ПЕОМ</m:t>
                  </m:r>
                </m:sub>
              </m:sSub>
            </m:oMath>
            <w:r w:rsidR="006F27C0">
              <w:rPr>
                <w:rFonts w:ascii="Cambria Math" w:hAnsi="Cambria Math"/>
                <w:i/>
                <w:lang w:val="uk-UA"/>
              </w:rPr>
              <w:t xml:space="preserve"> </w:t>
            </w:r>
            <w:r w:rsidR="009110B2" w:rsidRPr="006F27C0">
              <w:rPr>
                <w:rFonts w:ascii="Cambria Math" w:hAnsi="Cambria Math"/>
                <w:lang w:val="uk-UA"/>
              </w:rPr>
              <w:t>×</w:t>
            </w:r>
            <w:r w:rsidR="009110B2">
              <w:rPr>
                <w:rFonts w:ascii="Cambria Math" w:hAnsi="Cambria Math"/>
                <w:lang w:val="uk-UA"/>
              </w:rPr>
              <w:t xml:space="preserve"> </w:t>
            </w:r>
            <w:r w:rsidR="006F27C0">
              <w:rPr>
                <w:rFonts w:ascii="Cambria Math" w:hAnsi="Cambria Math"/>
                <w:i/>
                <w:lang w:val="uk-UA"/>
              </w:rPr>
              <w:t xml:space="preserve"> </w:t>
            </w:r>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ЕЛ</m:t>
                  </m:r>
                </m:sub>
              </m:sSub>
            </m:oMath>
            <w:r w:rsidR="006F27C0">
              <w:rPr>
                <w:rFonts w:ascii="Cambria Math" w:hAnsi="Cambria Math"/>
                <w:lang w:val="uk-UA"/>
              </w:rPr>
              <w:t xml:space="preserve"> </w:t>
            </w:r>
            <w:r w:rsidR="006F27C0" w:rsidRPr="006F27C0">
              <w:rPr>
                <w:rFonts w:ascii="Cambria Math" w:hAnsi="Cambria Math"/>
                <w:lang w:val="uk-UA"/>
              </w:rPr>
              <w:t>×</w:t>
            </w:r>
            <w:r w:rsidR="006F27C0">
              <w:rPr>
                <w:rFonts w:ascii="Cambria Math" w:hAnsi="Cambria Math"/>
                <w:lang w:val="uk-UA"/>
              </w:rPr>
              <w:t xml:space="preserve"> </w:t>
            </w:r>
            <m:oMath>
              <m:r>
                <m:rPr>
                  <m:sty m:val="p"/>
                </m:rPr>
                <w:rPr>
                  <w:rFonts w:ascii="Cambria Math" w:hAnsi="Cambria Math"/>
                </w:rPr>
                <m:t>А</m:t>
              </m:r>
            </m:oMath>
            <w:r w:rsidR="006F27C0" w:rsidRPr="006F27C0">
              <w:t>,</w:t>
            </w:r>
          </w:p>
        </w:tc>
        <w:tc>
          <w:tcPr>
            <w:tcW w:w="1604" w:type="dxa"/>
            <w:hideMark/>
          </w:tcPr>
          <w:p w14:paraId="2B46B8B1" w14:textId="77777777" w:rsidR="006F27C0" w:rsidRPr="006F27C0" w:rsidRDefault="006F27C0" w:rsidP="006F27C0">
            <w:pPr>
              <w:pStyle w:val="affd"/>
            </w:pPr>
            <w:r w:rsidRPr="006F27C0">
              <w:t>(3.4)</w:t>
            </w:r>
          </w:p>
        </w:tc>
      </w:tr>
    </w:tbl>
    <w:p w14:paraId="0700AA60" w14:textId="265C4FD1" w:rsidR="0082555D" w:rsidRPr="00DA57F3" w:rsidRDefault="0082555D" w:rsidP="006F27C0">
      <w:pPr>
        <w:pStyle w:val="a"/>
      </w:pPr>
      <w:r w:rsidRPr="00DA57F3">
        <w:t>PПЕОМ - сумарна потужність обладнання (0,4 кВт);</w:t>
      </w:r>
    </w:p>
    <w:p w14:paraId="3F94D820" w14:textId="77777777" w:rsidR="0082555D" w:rsidRPr="00DA57F3" w:rsidRDefault="0082555D" w:rsidP="00DA57F3">
      <w:pPr>
        <w:pStyle w:val="a"/>
      </w:pPr>
      <w:r w:rsidRPr="00DA57F3">
        <w:t>ТПЕОМ - річний фонд часу роботи (1650 год);</w:t>
      </w:r>
    </w:p>
    <w:p w14:paraId="4C3426C1" w14:textId="77777777" w:rsidR="0082555D" w:rsidRPr="00DA57F3" w:rsidRDefault="0082555D" w:rsidP="00DA57F3">
      <w:pPr>
        <w:pStyle w:val="a"/>
      </w:pPr>
      <w:r w:rsidRPr="00DA57F3">
        <w:t>СЕЛ - вартість електроенергії (8,50 грн/кВт*год);</w:t>
      </w:r>
    </w:p>
    <w:p w14:paraId="07BF9FDF" w14:textId="77777777" w:rsidR="0082555D" w:rsidRPr="00DA57F3" w:rsidRDefault="0082555D" w:rsidP="00DA57F3">
      <w:pPr>
        <w:pStyle w:val="a"/>
      </w:pPr>
      <w:r w:rsidRPr="00DA57F3">
        <w:t>А - коефіцієнт інтенсивного використання (0,9).</w:t>
      </w:r>
    </w:p>
    <w:p w14:paraId="5D64D4C0" w14:textId="77777777" w:rsidR="0082555D" w:rsidRPr="00AB338C" w:rsidRDefault="0082555D" w:rsidP="0082555D">
      <w:pPr>
        <w:widowControl w:val="0"/>
        <w:pBdr>
          <w:top w:val="nil"/>
          <w:left w:val="nil"/>
          <w:bottom w:val="nil"/>
          <w:right w:val="nil"/>
          <w:between w:val="nil"/>
        </w:pBdr>
        <w:rPr>
          <w:color w:val="000000"/>
          <w:szCs w:val="28"/>
        </w:rPr>
      </w:pPr>
      <w:r w:rsidRPr="00AB338C">
        <w:rPr>
          <w:color w:val="000000"/>
          <w:szCs w:val="28"/>
        </w:rPr>
        <w:t>Витрати на електроенергію залежать від сумарної потужності обладнання, фактичного часу його роботи та діючих тарифів. Для розрахунку використовується тариф для державних підприємств (станом на 2026 рік) та коефіцієнт інтенсивності роботи техніки.</w:t>
      </w:r>
    </w:p>
    <w:p w14:paraId="0042A012" w14:textId="5791ED5F" w:rsidR="0082555D" w:rsidRPr="00AB338C" w:rsidRDefault="00CF5096" w:rsidP="0082555D">
      <w:pPr>
        <w:widowControl w:val="0"/>
        <w:pBdr>
          <w:top w:val="nil"/>
          <w:left w:val="nil"/>
          <w:bottom w:val="nil"/>
          <w:right w:val="nil"/>
          <w:between w:val="nil"/>
        </w:pBdr>
        <w:rPr>
          <w:color w:val="000000"/>
          <w:szCs w:val="28"/>
        </w:rPr>
      </w:pPr>
      <w:r w:rsidRPr="00CF5096">
        <w:rPr>
          <w:color w:val="000000"/>
          <w:szCs w:val="28"/>
        </w:rPr>
        <w:t>Підставивши значення у формулу (3.4), отримаємо</w:t>
      </w:r>
      <w:r w:rsidR="0082555D" w:rsidRPr="00AB338C">
        <w:rPr>
          <w:color w:val="000000"/>
          <w:szCs w:val="28"/>
        </w:rPr>
        <w:t>:</w:t>
      </w:r>
    </w:p>
    <w:p w14:paraId="17038F9C" w14:textId="486B1F99" w:rsidR="0082555D" w:rsidRPr="00AB338C" w:rsidRDefault="0082555D" w:rsidP="0082555D">
      <w:pPr>
        <w:pStyle w:val="afff3"/>
      </w:pPr>
      <w:r w:rsidRPr="00AB338C">
        <w:t>З</w:t>
      </w:r>
      <w:r w:rsidRPr="00AB338C">
        <w:rPr>
          <w:vertAlign w:val="subscript"/>
        </w:rPr>
        <w:t>ЕЛ</w:t>
      </w:r>
      <w:r w:rsidRPr="00AB338C">
        <w:t xml:space="preserve"> = 0,4 </w:t>
      </w:r>
      <w:r w:rsidR="00B14B26" w:rsidRPr="00B14B26">
        <w:rPr>
          <w:lang w:val="uk-UA"/>
        </w:rPr>
        <w:t>×</w:t>
      </w:r>
      <w:r w:rsidRPr="00AB338C">
        <w:t xml:space="preserve"> 1650</w:t>
      </w:r>
      <w:r w:rsidRPr="00AB338C">
        <w:rPr>
          <w:b/>
          <w:bCs/>
        </w:rPr>
        <w:t xml:space="preserve"> </w:t>
      </w:r>
      <w:r w:rsidR="00B14B26" w:rsidRPr="00B14B26">
        <w:rPr>
          <w:b/>
          <w:bCs/>
          <w:lang w:val="uk-UA"/>
        </w:rPr>
        <w:t>×</w:t>
      </w:r>
      <w:r w:rsidRPr="00AB338C">
        <w:t xml:space="preserve"> 8,50 </w:t>
      </w:r>
      <w:r w:rsidR="00B14B26" w:rsidRPr="00B14B26">
        <w:rPr>
          <w:lang w:val="uk-UA"/>
        </w:rPr>
        <w:t>×</w:t>
      </w:r>
      <w:r w:rsidRPr="00AB338C">
        <w:t xml:space="preserve"> 0,9 = 5049 грн.</w:t>
      </w:r>
    </w:p>
    <w:p w14:paraId="7EA90892" w14:textId="77777777" w:rsidR="0082555D" w:rsidRPr="00173C7B" w:rsidRDefault="0082555D" w:rsidP="0082555D">
      <w:pPr>
        <w:pStyle w:val="affd"/>
      </w:pPr>
      <w:r w:rsidRPr="00173C7B">
        <w:t xml:space="preserve">Інші витрати на експлуатацію ПЕОМ </w:t>
      </w:r>
    </w:p>
    <w:p w14:paraId="35BABA63" w14:textId="77777777" w:rsidR="0082555D" w:rsidRDefault="0082555D" w:rsidP="0082555D">
      <w:pPr>
        <w:pStyle w:val="affd"/>
        <w:rPr>
          <w:lang w:val="uk-UA"/>
        </w:rPr>
      </w:pPr>
      <w:r w:rsidRPr="00AB338C">
        <w:t>До цієї статті витрат належать видатки на поточне технічне обслуговування, системне адміністрування, профілактичний ремонт та підтримку стабільної працездатності обладнання. Згідно з методичними рекомендаціями, обсяг цих витрат приймається у розмірі 25% від балансової вартості ПЕОМ.</w:t>
      </w:r>
    </w:p>
    <w:tbl>
      <w:tblPr>
        <w:tblW w:w="0" w:type="auto"/>
        <w:tblLook w:val="04A0" w:firstRow="1" w:lastRow="0" w:firstColumn="1" w:lastColumn="0" w:noHBand="0" w:noVBand="1"/>
      </w:tblPr>
      <w:tblGrid>
        <w:gridCol w:w="7751"/>
        <w:gridCol w:w="1604"/>
      </w:tblGrid>
      <w:tr w:rsidR="002A5C64" w:rsidRPr="006F27C0" w14:paraId="422B4D18" w14:textId="77777777" w:rsidTr="00AD242B">
        <w:tc>
          <w:tcPr>
            <w:tcW w:w="7751" w:type="dxa"/>
            <w:hideMark/>
          </w:tcPr>
          <w:p w14:paraId="49D5998A" w14:textId="1AB26260" w:rsidR="002A5C64" w:rsidRPr="006F27C0" w:rsidRDefault="00000000" w:rsidP="00AD242B">
            <w:pPr>
              <w:pStyle w:val="affd"/>
            </w:pPr>
            <m:oMath>
              <m:sSub>
                <m:sSubPr>
                  <m:ctrlPr>
                    <w:rPr>
                      <w:rFonts w:ascii="Cambria Math" w:hAnsi="Cambria Math"/>
                      <w:lang w:val="en-US"/>
                    </w:rPr>
                  </m:ctrlPr>
                </m:sSubPr>
                <m:e>
                  <m:r>
                    <m:rPr>
                      <m:sty m:val="p"/>
                    </m:rPr>
                    <w:rPr>
                      <w:rFonts w:ascii="Cambria Math" w:hAnsi="Cambria Math"/>
                    </w:rPr>
                    <m:t>З</m:t>
                  </m:r>
                </m:e>
                <m:sub>
                  <m:r>
                    <m:rPr>
                      <m:sty m:val="p"/>
                    </m:rPr>
                    <w:rPr>
                      <w:rFonts w:ascii="Cambria Math" w:hAnsi="Cambria Math"/>
                    </w:rPr>
                    <m:t>ПР</m:t>
                  </m:r>
                </m:sub>
              </m:sSub>
              <m:r>
                <m:rPr>
                  <m:sty m:val="p"/>
                </m:rPr>
                <w:rPr>
                  <w:rFonts w:ascii="Cambria Math" w:hAnsi="Cambria Math"/>
                </w:rPr>
                <m:t>=</m:t>
              </m:r>
              <m:r>
                <w:rPr>
                  <w:rFonts w:ascii="Cambria Math" w:hAnsi="Cambria Math"/>
                  <w:lang w:val="uk-UA"/>
                </w:rPr>
                <m:t xml:space="preserve">0,25 </m:t>
              </m:r>
              <m:r>
                <m:rPr>
                  <m:sty m:val="p"/>
                </m:rPr>
                <w:rPr>
                  <w:rFonts w:ascii="Cambria Math" w:hAnsi="Cambria Math"/>
                  <w:lang w:val="uk-UA"/>
                </w:rPr>
                <m:t xml:space="preserve">× </m:t>
              </m:r>
              <m:sSub>
                <m:sSubPr>
                  <m:ctrlPr>
                    <w:rPr>
                      <w:rFonts w:ascii="Cambria Math" w:hAnsi="Cambria Math"/>
                    </w:rPr>
                  </m:ctrlPr>
                </m:sSubPr>
                <m:e>
                  <m:r>
                    <m:rPr>
                      <m:sty m:val="p"/>
                    </m:rPr>
                    <w:rPr>
                      <w:rFonts w:ascii="Cambria Math" w:hAnsi="Cambria Math"/>
                    </w:rPr>
                    <m:t>С</m:t>
                  </m:r>
                </m:e>
                <m:sub>
                  <m:r>
                    <w:rPr>
                      <w:rFonts w:ascii="Cambria Math" w:hAnsi="Cambria Math"/>
                    </w:rPr>
                    <m:t>Б</m:t>
                  </m:r>
                  <m:r>
                    <w:rPr>
                      <w:rFonts w:ascii="Cambria Math" w:hAnsi="Cambria Math"/>
                      <w:lang w:val="uk-UA"/>
                    </w:rPr>
                    <m:t>АЛ</m:t>
                  </m:r>
                </m:sub>
              </m:sSub>
            </m:oMath>
            <w:r w:rsidR="002A5C64" w:rsidRPr="006F27C0">
              <w:t>,</w:t>
            </w:r>
          </w:p>
        </w:tc>
        <w:tc>
          <w:tcPr>
            <w:tcW w:w="1604" w:type="dxa"/>
            <w:hideMark/>
          </w:tcPr>
          <w:p w14:paraId="22701D93" w14:textId="6A8C259E" w:rsidR="002A5C64" w:rsidRPr="006F27C0" w:rsidRDefault="002A5C64" w:rsidP="00AD242B">
            <w:pPr>
              <w:pStyle w:val="affd"/>
            </w:pPr>
            <w:r w:rsidRPr="006F27C0">
              <w:t>(3.</w:t>
            </w:r>
            <w:r w:rsidR="009110B2">
              <w:rPr>
                <w:lang w:val="uk-UA"/>
              </w:rPr>
              <w:t>5</w:t>
            </w:r>
            <w:r w:rsidRPr="006F27C0">
              <w:t>)</w:t>
            </w:r>
          </w:p>
        </w:tc>
      </w:tr>
    </w:tbl>
    <w:p w14:paraId="614A8BB2" w14:textId="06FBB9AC" w:rsidR="0082555D" w:rsidRPr="00AB338C" w:rsidRDefault="0092682B" w:rsidP="0082555D">
      <w:pPr>
        <w:pStyle w:val="affd"/>
      </w:pPr>
      <w:r>
        <w:rPr>
          <w:lang w:val="uk-UA"/>
        </w:rPr>
        <w:t>Згідно з формулою (3.5), отримаємо</w:t>
      </w:r>
      <w:r w:rsidR="0082555D" w:rsidRPr="00AB338C">
        <w:t>:</w:t>
      </w:r>
    </w:p>
    <w:p w14:paraId="7A4ED776" w14:textId="068936CD" w:rsidR="0082555D" w:rsidRPr="0008692A" w:rsidRDefault="0082555D" w:rsidP="0008692A">
      <w:pPr>
        <w:pStyle w:val="afff3"/>
        <w:rPr>
          <w:lang w:val="uk-UA"/>
        </w:rPr>
      </w:pPr>
      <w:r w:rsidRPr="00AB338C">
        <w:t>З</w:t>
      </w:r>
      <w:r w:rsidRPr="00AB338C">
        <w:rPr>
          <w:vertAlign w:val="subscript"/>
        </w:rPr>
        <w:t>ПР</w:t>
      </w:r>
      <w:r w:rsidRPr="00AB338C">
        <w:t xml:space="preserve"> =   0,25 </w:t>
      </w:r>
      <w:r w:rsidR="00B14B26" w:rsidRPr="00B14B26">
        <w:rPr>
          <w:lang w:val="uk-UA"/>
        </w:rPr>
        <w:t>×</w:t>
      </w:r>
      <w:r w:rsidRPr="00AB338C">
        <w:t xml:space="preserve"> 30800 = 7700 грн.</w:t>
      </w:r>
    </w:p>
    <w:p w14:paraId="3DACB10B" w14:textId="77777777" w:rsidR="0082555D" w:rsidRPr="00AB338C" w:rsidRDefault="0082555D" w:rsidP="0082555D">
      <w:pPr>
        <w:pStyle w:val="3"/>
        <w:numPr>
          <w:ilvl w:val="2"/>
          <w:numId w:val="2"/>
        </w:numPr>
        <w:ind w:left="0" w:firstLine="0"/>
      </w:pPr>
      <w:bookmarkStart w:id="120" w:name="_Toc229704495"/>
      <w:bookmarkStart w:id="121" w:name="_Toc231940465"/>
      <w:r w:rsidRPr="00AB338C">
        <w:t>Загальногосподарські витрати</w:t>
      </w:r>
      <w:bookmarkEnd w:id="120"/>
      <w:bookmarkEnd w:id="121"/>
      <w:r w:rsidRPr="00AB338C">
        <w:t xml:space="preserve"> </w:t>
      </w:r>
    </w:p>
    <w:p w14:paraId="2510D17C" w14:textId="77777777" w:rsidR="0082555D" w:rsidRPr="00AB338C" w:rsidRDefault="0082555D" w:rsidP="0082555D">
      <w:pPr>
        <w:pStyle w:val="affd"/>
        <w:rPr>
          <w:color w:val="FF0000"/>
        </w:rPr>
      </w:pPr>
      <w:r w:rsidRPr="00AB338C">
        <w:t>Загальногосподарські (накладні) витрати охоплюють видатки на утримання приміщень, зокрема освітлення, опалення, водопостачання та інші комунальні послуги, а також адміністративні потреби. Відповідно до методичних вказівок для державних підприємств, ці витрати приймаються у розмірі 35% від основної заробітної плати розробника.</w:t>
      </w:r>
    </w:p>
    <w:tbl>
      <w:tblPr>
        <w:tblW w:w="0" w:type="auto"/>
        <w:tblLook w:val="0000" w:firstRow="0" w:lastRow="0" w:firstColumn="0" w:lastColumn="0" w:noHBand="0" w:noVBand="0"/>
      </w:tblPr>
      <w:tblGrid>
        <w:gridCol w:w="6452"/>
        <w:gridCol w:w="1299"/>
        <w:gridCol w:w="1604"/>
      </w:tblGrid>
      <w:tr w:rsidR="00255CE5" w:rsidRPr="00D32983" w14:paraId="249FB9EB" w14:textId="77777777" w:rsidTr="00AD242B">
        <w:tc>
          <w:tcPr>
            <w:tcW w:w="6452" w:type="dxa"/>
          </w:tcPr>
          <w:p w14:paraId="5EEAE947" w14:textId="3EDF3721" w:rsidR="00255CE5" w:rsidRPr="00E018A8" w:rsidRDefault="00000000" w:rsidP="00AD242B">
            <w:pPr>
              <w:pStyle w:val="a4"/>
              <w:rPr>
                <w:i/>
              </w:rPr>
            </w:pP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ЗАГ</m:t>
                  </m:r>
                </m:sub>
              </m:sSub>
              <m:r>
                <m:rPr>
                  <m:sty m:val="p"/>
                </m:rPr>
                <w:rPr>
                  <w:rFonts w:ascii="Cambria Math" w:hAnsi="Cambria Math"/>
                </w:rPr>
                <m:t>=</m:t>
              </m:r>
              <m:sSubSup>
                <m:sSubSupPr>
                  <m:ctrlPr>
                    <w:rPr>
                      <w:rFonts w:ascii="Cambria Math" w:hAnsi="Cambria Math"/>
                      <w:lang w:val="en-US"/>
                    </w:rPr>
                  </m:ctrlPr>
                </m:sSubSupPr>
                <m:e>
                  <m:r>
                    <m:rPr>
                      <m:sty m:val="p"/>
                    </m:rPr>
                    <w:rPr>
                      <w:rFonts w:ascii="Cambria Math" w:hAnsi="Cambria Math"/>
                    </w:rPr>
                    <m:t>З</m:t>
                  </m:r>
                  <m:ctrlPr>
                    <w:rPr>
                      <w:rFonts w:ascii="Cambria Math" w:hAnsi="Cambria Math"/>
                    </w:rPr>
                  </m:ctrlPr>
                </m:e>
                <m:sub>
                  <m:r>
                    <m:rPr>
                      <m:sty m:val="p"/>
                    </m:rPr>
                    <w:rPr>
                      <w:rFonts w:ascii="Cambria Math" w:hAnsi="Cambria Math"/>
                    </w:rPr>
                    <m:t>СПП</m:t>
                  </m:r>
                  <m:ctrlPr>
                    <w:rPr>
                      <w:rFonts w:ascii="Cambria Math" w:hAnsi="Cambria Math"/>
                    </w:rPr>
                  </m:ctrlPr>
                </m:sub>
                <m:sup>
                  <m:r>
                    <m:rPr>
                      <m:sty m:val="p"/>
                    </m:rPr>
                    <w:rPr>
                      <w:rFonts w:ascii="Cambria Math" w:hAnsi="Cambria Math"/>
                    </w:rPr>
                    <m:t>ЗП</m:t>
                  </m:r>
                </m:sup>
              </m:sSubSup>
            </m:oMath>
            <w:r w:rsidR="00255CE5">
              <w:rPr>
                <w:rFonts w:ascii="Cambria Math" w:eastAsiaTheme="minorEastAsia" w:hAnsi="Cambria Math"/>
              </w:rPr>
              <w:t xml:space="preserve"> </w:t>
            </w:r>
            <w:r w:rsidR="00255CE5" w:rsidRPr="00255CE5">
              <w:rPr>
                <w:rFonts w:ascii="Cambria Math" w:hAnsi="Cambria Math"/>
              </w:rPr>
              <w:t xml:space="preserve">× </w:t>
            </w:r>
            <m:oMath>
              <m:r>
                <m:rPr>
                  <m:sty m:val="p"/>
                </m:rPr>
                <w:rPr>
                  <w:rFonts w:ascii="Cambria Math" w:hAnsi="Cambria Math"/>
                </w:rPr>
                <m:t>35%/100</m:t>
              </m:r>
            </m:oMath>
            <w:r w:rsidR="00255CE5">
              <w:t>,</w:t>
            </w:r>
          </w:p>
        </w:tc>
        <w:tc>
          <w:tcPr>
            <w:tcW w:w="1299" w:type="dxa"/>
          </w:tcPr>
          <w:p w14:paraId="750431EA" w14:textId="77777777" w:rsidR="00255CE5" w:rsidRDefault="00255CE5" w:rsidP="00AD242B">
            <w:pPr>
              <w:pStyle w:val="a4"/>
            </w:pPr>
          </w:p>
        </w:tc>
        <w:tc>
          <w:tcPr>
            <w:tcW w:w="1604" w:type="dxa"/>
          </w:tcPr>
          <w:p w14:paraId="3CFBD824" w14:textId="458BB13B" w:rsidR="00255CE5" w:rsidRPr="00AC52C7" w:rsidRDefault="00255CE5" w:rsidP="00AD242B">
            <w:pPr>
              <w:pStyle w:val="a4"/>
            </w:pPr>
            <w:r>
              <w:t>(3.6)</w:t>
            </w:r>
          </w:p>
        </w:tc>
      </w:tr>
    </w:tbl>
    <w:p w14:paraId="5865D85A" w14:textId="0FD2017E" w:rsidR="0082555D" w:rsidRDefault="0082555D" w:rsidP="00255CE5">
      <w:pPr>
        <w:pStyle w:val="affd"/>
        <w:rPr>
          <w:lang w:val="uk-UA"/>
        </w:rPr>
      </w:pPr>
      <w:r w:rsidRPr="00AB338C">
        <w:lastRenderedPageBreak/>
        <w:t>де</w:t>
      </w:r>
      <w:r w:rsidRPr="00AB338C">
        <w:tab/>
      </w:r>
      <m:oMath>
        <m:sSubSup>
          <m:sSubSupPr>
            <m:ctrlPr>
              <w:rPr>
                <w:rFonts w:ascii="Cambria Math" w:hAnsi="Cambria Math"/>
                <w:lang w:val="en-US"/>
              </w:rPr>
            </m:ctrlPr>
          </m:sSubSupPr>
          <m:e>
            <m:r>
              <m:rPr>
                <m:sty m:val="p"/>
              </m:rPr>
              <w:rPr>
                <w:rFonts w:ascii="Cambria Math" w:hAnsi="Cambria Math"/>
              </w:rPr>
              <m:t>З</m:t>
            </m:r>
            <m:ctrlPr>
              <w:rPr>
                <w:rFonts w:ascii="Cambria Math" w:hAnsi="Cambria Math"/>
              </w:rPr>
            </m:ctrlPr>
          </m:e>
          <m:sub>
            <m:r>
              <m:rPr>
                <m:sty m:val="p"/>
              </m:rPr>
              <w:rPr>
                <w:rFonts w:ascii="Cambria Math" w:hAnsi="Cambria Math"/>
              </w:rPr>
              <m:t>СПП</m:t>
            </m:r>
            <m:ctrlPr>
              <w:rPr>
                <w:rFonts w:ascii="Cambria Math" w:hAnsi="Cambria Math"/>
              </w:rPr>
            </m:ctrlPr>
          </m:sub>
          <m:sup>
            <m:r>
              <m:rPr>
                <m:sty m:val="p"/>
              </m:rPr>
              <w:rPr>
                <w:rFonts w:ascii="Cambria Math" w:hAnsi="Cambria Math"/>
              </w:rPr>
              <m:t>ЗП</m:t>
            </m:r>
          </m:sup>
        </m:sSubSup>
      </m:oMath>
      <w:r w:rsidRPr="00AB338C">
        <w:t xml:space="preserve"> </w:t>
      </w:r>
      <w:r w:rsidR="00714126">
        <w:rPr>
          <w:lang w:val="uk-UA"/>
        </w:rPr>
        <w:t>—</w:t>
      </w:r>
      <w:r w:rsidRPr="00AB338C">
        <w:t xml:space="preserve"> витрати на оплату праці програміста, грн.</w:t>
      </w:r>
    </w:p>
    <w:p w14:paraId="2EAC1C31" w14:textId="1E8C3BC7" w:rsidR="007E410F" w:rsidRPr="007E410F" w:rsidRDefault="007E410F" w:rsidP="00B34B4B">
      <w:pPr>
        <w:pStyle w:val="affd"/>
        <w:rPr>
          <w:lang w:val="uk-UA"/>
        </w:rPr>
      </w:pPr>
      <w:r w:rsidRPr="007E410F">
        <w:rPr>
          <w:lang w:val="uk-UA"/>
        </w:rPr>
        <w:t>згідно формули (3.</w:t>
      </w:r>
      <w:r>
        <w:rPr>
          <w:lang w:val="uk-UA"/>
        </w:rPr>
        <w:t>6</w:t>
      </w:r>
      <w:r w:rsidRPr="007E410F">
        <w:rPr>
          <w:lang w:val="uk-UA"/>
        </w:rPr>
        <w:t>) становить:</w:t>
      </w:r>
    </w:p>
    <w:p w14:paraId="5629CC49" w14:textId="41A995EF" w:rsidR="0082555D" w:rsidRPr="00AB338C" w:rsidRDefault="0082555D" w:rsidP="0082555D">
      <w:pPr>
        <w:pStyle w:val="afff3"/>
      </w:pPr>
      <w:r w:rsidRPr="00AB338C">
        <w:t>З</w:t>
      </w:r>
      <w:r w:rsidRPr="00AB338C">
        <w:rPr>
          <w:vertAlign w:val="subscript"/>
        </w:rPr>
        <w:t>ЗАГ</w:t>
      </w:r>
      <w:r w:rsidRPr="00AB338C">
        <w:t xml:space="preserve"> = 108702 </w:t>
      </w:r>
      <w:r w:rsidR="003576F3" w:rsidRPr="003576F3">
        <w:rPr>
          <w:lang w:val="uk-UA"/>
        </w:rPr>
        <w:t>×</w:t>
      </w:r>
      <w:r w:rsidRPr="00AB338C">
        <w:t xml:space="preserve"> 0.35 = 38045,7 грн.</w:t>
      </w:r>
    </w:p>
    <w:p w14:paraId="1C8EF353" w14:textId="77777777" w:rsidR="0082555D" w:rsidRPr="00AB338C" w:rsidRDefault="0082555D" w:rsidP="0082555D">
      <w:pPr>
        <w:pStyle w:val="affd"/>
      </w:pPr>
      <w:r w:rsidRPr="00194514">
        <w:t>Отже, загальногосподарські витрати становлять 38045,7 грн та враховують витрати на забезпечення належних умов праці й функціонування підприємства. Включення цих витрат до собівартості дає змогу більш точно оцінити загальні витрати на розробку програмного продукту.</w:t>
      </w:r>
    </w:p>
    <w:p w14:paraId="331972B9" w14:textId="77777777" w:rsidR="0082555D" w:rsidRPr="00A969D5" w:rsidRDefault="0082555D" w:rsidP="0082555D">
      <w:pPr>
        <w:pStyle w:val="2"/>
      </w:pPr>
      <w:bookmarkStart w:id="122" w:name="_Toc229704496"/>
      <w:bookmarkStart w:id="123" w:name="_Toc231940466"/>
      <w:r w:rsidRPr="00A969D5">
        <w:t>Обчислення собівартості програмного продукту</w:t>
      </w:r>
      <w:bookmarkEnd w:id="122"/>
      <w:bookmarkEnd w:id="123"/>
      <w:r w:rsidRPr="00A969D5">
        <w:t xml:space="preserve"> </w:t>
      </w:r>
    </w:p>
    <w:p w14:paraId="7252E631" w14:textId="6503BF1D" w:rsidR="0082555D" w:rsidRPr="003C7572" w:rsidRDefault="0082555D" w:rsidP="0082555D">
      <w:pPr>
        <w:pStyle w:val="affd"/>
        <w:rPr>
          <w:lang w:val="uk-UA"/>
        </w:rPr>
      </w:pPr>
      <w:r w:rsidRPr="00AB338C">
        <w:t xml:space="preserve"> Для визначення повної собівартості програмного продукту необхідно виконати детальний розрахунок витрат, згрупувавши їх за основними статтями калькуляції. Такий підхід дозволяє не лише отримати загальну вартість розробки, але й проаналізувати структуру витрат і виявити найбільш ресурсомісткі етапи. Усі витрати систематизуються та відображаються у відповідній калькуляційній таблиці (таблиця </w:t>
      </w:r>
      <w:r>
        <w:rPr>
          <w:lang w:val="uk-UA"/>
        </w:rPr>
        <w:t>3</w:t>
      </w:r>
      <w:r w:rsidRPr="00AB338C">
        <w:t>.3)</w:t>
      </w:r>
      <w:r w:rsidR="003C7572">
        <w:rPr>
          <w:lang w:val="uk-UA"/>
        </w:rPr>
        <w:t>.</w:t>
      </w:r>
    </w:p>
    <w:p w14:paraId="7155CE79" w14:textId="77777777" w:rsidR="0082555D" w:rsidRPr="00AB338C" w:rsidRDefault="0082555D" w:rsidP="0082555D">
      <w:pPr>
        <w:pStyle w:val="aff"/>
      </w:pPr>
      <w:r w:rsidRPr="00AB338C">
        <w:t xml:space="preserve">Таблиця </w:t>
      </w:r>
      <w:r>
        <w:t>3</w:t>
      </w:r>
      <w:r w:rsidRPr="00AB338C">
        <w:t>.3 - Собівартість програмного продукту за статтями витрат</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8"/>
        <w:gridCol w:w="6420"/>
        <w:gridCol w:w="2217"/>
      </w:tblGrid>
      <w:tr w:rsidR="0082555D" w:rsidRPr="00AB338C" w14:paraId="30F7B6E2" w14:textId="77777777" w:rsidTr="003F6367">
        <w:trPr>
          <w:jc w:val="center"/>
        </w:trPr>
        <w:tc>
          <w:tcPr>
            <w:tcW w:w="379" w:type="pct"/>
            <w:tcBorders>
              <w:bottom w:val="single" w:sz="18" w:space="0" w:color="000000"/>
            </w:tcBorders>
          </w:tcPr>
          <w:p w14:paraId="03DEEEB9" w14:textId="77777777" w:rsidR="0082555D" w:rsidRPr="00AB338C" w:rsidRDefault="0082555D" w:rsidP="000F06C8">
            <w:pPr>
              <w:pStyle w:val="TableText"/>
            </w:pPr>
            <w:r w:rsidRPr="00AB338C">
              <w:t>№</w:t>
            </w:r>
          </w:p>
          <w:p w14:paraId="1A78DEF0" w14:textId="77777777" w:rsidR="0082555D" w:rsidRPr="00AB338C" w:rsidRDefault="0082555D" w:rsidP="000F06C8">
            <w:pPr>
              <w:pStyle w:val="TableText"/>
            </w:pPr>
            <w:r w:rsidRPr="00AB338C">
              <w:t>п/п</w:t>
            </w:r>
          </w:p>
        </w:tc>
        <w:tc>
          <w:tcPr>
            <w:tcW w:w="3435" w:type="pct"/>
            <w:tcBorders>
              <w:bottom w:val="single" w:sz="18" w:space="0" w:color="000000"/>
            </w:tcBorders>
          </w:tcPr>
          <w:p w14:paraId="2A0D6BB7" w14:textId="77777777" w:rsidR="0082555D" w:rsidRPr="00AB338C" w:rsidRDefault="0082555D" w:rsidP="000F06C8">
            <w:pPr>
              <w:pStyle w:val="TableText"/>
            </w:pPr>
            <w:r w:rsidRPr="00AB338C">
              <w:rPr>
                <w:b/>
                <w:bCs/>
              </w:rPr>
              <w:t>Статті витрат</w:t>
            </w:r>
          </w:p>
        </w:tc>
        <w:tc>
          <w:tcPr>
            <w:tcW w:w="1186" w:type="pct"/>
            <w:tcBorders>
              <w:bottom w:val="single" w:sz="18" w:space="0" w:color="000000"/>
            </w:tcBorders>
          </w:tcPr>
          <w:p w14:paraId="5FEA0CBE" w14:textId="77777777" w:rsidR="0082555D" w:rsidRPr="00AB338C" w:rsidRDefault="0082555D" w:rsidP="000F06C8">
            <w:pPr>
              <w:pStyle w:val="TableText"/>
            </w:pPr>
            <w:r w:rsidRPr="00AB338C">
              <w:t>Сума, грн.</w:t>
            </w:r>
          </w:p>
        </w:tc>
      </w:tr>
      <w:tr w:rsidR="0082555D" w:rsidRPr="00AB338C" w14:paraId="093F009C" w14:textId="77777777" w:rsidTr="003F6367">
        <w:trPr>
          <w:jc w:val="center"/>
        </w:trPr>
        <w:tc>
          <w:tcPr>
            <w:tcW w:w="379" w:type="pct"/>
            <w:tcBorders>
              <w:top w:val="single" w:sz="18" w:space="0" w:color="000000"/>
            </w:tcBorders>
          </w:tcPr>
          <w:p w14:paraId="2A2FB81F" w14:textId="77777777" w:rsidR="0082555D" w:rsidRPr="00AB338C" w:rsidRDefault="0082555D" w:rsidP="000F06C8">
            <w:pPr>
              <w:pStyle w:val="TableText"/>
            </w:pPr>
            <w:r w:rsidRPr="00AB338C">
              <w:t>1</w:t>
            </w:r>
          </w:p>
        </w:tc>
        <w:tc>
          <w:tcPr>
            <w:tcW w:w="3435" w:type="pct"/>
            <w:tcBorders>
              <w:top w:val="single" w:sz="18" w:space="0" w:color="000000"/>
            </w:tcBorders>
          </w:tcPr>
          <w:p w14:paraId="03B743B3" w14:textId="77777777" w:rsidR="0082555D" w:rsidRPr="00AB338C" w:rsidRDefault="0082555D" w:rsidP="000F06C8">
            <w:pPr>
              <w:pStyle w:val="TableText"/>
            </w:pPr>
            <w:r w:rsidRPr="00AB338C">
              <w:t>Допоміжні матеріали</w:t>
            </w:r>
          </w:p>
        </w:tc>
        <w:tc>
          <w:tcPr>
            <w:tcW w:w="1186" w:type="pct"/>
            <w:tcBorders>
              <w:top w:val="single" w:sz="18" w:space="0" w:color="000000"/>
            </w:tcBorders>
          </w:tcPr>
          <w:p w14:paraId="28ACD39D" w14:textId="77777777" w:rsidR="0082555D" w:rsidRPr="00AB338C" w:rsidRDefault="0082555D" w:rsidP="000F06C8">
            <w:pPr>
              <w:pStyle w:val="TableText"/>
            </w:pPr>
            <w:r w:rsidRPr="00AB338C">
              <w:t>8179,00</w:t>
            </w:r>
          </w:p>
        </w:tc>
      </w:tr>
      <w:tr w:rsidR="0082555D" w:rsidRPr="00AB338C" w14:paraId="720341C7" w14:textId="77777777" w:rsidTr="003F6367">
        <w:trPr>
          <w:jc w:val="center"/>
        </w:trPr>
        <w:tc>
          <w:tcPr>
            <w:tcW w:w="379" w:type="pct"/>
          </w:tcPr>
          <w:p w14:paraId="51071A97" w14:textId="77777777" w:rsidR="0082555D" w:rsidRPr="00AB338C" w:rsidRDefault="0082555D" w:rsidP="000F06C8">
            <w:pPr>
              <w:pStyle w:val="TableText"/>
            </w:pPr>
            <w:r w:rsidRPr="00AB338C">
              <w:t>2</w:t>
            </w:r>
          </w:p>
        </w:tc>
        <w:tc>
          <w:tcPr>
            <w:tcW w:w="3435" w:type="pct"/>
          </w:tcPr>
          <w:p w14:paraId="1893FC5B" w14:textId="77777777" w:rsidR="0082555D" w:rsidRPr="00AB338C" w:rsidRDefault="0082555D" w:rsidP="000F06C8">
            <w:pPr>
              <w:pStyle w:val="TableText"/>
            </w:pPr>
            <w:r w:rsidRPr="00AB338C">
              <w:t>Основна заробітна плата (ЗПСПП</w:t>
            </w:r>
            <w:r w:rsidRPr="00AB338C">
              <w:rPr>
                <w:u w:val="single"/>
              </w:rPr>
              <w:t>)</w:t>
            </w:r>
            <w:r w:rsidRPr="00AB338C">
              <w:t xml:space="preserve">  </w:t>
            </w:r>
          </w:p>
        </w:tc>
        <w:tc>
          <w:tcPr>
            <w:tcW w:w="1186" w:type="pct"/>
          </w:tcPr>
          <w:p w14:paraId="0044FF50" w14:textId="77777777" w:rsidR="0082555D" w:rsidRPr="00AB338C" w:rsidRDefault="0082555D" w:rsidP="000F06C8">
            <w:pPr>
              <w:pStyle w:val="TableText"/>
            </w:pPr>
            <w:r w:rsidRPr="00AB338C">
              <w:t>89100,00</w:t>
            </w:r>
          </w:p>
        </w:tc>
      </w:tr>
      <w:tr w:rsidR="0082555D" w:rsidRPr="00AB338C" w14:paraId="321691D0" w14:textId="77777777" w:rsidTr="003F6367">
        <w:trPr>
          <w:jc w:val="center"/>
        </w:trPr>
        <w:tc>
          <w:tcPr>
            <w:tcW w:w="379" w:type="pct"/>
          </w:tcPr>
          <w:p w14:paraId="01FF6576" w14:textId="77777777" w:rsidR="0082555D" w:rsidRPr="00AB338C" w:rsidRDefault="0082555D" w:rsidP="000F06C8">
            <w:pPr>
              <w:pStyle w:val="TableText"/>
            </w:pPr>
            <w:r w:rsidRPr="00AB338C">
              <w:t>3</w:t>
            </w:r>
          </w:p>
        </w:tc>
        <w:tc>
          <w:tcPr>
            <w:tcW w:w="3435" w:type="pct"/>
          </w:tcPr>
          <w:p w14:paraId="3DE40C9A" w14:textId="77777777" w:rsidR="0082555D" w:rsidRPr="00AB338C" w:rsidRDefault="0082555D" w:rsidP="000F06C8">
            <w:pPr>
              <w:pStyle w:val="TableText"/>
            </w:pPr>
            <w:r w:rsidRPr="00AB338C">
              <w:t xml:space="preserve">Нарахування на заробітну плату </w:t>
            </w:r>
          </w:p>
        </w:tc>
        <w:tc>
          <w:tcPr>
            <w:tcW w:w="1186" w:type="pct"/>
          </w:tcPr>
          <w:p w14:paraId="70C43448" w14:textId="77777777" w:rsidR="0082555D" w:rsidRPr="00AB338C" w:rsidRDefault="0082555D" w:rsidP="000F06C8">
            <w:pPr>
              <w:pStyle w:val="TableText"/>
            </w:pPr>
            <w:r w:rsidRPr="00AB338C">
              <w:t>19602,00</w:t>
            </w:r>
          </w:p>
        </w:tc>
      </w:tr>
      <w:tr w:rsidR="0082555D" w:rsidRPr="00AB338C" w14:paraId="0FFF0B91" w14:textId="77777777" w:rsidTr="003F6367">
        <w:trPr>
          <w:jc w:val="center"/>
        </w:trPr>
        <w:tc>
          <w:tcPr>
            <w:tcW w:w="379" w:type="pct"/>
          </w:tcPr>
          <w:p w14:paraId="26E4A285" w14:textId="77777777" w:rsidR="0082555D" w:rsidRPr="00AB338C" w:rsidRDefault="0082555D" w:rsidP="000F06C8">
            <w:pPr>
              <w:pStyle w:val="TableText"/>
            </w:pPr>
            <w:r w:rsidRPr="00AB338C">
              <w:t>4</w:t>
            </w:r>
          </w:p>
        </w:tc>
        <w:tc>
          <w:tcPr>
            <w:tcW w:w="3435" w:type="pct"/>
          </w:tcPr>
          <w:p w14:paraId="2C3B8682" w14:textId="77777777" w:rsidR="0082555D" w:rsidRPr="00AB338C" w:rsidRDefault="0082555D" w:rsidP="000F06C8">
            <w:pPr>
              <w:pStyle w:val="TableText"/>
            </w:pPr>
            <w:r w:rsidRPr="00AB338C">
              <w:t xml:space="preserve">Витрати на утримання та експлуатацію ПЕОМ </w:t>
            </w:r>
          </w:p>
          <w:p w14:paraId="02A3F9EE" w14:textId="77777777" w:rsidR="0082555D" w:rsidRPr="00AB338C" w:rsidRDefault="0082555D" w:rsidP="000F06C8">
            <w:pPr>
              <w:pStyle w:val="TableText"/>
              <w:rPr>
                <w:u w:val="single"/>
              </w:rPr>
            </w:pPr>
            <w:r w:rsidRPr="00AB338C">
              <w:t>(З</w:t>
            </w:r>
            <w:r w:rsidRPr="00AB338C">
              <w:rPr>
                <w:vertAlign w:val="subscript"/>
              </w:rPr>
              <w:t>АМ+</w:t>
            </w:r>
            <w:r w:rsidRPr="00AB338C">
              <w:t>З</w:t>
            </w:r>
            <w:r w:rsidRPr="00AB338C">
              <w:rPr>
                <w:vertAlign w:val="subscript"/>
              </w:rPr>
              <w:t>ЕЛ+</w:t>
            </w:r>
            <w:r w:rsidRPr="00AB338C">
              <w:t>З</w:t>
            </w:r>
            <w:r w:rsidRPr="00AB338C">
              <w:rPr>
                <w:vertAlign w:val="subscript"/>
              </w:rPr>
              <w:t xml:space="preserve">ПР  </w:t>
            </w:r>
            <w:r w:rsidRPr="00AB338C">
              <w:rPr>
                <w:u w:val="single"/>
              </w:rPr>
              <w:t>)</w:t>
            </w:r>
          </w:p>
        </w:tc>
        <w:tc>
          <w:tcPr>
            <w:tcW w:w="1186" w:type="pct"/>
          </w:tcPr>
          <w:p w14:paraId="67B7C4A0" w14:textId="77777777" w:rsidR="0082555D" w:rsidRPr="00AB338C" w:rsidRDefault="0082555D" w:rsidP="000F06C8">
            <w:pPr>
              <w:pStyle w:val="TableText"/>
            </w:pPr>
            <w:r w:rsidRPr="00AB338C">
              <w:t>19101,50</w:t>
            </w:r>
          </w:p>
        </w:tc>
      </w:tr>
      <w:tr w:rsidR="0082555D" w:rsidRPr="00AB338C" w14:paraId="20CAC050" w14:textId="77777777" w:rsidTr="000F06C8">
        <w:trPr>
          <w:trHeight w:val="469"/>
          <w:jc w:val="center"/>
        </w:trPr>
        <w:tc>
          <w:tcPr>
            <w:tcW w:w="379" w:type="pct"/>
          </w:tcPr>
          <w:p w14:paraId="466B7133" w14:textId="77777777" w:rsidR="0082555D" w:rsidRPr="00AB338C" w:rsidRDefault="0082555D" w:rsidP="000F06C8">
            <w:pPr>
              <w:pStyle w:val="TableText"/>
            </w:pPr>
            <w:r w:rsidRPr="00AB338C">
              <w:t>5</w:t>
            </w:r>
          </w:p>
        </w:tc>
        <w:tc>
          <w:tcPr>
            <w:tcW w:w="3435" w:type="pct"/>
          </w:tcPr>
          <w:p w14:paraId="22E27BDC" w14:textId="77777777" w:rsidR="0082555D" w:rsidRPr="00AB338C" w:rsidRDefault="0082555D" w:rsidP="000F06C8">
            <w:pPr>
              <w:pStyle w:val="TableText"/>
            </w:pPr>
            <w:r w:rsidRPr="00AB338C">
              <w:t>Загальногосподарські витрати</w:t>
            </w:r>
          </w:p>
        </w:tc>
        <w:tc>
          <w:tcPr>
            <w:tcW w:w="1186" w:type="pct"/>
          </w:tcPr>
          <w:p w14:paraId="65B66197" w14:textId="77777777" w:rsidR="0082555D" w:rsidRPr="00AB338C" w:rsidRDefault="0082555D" w:rsidP="000F06C8">
            <w:pPr>
              <w:pStyle w:val="TableText"/>
            </w:pPr>
            <w:r w:rsidRPr="00AB338C">
              <w:t>38045,70</w:t>
            </w:r>
          </w:p>
        </w:tc>
      </w:tr>
      <w:tr w:rsidR="0082555D" w:rsidRPr="00AB338C" w14:paraId="6F3DA473" w14:textId="77777777" w:rsidTr="000F06C8">
        <w:trPr>
          <w:trHeight w:val="389"/>
          <w:jc w:val="center"/>
        </w:trPr>
        <w:tc>
          <w:tcPr>
            <w:tcW w:w="379" w:type="pct"/>
          </w:tcPr>
          <w:p w14:paraId="1D408A77" w14:textId="77777777" w:rsidR="0082555D" w:rsidRPr="00AB338C" w:rsidRDefault="0082555D" w:rsidP="000F06C8">
            <w:pPr>
              <w:pStyle w:val="TableText"/>
            </w:pPr>
          </w:p>
        </w:tc>
        <w:tc>
          <w:tcPr>
            <w:tcW w:w="3435" w:type="pct"/>
          </w:tcPr>
          <w:p w14:paraId="500CC30F" w14:textId="77777777" w:rsidR="0082555D" w:rsidRPr="00AB338C" w:rsidRDefault="0082555D" w:rsidP="000F06C8">
            <w:pPr>
              <w:pStyle w:val="TableText"/>
              <w:rPr>
                <w:color w:val="FF0000"/>
              </w:rPr>
            </w:pPr>
            <w:r w:rsidRPr="00AB338C">
              <w:t>Загальна собівартість</w:t>
            </w:r>
          </w:p>
        </w:tc>
        <w:tc>
          <w:tcPr>
            <w:tcW w:w="1186" w:type="pct"/>
          </w:tcPr>
          <w:p w14:paraId="14A3E966" w14:textId="77777777" w:rsidR="0082555D" w:rsidRPr="00AB338C" w:rsidRDefault="0082555D" w:rsidP="000F06C8">
            <w:pPr>
              <w:pStyle w:val="TableText"/>
            </w:pPr>
            <w:r w:rsidRPr="00AB338C">
              <w:t>174028,20 грн.</w:t>
            </w:r>
          </w:p>
        </w:tc>
      </w:tr>
    </w:tbl>
    <w:p w14:paraId="2ADACB09" w14:textId="57139DC9" w:rsidR="0082555D" w:rsidRPr="00AB338C" w:rsidRDefault="003C7572" w:rsidP="003C7572">
      <w:pPr>
        <w:pStyle w:val="afff2"/>
      </w:pPr>
      <w:r>
        <w:t>В</w:t>
      </w:r>
      <w:r w:rsidRPr="003C7572">
        <w:t>раховуються витрати на оплату праці, нарахування на заробітну плату, витрати на використання обладнання, програмного забезпечення, а також інші супутні витрати, пов</w:t>
      </w:r>
      <w:r w:rsidR="002E0933">
        <w:t>’</w:t>
      </w:r>
      <w:r w:rsidRPr="003C7572">
        <w:t>язані з розробкою та впровадженням продукту. Такий розрахунок є важливим етапом економічного обґрунтування проєкту.</w:t>
      </w:r>
    </w:p>
    <w:p w14:paraId="26ABEA78" w14:textId="77777777" w:rsidR="0082555D" w:rsidRPr="00A969D5" w:rsidRDefault="0082555D" w:rsidP="0082555D">
      <w:pPr>
        <w:pStyle w:val="2"/>
      </w:pPr>
      <w:bookmarkStart w:id="124" w:name="_Toc229704497"/>
      <w:bookmarkStart w:id="125" w:name="_Toc231940467"/>
      <w:r w:rsidRPr="00A969D5">
        <w:lastRenderedPageBreak/>
        <w:t>Обчислення гуртової ціни програмного продукту</w:t>
      </w:r>
      <w:bookmarkEnd w:id="124"/>
      <w:bookmarkEnd w:id="125"/>
      <w:r w:rsidRPr="00A969D5">
        <w:t xml:space="preserve"> </w:t>
      </w:r>
    </w:p>
    <w:p w14:paraId="2C4EBB09" w14:textId="77777777" w:rsidR="0082555D" w:rsidRPr="00194514" w:rsidRDefault="0082555D" w:rsidP="002360B3">
      <w:r w:rsidRPr="00AB338C">
        <w:t>Гуртова ціна програмного продукту (ціна реалізації) визначається на основі повної собівартості розробки та планового прибутку підприємства. Прибуток розраховується за встановленою нормою рентабельності, яка для наукомістких ІТ-розробок приймається на рівні 30%. Такий показник дозволяє підприємству не лише покрити поточні витрати, а й забезпечити ресурси для подальшого технічного розвитку та модернізації.</w:t>
      </w:r>
    </w:p>
    <w:p w14:paraId="636A2002" w14:textId="6720C568" w:rsidR="0082555D" w:rsidRDefault="0082555D" w:rsidP="002360B3">
      <w:r w:rsidRPr="00AB338C">
        <w:t>Гуртову ціну визначаємо за формулою:</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7508"/>
        <w:gridCol w:w="1614"/>
      </w:tblGrid>
      <w:tr w:rsidR="00E834D5" w:rsidRPr="00D32983" w14:paraId="61F44A8D" w14:textId="77777777" w:rsidTr="00AD242B">
        <w:tc>
          <w:tcPr>
            <w:tcW w:w="7508" w:type="dxa"/>
          </w:tcPr>
          <w:p w14:paraId="4465B257" w14:textId="77777777" w:rsidR="00E834D5" w:rsidRPr="00AC52C7" w:rsidRDefault="00000000" w:rsidP="00AD242B">
            <w:pPr>
              <w:pStyle w:val="a4"/>
            </w:pPr>
            <m:oMath>
              <m:sSub>
                <m:sSubPr>
                  <m:ctrlPr>
                    <w:rPr>
                      <w:rFonts w:ascii="Cambria Math" w:hAnsi="Cambria Math"/>
                    </w:rPr>
                  </m:ctrlPr>
                </m:sSubPr>
                <m:e>
                  <m:r>
                    <m:rPr>
                      <m:sty m:val="p"/>
                    </m:rPr>
                    <w:rPr>
                      <w:rFonts w:ascii="Cambria Math" w:hAnsi="Cambria Math"/>
                    </w:rPr>
                    <m:t>Ц</m:t>
                  </m:r>
                </m:e>
                <m:sub>
                  <m:r>
                    <m:rPr>
                      <m:sty m:val="p"/>
                    </m:rPr>
                    <w:rPr>
                      <w:rFonts w:ascii="Cambria Math" w:hAnsi="Cambria Math"/>
                    </w:rPr>
                    <m:t>РЕАЛ</m:t>
                  </m:r>
                </m:sub>
              </m:sSub>
              <m:r>
                <m:rPr>
                  <m:sty m:val="p"/>
                </m:rPr>
                <w:rPr>
                  <w:rFonts w:ascii="Cambria Math" w:hAnsi="Cambria Math"/>
                </w:rPr>
                <m:t>=</m:t>
              </m:r>
              <m:sSub>
                <m:sSubPr>
                  <m:ctrlPr>
                    <w:rPr>
                      <w:rFonts w:ascii="Cambria Math" w:hAnsi="Cambria Math"/>
                      <w:lang w:val="en-US"/>
                    </w:rPr>
                  </m:ctrlPr>
                </m:sSubPr>
                <m:e>
                  <m:r>
                    <m:rPr>
                      <m:sty m:val="p"/>
                    </m:rPr>
                    <w:rPr>
                      <w:rFonts w:ascii="Cambria Math" w:hAnsi="Cambria Math"/>
                    </w:rPr>
                    <m:t>С</m:t>
                  </m:r>
                </m:e>
                <m:sub>
                  <m:r>
                    <m:rPr>
                      <m:sty m:val="p"/>
                    </m:rPr>
                    <w:rPr>
                      <w:rFonts w:ascii="Cambria Math" w:hAnsi="Cambria Math"/>
                    </w:rPr>
                    <m:t>ПОВ</m:t>
                  </m:r>
                </m:sub>
              </m:sSub>
              <m:r>
                <m:rPr>
                  <m:sty m:val="p"/>
                </m:rPr>
                <w:rPr>
                  <w:rFonts w:ascii="Cambria Math" w:hAnsi="Cambria Math"/>
                </w:rPr>
                <m:t>+</m:t>
              </m:r>
              <m:r>
                <w:rPr>
                  <w:rFonts w:ascii="Cambria Math" w:hAnsi="Cambria Math"/>
                </w:rPr>
                <m:t>П</m:t>
              </m:r>
            </m:oMath>
            <w:r w:rsidR="00E834D5">
              <w:t>,</w:t>
            </w:r>
          </w:p>
        </w:tc>
        <w:tc>
          <w:tcPr>
            <w:tcW w:w="1614" w:type="dxa"/>
          </w:tcPr>
          <w:p w14:paraId="0C7790A2" w14:textId="77228E56" w:rsidR="00E834D5" w:rsidRPr="00AC52C7" w:rsidRDefault="00E834D5" w:rsidP="00AD242B">
            <w:pPr>
              <w:pStyle w:val="a4"/>
            </w:pPr>
            <w:r>
              <w:t>(3.7)</w:t>
            </w:r>
          </w:p>
        </w:tc>
      </w:tr>
    </w:tbl>
    <w:p w14:paraId="42A1008B" w14:textId="77777777" w:rsidR="0082555D" w:rsidRPr="002360B3" w:rsidRDefault="0082555D" w:rsidP="00E834D5">
      <w:pPr>
        <w:pStyle w:val="a"/>
      </w:pPr>
      <w:r w:rsidRPr="002360B3">
        <w:t>де СПОВ - повна собівартість виробу, (174028,20 грн.);</w:t>
      </w:r>
    </w:p>
    <w:p w14:paraId="359EBD19" w14:textId="77777777" w:rsidR="0082555D" w:rsidRPr="002360B3" w:rsidRDefault="0082555D" w:rsidP="002360B3">
      <w:pPr>
        <w:pStyle w:val="a"/>
      </w:pPr>
      <w:r w:rsidRPr="002360B3">
        <w:t>П - прибуток підприємства.</w:t>
      </w:r>
    </w:p>
    <w:p w14:paraId="25C93170" w14:textId="7FE6F0F1" w:rsidR="0082555D" w:rsidRPr="00AB338C" w:rsidRDefault="0082555D" w:rsidP="0082555D">
      <w:pPr>
        <w:pStyle w:val="afff3"/>
      </w:pPr>
      <w:r w:rsidRPr="00AB338C">
        <w:t>П= С</w:t>
      </w:r>
      <w:r w:rsidRPr="00AB338C">
        <w:rPr>
          <w:vertAlign w:val="subscript"/>
        </w:rPr>
        <w:t xml:space="preserve">ПОВ  </w:t>
      </w:r>
      <w:r w:rsidRPr="00AB338C">
        <w:t xml:space="preserve"> </w:t>
      </w:r>
      <w:r w:rsidR="002360B3" w:rsidRPr="002360B3">
        <w:rPr>
          <w:lang w:val="uk-UA"/>
        </w:rPr>
        <w:t>×</w:t>
      </w:r>
      <w:r w:rsidRPr="00AB338C">
        <w:t xml:space="preserve"> 0,3 = 174028,20 </w:t>
      </w:r>
      <w:r w:rsidR="002360B3" w:rsidRPr="002360B3">
        <w:rPr>
          <w:lang w:val="uk-UA"/>
        </w:rPr>
        <w:t>×</w:t>
      </w:r>
      <w:r w:rsidRPr="00AB338C">
        <w:t xml:space="preserve"> 0,3 = 52208,46 грн.</w:t>
      </w:r>
    </w:p>
    <w:p w14:paraId="327A68DC" w14:textId="46F06ABD" w:rsidR="0082555D" w:rsidRPr="00AB338C" w:rsidRDefault="0082555D" w:rsidP="0082555D">
      <w:pPr>
        <w:pStyle w:val="affd"/>
      </w:pPr>
      <w:r w:rsidRPr="00AB338C">
        <w:t>Розрахунок гуртової ціни</w:t>
      </w:r>
      <w:r w:rsidR="00A405F4">
        <w:rPr>
          <w:lang w:val="uk-UA"/>
        </w:rPr>
        <w:t xml:space="preserve"> за формулою (3.7) </w:t>
      </w:r>
      <w:r w:rsidR="009B2EB8">
        <w:rPr>
          <w:lang w:val="uk-UA"/>
        </w:rPr>
        <w:t>дорівнює</w:t>
      </w:r>
      <w:r w:rsidRPr="00AB338C">
        <w:t>:</w:t>
      </w:r>
    </w:p>
    <w:p w14:paraId="1D158B3A" w14:textId="77777777" w:rsidR="0082555D" w:rsidRPr="00AB338C" w:rsidRDefault="0082555D" w:rsidP="0082555D">
      <w:pPr>
        <w:pStyle w:val="afff3"/>
      </w:pPr>
      <w:r w:rsidRPr="00AB338C">
        <w:t>Цреал = 174028,20 + 52612,71 = 226236,66 грн.</w:t>
      </w:r>
    </w:p>
    <w:p w14:paraId="146FFF32" w14:textId="60CD8197" w:rsidR="0082555D" w:rsidRPr="002360B3" w:rsidRDefault="0082555D" w:rsidP="002360B3">
      <w:pPr>
        <w:pStyle w:val="affd"/>
        <w:rPr>
          <w:lang w:val="uk-UA"/>
        </w:rPr>
      </w:pPr>
      <w:r w:rsidRPr="00063683">
        <w:t>Таким чином, розрахована гуртова ціна програмного продукту становить 227 988,41 грн без урахування податку на додану вартість (ПДВ). Отримане значення враховує повну собівартість розробки та запланований прибуток підприємства, що забезпечує економічну доцільність створення програмного продукту.</w:t>
      </w:r>
      <w:r>
        <w:t xml:space="preserve"> </w:t>
      </w:r>
      <w:r w:rsidRPr="00063683">
        <w:t>Встановлення відповідного рівня рентабельності дає можливість компенсувати витрати на розробку, підтримку та подальше вдосконалення системи.</w:t>
      </w:r>
    </w:p>
    <w:p w14:paraId="279DCD13" w14:textId="77777777" w:rsidR="0082555D" w:rsidRPr="00A969D5" w:rsidRDefault="0082555D" w:rsidP="0082555D">
      <w:pPr>
        <w:pStyle w:val="2"/>
      </w:pPr>
      <w:bookmarkStart w:id="126" w:name="_Toc229704498"/>
      <w:bookmarkStart w:id="127" w:name="_Toc231940468"/>
      <w:r w:rsidRPr="00A969D5">
        <w:t>Висновки економічної доцільності проекту</w:t>
      </w:r>
      <w:bookmarkEnd w:id="126"/>
      <w:bookmarkEnd w:id="127"/>
    </w:p>
    <w:p w14:paraId="6BD1164F" w14:textId="2CC07EE9" w:rsidR="0082555D" w:rsidRPr="00AB338C" w:rsidRDefault="0082555D" w:rsidP="0082555D">
      <w:pPr>
        <w:pStyle w:val="affd"/>
      </w:pPr>
      <w:r w:rsidRPr="00AB338C">
        <w:t>Загальна економічна доцільність розроблення даного програмного продукту обґрунтовується створенням сучасного, конкурентоспроможного та високотехнологічного рішення, яке повністю відповідає актуальним потребам ринку інформаційних технологій. У процесі виконання економічної частини проєкту було проведено комплексний аналіз усіх статей витрат, що дозволило максимально точно та об</w:t>
      </w:r>
      <w:r w:rsidR="002E0933">
        <w:t>’</w:t>
      </w:r>
      <w:r w:rsidRPr="00AB338C">
        <w:t xml:space="preserve">єктивно визначити обсяг необхідних інвестицій. Повна собівартість розробки, з урахуванням скоригованого фонду робочого </w:t>
      </w:r>
      <w:r w:rsidRPr="00AB338C">
        <w:lastRenderedPageBreak/>
        <w:t>часу тривалістю 1650 годин, склала 174 028,20 грн. Для забезпечення максимальної фінансової прозорості та обґрунтованості цю суму було деталізовано. Зокрема, базовою статтею витрат стала основна заробітна плата розробника у розмірі 89 100,00 грн, що безпосередньо підтверджує високу інтелектуальну місткість проєкту. Відповідні обов</w:t>
      </w:r>
      <w:r w:rsidR="002E0933">
        <w:t>’</w:t>
      </w:r>
      <w:r w:rsidRPr="00AB338C">
        <w:t>язкові нарахування на заробітну плату (ЄСВ) склали 19 602,00 грн. Важливим етапом стало оптимізоване обчислення витрат на утримання та експлуатацію електронно-обчислювальної техніки на суму 19 101,50 грн. Важливо відзначити, що амортизаційні відрахування у цій статті розраховувалися виключно за фактичний час розробки програмного забезпечення, що дозволило уникнути штучного завищення вартості кінцевого продукту. Загальногосподарські витрати, необхідні для забезпечення належних умов праці та функціонування робочого місця, склали 38 045,70 грн, а витрати на допоміжні матеріали та комплектуючі були оптимізовані та склали 8 179,00 грн.</w:t>
      </w:r>
    </w:p>
    <w:p w14:paraId="4F51CEAF" w14:textId="48F4B285" w:rsidR="0082555D" w:rsidRPr="00AB338C" w:rsidRDefault="0082555D" w:rsidP="0082555D">
      <w:pPr>
        <w:pStyle w:val="affd"/>
      </w:pPr>
      <w:r w:rsidRPr="00AB338C">
        <w:t>На основі визначеної повної собівартості та із застосуванням нормативного рівня рентабельності у 30%, було сформовано кінцеву гуртову ціну програмного продукту, яка становить 226 236,66 грн. Застосування саме такої ставки планового прибутку є стратегічно виправданим для наукомістких ІТ-проєктів, оскільки</w:t>
      </w:r>
      <w:r w:rsidR="00C075D0">
        <w:rPr>
          <w:lang w:val="uk-UA"/>
        </w:rPr>
        <w:t xml:space="preserve"> </w:t>
      </w:r>
      <w:r w:rsidRPr="00AB338C">
        <w:t>дозволяє підприємству-розробнику не лише покрити всі поточні операційні витрати, але й акумулювати необхідні фінансові ресурси для подальшої модернізації системи, випуску функціональних оновлень та забезпечення безперервної технічної підтримки користувачів. Розрахована ціна реалізації є абсолютно конкурентною у сегменті спеціалізованого прикладного програмного забезпечення, особливо враховуючи індивідуальний підхід до вирішення специфічних завдань замовника.</w:t>
      </w:r>
    </w:p>
    <w:p w14:paraId="3ED407FE" w14:textId="5481520B" w:rsidR="008C22B2" w:rsidRPr="0082555D" w:rsidRDefault="0082555D" w:rsidP="0082555D">
      <w:pPr>
        <w:pStyle w:val="affd"/>
        <w:rPr>
          <w:lang w:val="uk-UA"/>
        </w:rPr>
      </w:pPr>
      <w:r w:rsidRPr="00AB338C">
        <w:t xml:space="preserve">Підсумовуючи вищенаведені фінансові та технічні аспекти, можна впевнено стверджувати, що </w:t>
      </w:r>
      <w:r w:rsidR="00164DC5" w:rsidRPr="00164DC5">
        <w:t>розробка даного програмного забезпечення є повністю економічно доцільною, фінансово обґрунтованою та має високий потенціал для успішного комерційного впровадження на ринку.</w:t>
      </w:r>
    </w:p>
    <w:p w14:paraId="67436839" w14:textId="08F4EB20" w:rsidR="00971B31" w:rsidRPr="009F3B54" w:rsidRDefault="004C6C64" w:rsidP="00A02EBD">
      <w:pPr>
        <w:pStyle w:val="1"/>
      </w:pPr>
      <w:bookmarkStart w:id="128" w:name="_Toc199305214"/>
      <w:r>
        <w:br w:type="column"/>
      </w:r>
      <w:bookmarkStart w:id="129" w:name="_Toc231940469"/>
      <w:r w:rsidR="00971B31" w:rsidRPr="009F3B54">
        <w:lastRenderedPageBreak/>
        <w:t>ОХОРОНА ПРАЦІ</w:t>
      </w:r>
      <w:bookmarkStart w:id="130" w:name="_Toc199078614"/>
      <w:bookmarkStart w:id="131" w:name="_Toc199080601"/>
      <w:bookmarkStart w:id="132" w:name="_Toc199178401"/>
      <w:bookmarkStart w:id="133" w:name="_Toc199178622"/>
      <w:bookmarkStart w:id="134" w:name="_Toc199179585"/>
      <w:bookmarkStart w:id="135" w:name="_Toc199180165"/>
      <w:bookmarkStart w:id="136" w:name="_Toc199299583"/>
      <w:bookmarkStart w:id="137" w:name="_Toc199305215"/>
      <w:bookmarkStart w:id="138" w:name="_Toc229489014"/>
      <w:bookmarkStart w:id="139" w:name="_Toc229845015"/>
      <w:bookmarkEnd w:id="128"/>
      <w:bookmarkEnd w:id="129"/>
      <w:bookmarkEnd w:id="130"/>
      <w:bookmarkEnd w:id="131"/>
      <w:bookmarkEnd w:id="132"/>
      <w:bookmarkEnd w:id="133"/>
      <w:bookmarkEnd w:id="134"/>
      <w:bookmarkEnd w:id="135"/>
      <w:bookmarkEnd w:id="136"/>
      <w:bookmarkEnd w:id="137"/>
      <w:bookmarkEnd w:id="138"/>
      <w:bookmarkEnd w:id="139"/>
    </w:p>
    <w:p w14:paraId="22E9CD75" w14:textId="77777777" w:rsidR="00360346" w:rsidRPr="005C2988" w:rsidRDefault="00360346" w:rsidP="00360346">
      <w:pPr>
        <w:pStyle w:val="2"/>
      </w:pPr>
      <w:bookmarkStart w:id="140" w:name="_Toc229704501"/>
      <w:bookmarkStart w:id="141" w:name="_Toc231940470"/>
      <w:r w:rsidRPr="005C2988">
        <w:t>Аналіз потенційних небезпек та розробка заходів щодо поліпшення умов з охорони праці та виробничої санітарії у досліджуваному приміщенні</w:t>
      </w:r>
      <w:bookmarkEnd w:id="140"/>
      <w:bookmarkEnd w:id="141"/>
    </w:p>
    <w:p w14:paraId="7E7BBC8B" w14:textId="77777777" w:rsidR="00360346" w:rsidRPr="005B0130" w:rsidRDefault="00360346" w:rsidP="00360346">
      <w:pPr>
        <w:pStyle w:val="a"/>
        <w:keepNext/>
        <w:keepLines/>
        <w:numPr>
          <w:ilvl w:val="0"/>
          <w:numId w:val="2"/>
        </w:numPr>
        <w:tabs>
          <w:tab w:val="clear" w:pos="1134"/>
        </w:tabs>
        <w:contextualSpacing w:val="0"/>
        <w:jc w:val="center"/>
        <w:outlineLvl w:val="2"/>
        <w:rPr>
          <w:rFonts w:eastAsiaTheme="majorEastAsia" w:cstheme="majorBidi"/>
          <w:b/>
          <w:noProof/>
          <w:vanish/>
          <w:szCs w:val="24"/>
        </w:rPr>
      </w:pPr>
      <w:bookmarkStart w:id="142" w:name="_Toc229701934"/>
      <w:bookmarkStart w:id="143" w:name="_Toc229704502"/>
      <w:bookmarkStart w:id="144" w:name="_Toc230935947"/>
      <w:bookmarkStart w:id="145" w:name="_Toc230936011"/>
      <w:bookmarkStart w:id="146" w:name="_Toc230936270"/>
      <w:bookmarkStart w:id="147" w:name="_Toc230936562"/>
      <w:bookmarkStart w:id="148" w:name="_Toc230936749"/>
      <w:bookmarkStart w:id="149" w:name="_Toc231562385"/>
      <w:bookmarkStart w:id="150" w:name="_Toc231940471"/>
      <w:bookmarkEnd w:id="142"/>
      <w:bookmarkEnd w:id="143"/>
      <w:bookmarkEnd w:id="144"/>
      <w:bookmarkEnd w:id="145"/>
      <w:bookmarkEnd w:id="146"/>
      <w:bookmarkEnd w:id="147"/>
      <w:bookmarkEnd w:id="148"/>
      <w:bookmarkEnd w:id="149"/>
      <w:bookmarkEnd w:id="150"/>
    </w:p>
    <w:p w14:paraId="6BFD25CB" w14:textId="77777777" w:rsidR="00360346" w:rsidRPr="005B0130" w:rsidRDefault="00360346" w:rsidP="00360346">
      <w:pPr>
        <w:pStyle w:val="a"/>
        <w:keepNext/>
        <w:keepLines/>
        <w:numPr>
          <w:ilvl w:val="1"/>
          <w:numId w:val="2"/>
        </w:numPr>
        <w:tabs>
          <w:tab w:val="clear" w:pos="1134"/>
        </w:tabs>
        <w:contextualSpacing w:val="0"/>
        <w:jc w:val="center"/>
        <w:outlineLvl w:val="2"/>
        <w:rPr>
          <w:rFonts w:eastAsiaTheme="majorEastAsia" w:cstheme="majorBidi"/>
          <w:b/>
          <w:noProof/>
          <w:vanish/>
          <w:szCs w:val="24"/>
        </w:rPr>
      </w:pPr>
      <w:bookmarkStart w:id="151" w:name="_Toc229701935"/>
      <w:bookmarkStart w:id="152" w:name="_Toc229704503"/>
      <w:bookmarkStart w:id="153" w:name="_Toc230935948"/>
      <w:bookmarkStart w:id="154" w:name="_Toc230936012"/>
      <w:bookmarkStart w:id="155" w:name="_Toc230936271"/>
      <w:bookmarkStart w:id="156" w:name="_Toc230936563"/>
      <w:bookmarkStart w:id="157" w:name="_Toc230936750"/>
      <w:bookmarkStart w:id="158" w:name="_Toc231562386"/>
      <w:bookmarkStart w:id="159" w:name="_Toc231940472"/>
      <w:bookmarkEnd w:id="151"/>
      <w:bookmarkEnd w:id="152"/>
      <w:bookmarkEnd w:id="153"/>
      <w:bookmarkEnd w:id="154"/>
      <w:bookmarkEnd w:id="155"/>
      <w:bookmarkEnd w:id="156"/>
      <w:bookmarkEnd w:id="157"/>
      <w:bookmarkEnd w:id="158"/>
      <w:bookmarkEnd w:id="159"/>
    </w:p>
    <w:p w14:paraId="699FBBFA" w14:textId="77777777" w:rsidR="00360346" w:rsidRPr="005C2988" w:rsidRDefault="00360346" w:rsidP="00360346">
      <w:pPr>
        <w:pStyle w:val="3"/>
        <w:numPr>
          <w:ilvl w:val="2"/>
          <w:numId w:val="2"/>
        </w:numPr>
        <w:ind w:left="0" w:firstLine="0"/>
      </w:pPr>
      <w:bookmarkStart w:id="160" w:name="_Toc229704504"/>
      <w:bookmarkStart w:id="161" w:name="_Toc231940473"/>
      <w:r w:rsidRPr="005C2988">
        <w:t>Аналіз потенційних небезпек</w:t>
      </w:r>
      <w:bookmarkEnd w:id="160"/>
      <w:bookmarkEnd w:id="161"/>
    </w:p>
    <w:p w14:paraId="2FFB60EE" w14:textId="6B6CA541" w:rsidR="00360346" w:rsidRPr="005C2988" w:rsidRDefault="00360346" w:rsidP="00360346">
      <w:pPr>
        <w:pStyle w:val="affd"/>
      </w:pPr>
      <w:r w:rsidRPr="005C2988">
        <w:t>Процес розробки програмного забезпечення для онлайн-опитувань вимагає тривалої роботи за комп</w:t>
      </w:r>
      <w:r w:rsidR="002E0933">
        <w:t>’</w:t>
      </w:r>
      <w:r w:rsidRPr="005C2988">
        <w:t>ютером. Відповідно, аналіз потенційних небезпек складається з визначення потенційно небезпечного або шкідливого виробничого фактора, пошуку причин його можливого прояву та з</w:t>
      </w:r>
      <w:r w:rsidR="002E0933">
        <w:t>’</w:t>
      </w:r>
      <w:r w:rsidRPr="005C2988">
        <w:t>ясування можливих наслідків його прояву на людину за схемою небезпека</w:t>
      </w:r>
      <w:r>
        <w:t>,</w:t>
      </w:r>
      <w:r w:rsidRPr="005C2988">
        <w:t xml:space="preserve"> причина</w:t>
      </w:r>
      <w:r>
        <w:t xml:space="preserve">, </w:t>
      </w:r>
      <w:r w:rsidRPr="005C2988">
        <w:t>небажані наслідки.</w:t>
      </w:r>
    </w:p>
    <w:p w14:paraId="59C24EA5" w14:textId="77777777" w:rsidR="00360346" w:rsidRPr="005C2988" w:rsidRDefault="00360346" w:rsidP="00360346">
      <w:pPr>
        <w:pStyle w:val="affd"/>
        <w:rPr>
          <w:rFonts w:cs="Arial"/>
        </w:rPr>
      </w:pPr>
      <w:r w:rsidRPr="005C2988">
        <w:t>Потенційні небезпеки фізичного характеру:</w:t>
      </w:r>
    </w:p>
    <w:p w14:paraId="0E4FF506" w14:textId="77777777" w:rsidR="00360346" w:rsidRPr="00190113" w:rsidRDefault="00360346" w:rsidP="00190113">
      <w:pPr>
        <w:pStyle w:val="a"/>
      </w:pPr>
      <w:r w:rsidRPr="00190113">
        <w:t>Наявність підвищеного значення напруги в електричному колі (220В). При порушенні ізоляції кабелів живлення системних блоків, моніторів або периферійного обладнання, помилкових діях персоналу або порушеннях умов експлуатації мережевих фільтрів, це може призвести до замикання через тіло людини, тобто до електротравм різного ступеню важкості;</w:t>
      </w:r>
    </w:p>
    <w:p w14:paraId="2C779BEE" w14:textId="7911B6E6" w:rsidR="00360346" w:rsidRPr="00190113" w:rsidRDefault="00360346" w:rsidP="00190113">
      <w:pPr>
        <w:pStyle w:val="a"/>
      </w:pPr>
      <w:r w:rsidRPr="00190113">
        <w:t>Механічне травмування, що може бути пов</w:t>
      </w:r>
      <w:r w:rsidR="002E0933">
        <w:t>’</w:t>
      </w:r>
      <w:r w:rsidRPr="00190113">
        <w:t>язано з падінням елементів обладнання (наприклад, незакріплених моніторів або серверних стійок), а також травмування через захаращеність робочої зони кабелями, що може призвести до падіння працівника;</w:t>
      </w:r>
    </w:p>
    <w:p w14:paraId="03A5CE82" w14:textId="77777777" w:rsidR="00360346" w:rsidRPr="00190113" w:rsidRDefault="00360346" w:rsidP="00190113">
      <w:pPr>
        <w:pStyle w:val="a"/>
      </w:pPr>
      <w:r w:rsidRPr="00190113">
        <w:t>Порушення зору як наслідок незадовільних ергономічних характеристик моніторів (відблиски, недостатня контрастність, мерехтіння екрану), що призводить до прогресуючої міопії та астенопії;</w:t>
      </w:r>
    </w:p>
    <w:p w14:paraId="0AF00AED" w14:textId="77777777" w:rsidR="00360346" w:rsidRPr="00190113" w:rsidRDefault="00360346" w:rsidP="00190113">
      <w:pPr>
        <w:pStyle w:val="a"/>
      </w:pPr>
      <w:r w:rsidRPr="00190113">
        <w:t>Підвищений рівень електромагнітного та електростатичного випромінювання від компонентів ПЕОМ, що при тривалому впливі може викликати розлади нервової та серцево-судинної систем.</w:t>
      </w:r>
    </w:p>
    <w:p w14:paraId="35DFD454" w14:textId="702A89BF" w:rsidR="00360346" w:rsidRDefault="00360346" w:rsidP="00360346">
      <w:pPr>
        <w:pStyle w:val="affd"/>
        <w:rPr>
          <w:lang w:val="uk-UA"/>
        </w:rPr>
      </w:pPr>
      <w:r w:rsidRPr="005C2988">
        <w:t>Під час виконання робіт працівники можуть піддаватися впливу різних хімічних речовин, які за певних умов становлять небезпеку для здоров</w:t>
      </w:r>
      <w:r w:rsidR="002E0933">
        <w:t>’</w:t>
      </w:r>
      <w:r w:rsidRPr="005C2988">
        <w:t xml:space="preserve">я людини. Неправильне зберігання, використання або недостатня вентиляція </w:t>
      </w:r>
      <w:r w:rsidRPr="005C2988">
        <w:lastRenderedPageBreak/>
        <w:t xml:space="preserve">приміщення можуть призвести до накопичення шкідливих випарів та забруднення повітря робочої зони. </w:t>
      </w:r>
    </w:p>
    <w:p w14:paraId="66E17720" w14:textId="77777777" w:rsidR="00360346" w:rsidRPr="005C2988" w:rsidRDefault="00360346" w:rsidP="00360346">
      <w:pPr>
        <w:pStyle w:val="affd"/>
      </w:pPr>
      <w:r w:rsidRPr="005C2988">
        <w:t>Тривалий вплив хімічних факторів може викликати подразнення слизових оболонок, алергічні реакції, отруєння або інші негативні наслідки для організму.</w:t>
      </w:r>
    </w:p>
    <w:p w14:paraId="72A3F3F1" w14:textId="77777777" w:rsidR="00360346" w:rsidRPr="005C2988" w:rsidRDefault="00360346" w:rsidP="00360346">
      <w:pPr>
        <w:pStyle w:val="affd"/>
      </w:pPr>
      <w:r w:rsidRPr="005C2988">
        <w:tab/>
        <w:t>Потенційні небезпеки хімічного характеру:</w:t>
      </w:r>
    </w:p>
    <w:p w14:paraId="16D26548" w14:textId="52E30F28" w:rsidR="00360346" w:rsidRPr="00190113" w:rsidRDefault="00360346" w:rsidP="00190113">
      <w:pPr>
        <w:pStyle w:val="a"/>
      </w:pPr>
      <w:r w:rsidRPr="00190113">
        <w:t>Небезпека отруєння шкідливими речовинами, що виділяються при нагріванні плат та пластикових корпусів персональних комп</w:t>
      </w:r>
      <w:r w:rsidR="002E0933">
        <w:t>’</w:t>
      </w:r>
      <w:r w:rsidRPr="00190113">
        <w:t>ютерів, а також при роботі копіювальної техніки та лазерних принтерів (виділення озону, оксидів азоту, селену та графітового пилу). Це може стати причиною подразнення дихальних шляхів та алергічних реакцій.</w:t>
      </w:r>
    </w:p>
    <w:p w14:paraId="20843108" w14:textId="77777777" w:rsidR="00360346" w:rsidRPr="00190113" w:rsidRDefault="00360346" w:rsidP="00190113">
      <w:pPr>
        <w:pStyle w:val="a"/>
      </w:pPr>
      <w:r w:rsidRPr="00190113">
        <w:t>Потенційні небезпеки психофізіологічного характеру:</w:t>
      </w:r>
    </w:p>
    <w:p w14:paraId="0A59CA63" w14:textId="2437EEDE" w:rsidR="00360346" w:rsidRPr="00190113" w:rsidRDefault="00360346" w:rsidP="00190113">
      <w:pPr>
        <w:pStyle w:val="a"/>
      </w:pPr>
      <w:r w:rsidRPr="00190113">
        <w:t>Незадовільна організація робочого місця та недостатнє врахування вимог ергономіки, що призводить до вимушеної статичної пози. Це є причиною захворювань опорно-рухового апарату (остеохондроз, радикуліт, тунельний синдром зап</w:t>
      </w:r>
      <w:r w:rsidR="002E0933">
        <w:t>’</w:t>
      </w:r>
      <w:r w:rsidRPr="00190113">
        <w:t>ястя);</w:t>
      </w:r>
    </w:p>
    <w:p w14:paraId="31B60092" w14:textId="77777777" w:rsidR="00360346" w:rsidRPr="00190113" w:rsidRDefault="00360346" w:rsidP="00190113">
      <w:pPr>
        <w:pStyle w:val="a"/>
      </w:pPr>
      <w:r w:rsidRPr="00190113">
        <w:t>Підвищені психофізіологічні та розумові навантаження при написанні складних алгоритмів контролю унікальності користувачів, нервово-емоційне напруження через дефіцит часу, які виникають через нераціональну організацію робочого часу та призводять до хронічної втоми, емоційної пригніченості та стресу.</w:t>
      </w:r>
    </w:p>
    <w:p w14:paraId="2E40BB41" w14:textId="1C6DB9B1" w:rsidR="00360346" w:rsidRDefault="00360346" w:rsidP="00360346">
      <w:pPr>
        <w:pStyle w:val="affd"/>
        <w:rPr>
          <w:lang w:val="uk-UA"/>
        </w:rPr>
      </w:pPr>
      <w:r w:rsidRPr="005C2988">
        <w:t>Дотримання санітарно-гігієнічних умов праці є важливим фактором забезпечення безпеки та збереження здоров</w:t>
      </w:r>
      <w:r w:rsidR="002E0933">
        <w:t>’</w:t>
      </w:r>
      <w:r w:rsidRPr="005C2988">
        <w:t xml:space="preserve">я працівників. Порушення встановлених норм може негативно впливати на самопочуття людини, знижувати працездатність та підвищувати ризик виникнення професійних захворювань. </w:t>
      </w:r>
    </w:p>
    <w:p w14:paraId="045C7AC4" w14:textId="77777777" w:rsidR="00360346" w:rsidRPr="005C2988" w:rsidRDefault="00360346" w:rsidP="00360346">
      <w:pPr>
        <w:pStyle w:val="affd"/>
      </w:pPr>
      <w:r w:rsidRPr="005C2988">
        <w:t>Особливо</w:t>
      </w:r>
      <w:r>
        <w:rPr>
          <w:lang w:val="uk-UA"/>
        </w:rPr>
        <w:t xml:space="preserve"> дуже</w:t>
      </w:r>
      <w:r w:rsidRPr="005C2988">
        <w:t xml:space="preserve"> важливо контролювати</w:t>
      </w:r>
      <w:r>
        <w:rPr>
          <w:lang w:val="uk-UA"/>
        </w:rPr>
        <w:t xml:space="preserve"> та дотримувати</w:t>
      </w:r>
      <w:r w:rsidRPr="005C2988">
        <w:t xml:space="preserve"> параметри мікроклімату, рівень освітлення, чистоту приміщення та якість повітря на робочому місці.</w:t>
      </w:r>
    </w:p>
    <w:p w14:paraId="6ADE75FC" w14:textId="29BD6A60" w:rsidR="00360346" w:rsidRPr="005C2988" w:rsidRDefault="00360346" w:rsidP="00360346">
      <w:pPr>
        <w:pStyle w:val="affd"/>
      </w:pPr>
      <w:r w:rsidRPr="005C2988">
        <w:lastRenderedPageBreak/>
        <w:t>Потенційні небезпеки, пов</w:t>
      </w:r>
      <w:r w:rsidR="002E0933">
        <w:t>’</w:t>
      </w:r>
      <w:r w:rsidRPr="005C2988">
        <w:t>язані з порушеннями санітарно-гігієнічних умов:</w:t>
      </w:r>
    </w:p>
    <w:p w14:paraId="73613B01" w14:textId="2ED0281B" w:rsidR="00360346" w:rsidRPr="00190113" w:rsidRDefault="00360346" w:rsidP="00190113">
      <w:pPr>
        <w:pStyle w:val="a"/>
      </w:pPr>
      <w:r w:rsidRPr="00190113">
        <w:t>Незадовільний стан повітряного середовища (підвищена температура, знижена вологість через роботу систем охолодження комп</w:t>
      </w:r>
      <w:r w:rsidR="002E0933">
        <w:t>’</w:t>
      </w:r>
      <w:r w:rsidRPr="00190113">
        <w:t>ютерів), що призводить до пересихання слизових оболонок та зниження імунітету;</w:t>
      </w:r>
    </w:p>
    <w:p w14:paraId="74219C4E" w14:textId="77777777" w:rsidR="00360346" w:rsidRPr="00190113" w:rsidRDefault="00360346" w:rsidP="00190113">
      <w:pPr>
        <w:pStyle w:val="a"/>
      </w:pPr>
      <w:r w:rsidRPr="00190113">
        <w:t>Незадовільний рівень освітленості робочої зони та наявність відблисків на екранах моніторів, що спричиняє швидку втому очей та головний біль;</w:t>
      </w:r>
    </w:p>
    <w:p w14:paraId="487661C8" w14:textId="77777777" w:rsidR="00360346" w:rsidRPr="00190113" w:rsidRDefault="00360346" w:rsidP="00190113">
      <w:pPr>
        <w:pStyle w:val="a"/>
      </w:pPr>
      <w:r w:rsidRPr="00190113">
        <w:t>Підвищений рівень шуму від кулерів системних блоків, серверного обладнання та кондиціонерів, що розсіює увагу та знижує працездатність.</w:t>
      </w:r>
    </w:p>
    <w:p w14:paraId="009222D5" w14:textId="3863D4CE" w:rsidR="00360346" w:rsidRPr="00190113" w:rsidRDefault="00360346" w:rsidP="00190113">
      <w:pPr>
        <w:pStyle w:val="a"/>
      </w:pPr>
      <w:r w:rsidRPr="00190113">
        <w:t>Потенційні небезпеки, пов</w:t>
      </w:r>
      <w:r w:rsidR="002E0933">
        <w:t>’</w:t>
      </w:r>
      <w:r w:rsidRPr="00190113">
        <w:t>язані з порушеннями правил пожежної безпеки:</w:t>
      </w:r>
    </w:p>
    <w:p w14:paraId="014EEB72" w14:textId="77777777" w:rsidR="00360346" w:rsidRPr="00190113" w:rsidRDefault="00360346" w:rsidP="00190113">
      <w:pPr>
        <w:pStyle w:val="a"/>
      </w:pPr>
      <w:r w:rsidRPr="00190113">
        <w:t>Коротке замикання в блоках живлення або подовжувачах через перевантаження електромережі, що може призвести до виникнення пожежі;</w:t>
      </w:r>
    </w:p>
    <w:p w14:paraId="01B8A0E6" w14:textId="6B710A16" w:rsidR="00360346" w:rsidRPr="005C2988" w:rsidRDefault="00360346" w:rsidP="00190113">
      <w:pPr>
        <w:pStyle w:val="a"/>
      </w:pPr>
      <w:r w:rsidRPr="00190113">
        <w:t>Запалення паперових носіїв інформації або накопиченого пилу всередині системних блоків. Відсутність або неправильний вибір типу та кількості первинних засобів пожежогасіння може стати причиною швидкого поширення пожежі.</w:t>
      </w:r>
    </w:p>
    <w:p w14:paraId="230140C4" w14:textId="2356A7DC" w:rsidR="00360346" w:rsidRPr="005C2988" w:rsidRDefault="00360346" w:rsidP="00360346">
      <w:pPr>
        <w:pStyle w:val="3"/>
        <w:numPr>
          <w:ilvl w:val="2"/>
          <w:numId w:val="2"/>
        </w:numPr>
        <w:ind w:left="0" w:firstLine="0"/>
      </w:pPr>
      <w:bookmarkStart w:id="162" w:name="_Toc229704505"/>
      <w:bookmarkStart w:id="163" w:name="_Toc231940474"/>
      <w:r w:rsidRPr="005C2988">
        <w:t>Заходи до поліпшення умов з охорони праці та виробничої санітарії</w:t>
      </w:r>
      <w:bookmarkEnd w:id="162"/>
      <w:bookmarkEnd w:id="163"/>
    </w:p>
    <w:p w14:paraId="021E754D" w14:textId="77777777" w:rsidR="00360346" w:rsidRPr="005C2988" w:rsidRDefault="00360346" w:rsidP="00360346">
      <w:pPr>
        <w:pStyle w:val="affd"/>
      </w:pPr>
      <w:r w:rsidRPr="00DB0422">
        <w:rPr>
          <w:rFonts w:eastAsia="Arial"/>
        </w:rPr>
        <w:t>Д</w:t>
      </w:r>
      <w:r w:rsidRPr="005C2988">
        <w:rPr>
          <w:rFonts w:eastAsia="Arial"/>
        </w:rPr>
        <w:t>ля унеможливлення проявів небезпечних і шкідливих виробничих факторів або обмеження їх у межах допустимих норм під час розробки програмного забезпечення впроваджуються наступні заходи.</w:t>
      </w:r>
    </w:p>
    <w:p w14:paraId="6586CA23" w14:textId="24EB76CF" w:rsidR="00360346" w:rsidRPr="005C2988" w:rsidRDefault="00360346" w:rsidP="00360346">
      <w:pPr>
        <w:pStyle w:val="affd"/>
      </w:pPr>
      <w:r w:rsidRPr="005C2988">
        <w:rPr>
          <w:rFonts w:eastAsia="Arial"/>
        </w:rPr>
        <w:t xml:space="preserve">Організаційні заходи згідно з вимогами НПАОП 0.00-4.12-05 Типове положення про порядок проведення навчання і перевірки знань з питань охорони праці [1], з метою попередження можливих травмувань, з усіма працівниками Центру інформаційних технологій проводяться інструктажі (вступний, первинний на робочому місці, повторний, позаплановий). Проводяться навчання з надання першої допомоги та правилам поводження </w:t>
      </w:r>
      <w:r w:rsidRPr="005C2988">
        <w:rPr>
          <w:rFonts w:eastAsia="Arial"/>
        </w:rPr>
        <w:lastRenderedPageBreak/>
        <w:t>при пожежі. Розробники програмного забезпечення проходять періодичні медичні огляди (зокрема у лікаря-офтальмолога та невропатолога).</w:t>
      </w:r>
    </w:p>
    <w:p w14:paraId="7F057F46" w14:textId="569522A7" w:rsidR="00360346" w:rsidRPr="005C2988" w:rsidRDefault="00360346" w:rsidP="00360346">
      <w:pPr>
        <w:pStyle w:val="affd"/>
      </w:pPr>
      <w:r w:rsidRPr="005C2988">
        <w:rPr>
          <w:rFonts w:eastAsia="Arial"/>
        </w:rPr>
        <w:t>Технічні заходи відповідно до вимог Правил улаштування електроустановок (ПУЕ) [2] для виключення можливого ураження персоналу електричним струмом, усі розетки в приміщенні обладнані заземлюючим контактом (система заземлення TN-C-S). Електрообладнання в приміщенні з ПК характеризується як електроустановки до 1000 В, тому величина опору контуру захисного заземлення не перевищує 4 Ом. Встановлено пристрої захисного відключення (ПЗВ) зі струмом спрацьовування 30 мА.</w:t>
      </w:r>
    </w:p>
    <w:p w14:paraId="10F09A1E" w14:textId="1E1E5770" w:rsidR="00360346" w:rsidRPr="005C2988" w:rsidRDefault="00360346" w:rsidP="00360346">
      <w:pPr>
        <w:pStyle w:val="affd"/>
      </w:pPr>
      <w:r w:rsidRPr="005C2988">
        <w:rPr>
          <w:rFonts w:eastAsia="Arial"/>
        </w:rPr>
        <w:t>Для забезпечення ергономіки відповідно до НПАОП 0.00-7.15-18 Вимоги щодо безпеки та захисту здоров</w:t>
      </w:r>
      <w:r w:rsidR="002E0933">
        <w:rPr>
          <w:rFonts w:eastAsia="Arial"/>
        </w:rPr>
        <w:t>’</w:t>
      </w:r>
      <w:r w:rsidRPr="005C2988">
        <w:rPr>
          <w:rFonts w:eastAsia="Arial"/>
        </w:rPr>
        <w:t>я працівників під час роботи з екранними пристроями [3], використовуються сучасні LCD/LED монітори з матовим покриттям, технологіями Flicker-Free (без мерехтіння) та Low Blue Light (зниження синього спектру). Робочі крісла мають підйомно-поворотні механізми, регулювання висоти сидіння та кута нахилу спинки.</w:t>
      </w:r>
    </w:p>
    <w:p w14:paraId="15E1BC47" w14:textId="77777777" w:rsidR="003B192F" w:rsidRDefault="00360346" w:rsidP="00360346">
      <w:pPr>
        <w:pStyle w:val="affd"/>
        <w:rPr>
          <w:rFonts w:eastAsia="Arial"/>
          <w:lang w:val="uk-UA"/>
        </w:rPr>
      </w:pPr>
      <w:r w:rsidRPr="005C2988">
        <w:rPr>
          <w:rFonts w:eastAsia="Arial"/>
        </w:rPr>
        <w:t xml:space="preserve">Заходи щодо забезпечення виробничої санітарії і гігієни праці. Метеорологічні умови. </w:t>
      </w:r>
    </w:p>
    <w:p w14:paraId="795523C6" w14:textId="4E7266E2" w:rsidR="00360346" w:rsidRPr="005C2988" w:rsidRDefault="00360346" w:rsidP="00360346">
      <w:pPr>
        <w:pStyle w:val="affd"/>
      </w:pPr>
      <w:r w:rsidRPr="005C2988">
        <w:rPr>
          <w:rFonts w:eastAsia="Arial"/>
        </w:rPr>
        <w:t>Робота розробника належить до категорії Іб – легкі фізичні роботи. Відповідно до санітарних норм ДСанПіН 3.3.2.007-98 [4], у приміщенні підтримуються оптимальні метеорологічні умови:</w:t>
      </w:r>
    </w:p>
    <w:p w14:paraId="524A4995" w14:textId="77777777" w:rsidR="00360346" w:rsidRPr="00190113" w:rsidRDefault="00360346" w:rsidP="00190113">
      <w:pPr>
        <w:pStyle w:val="a"/>
      </w:pPr>
      <w:r w:rsidRPr="00190113">
        <w:t>Холодний період року: температура 21-23 °С, відносна вологість 40-60%, швидкість руху повітря не більше 0,1 м/с;</w:t>
      </w:r>
    </w:p>
    <w:p w14:paraId="06F5AD47" w14:textId="77777777" w:rsidR="00360346" w:rsidRPr="00190113" w:rsidRDefault="00360346" w:rsidP="00190113">
      <w:pPr>
        <w:pStyle w:val="a"/>
      </w:pPr>
      <w:r w:rsidRPr="00190113">
        <w:t>Теплий період року: температура 22-24 °С, відносна вологість 40-60%, швидкість руху повітря не більше 0,2 м/с.</w:t>
      </w:r>
    </w:p>
    <w:p w14:paraId="1A052F99" w14:textId="77777777" w:rsidR="00360346" w:rsidRPr="005C2988" w:rsidRDefault="00360346" w:rsidP="00360346">
      <w:pPr>
        <w:pStyle w:val="affd"/>
      </w:pPr>
      <w:r w:rsidRPr="005C2988">
        <w:rPr>
          <w:rFonts w:eastAsia="Arial"/>
        </w:rPr>
        <w:t>Ці параметри забезпечуються системою центрального опалення та встановленою спліт-системою кондиціонування повітря. Згідно з вимогами ДСанПіН 3.3.2.007-98, у приміщенні забезпечений 3-кратний обмін повітря за годину за допомогою припливно-витяжної вентиляції.</w:t>
      </w:r>
    </w:p>
    <w:p w14:paraId="53FFB9E7" w14:textId="77777777" w:rsidR="00360346" w:rsidRDefault="00360346" w:rsidP="00360346">
      <w:pPr>
        <w:pStyle w:val="affd"/>
        <w:rPr>
          <w:rFonts w:eastAsia="Arial"/>
        </w:rPr>
      </w:pPr>
    </w:p>
    <w:p w14:paraId="148BAB09" w14:textId="626664DB" w:rsidR="00360346" w:rsidRPr="005C2988" w:rsidRDefault="00360346" w:rsidP="00360346">
      <w:pPr>
        <w:pStyle w:val="affd"/>
      </w:pPr>
      <w:r w:rsidRPr="005C2988">
        <w:rPr>
          <w:rFonts w:eastAsia="Arial"/>
        </w:rPr>
        <w:lastRenderedPageBreak/>
        <w:t>Освітлення. Згідно з ДБН В.2.5-28-2018 Природне і штучне освітлення [5], передбачене поєднане освітлення. Природне освітлення здійснюється через вікна, на яких встановлені вертикальні сонцезахисні жалюзі для усунення прямих відблисків на екранах. Коефіцієнт природної освітленості (КПО) становить не менше 1,5%. Штучне освітлення реалізоване загальним рівномірним світлом за допомогою стельових LED-панелей із колірною температурою 4000K (нейтральне біле світло). Освітленість на поверхні робочого столу становить 400-500 лк. Показник осліпленості не перевищує 20.</w:t>
      </w:r>
    </w:p>
    <w:p w14:paraId="4D2D431F" w14:textId="77777777" w:rsidR="00360346" w:rsidRPr="005C2988" w:rsidRDefault="00360346" w:rsidP="00360346">
      <w:pPr>
        <w:pStyle w:val="affd"/>
      </w:pPr>
      <w:r w:rsidRPr="005C2988">
        <w:rPr>
          <w:rFonts w:eastAsia="Arial"/>
        </w:rPr>
        <w:t>Захист від шуму та вібрації. Рівень звуку на робочих місцях відповідає ДСН 3.3.6.037-99 [6] і не перевищує 50 дБА. Зниження шуму досягається використанням безшумних SSD накопичувачів, систем рідинного охолодження або тихохідних кулерів великого діаметру у робочих станціях. Периферійне обладнання (сервери, мережеві комутатори) винесене в окрему серверну кімнату.</w:t>
      </w:r>
    </w:p>
    <w:p w14:paraId="5C74E7B5" w14:textId="4C637F3A" w:rsidR="00360346" w:rsidRPr="005C2988" w:rsidRDefault="00360346" w:rsidP="00360346">
      <w:pPr>
        <w:pStyle w:val="affd"/>
      </w:pPr>
      <w:r w:rsidRPr="005C2988">
        <w:rPr>
          <w:rFonts w:eastAsia="Arial"/>
        </w:rPr>
        <w:t>Режим праці та відпочинку. Праця інженера-програміста характеризується високим нервово-емоційним напруженням та статичною позою. Відповідно до ДСанПіН 3.3.2.007-98 [4], при 8-годинній зміні регламентовані перерви тривалістю 15 хвилин встановлюються через кожні 2 години роботи. Під час перерв рекомендується виконувати комплекс вправ для очей та розминку для зняття статичної напруги м</w:t>
      </w:r>
      <w:r w:rsidR="002E0933">
        <w:rPr>
          <w:rFonts w:eastAsia="Arial"/>
        </w:rPr>
        <w:t>’</w:t>
      </w:r>
      <w:r w:rsidRPr="005C2988">
        <w:rPr>
          <w:rFonts w:eastAsia="Arial"/>
        </w:rPr>
        <w:t>язів шиї та спини.</w:t>
      </w:r>
    </w:p>
    <w:p w14:paraId="0BE9F6BB" w14:textId="77777777" w:rsidR="00360346" w:rsidRPr="005C2988" w:rsidRDefault="00360346" w:rsidP="00360346">
      <w:pPr>
        <w:pStyle w:val="affd"/>
      </w:pPr>
      <w:r w:rsidRPr="005C2988">
        <w:rPr>
          <w:rFonts w:eastAsia="Arial"/>
        </w:rPr>
        <w:t>Заходи з пожежної безпеки.</w:t>
      </w:r>
    </w:p>
    <w:p w14:paraId="223559C3" w14:textId="3CB48B08" w:rsidR="00360346" w:rsidRPr="00190113" w:rsidRDefault="00360346" w:rsidP="00190113">
      <w:pPr>
        <w:pStyle w:val="affd"/>
        <w:rPr>
          <w:rFonts w:eastAsia="Arial"/>
          <w:lang w:val="uk-UA"/>
        </w:rPr>
      </w:pPr>
      <w:r w:rsidRPr="005C2988">
        <w:rPr>
          <w:rFonts w:eastAsia="Arial"/>
        </w:rPr>
        <w:t xml:space="preserve">Виходячи з аналізу речовин та матеріалів (пластик, папір, електрообладнання), згідно з ДСТУ EN 2:2014 [7], у приміщенні можливі пожежі класів А та Е. Відповідно до ДСТУ Б В.1.1-36:2016 [8], приміщення належить до категорії В з пожежної небезпеки. Будівля має ІІ ступінь вогнестійкості. Приміщення обладнане автоматичною системою пожежної сигналізації з димовими та тепловими сповіщувачами. Забезпечено вільний доступ до евакуаційних виходів, встановлено покажчики напрямку руху. Приміщення укомплектоване вуглекислотними вогнегасниками, які є </w:t>
      </w:r>
      <w:r w:rsidRPr="005C2988">
        <w:rPr>
          <w:rFonts w:eastAsia="Arial"/>
        </w:rPr>
        <w:lastRenderedPageBreak/>
        <w:t>безпечними для гасіння електрообладнання під напругою та не пошкоджують електронні компоненти при використанні.</w:t>
      </w:r>
    </w:p>
    <w:p w14:paraId="73C143A3" w14:textId="57155626" w:rsidR="00360346" w:rsidRPr="005C2988" w:rsidRDefault="00360346" w:rsidP="00360346">
      <w:pPr>
        <w:pStyle w:val="2"/>
        <w:rPr>
          <w:i/>
          <w:iCs/>
        </w:rPr>
      </w:pPr>
      <w:bookmarkStart w:id="164" w:name="_Toc229704506"/>
      <w:bookmarkStart w:id="165" w:name="_Toc231940475"/>
      <w:r w:rsidRPr="005C2988">
        <w:t>Аналіз стану охорони праці. Розрахунок кількості комп</w:t>
      </w:r>
      <w:r w:rsidR="002E0933">
        <w:t>’</w:t>
      </w:r>
      <w:r w:rsidRPr="005C2988">
        <w:t>ютеризованих робочих місць та кількості вогнегасників</w:t>
      </w:r>
      <w:bookmarkEnd w:id="164"/>
      <w:bookmarkEnd w:id="165"/>
    </w:p>
    <w:p w14:paraId="584CAE16" w14:textId="4C8F22FD" w:rsidR="00360346" w:rsidRPr="005C2988" w:rsidRDefault="00360346" w:rsidP="00360346">
      <w:pPr>
        <w:pStyle w:val="affd"/>
      </w:pPr>
      <w:r w:rsidRPr="005C2988">
        <w:rPr>
          <w:rFonts w:eastAsia="Arial"/>
        </w:rPr>
        <w:t>В результаті технічного переоснащення Центру інформаційних технологій УжНУ заплановано обладнати нове приміщення комп</w:t>
      </w:r>
      <w:r w:rsidR="002E0933">
        <w:rPr>
          <w:rFonts w:eastAsia="Arial"/>
        </w:rPr>
        <w:t>’</w:t>
      </w:r>
      <w:r w:rsidRPr="005C2988">
        <w:rPr>
          <w:rFonts w:eastAsia="Arial"/>
        </w:rPr>
        <w:t>ютеризованими робочими місцями для розробників. Необхідно розрахувати максимальну кількість робочих місць відповідно до санітарних норм та розрахувати потребу в первинних засобах пожежогасіння.</w:t>
      </w:r>
    </w:p>
    <w:p w14:paraId="10BF7529" w14:textId="77777777" w:rsidR="00360346" w:rsidRPr="005E7CD6" w:rsidRDefault="00360346" w:rsidP="00360346">
      <w:pPr>
        <w:pStyle w:val="affd"/>
        <w:rPr>
          <w:lang w:val="uk-UA"/>
        </w:rPr>
      </w:pPr>
      <w:r w:rsidRPr="00913E81">
        <w:rPr>
          <w:rFonts w:eastAsia="Arial"/>
        </w:rPr>
        <w:t>Вихідні дані (Варіант 26)</w:t>
      </w:r>
      <w:r>
        <w:rPr>
          <w:rFonts w:eastAsia="Arial"/>
          <w:lang w:val="uk-UA"/>
        </w:rPr>
        <w:t xml:space="preserve"> наведено в таблиці 4.1.</w:t>
      </w:r>
    </w:p>
    <w:p w14:paraId="1BFE6057" w14:textId="495EDDAB" w:rsidR="00360346" w:rsidRDefault="00360346" w:rsidP="00360346">
      <w:pPr>
        <w:pStyle w:val="aff"/>
      </w:pPr>
      <w:r>
        <w:t xml:space="preserve">Таблиця </w:t>
      </w:r>
      <w:r>
        <w:fldChar w:fldCharType="begin"/>
      </w:r>
      <w:r>
        <w:instrText xml:space="preserve"> STYLEREF 1 \s </w:instrText>
      </w:r>
      <w:r>
        <w:fldChar w:fldCharType="separate"/>
      </w:r>
      <w:r w:rsidR="00414A18">
        <w:rPr>
          <w:noProof/>
        </w:rPr>
        <w:t>4</w:t>
      </w:r>
      <w:r>
        <w:fldChar w:fldCharType="end"/>
      </w:r>
      <w:r>
        <w:t>.</w:t>
      </w:r>
      <w:r>
        <w:fldChar w:fldCharType="begin"/>
      </w:r>
      <w:r>
        <w:instrText xml:space="preserve"> SEQ Таблиця \* ARABIC \s 1 </w:instrText>
      </w:r>
      <w:r>
        <w:fldChar w:fldCharType="separate"/>
      </w:r>
      <w:r w:rsidR="00414A18">
        <w:rPr>
          <w:noProof/>
        </w:rPr>
        <w:t>1</w:t>
      </w:r>
      <w:r>
        <w:fldChar w:fldCharType="end"/>
      </w:r>
      <w:r>
        <w:t xml:space="preserve"> Параметри та значення</w:t>
      </w:r>
    </w:p>
    <w:tbl>
      <w:tblPr>
        <w:tblW w:w="5000" w:type="pct"/>
        <w:tblLook w:val="04A0" w:firstRow="1" w:lastRow="0" w:firstColumn="1" w:lastColumn="0" w:noHBand="0" w:noVBand="1"/>
      </w:tblPr>
      <w:tblGrid>
        <w:gridCol w:w="5162"/>
        <w:gridCol w:w="4173"/>
      </w:tblGrid>
      <w:tr w:rsidR="00360346" w:rsidRPr="005C2988" w14:paraId="67FD5550" w14:textId="77777777" w:rsidTr="003F6367">
        <w:trPr>
          <w:trHeight w:val="202"/>
        </w:trPr>
        <w:tc>
          <w:tcPr>
            <w:tcW w:w="2765"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8C2B729" w14:textId="77777777" w:rsidR="00360346" w:rsidRPr="00DB0422" w:rsidRDefault="00360346" w:rsidP="003F6367">
            <w:pPr>
              <w:spacing w:line="240" w:lineRule="auto"/>
              <w:ind w:firstLine="0"/>
              <w:rPr>
                <w:color w:val="000000"/>
                <w:szCs w:val="28"/>
                <w:lang w:eastAsia="uk-UA"/>
              </w:rPr>
            </w:pPr>
            <w:r w:rsidRPr="00DB0422">
              <w:rPr>
                <w:color w:val="000000"/>
                <w:szCs w:val="28"/>
                <w:lang w:eastAsia="uk-UA"/>
              </w:rPr>
              <w:t>Параметр приміщення</w:t>
            </w:r>
          </w:p>
        </w:tc>
        <w:tc>
          <w:tcPr>
            <w:tcW w:w="2235" w:type="pct"/>
            <w:tcBorders>
              <w:top w:val="single" w:sz="8" w:space="0" w:color="000000"/>
              <w:left w:val="nil"/>
              <w:bottom w:val="single" w:sz="8" w:space="0" w:color="000000"/>
              <w:right w:val="single" w:sz="8" w:space="0" w:color="000000"/>
            </w:tcBorders>
            <w:shd w:val="clear" w:color="auto" w:fill="auto"/>
            <w:vAlign w:val="center"/>
            <w:hideMark/>
          </w:tcPr>
          <w:p w14:paraId="30F9534C" w14:textId="77777777" w:rsidR="00360346" w:rsidRPr="00DB0422" w:rsidRDefault="00360346" w:rsidP="003F6367">
            <w:pPr>
              <w:spacing w:line="240" w:lineRule="auto"/>
              <w:ind w:firstLine="0"/>
              <w:rPr>
                <w:color w:val="000000"/>
                <w:szCs w:val="28"/>
                <w:lang w:eastAsia="uk-UA"/>
              </w:rPr>
            </w:pPr>
            <w:r w:rsidRPr="00DB0422">
              <w:rPr>
                <w:color w:val="000000"/>
                <w:szCs w:val="28"/>
                <w:lang w:eastAsia="uk-UA"/>
              </w:rPr>
              <w:t>Значення, м</w:t>
            </w:r>
          </w:p>
        </w:tc>
      </w:tr>
      <w:tr w:rsidR="00360346" w:rsidRPr="005C2988" w14:paraId="692BC0F6" w14:textId="77777777" w:rsidTr="003F6367">
        <w:trPr>
          <w:trHeight w:val="136"/>
        </w:trPr>
        <w:tc>
          <w:tcPr>
            <w:tcW w:w="2765" w:type="pct"/>
            <w:tcBorders>
              <w:top w:val="nil"/>
              <w:left w:val="single" w:sz="8" w:space="0" w:color="000000"/>
              <w:bottom w:val="single" w:sz="8" w:space="0" w:color="000000"/>
              <w:right w:val="single" w:sz="8" w:space="0" w:color="000000"/>
            </w:tcBorders>
            <w:shd w:val="clear" w:color="auto" w:fill="auto"/>
            <w:vAlign w:val="center"/>
            <w:hideMark/>
          </w:tcPr>
          <w:p w14:paraId="7CBEBB92"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Довжина (a)</w:t>
            </w:r>
          </w:p>
        </w:tc>
        <w:tc>
          <w:tcPr>
            <w:tcW w:w="2235" w:type="pct"/>
            <w:tcBorders>
              <w:top w:val="nil"/>
              <w:left w:val="nil"/>
              <w:bottom w:val="single" w:sz="8" w:space="0" w:color="000000"/>
              <w:right w:val="single" w:sz="8" w:space="0" w:color="000000"/>
            </w:tcBorders>
            <w:shd w:val="clear" w:color="auto" w:fill="auto"/>
            <w:vAlign w:val="center"/>
            <w:hideMark/>
          </w:tcPr>
          <w:p w14:paraId="3C2EC441"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11,6</w:t>
            </w:r>
          </w:p>
        </w:tc>
      </w:tr>
      <w:tr w:rsidR="00360346" w:rsidRPr="005C2988" w14:paraId="6DDAF87A" w14:textId="77777777" w:rsidTr="003F6367">
        <w:trPr>
          <w:trHeight w:val="84"/>
        </w:trPr>
        <w:tc>
          <w:tcPr>
            <w:tcW w:w="2765" w:type="pct"/>
            <w:tcBorders>
              <w:top w:val="nil"/>
              <w:left w:val="single" w:sz="8" w:space="0" w:color="000000"/>
              <w:bottom w:val="single" w:sz="8" w:space="0" w:color="000000"/>
              <w:right w:val="single" w:sz="8" w:space="0" w:color="000000"/>
            </w:tcBorders>
            <w:shd w:val="clear" w:color="auto" w:fill="auto"/>
            <w:vAlign w:val="center"/>
            <w:hideMark/>
          </w:tcPr>
          <w:p w14:paraId="4E9684EB"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Ширина (b)</w:t>
            </w:r>
          </w:p>
        </w:tc>
        <w:tc>
          <w:tcPr>
            <w:tcW w:w="2235" w:type="pct"/>
            <w:tcBorders>
              <w:top w:val="nil"/>
              <w:left w:val="nil"/>
              <w:bottom w:val="single" w:sz="8" w:space="0" w:color="000000"/>
              <w:right w:val="single" w:sz="8" w:space="0" w:color="000000"/>
            </w:tcBorders>
            <w:shd w:val="clear" w:color="auto" w:fill="auto"/>
            <w:vAlign w:val="center"/>
            <w:hideMark/>
          </w:tcPr>
          <w:p w14:paraId="7F760641"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5,5</w:t>
            </w:r>
          </w:p>
        </w:tc>
      </w:tr>
      <w:tr w:rsidR="00360346" w:rsidRPr="005C2988" w14:paraId="5A55F0D2" w14:textId="77777777" w:rsidTr="003F6367">
        <w:trPr>
          <w:trHeight w:val="174"/>
        </w:trPr>
        <w:tc>
          <w:tcPr>
            <w:tcW w:w="2765" w:type="pct"/>
            <w:tcBorders>
              <w:top w:val="nil"/>
              <w:left w:val="single" w:sz="8" w:space="0" w:color="000000"/>
              <w:bottom w:val="single" w:sz="8" w:space="0" w:color="000000"/>
              <w:right w:val="single" w:sz="8" w:space="0" w:color="000000"/>
            </w:tcBorders>
            <w:shd w:val="clear" w:color="auto" w:fill="auto"/>
            <w:vAlign w:val="center"/>
            <w:hideMark/>
          </w:tcPr>
          <w:p w14:paraId="047B4CBF"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Висота (h)</w:t>
            </w:r>
          </w:p>
        </w:tc>
        <w:tc>
          <w:tcPr>
            <w:tcW w:w="2235" w:type="pct"/>
            <w:tcBorders>
              <w:top w:val="nil"/>
              <w:left w:val="nil"/>
              <w:bottom w:val="single" w:sz="8" w:space="0" w:color="000000"/>
              <w:right w:val="single" w:sz="8" w:space="0" w:color="000000"/>
            </w:tcBorders>
            <w:shd w:val="clear" w:color="auto" w:fill="auto"/>
            <w:vAlign w:val="center"/>
            <w:hideMark/>
          </w:tcPr>
          <w:p w14:paraId="093BE892"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4,4</w:t>
            </w:r>
          </w:p>
        </w:tc>
      </w:tr>
    </w:tbl>
    <w:p w14:paraId="2E048294" w14:textId="1265CEB2" w:rsidR="00360346" w:rsidRPr="0065023D" w:rsidRDefault="00360346" w:rsidP="00360346">
      <w:pPr>
        <w:pStyle w:val="afff2"/>
      </w:pPr>
      <w:r w:rsidRPr="005C2988">
        <w:t>Відповідно до НПАОП 0.00-1.28-10 [9], мінімальна площа на одне робоче місце, обладнане відеодисплейним терміналом, дорівнює 6,0 кв.м, а мінімальний об</w:t>
      </w:r>
      <w:r w:rsidR="002E0933">
        <w:t>’</w:t>
      </w:r>
      <w:r w:rsidRPr="005C2988">
        <w:t>єм виробничого приміщення – не менше ніж 20,0 куб.м. Розміри меблів: робочий стіл (1,2 х 0,9 х 0,725 м), робоче крісло (0,45 х 0,45 х 0,4 м), шафа для документації (0,6 х 0,4 х 1,8 м), при цьому одна шафа використовується на два робочих місця.</w:t>
      </w:r>
      <w:r>
        <w:t xml:space="preserve"> </w:t>
      </w:r>
      <w:r w:rsidRPr="00332746">
        <w:t>Розрахунок площі та об</w:t>
      </w:r>
      <w:r w:rsidR="002E0933">
        <w:t>’</w:t>
      </w:r>
      <w:r w:rsidRPr="00332746">
        <w:t>єму приміщення, які зайняті устаткуванням</w:t>
      </w:r>
      <w:r>
        <w:rPr>
          <w:rFonts w:eastAsia="Arial"/>
        </w:rPr>
        <w:t xml:space="preserve"> наведено в таблиці 4.2.</w:t>
      </w:r>
    </w:p>
    <w:p w14:paraId="7E123CE1" w14:textId="55A8983F" w:rsidR="00360346" w:rsidRDefault="00360346" w:rsidP="00360346">
      <w:pPr>
        <w:pStyle w:val="aff"/>
      </w:pPr>
      <w:r>
        <w:t xml:space="preserve">Таблиця </w:t>
      </w:r>
      <w:r>
        <w:fldChar w:fldCharType="begin"/>
      </w:r>
      <w:r>
        <w:instrText xml:space="preserve"> STYLEREF 1 \s </w:instrText>
      </w:r>
      <w:r>
        <w:fldChar w:fldCharType="separate"/>
      </w:r>
      <w:r w:rsidR="00414A18">
        <w:rPr>
          <w:noProof/>
        </w:rPr>
        <w:t>4</w:t>
      </w:r>
      <w:r>
        <w:fldChar w:fldCharType="end"/>
      </w:r>
      <w:r>
        <w:t>.</w:t>
      </w:r>
      <w:r>
        <w:fldChar w:fldCharType="begin"/>
      </w:r>
      <w:r>
        <w:instrText xml:space="preserve"> SEQ Таблиця \* ARABIC \s 1 </w:instrText>
      </w:r>
      <w:r>
        <w:fldChar w:fldCharType="separate"/>
      </w:r>
      <w:r w:rsidR="00414A18">
        <w:rPr>
          <w:noProof/>
        </w:rPr>
        <w:t>2</w:t>
      </w:r>
      <w:r>
        <w:fldChar w:fldCharType="end"/>
      </w:r>
      <w:r>
        <w:t xml:space="preserve"> </w:t>
      </w:r>
      <w:r w:rsidRPr="00165D42">
        <w:t>Параметри устаткування на робочому місці</w:t>
      </w:r>
    </w:p>
    <w:tbl>
      <w:tblPr>
        <w:tblW w:w="5000" w:type="pct"/>
        <w:tblLook w:val="04A0" w:firstRow="1" w:lastRow="0" w:firstColumn="1" w:lastColumn="0" w:noHBand="0" w:noVBand="1"/>
      </w:tblPr>
      <w:tblGrid>
        <w:gridCol w:w="3393"/>
        <w:gridCol w:w="1320"/>
        <w:gridCol w:w="2380"/>
        <w:gridCol w:w="2242"/>
      </w:tblGrid>
      <w:tr w:rsidR="00360346" w:rsidRPr="005C2988" w14:paraId="20EC5E9A" w14:textId="77777777" w:rsidTr="003F6367">
        <w:trPr>
          <w:trHeight w:val="416"/>
        </w:trPr>
        <w:tc>
          <w:tcPr>
            <w:tcW w:w="1817"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CB69121"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Параметри устаткування</w:t>
            </w:r>
          </w:p>
        </w:tc>
        <w:tc>
          <w:tcPr>
            <w:tcW w:w="707" w:type="pct"/>
            <w:tcBorders>
              <w:top w:val="single" w:sz="8" w:space="0" w:color="000000"/>
              <w:left w:val="nil"/>
              <w:bottom w:val="single" w:sz="8" w:space="0" w:color="000000"/>
              <w:right w:val="single" w:sz="8" w:space="0" w:color="000000"/>
            </w:tcBorders>
            <w:shd w:val="clear" w:color="auto" w:fill="auto"/>
            <w:vAlign w:val="center"/>
            <w:hideMark/>
          </w:tcPr>
          <w:p w14:paraId="22EA6F8A"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Стіл</w:t>
            </w:r>
          </w:p>
        </w:tc>
        <w:tc>
          <w:tcPr>
            <w:tcW w:w="1275" w:type="pct"/>
            <w:tcBorders>
              <w:top w:val="single" w:sz="8" w:space="0" w:color="000000"/>
              <w:left w:val="nil"/>
              <w:bottom w:val="single" w:sz="8" w:space="0" w:color="000000"/>
              <w:right w:val="single" w:sz="8" w:space="0" w:color="000000"/>
            </w:tcBorders>
            <w:shd w:val="clear" w:color="auto" w:fill="auto"/>
            <w:vAlign w:val="center"/>
            <w:hideMark/>
          </w:tcPr>
          <w:p w14:paraId="16C5BEBA"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Крісло</w:t>
            </w:r>
          </w:p>
        </w:tc>
        <w:tc>
          <w:tcPr>
            <w:tcW w:w="1201" w:type="pct"/>
            <w:tcBorders>
              <w:top w:val="single" w:sz="8" w:space="0" w:color="000000"/>
              <w:left w:val="nil"/>
              <w:bottom w:val="single" w:sz="8" w:space="0" w:color="000000"/>
              <w:right w:val="single" w:sz="8" w:space="0" w:color="000000"/>
            </w:tcBorders>
            <w:shd w:val="clear" w:color="auto" w:fill="auto"/>
            <w:vAlign w:val="center"/>
            <w:hideMark/>
          </w:tcPr>
          <w:p w14:paraId="3B32A4E3"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Шафа</w:t>
            </w:r>
          </w:p>
        </w:tc>
      </w:tr>
      <w:tr w:rsidR="00360346" w:rsidRPr="005C2988" w14:paraId="1A2852D3" w14:textId="77777777" w:rsidTr="003F6367">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26F5EE06"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Довжина, м</w:t>
            </w:r>
          </w:p>
        </w:tc>
        <w:tc>
          <w:tcPr>
            <w:tcW w:w="707" w:type="pct"/>
            <w:tcBorders>
              <w:top w:val="nil"/>
              <w:left w:val="nil"/>
              <w:bottom w:val="single" w:sz="8" w:space="0" w:color="000000"/>
              <w:right w:val="single" w:sz="8" w:space="0" w:color="000000"/>
            </w:tcBorders>
            <w:shd w:val="clear" w:color="auto" w:fill="auto"/>
            <w:vAlign w:val="center"/>
            <w:hideMark/>
          </w:tcPr>
          <w:p w14:paraId="43B918DF"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1,2</w:t>
            </w:r>
          </w:p>
        </w:tc>
        <w:tc>
          <w:tcPr>
            <w:tcW w:w="1275" w:type="pct"/>
            <w:tcBorders>
              <w:top w:val="nil"/>
              <w:left w:val="nil"/>
              <w:bottom w:val="single" w:sz="8" w:space="0" w:color="000000"/>
              <w:right w:val="single" w:sz="8" w:space="0" w:color="000000"/>
            </w:tcBorders>
            <w:shd w:val="clear" w:color="auto" w:fill="auto"/>
            <w:vAlign w:val="center"/>
            <w:hideMark/>
          </w:tcPr>
          <w:p w14:paraId="2EFC01CC"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0,45</w:t>
            </w:r>
          </w:p>
        </w:tc>
        <w:tc>
          <w:tcPr>
            <w:tcW w:w="1201" w:type="pct"/>
            <w:tcBorders>
              <w:top w:val="nil"/>
              <w:left w:val="nil"/>
              <w:bottom w:val="single" w:sz="8" w:space="0" w:color="000000"/>
              <w:right w:val="single" w:sz="8" w:space="0" w:color="000000"/>
            </w:tcBorders>
            <w:shd w:val="clear" w:color="auto" w:fill="auto"/>
            <w:vAlign w:val="center"/>
            <w:hideMark/>
          </w:tcPr>
          <w:p w14:paraId="14DDC056"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0,6</w:t>
            </w:r>
          </w:p>
        </w:tc>
      </w:tr>
      <w:tr w:rsidR="00360346" w:rsidRPr="005C2988" w14:paraId="28ADC637" w14:textId="77777777" w:rsidTr="003F6367">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17FE293E"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Ширина, м</w:t>
            </w:r>
          </w:p>
        </w:tc>
        <w:tc>
          <w:tcPr>
            <w:tcW w:w="707" w:type="pct"/>
            <w:tcBorders>
              <w:top w:val="nil"/>
              <w:left w:val="nil"/>
              <w:bottom w:val="single" w:sz="8" w:space="0" w:color="000000"/>
              <w:right w:val="single" w:sz="8" w:space="0" w:color="000000"/>
            </w:tcBorders>
            <w:shd w:val="clear" w:color="auto" w:fill="auto"/>
            <w:vAlign w:val="center"/>
            <w:hideMark/>
          </w:tcPr>
          <w:p w14:paraId="0C80F908"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0,9</w:t>
            </w:r>
          </w:p>
        </w:tc>
        <w:tc>
          <w:tcPr>
            <w:tcW w:w="1275" w:type="pct"/>
            <w:tcBorders>
              <w:top w:val="nil"/>
              <w:left w:val="nil"/>
              <w:bottom w:val="single" w:sz="8" w:space="0" w:color="000000"/>
              <w:right w:val="single" w:sz="8" w:space="0" w:color="000000"/>
            </w:tcBorders>
            <w:shd w:val="clear" w:color="auto" w:fill="auto"/>
            <w:vAlign w:val="center"/>
            <w:hideMark/>
          </w:tcPr>
          <w:p w14:paraId="4ADE62A6"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0,45</w:t>
            </w:r>
          </w:p>
        </w:tc>
        <w:tc>
          <w:tcPr>
            <w:tcW w:w="1201" w:type="pct"/>
            <w:tcBorders>
              <w:top w:val="nil"/>
              <w:left w:val="nil"/>
              <w:bottom w:val="single" w:sz="8" w:space="0" w:color="000000"/>
              <w:right w:val="single" w:sz="8" w:space="0" w:color="000000"/>
            </w:tcBorders>
            <w:shd w:val="clear" w:color="auto" w:fill="auto"/>
            <w:vAlign w:val="center"/>
            <w:hideMark/>
          </w:tcPr>
          <w:p w14:paraId="507B63BA"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0,4</w:t>
            </w:r>
          </w:p>
        </w:tc>
      </w:tr>
      <w:tr w:rsidR="00360346" w:rsidRPr="005C2988" w14:paraId="70516FFC" w14:textId="77777777" w:rsidTr="003F6367">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2D99F82F"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Висота, м</w:t>
            </w:r>
          </w:p>
        </w:tc>
        <w:tc>
          <w:tcPr>
            <w:tcW w:w="707" w:type="pct"/>
            <w:tcBorders>
              <w:top w:val="nil"/>
              <w:left w:val="nil"/>
              <w:bottom w:val="single" w:sz="8" w:space="0" w:color="000000"/>
              <w:right w:val="single" w:sz="8" w:space="0" w:color="000000"/>
            </w:tcBorders>
            <w:shd w:val="clear" w:color="auto" w:fill="auto"/>
            <w:vAlign w:val="center"/>
            <w:hideMark/>
          </w:tcPr>
          <w:p w14:paraId="06D2F281"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0,725</w:t>
            </w:r>
          </w:p>
        </w:tc>
        <w:tc>
          <w:tcPr>
            <w:tcW w:w="1275" w:type="pct"/>
            <w:tcBorders>
              <w:top w:val="nil"/>
              <w:left w:val="nil"/>
              <w:bottom w:val="single" w:sz="8" w:space="0" w:color="000000"/>
              <w:right w:val="single" w:sz="8" w:space="0" w:color="000000"/>
            </w:tcBorders>
            <w:shd w:val="clear" w:color="auto" w:fill="auto"/>
            <w:vAlign w:val="center"/>
            <w:hideMark/>
          </w:tcPr>
          <w:p w14:paraId="65ADE0A7"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0,4</w:t>
            </w:r>
          </w:p>
        </w:tc>
        <w:tc>
          <w:tcPr>
            <w:tcW w:w="1201" w:type="pct"/>
            <w:tcBorders>
              <w:top w:val="nil"/>
              <w:left w:val="nil"/>
              <w:bottom w:val="single" w:sz="8" w:space="0" w:color="000000"/>
              <w:right w:val="single" w:sz="8" w:space="0" w:color="000000"/>
            </w:tcBorders>
            <w:shd w:val="clear" w:color="auto" w:fill="auto"/>
            <w:vAlign w:val="center"/>
            <w:hideMark/>
          </w:tcPr>
          <w:p w14:paraId="5A9063CC"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1,8</w:t>
            </w:r>
          </w:p>
        </w:tc>
      </w:tr>
      <w:tr w:rsidR="00360346" w:rsidRPr="005C2988" w14:paraId="3550E795" w14:textId="77777777" w:rsidTr="003F6367">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7F41FF71"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Займана площа, кв.м</w:t>
            </w:r>
          </w:p>
        </w:tc>
        <w:tc>
          <w:tcPr>
            <w:tcW w:w="707" w:type="pct"/>
            <w:tcBorders>
              <w:top w:val="nil"/>
              <w:left w:val="nil"/>
              <w:bottom w:val="single" w:sz="8" w:space="0" w:color="000000"/>
              <w:right w:val="single" w:sz="8" w:space="0" w:color="000000"/>
            </w:tcBorders>
            <w:shd w:val="clear" w:color="auto" w:fill="auto"/>
            <w:vAlign w:val="center"/>
            <w:hideMark/>
          </w:tcPr>
          <w:p w14:paraId="21F19DA5"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1,08</w:t>
            </w:r>
          </w:p>
        </w:tc>
        <w:tc>
          <w:tcPr>
            <w:tcW w:w="1275" w:type="pct"/>
            <w:tcBorders>
              <w:top w:val="nil"/>
              <w:left w:val="nil"/>
              <w:bottom w:val="single" w:sz="8" w:space="0" w:color="000000"/>
              <w:right w:val="single" w:sz="8" w:space="0" w:color="000000"/>
            </w:tcBorders>
            <w:shd w:val="clear" w:color="auto" w:fill="auto"/>
            <w:vAlign w:val="center"/>
            <w:hideMark/>
          </w:tcPr>
          <w:p w14:paraId="4D3985B4"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0,2025</w:t>
            </w:r>
          </w:p>
        </w:tc>
        <w:tc>
          <w:tcPr>
            <w:tcW w:w="1201" w:type="pct"/>
            <w:tcBorders>
              <w:top w:val="nil"/>
              <w:left w:val="nil"/>
              <w:bottom w:val="single" w:sz="8" w:space="0" w:color="000000"/>
              <w:right w:val="single" w:sz="8" w:space="0" w:color="000000"/>
            </w:tcBorders>
            <w:shd w:val="clear" w:color="auto" w:fill="auto"/>
            <w:vAlign w:val="center"/>
            <w:hideMark/>
          </w:tcPr>
          <w:p w14:paraId="32CB1E29"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0,24</w:t>
            </w:r>
          </w:p>
        </w:tc>
      </w:tr>
      <w:tr w:rsidR="00360346" w:rsidRPr="005C2988" w14:paraId="02761F64" w14:textId="77777777" w:rsidTr="003F6367">
        <w:trPr>
          <w:trHeight w:val="17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7BD10D0D"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Займаний обсяг, куб.м</w:t>
            </w:r>
          </w:p>
        </w:tc>
        <w:tc>
          <w:tcPr>
            <w:tcW w:w="707" w:type="pct"/>
            <w:tcBorders>
              <w:top w:val="nil"/>
              <w:left w:val="nil"/>
              <w:bottom w:val="single" w:sz="8" w:space="0" w:color="000000"/>
              <w:right w:val="single" w:sz="8" w:space="0" w:color="000000"/>
            </w:tcBorders>
            <w:shd w:val="clear" w:color="auto" w:fill="auto"/>
            <w:vAlign w:val="center"/>
            <w:hideMark/>
          </w:tcPr>
          <w:p w14:paraId="1DEEA855"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0,783</w:t>
            </w:r>
          </w:p>
        </w:tc>
        <w:tc>
          <w:tcPr>
            <w:tcW w:w="1275" w:type="pct"/>
            <w:tcBorders>
              <w:top w:val="nil"/>
              <w:left w:val="nil"/>
              <w:bottom w:val="single" w:sz="8" w:space="0" w:color="000000"/>
              <w:right w:val="single" w:sz="8" w:space="0" w:color="000000"/>
            </w:tcBorders>
            <w:shd w:val="clear" w:color="auto" w:fill="auto"/>
            <w:vAlign w:val="center"/>
            <w:hideMark/>
          </w:tcPr>
          <w:p w14:paraId="67BC7B0D"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0,081</w:t>
            </w:r>
          </w:p>
        </w:tc>
        <w:tc>
          <w:tcPr>
            <w:tcW w:w="1201" w:type="pct"/>
            <w:tcBorders>
              <w:top w:val="nil"/>
              <w:left w:val="nil"/>
              <w:bottom w:val="single" w:sz="8" w:space="0" w:color="000000"/>
              <w:right w:val="single" w:sz="8" w:space="0" w:color="000000"/>
            </w:tcBorders>
            <w:shd w:val="clear" w:color="auto" w:fill="auto"/>
            <w:vAlign w:val="center"/>
            <w:hideMark/>
          </w:tcPr>
          <w:p w14:paraId="44C98813" w14:textId="77777777" w:rsidR="00360346" w:rsidRPr="005C2988" w:rsidRDefault="00360346" w:rsidP="003F6367">
            <w:pPr>
              <w:spacing w:line="240" w:lineRule="auto"/>
              <w:ind w:firstLine="0"/>
              <w:rPr>
                <w:color w:val="000000"/>
                <w:szCs w:val="28"/>
                <w:lang w:eastAsia="uk-UA"/>
              </w:rPr>
            </w:pPr>
            <w:r w:rsidRPr="005C2988">
              <w:rPr>
                <w:color w:val="000000"/>
                <w:szCs w:val="28"/>
                <w:lang w:eastAsia="uk-UA"/>
              </w:rPr>
              <w:t>0,432</w:t>
            </w:r>
          </w:p>
        </w:tc>
      </w:tr>
    </w:tbl>
    <w:p w14:paraId="089EF4AE" w14:textId="77777777" w:rsidR="00360346" w:rsidRPr="00A83E67" w:rsidRDefault="00360346" w:rsidP="00360346">
      <w:pPr>
        <w:pStyle w:val="afff2"/>
      </w:pPr>
      <w:r w:rsidRPr="00A83E67">
        <w:t>Площа устаткування, яке розташоване на одному робочому місці (Sуст)</w:t>
      </w:r>
      <w:r>
        <w:t>.</w:t>
      </w:r>
    </w:p>
    <w:p w14:paraId="551D7747" w14:textId="77777777" w:rsidR="00360346" w:rsidRPr="00A83E67" w:rsidRDefault="00360346" w:rsidP="00360346">
      <w:pPr>
        <w:pStyle w:val="affd"/>
      </w:pPr>
      <w:r w:rsidRPr="00A83E67">
        <w:rPr>
          <w:rFonts w:eastAsia="Arial"/>
        </w:rPr>
        <w:lastRenderedPageBreak/>
        <w:t>Sуст = Sстола + Sкрісла + 0.5 × Sшафи = 1,08 + 0,2025 + 0,5 × 0,24 = 1,4025 кв.м.</w:t>
      </w:r>
    </w:p>
    <w:p w14:paraId="6675B4E0" w14:textId="77777777" w:rsidR="00360346" w:rsidRPr="00A83E67" w:rsidRDefault="00360346" w:rsidP="00360346">
      <w:pPr>
        <w:pStyle w:val="affd"/>
      </w:pPr>
      <w:r w:rsidRPr="00A83E67">
        <w:rPr>
          <w:rFonts w:eastAsia="Arial"/>
        </w:rPr>
        <w:t>Обсяг устаткування, яке розташоване на одному робочому місці (Vуст):</w:t>
      </w:r>
    </w:p>
    <w:p w14:paraId="4CA8DAFA" w14:textId="77777777" w:rsidR="00360346" w:rsidRPr="00A83E67" w:rsidRDefault="00360346" w:rsidP="00360346">
      <w:pPr>
        <w:pStyle w:val="affd"/>
      </w:pPr>
      <w:r w:rsidRPr="00A83E67">
        <w:rPr>
          <w:rFonts w:eastAsia="Arial"/>
        </w:rPr>
        <w:t>Vуст = Vстола + Vкрісла + 0.5 × Vшафи = 0,783 + 0,081 + 0,5 × 0,432 = 1,08 куб.м.</w:t>
      </w:r>
    </w:p>
    <w:p w14:paraId="04E58E5A" w14:textId="77777777" w:rsidR="00360346" w:rsidRPr="00A83E67" w:rsidRDefault="00360346" w:rsidP="00360346">
      <w:pPr>
        <w:pStyle w:val="affd"/>
      </w:pPr>
      <w:r w:rsidRPr="00A83E67">
        <w:rPr>
          <w:rFonts w:eastAsia="Arial"/>
        </w:rPr>
        <w:t>2. Розрахунок площі Sпр і обсягу Vпр приміщення:</w:t>
      </w:r>
    </w:p>
    <w:p w14:paraId="7592CAE3" w14:textId="77777777" w:rsidR="00360346" w:rsidRPr="00A83E67" w:rsidRDefault="00360346" w:rsidP="00360346">
      <w:pPr>
        <w:pStyle w:val="affd"/>
      </w:pPr>
      <w:r w:rsidRPr="00A83E67">
        <w:rPr>
          <w:rFonts w:eastAsia="Arial"/>
        </w:rPr>
        <w:t>Sпр = a × b = 11,6 × 5,5 = 63,8 кв.м.</w:t>
      </w:r>
    </w:p>
    <w:p w14:paraId="1B7E6F83" w14:textId="77777777" w:rsidR="00360346" w:rsidRPr="00A83E67" w:rsidRDefault="00360346" w:rsidP="00360346">
      <w:pPr>
        <w:pStyle w:val="affd"/>
      </w:pPr>
      <w:r w:rsidRPr="00A83E67">
        <w:rPr>
          <w:rFonts w:eastAsia="Arial"/>
        </w:rPr>
        <w:t>Vпр = a × b × h = 11,6 × 5,5 × 4,4 = 280,72 куб.м.</w:t>
      </w:r>
    </w:p>
    <w:p w14:paraId="5C88B09B" w14:textId="1CE71D4A" w:rsidR="00360346" w:rsidRPr="00A83E67" w:rsidRDefault="00360346" w:rsidP="00360346">
      <w:pPr>
        <w:pStyle w:val="affd"/>
      </w:pPr>
      <w:r w:rsidRPr="00A83E67">
        <w:rPr>
          <w:rFonts w:eastAsia="Arial"/>
        </w:rPr>
        <w:t>3. Визначення максимально можливої кількості комп</w:t>
      </w:r>
      <w:r w:rsidR="002E0933">
        <w:rPr>
          <w:rFonts w:eastAsia="Arial"/>
        </w:rPr>
        <w:t>’</w:t>
      </w:r>
      <w:r w:rsidRPr="00A83E67">
        <w:rPr>
          <w:rFonts w:eastAsia="Arial"/>
        </w:rPr>
        <w:t>ютеризованих робочих місць (Nр.м.).</w:t>
      </w:r>
    </w:p>
    <w:p w14:paraId="02EC171C" w14:textId="77777777" w:rsidR="00360346" w:rsidRPr="00A83E67" w:rsidRDefault="00360346" w:rsidP="00360346">
      <w:pPr>
        <w:pStyle w:val="affd"/>
      </w:pPr>
      <w:r w:rsidRPr="00A83E67">
        <w:rPr>
          <w:rFonts w:eastAsia="Arial"/>
        </w:rPr>
        <w:t>По вільній площі (не менше 6 кв.м на людину):</w:t>
      </w:r>
    </w:p>
    <w:p w14:paraId="363F36C2" w14:textId="77777777" w:rsidR="00360346" w:rsidRPr="00A83E67" w:rsidRDefault="00360346" w:rsidP="00360346">
      <w:pPr>
        <w:pStyle w:val="affd"/>
      </w:pPr>
      <w:r w:rsidRPr="00A83E67">
        <w:rPr>
          <w:rFonts w:eastAsia="Arial"/>
        </w:rPr>
        <w:t>Nр.м. по S = Sпр / (Sуст</w:t>
      </w:r>
      <w:r w:rsidRPr="00A83E67">
        <w:rPr>
          <w:rFonts w:eastAsia="Arial Unicode MS"/>
        </w:rPr>
        <w:t xml:space="preserve"> + 6) = 63,8 / (1,4025 + 6) = 63,8 / 7,4025 ≈ 8,61 (робочих місць).</w:t>
      </w:r>
    </w:p>
    <w:p w14:paraId="3224830D" w14:textId="77777777" w:rsidR="00360346" w:rsidRPr="00A83E67" w:rsidRDefault="00360346" w:rsidP="00360346">
      <w:pPr>
        <w:pStyle w:val="affd"/>
      </w:pPr>
      <w:r w:rsidRPr="00A83E67">
        <w:rPr>
          <w:rFonts w:eastAsia="Arial"/>
        </w:rPr>
        <w:t>За обсягом (не менше 20 куб.м на людину):</w:t>
      </w:r>
    </w:p>
    <w:p w14:paraId="3DC45AA5" w14:textId="77777777" w:rsidR="00360346" w:rsidRPr="00A83E67" w:rsidRDefault="00360346" w:rsidP="00360346">
      <w:pPr>
        <w:pStyle w:val="affd"/>
      </w:pPr>
      <w:r w:rsidRPr="00A83E67">
        <w:rPr>
          <w:rFonts w:eastAsia="Arial"/>
        </w:rPr>
        <w:t>Nр.м. по V = Vпр / (Vуст</w:t>
      </w:r>
      <w:r w:rsidRPr="00A83E67">
        <w:rPr>
          <w:rFonts w:eastAsia="Arial Unicode MS"/>
        </w:rPr>
        <w:t xml:space="preserve"> + 20) = 280,72 / (1,08 + 20) = 280,72 / 21,08 ≈ 13,31 (робочих місць).</w:t>
      </w:r>
    </w:p>
    <w:p w14:paraId="30D64C60" w14:textId="700CBCEB" w:rsidR="00360346" w:rsidRPr="00A83E67" w:rsidRDefault="00360346" w:rsidP="00360346">
      <w:pPr>
        <w:pStyle w:val="affd"/>
      </w:pPr>
      <w:r w:rsidRPr="00A83E67">
        <w:rPr>
          <w:rFonts w:eastAsia="Arial"/>
        </w:rPr>
        <w:t>Приймаємо мінімальне значення, округляючи його до меншого цілого числа. Таким чином, у даному приміщенні можна обладнати 8 комп</w:t>
      </w:r>
      <w:r w:rsidR="002E0933">
        <w:rPr>
          <w:rFonts w:eastAsia="Arial"/>
        </w:rPr>
        <w:t>’</w:t>
      </w:r>
      <w:r w:rsidRPr="00A83E67">
        <w:rPr>
          <w:rFonts w:eastAsia="Arial"/>
        </w:rPr>
        <w:t>ютеризованих робочих місць.</w:t>
      </w:r>
    </w:p>
    <w:p w14:paraId="283CCFF3" w14:textId="77777777" w:rsidR="00360346" w:rsidRPr="00A83E67" w:rsidRDefault="00360346" w:rsidP="00360346">
      <w:pPr>
        <w:pStyle w:val="affd"/>
      </w:pPr>
      <w:r w:rsidRPr="00A83E67">
        <w:rPr>
          <w:rFonts w:eastAsia="Arial"/>
        </w:rPr>
        <w:t>4. Розрахунок кількості вогнегасників:</w:t>
      </w:r>
    </w:p>
    <w:p w14:paraId="40026549" w14:textId="13ACC1C3" w:rsidR="00360346" w:rsidRPr="00A83E67" w:rsidRDefault="00360346" w:rsidP="00360346">
      <w:pPr>
        <w:pStyle w:val="affd"/>
      </w:pPr>
      <w:r w:rsidRPr="00A83E67">
        <w:rPr>
          <w:rFonts w:eastAsia="Arial"/>
        </w:rPr>
        <w:t>Відповідно до Правил експлуатації та типових норм належності вогнегасників (затверджених наказом МВС України №25) [10], Примітка 6 зазначає Приміщення, у яких розміщені електронно-обчислювальні машини (ЕОМ), слід оснащувати переносними газовими вогнегасниками з розрахунку один вогнегасник ВВК-1,4 на три ЕОМ, але не менше ніж один вогнегасник зазначеного типу на приміщення.</w:t>
      </w:r>
    </w:p>
    <w:p w14:paraId="36F46A5A" w14:textId="77777777" w:rsidR="00360346" w:rsidRPr="00332746" w:rsidRDefault="00360346" w:rsidP="00360346">
      <w:pPr>
        <w:pStyle w:val="affd"/>
        <w:rPr>
          <w:rFonts w:eastAsia="Arial"/>
          <w:lang w:val="uk-UA"/>
        </w:rPr>
      </w:pPr>
      <w:r w:rsidRPr="00A83E67">
        <w:rPr>
          <w:rFonts w:eastAsia="Arial"/>
        </w:rPr>
        <w:t>Оскільки у приміщенні встановлено 8 робочих місць (8 ПЕОМ) Кількість газових вогнегасників = 8 / 3 = 2,66. Округлюємо в більшу сторону.</w:t>
      </w:r>
      <w:r w:rsidRPr="00A83E67">
        <w:t xml:space="preserve"> </w:t>
      </w:r>
      <w:r w:rsidRPr="00A83E67">
        <w:rPr>
          <w:rFonts w:eastAsia="Arial"/>
        </w:rPr>
        <w:t xml:space="preserve">Отже, для даного приміщення необхідно передбачити 3 переносних газових </w:t>
      </w:r>
      <w:r w:rsidRPr="00A83E67">
        <w:rPr>
          <w:rFonts w:eastAsia="Arial"/>
        </w:rPr>
        <w:lastRenderedPageBreak/>
        <w:t>(вуглекислотних) вогнегасники типу ВВК-1,4 (або більшої ємності, наприклад ВВК-3,5, для забезпечення підвищеного рівня безпеки).</w:t>
      </w:r>
    </w:p>
    <w:p w14:paraId="59A0C773" w14:textId="77777777" w:rsidR="00360346" w:rsidRDefault="00360346" w:rsidP="00360346">
      <w:pPr>
        <w:pStyle w:val="afff3"/>
        <w:keepNext/>
      </w:pPr>
      <w:r w:rsidRPr="005C2988">
        <w:drawing>
          <wp:inline distT="0" distB="0" distL="0" distR="0" wp14:anchorId="480E5DD4" wp14:editId="5EC629EE">
            <wp:extent cx="5963920" cy="3581147"/>
            <wp:effectExtent l="0" t="0" r="0" b="0"/>
            <wp:docPr id="506" name="Рисунок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290" t="5262" r="1790"/>
                    <a:stretch/>
                  </pic:blipFill>
                  <pic:spPr bwMode="auto">
                    <a:xfrm>
                      <a:off x="0" y="0"/>
                      <a:ext cx="5963920" cy="3581147"/>
                    </a:xfrm>
                    <a:prstGeom prst="rect">
                      <a:avLst/>
                    </a:prstGeom>
                    <a:ln>
                      <a:noFill/>
                    </a:ln>
                    <a:extLst>
                      <a:ext uri="{53640926-AAD7-44D8-BBD7-CCE9431645EC}">
                        <a14:shadowObscured xmlns:a14="http://schemas.microsoft.com/office/drawing/2010/main"/>
                      </a:ext>
                    </a:extLst>
                  </pic:spPr>
                </pic:pic>
              </a:graphicData>
            </a:graphic>
          </wp:inline>
        </w:drawing>
      </w:r>
    </w:p>
    <w:p w14:paraId="08106EEE" w14:textId="3B16E6BB" w:rsidR="00360346" w:rsidRDefault="00360346" w:rsidP="00360346">
      <w:pPr>
        <w:pStyle w:val="afff3"/>
      </w:pPr>
      <w:r>
        <w:t xml:space="preserve">Рисунок </w:t>
      </w:r>
      <w:r>
        <w:fldChar w:fldCharType="begin"/>
      </w:r>
      <w:r>
        <w:instrText xml:space="preserve"> STYLEREF 1 \s </w:instrText>
      </w:r>
      <w:r>
        <w:fldChar w:fldCharType="separate"/>
      </w:r>
      <w:r w:rsidR="00414A18">
        <w:t>4</w:t>
      </w:r>
      <w:r>
        <w:fldChar w:fldCharType="end"/>
      </w:r>
      <w:r>
        <w:t>.</w:t>
      </w:r>
      <w:r>
        <w:fldChar w:fldCharType="begin"/>
      </w:r>
      <w:r>
        <w:instrText xml:space="preserve"> SEQ Рисунок \* ARABIC \s 1 </w:instrText>
      </w:r>
      <w:r>
        <w:fldChar w:fldCharType="separate"/>
      </w:r>
      <w:r w:rsidR="00414A18">
        <w:t>1</w:t>
      </w:r>
      <w:r>
        <w:fldChar w:fldCharType="end"/>
      </w:r>
      <w:r>
        <w:t xml:space="preserve"> </w:t>
      </w:r>
      <w:r w:rsidRPr="005C2988">
        <w:rPr>
          <w:color w:val="000000"/>
          <w:lang w:val="uk-UA"/>
        </w:rPr>
        <w:t>Схема розміщення комп</w:t>
      </w:r>
      <w:r w:rsidR="002E0933">
        <w:rPr>
          <w:color w:val="000000"/>
          <w:lang w:val="uk-UA"/>
        </w:rPr>
        <w:t>’</w:t>
      </w:r>
      <w:r w:rsidRPr="005C2988">
        <w:rPr>
          <w:color w:val="000000"/>
          <w:lang w:val="uk-UA"/>
        </w:rPr>
        <w:t>ютеризованих робочих місць</w:t>
      </w:r>
    </w:p>
    <w:p w14:paraId="3470100C" w14:textId="1E569B03" w:rsidR="00360346" w:rsidRPr="00A1068B" w:rsidRDefault="00360346" w:rsidP="00A1068B">
      <w:pPr>
        <w:pStyle w:val="affd"/>
        <w:rPr>
          <w:rFonts w:eastAsia="Arial"/>
          <w:lang w:val="uk-UA"/>
        </w:rPr>
      </w:pPr>
      <w:r w:rsidRPr="00A83E67">
        <w:rPr>
          <w:rFonts w:eastAsia="Arial"/>
        </w:rPr>
        <w:t>Вогнегасники розміщуються біля виходу з приміщення та рівномірно вздовж шляхів проходу на висоті не більше 1,5 м від підлоги.</w:t>
      </w:r>
    </w:p>
    <w:p w14:paraId="4A24656A" w14:textId="77777777" w:rsidR="00360346" w:rsidRPr="005C2988" w:rsidRDefault="00360346" w:rsidP="00360346">
      <w:pPr>
        <w:pStyle w:val="2"/>
        <w:rPr>
          <w:i/>
          <w:iCs/>
        </w:rPr>
      </w:pPr>
      <w:bookmarkStart w:id="166" w:name="_Toc229704507"/>
      <w:bookmarkStart w:id="167" w:name="_Toc231940476"/>
      <w:r w:rsidRPr="005C2988">
        <w:t>Інструкція з охорони праці при роботі з ПЕОМ та відео-дисплейними терміналами</w:t>
      </w:r>
      <w:bookmarkEnd w:id="166"/>
      <w:bookmarkEnd w:id="167"/>
    </w:p>
    <w:p w14:paraId="7153712A" w14:textId="77777777" w:rsidR="00360346" w:rsidRPr="00571C23" w:rsidRDefault="00360346" w:rsidP="00360346">
      <w:pPr>
        <w:pStyle w:val="a"/>
        <w:keepNext/>
        <w:keepLines/>
        <w:numPr>
          <w:ilvl w:val="1"/>
          <w:numId w:val="2"/>
        </w:numPr>
        <w:tabs>
          <w:tab w:val="clear" w:pos="1134"/>
        </w:tabs>
        <w:contextualSpacing w:val="0"/>
        <w:jc w:val="center"/>
        <w:outlineLvl w:val="2"/>
        <w:rPr>
          <w:rFonts w:eastAsia="Arial" w:cstheme="majorBidi"/>
          <w:b/>
          <w:noProof/>
          <w:vanish/>
          <w:szCs w:val="24"/>
        </w:rPr>
      </w:pPr>
      <w:bookmarkStart w:id="168" w:name="_Toc229701940"/>
      <w:bookmarkStart w:id="169" w:name="_Toc229704508"/>
      <w:bookmarkStart w:id="170" w:name="_Toc230935953"/>
      <w:bookmarkStart w:id="171" w:name="_Toc230936017"/>
      <w:bookmarkStart w:id="172" w:name="_Toc230936276"/>
      <w:bookmarkStart w:id="173" w:name="_Toc230936568"/>
      <w:bookmarkStart w:id="174" w:name="_Toc230936755"/>
      <w:bookmarkStart w:id="175" w:name="_Toc231562391"/>
      <w:bookmarkStart w:id="176" w:name="_Toc231940477"/>
      <w:bookmarkEnd w:id="168"/>
      <w:bookmarkEnd w:id="169"/>
      <w:bookmarkEnd w:id="170"/>
      <w:bookmarkEnd w:id="171"/>
      <w:bookmarkEnd w:id="172"/>
      <w:bookmarkEnd w:id="173"/>
      <w:bookmarkEnd w:id="174"/>
      <w:bookmarkEnd w:id="175"/>
      <w:bookmarkEnd w:id="176"/>
    </w:p>
    <w:p w14:paraId="29295A69" w14:textId="77777777" w:rsidR="00360346" w:rsidRPr="00571C23" w:rsidRDefault="00360346" w:rsidP="00360346">
      <w:pPr>
        <w:pStyle w:val="a"/>
        <w:keepNext/>
        <w:keepLines/>
        <w:numPr>
          <w:ilvl w:val="1"/>
          <w:numId w:val="2"/>
        </w:numPr>
        <w:tabs>
          <w:tab w:val="clear" w:pos="1134"/>
        </w:tabs>
        <w:contextualSpacing w:val="0"/>
        <w:jc w:val="center"/>
        <w:outlineLvl w:val="2"/>
        <w:rPr>
          <w:rFonts w:eastAsia="Arial" w:cstheme="majorBidi"/>
          <w:b/>
          <w:noProof/>
          <w:vanish/>
          <w:szCs w:val="24"/>
        </w:rPr>
      </w:pPr>
      <w:bookmarkStart w:id="177" w:name="_Toc229701941"/>
      <w:bookmarkStart w:id="178" w:name="_Toc229704509"/>
      <w:bookmarkStart w:id="179" w:name="_Toc230935954"/>
      <w:bookmarkStart w:id="180" w:name="_Toc230936018"/>
      <w:bookmarkStart w:id="181" w:name="_Toc230936277"/>
      <w:bookmarkStart w:id="182" w:name="_Toc230936569"/>
      <w:bookmarkStart w:id="183" w:name="_Toc230936756"/>
      <w:bookmarkStart w:id="184" w:name="_Toc231562392"/>
      <w:bookmarkStart w:id="185" w:name="_Toc231940478"/>
      <w:bookmarkEnd w:id="177"/>
      <w:bookmarkEnd w:id="178"/>
      <w:bookmarkEnd w:id="179"/>
      <w:bookmarkEnd w:id="180"/>
      <w:bookmarkEnd w:id="181"/>
      <w:bookmarkEnd w:id="182"/>
      <w:bookmarkEnd w:id="183"/>
      <w:bookmarkEnd w:id="184"/>
      <w:bookmarkEnd w:id="185"/>
    </w:p>
    <w:p w14:paraId="327E3541" w14:textId="77777777" w:rsidR="00360346" w:rsidRPr="005C2988" w:rsidRDefault="00360346" w:rsidP="00360346">
      <w:pPr>
        <w:pStyle w:val="3"/>
        <w:numPr>
          <w:ilvl w:val="2"/>
          <w:numId w:val="2"/>
        </w:numPr>
        <w:ind w:left="0" w:firstLine="0"/>
      </w:pPr>
      <w:bookmarkStart w:id="186" w:name="_Toc229704510"/>
      <w:bookmarkStart w:id="187" w:name="_Toc231940479"/>
      <w:r w:rsidRPr="005C2988">
        <w:rPr>
          <w:rFonts w:eastAsia="Arial"/>
        </w:rPr>
        <w:t>Загальні положення</w:t>
      </w:r>
      <w:bookmarkEnd w:id="186"/>
      <w:bookmarkEnd w:id="187"/>
    </w:p>
    <w:p w14:paraId="2ECDC08D" w14:textId="583B443F" w:rsidR="00360346" w:rsidRPr="00BA5635" w:rsidRDefault="00360346" w:rsidP="00360346">
      <w:pPr>
        <w:pStyle w:val="affd"/>
        <w:rPr>
          <w:lang w:val="uk-UA"/>
        </w:rPr>
      </w:pPr>
      <w:r w:rsidRPr="005C2988">
        <w:t>Ця інструкція є нормативним документом, що містить обов</w:t>
      </w:r>
      <w:r w:rsidR="002E0933">
        <w:t>’</w:t>
      </w:r>
      <w:r w:rsidRPr="005C2988">
        <w:t>язкові для дотримання працівниками вимоги з охорони праці під час роботи з персональними електронно-обчислювальними машинами та відеодисплейними терміналами у Центрі інформаційних технологій.</w:t>
      </w:r>
      <w:r>
        <w:rPr>
          <w:lang w:val="uk-UA"/>
        </w:rPr>
        <w:t xml:space="preserve"> </w:t>
      </w:r>
      <w:r w:rsidRPr="00BA5635">
        <w:rPr>
          <w:lang w:val="uk-UA"/>
        </w:rPr>
        <w:t>Виконання вимог цієї інструкції спрямоване на забезпечення безпечних умов праці, збереження здоров</w:t>
      </w:r>
      <w:r w:rsidR="002E0933">
        <w:rPr>
          <w:lang w:val="uk-UA"/>
        </w:rPr>
        <w:t>’</w:t>
      </w:r>
      <w:r w:rsidRPr="00BA5635">
        <w:rPr>
          <w:lang w:val="uk-UA"/>
        </w:rPr>
        <w:t>я працівників та запобігання виникненню виробничих травм і професійних захворювань.</w:t>
      </w:r>
    </w:p>
    <w:p w14:paraId="2660B512" w14:textId="5907D10D" w:rsidR="00360346" w:rsidRPr="002A259A" w:rsidRDefault="00427D6F" w:rsidP="00360346">
      <w:pPr>
        <w:pStyle w:val="affd"/>
        <w:rPr>
          <w:lang w:val="uk-UA"/>
        </w:rPr>
      </w:pPr>
      <w:r>
        <w:br w:type="column"/>
      </w:r>
      <w:r w:rsidR="00360346" w:rsidRPr="005C2988">
        <w:lastRenderedPageBreak/>
        <w:t>До самостійної роботи з ПЕОМ допускаються особи, які пройшли медичний огляд, вступний інструктаж з охорони праці, інструктаж на робочому місці, інструктаж з пожежної безпеки та мають I кваліфікаційну групу з електробезпеки.</w:t>
      </w:r>
    </w:p>
    <w:p w14:paraId="670F30D4" w14:textId="04955BC6" w:rsidR="00360346" w:rsidRPr="005B2D25" w:rsidRDefault="00360346" w:rsidP="00360346">
      <w:pPr>
        <w:pStyle w:val="affd"/>
      </w:pPr>
      <w:r w:rsidRPr="005B2D25">
        <w:t>При роботі за комп</w:t>
      </w:r>
      <w:r w:rsidR="002E0933">
        <w:t>’</w:t>
      </w:r>
      <w:r w:rsidRPr="005B2D25">
        <w:t>ютером на працівника можуть діяти наступні небезпечні та шкідливі виробничі фактори:</w:t>
      </w:r>
    </w:p>
    <w:p w14:paraId="4CD1252F" w14:textId="77777777" w:rsidR="00360346" w:rsidRPr="00A1068B" w:rsidRDefault="00360346" w:rsidP="00A1068B">
      <w:pPr>
        <w:pStyle w:val="a"/>
      </w:pPr>
      <w:r w:rsidRPr="00A1068B">
        <w:t>Підвищений рівень електромагнітних випромінювань;</w:t>
      </w:r>
    </w:p>
    <w:p w14:paraId="0E8C52B2" w14:textId="77777777" w:rsidR="00360346" w:rsidRPr="00A1068B" w:rsidRDefault="00360346" w:rsidP="00A1068B">
      <w:pPr>
        <w:pStyle w:val="a"/>
      </w:pPr>
      <w:r w:rsidRPr="00A1068B">
        <w:t>Підвищений рівень статичної електрики;</w:t>
      </w:r>
    </w:p>
    <w:p w14:paraId="384D293E" w14:textId="77777777" w:rsidR="00360346" w:rsidRPr="00A1068B" w:rsidRDefault="00360346" w:rsidP="00A1068B">
      <w:pPr>
        <w:pStyle w:val="a"/>
      </w:pPr>
      <w:r w:rsidRPr="00A1068B">
        <w:t>Ураження електричним струмом;</w:t>
      </w:r>
    </w:p>
    <w:p w14:paraId="0333FA4E" w14:textId="77777777" w:rsidR="00360346" w:rsidRPr="00A1068B" w:rsidRDefault="00360346" w:rsidP="00A1068B">
      <w:pPr>
        <w:pStyle w:val="a"/>
      </w:pPr>
      <w:r w:rsidRPr="00A1068B">
        <w:t>Напруження зорового аналізатора;</w:t>
      </w:r>
    </w:p>
    <w:p w14:paraId="7C164073" w14:textId="049E6E03" w:rsidR="00360346" w:rsidRPr="00A1068B" w:rsidRDefault="00360346" w:rsidP="00A1068B">
      <w:pPr>
        <w:pStyle w:val="a"/>
      </w:pPr>
      <w:r w:rsidRPr="00A1068B">
        <w:t>Фізичне перенапруження (статичні навантаження на м</w:t>
      </w:r>
      <w:r w:rsidR="002E0933">
        <w:t>’</w:t>
      </w:r>
      <w:r w:rsidRPr="00A1068B">
        <w:t>язи шиї, плечового пояса, спини, рук);</w:t>
      </w:r>
    </w:p>
    <w:p w14:paraId="7CB36BDE" w14:textId="77777777" w:rsidR="00360346" w:rsidRPr="00A1068B" w:rsidRDefault="00360346" w:rsidP="00A1068B">
      <w:pPr>
        <w:pStyle w:val="a"/>
      </w:pPr>
      <w:r w:rsidRPr="00A1068B">
        <w:t>Емоційні перенапруження та монотонність праці;</w:t>
      </w:r>
    </w:p>
    <w:p w14:paraId="0A3E30BE" w14:textId="0AAC496C" w:rsidR="00360346" w:rsidRPr="00A1068B" w:rsidRDefault="00360346" w:rsidP="00A1068B">
      <w:pPr>
        <w:pStyle w:val="a"/>
      </w:pPr>
      <w:r w:rsidRPr="00A1068B">
        <w:t>Працівник зобов</w:t>
      </w:r>
      <w:r w:rsidR="002E0933">
        <w:t>’</w:t>
      </w:r>
      <w:r w:rsidRPr="00A1068B">
        <w:t>язаний дотримуватись правил внутрішнього трудового розпорядку, режиму праці та відпочинку. Палити в робочих приміщеннях суворо заборонено;</w:t>
      </w:r>
    </w:p>
    <w:p w14:paraId="0EE09DB4" w14:textId="4953B7AB" w:rsidR="00360346" w:rsidRPr="00A1068B" w:rsidRDefault="00360346" w:rsidP="00A1068B">
      <w:pPr>
        <w:pStyle w:val="a"/>
      </w:pPr>
      <w:r w:rsidRPr="00A1068B">
        <w:t>Про кожний нещасний випадок, аварійну ситуацію або раптове погіршення стану здоров</w:t>
      </w:r>
      <w:r w:rsidR="002E0933">
        <w:t>’</w:t>
      </w:r>
      <w:r w:rsidRPr="00A1068B">
        <w:t>я працівник повинен негайно повідомити безпосереднього керівника.</w:t>
      </w:r>
    </w:p>
    <w:p w14:paraId="7FA08B9F" w14:textId="7156EFCF" w:rsidR="00360346" w:rsidRPr="00AB7471" w:rsidRDefault="00360346" w:rsidP="00A1068B">
      <w:pPr>
        <w:pStyle w:val="affd"/>
        <w:rPr>
          <w:lang w:val="uk-UA"/>
        </w:rPr>
      </w:pPr>
      <w:r w:rsidRPr="00AB7471">
        <w:t>Дотримання загальних положень інструкції сприяє створенню безпечних умов праці та мінімізації ризику виникнення виробничих травм і професійних захворювань.</w:t>
      </w:r>
    </w:p>
    <w:p w14:paraId="4D194D58" w14:textId="77777777" w:rsidR="00360346" w:rsidRDefault="00360346" w:rsidP="00360346">
      <w:pPr>
        <w:pStyle w:val="3"/>
        <w:numPr>
          <w:ilvl w:val="2"/>
          <w:numId w:val="2"/>
        </w:numPr>
        <w:ind w:left="0" w:firstLine="0"/>
        <w:rPr>
          <w:rStyle w:val="affe"/>
          <w:rFonts w:eastAsia="Arial"/>
        </w:rPr>
      </w:pPr>
      <w:bookmarkStart w:id="188" w:name="_Toc229704511"/>
      <w:bookmarkStart w:id="189" w:name="_Toc231940480"/>
      <w:r w:rsidRPr="005B2D25">
        <w:rPr>
          <w:rStyle w:val="affe"/>
          <w:rFonts w:eastAsia="Arial"/>
        </w:rPr>
        <w:t>Вимоги безпеки перед початком роботи</w:t>
      </w:r>
      <w:bookmarkEnd w:id="188"/>
      <w:bookmarkEnd w:id="189"/>
    </w:p>
    <w:p w14:paraId="5EB9091A" w14:textId="77777777" w:rsidR="00360346" w:rsidRDefault="00360346" w:rsidP="00360346">
      <w:pPr>
        <w:pStyle w:val="affd"/>
        <w:rPr>
          <w:lang w:val="uk-UA"/>
        </w:rPr>
      </w:pPr>
      <w:r w:rsidRPr="00615FD6">
        <w:t xml:space="preserve">Перед початком роботи працівник повинен виконати комплекс підготовчих дій, спрямованих на забезпечення безпечних умов праці. Це включає перевірку стану робочого місця, правильне налаштування обладнання та усунення потенційних небезпек. </w:t>
      </w:r>
    </w:p>
    <w:p w14:paraId="7B9F0601" w14:textId="77777777" w:rsidR="00360346" w:rsidRPr="00F864F0" w:rsidRDefault="00360346" w:rsidP="00360346">
      <w:pPr>
        <w:pStyle w:val="affd"/>
      </w:pPr>
      <w:r w:rsidRPr="00615FD6">
        <w:t xml:space="preserve">Особлива увага приділяється ергономіці робочого місця та правильному розташуванню монітора й крісла. Також здійснюється візуальна перевірка справності електрообладнання та кабелів живлення. Лише після </w:t>
      </w:r>
      <w:r w:rsidRPr="00615FD6">
        <w:lastRenderedPageBreak/>
        <w:t>виконання всіх підготовчих заходів дозволяється вмикання обладнання</w:t>
      </w:r>
      <w:r>
        <w:rPr>
          <w:lang w:val="uk-UA"/>
        </w:rPr>
        <w:t xml:space="preserve"> та розпочинати роботу</w:t>
      </w:r>
      <w:r w:rsidRPr="00615FD6">
        <w:t>.</w:t>
      </w:r>
    </w:p>
    <w:p w14:paraId="1EB65338" w14:textId="77777777" w:rsidR="00360346" w:rsidRPr="00A1068B" w:rsidRDefault="00360346" w:rsidP="00A1068B">
      <w:pPr>
        <w:pStyle w:val="a"/>
      </w:pPr>
      <w:r w:rsidRPr="00A1068B">
        <w:t>Оглянути робоче місце, прибрати зайві предмети, які можуть заважати роботі або спричинити падіння;</w:t>
      </w:r>
    </w:p>
    <w:p w14:paraId="53A352C0" w14:textId="77777777" w:rsidR="00360346" w:rsidRPr="00A1068B" w:rsidRDefault="00360346" w:rsidP="00A1068B">
      <w:pPr>
        <w:pStyle w:val="a"/>
      </w:pPr>
      <w:r w:rsidRPr="00A1068B">
        <w:t>Налаштувати робоче крісло по висоті сидіння, куту нахилу спинки та відстані до столу відповідно до індивідуальних антропометричних даних;</w:t>
      </w:r>
    </w:p>
    <w:p w14:paraId="3BAA6D90" w14:textId="77777777" w:rsidR="00360346" w:rsidRPr="00A1068B" w:rsidRDefault="00360346" w:rsidP="00A1068B">
      <w:pPr>
        <w:pStyle w:val="a"/>
      </w:pPr>
      <w:r w:rsidRPr="00A1068B">
        <w:t>Перевірити правильність розташування монітора. Екран повинен знаходитися на відстані 600-700 мм від очей, але не ближче 500 мм. Верхній край екрану повинен бути на рівні очей або трохи нижче;</w:t>
      </w:r>
    </w:p>
    <w:p w14:paraId="1439F0AD" w14:textId="77777777" w:rsidR="00360346" w:rsidRPr="00A1068B" w:rsidRDefault="00360346" w:rsidP="00A1068B">
      <w:pPr>
        <w:pStyle w:val="a"/>
      </w:pPr>
      <w:r w:rsidRPr="00A1068B">
        <w:t>Шляхом візуального огляду перевірити відсутність механічних пошкоджень ізоляції силових кабелів живлення, корпусів системного блоку, монітора та надійність їх підключення до електромережі;</w:t>
      </w:r>
    </w:p>
    <w:p w14:paraId="0DD2DBA4" w14:textId="77777777" w:rsidR="00360346" w:rsidRPr="00A1068B" w:rsidRDefault="00360346" w:rsidP="00A1068B">
      <w:pPr>
        <w:pStyle w:val="a"/>
      </w:pPr>
      <w:r w:rsidRPr="00A1068B">
        <w:t>Переконатися у відсутності відблисків на екрані монітора; за необхідності відрегулювати кут нахилу екрану, освітленість робочого місця або закрити вікна сонцезахисними жалюзі;</w:t>
      </w:r>
    </w:p>
    <w:p w14:paraId="6D40DE4B" w14:textId="77777777" w:rsidR="00360346" w:rsidRPr="00A1068B" w:rsidRDefault="00360346" w:rsidP="00A1068B">
      <w:pPr>
        <w:pStyle w:val="a"/>
      </w:pPr>
      <w:r w:rsidRPr="00A1068B">
        <w:t>Включити електроживлення ПЕОМ у послідовності, встановленій інструкцією з експлуатації обладнання.</w:t>
      </w:r>
    </w:p>
    <w:p w14:paraId="587873D6" w14:textId="56C6E60D" w:rsidR="00360346" w:rsidRPr="00201DC1" w:rsidRDefault="00360346" w:rsidP="00A1068B">
      <w:pPr>
        <w:pStyle w:val="affd"/>
        <w:rPr>
          <w:lang w:val="uk-UA"/>
        </w:rPr>
      </w:pPr>
      <w:r w:rsidRPr="00201DC1">
        <w:t>Дотримання вимог перед початком роботи дозволяє своєчасно виявити можливі несправності та запобігти аварійним ситуаціям. Правильна організація робочого місця забезпечує комфортні умови праці та знижує фізичне навантаження. Виконання цих вимог є важливим етапом загальної системи охорони праці.</w:t>
      </w:r>
    </w:p>
    <w:p w14:paraId="2000D041" w14:textId="77777777" w:rsidR="00360346" w:rsidRDefault="00360346" w:rsidP="00360346">
      <w:pPr>
        <w:pStyle w:val="3"/>
        <w:numPr>
          <w:ilvl w:val="2"/>
          <w:numId w:val="2"/>
        </w:numPr>
        <w:ind w:left="0" w:firstLine="0"/>
        <w:rPr>
          <w:rFonts w:eastAsia="Arial"/>
        </w:rPr>
      </w:pPr>
      <w:bookmarkStart w:id="190" w:name="_Toc229704512"/>
      <w:bookmarkStart w:id="191" w:name="_Toc231940481"/>
      <w:r w:rsidRPr="005C2988">
        <w:rPr>
          <w:rFonts w:eastAsia="Arial"/>
        </w:rPr>
        <w:t>Вимоги безпеки під час роботи</w:t>
      </w:r>
      <w:bookmarkEnd w:id="190"/>
      <w:bookmarkEnd w:id="191"/>
    </w:p>
    <w:p w14:paraId="5A421C96" w14:textId="2A7AF0B9" w:rsidR="00360346" w:rsidRPr="00201DC1" w:rsidRDefault="00360346" w:rsidP="00360346">
      <w:pPr>
        <w:pStyle w:val="affd"/>
      </w:pPr>
      <w:r w:rsidRPr="00827E7A">
        <w:t>Під час роботи за комп</w:t>
      </w:r>
      <w:r w:rsidR="002E0933">
        <w:t>’</w:t>
      </w:r>
      <w:r w:rsidRPr="00827E7A">
        <w:t>ютером працівник повинен дотримуватися правил безпечної експлуатації обладнання та правильної робочої пози. Важливим є підтримання оптимального режиму праці та відпочинку для зменшення навантаження на організм. Також необхідно регулювати параметри монітора для зниження навантаження на зір. Працівник зобов</w:t>
      </w:r>
      <w:r w:rsidR="002E0933">
        <w:t>’</w:t>
      </w:r>
      <w:r w:rsidRPr="00827E7A">
        <w:t>язаний дотримуватися заборон, пов</w:t>
      </w:r>
      <w:r w:rsidR="002E0933">
        <w:t>’</w:t>
      </w:r>
      <w:r w:rsidRPr="00827E7A">
        <w:t xml:space="preserve">язаних із експлуатацією техніки, </w:t>
      </w:r>
      <w:r w:rsidRPr="00827E7A">
        <w:lastRenderedPageBreak/>
        <w:t>щоб уникнути її пошкодження. Особлива увага приділяється профілактиці перевтоми шляхом регулярних перерв і фізичних вправ.</w:t>
      </w:r>
    </w:p>
    <w:p w14:paraId="354F9191" w14:textId="77777777" w:rsidR="00360346" w:rsidRPr="00A1068B" w:rsidRDefault="00360346" w:rsidP="00A1068B">
      <w:pPr>
        <w:pStyle w:val="a"/>
      </w:pPr>
      <w:r w:rsidRPr="00A1068B">
        <w:t>Працівник повинен підтримувати правильну робочу позу: спина повинна спиратися на спинку крісла, передпліччя — на підлокітники або поверхню столу, кут згинання ніг у колінах — близько 90 градусів, стопи повинні повністю спиратися на підлогу або на спеціальну підставку;</w:t>
      </w:r>
    </w:p>
    <w:p w14:paraId="489030CE" w14:textId="77777777" w:rsidR="00360346" w:rsidRPr="00A1068B" w:rsidRDefault="00360346" w:rsidP="00A1068B">
      <w:pPr>
        <w:pStyle w:val="a"/>
      </w:pPr>
      <w:r w:rsidRPr="00A1068B">
        <w:t>Для зниження напруги на очі необхідно правильно налаштувати яскравість та контрастність монітора в залежності від рівня освітленості в кімнаті;</w:t>
      </w:r>
    </w:p>
    <w:p w14:paraId="5EAD3377" w14:textId="2BF8792C" w:rsidR="00360346" w:rsidRPr="00A1068B" w:rsidRDefault="00360346" w:rsidP="00A1068B">
      <w:pPr>
        <w:pStyle w:val="a"/>
      </w:pPr>
      <w:r w:rsidRPr="00A1068B">
        <w:t>Під час роботи за комп</w:t>
      </w:r>
      <w:r w:rsidR="002E0933">
        <w:t>’</w:t>
      </w:r>
      <w:r w:rsidRPr="00A1068B">
        <w:t>ютером необхідно дотримуватись регламентованих перерв: 15 хвилин через кожні 2 години інтенсивної роботи;</w:t>
      </w:r>
    </w:p>
    <w:p w14:paraId="359C33E6" w14:textId="0F216459" w:rsidR="00360346" w:rsidRPr="00A1068B" w:rsidRDefault="00360346" w:rsidP="00A1068B">
      <w:pPr>
        <w:pStyle w:val="a"/>
      </w:pPr>
      <w:r w:rsidRPr="00A1068B">
        <w:t>Під час перерв забороняється залишатися біля монітора. Рекомендується виконувати комплекси вправ для очей (переведення погляду на віддалені предмети, часте кліпання) та фізичні вправи для зняття напруги з м</w:t>
      </w:r>
      <w:r w:rsidR="002E0933">
        <w:t>’</w:t>
      </w:r>
      <w:r w:rsidRPr="00A1068B">
        <w:t>язів шиї і спини.</w:t>
      </w:r>
    </w:p>
    <w:p w14:paraId="447FC5F6" w14:textId="77777777" w:rsidR="00360346" w:rsidRPr="005C2988" w:rsidRDefault="00360346" w:rsidP="00360346">
      <w:pPr>
        <w:pStyle w:val="affd"/>
      </w:pPr>
      <w:r w:rsidRPr="005C2988">
        <w:rPr>
          <w:rFonts w:eastAsia="Arial"/>
        </w:rPr>
        <w:t>Забороняється:</w:t>
      </w:r>
    </w:p>
    <w:p w14:paraId="74DA4C2D" w14:textId="7849FA1B" w:rsidR="00360346" w:rsidRPr="00A1068B" w:rsidRDefault="00360346" w:rsidP="00A1068B">
      <w:pPr>
        <w:pStyle w:val="a"/>
      </w:pPr>
      <w:r w:rsidRPr="00A1068B">
        <w:t>Торкатися задньої панелі системного блоку (роз</w:t>
      </w:r>
      <w:r w:rsidR="002E0933">
        <w:t>’</w:t>
      </w:r>
      <w:r w:rsidRPr="00A1068B">
        <w:t>ємів) при увімкненому живленні;</w:t>
      </w:r>
    </w:p>
    <w:p w14:paraId="75A94412" w14:textId="77777777" w:rsidR="00360346" w:rsidRPr="00A1068B" w:rsidRDefault="00360346" w:rsidP="00A1068B">
      <w:pPr>
        <w:pStyle w:val="a"/>
      </w:pPr>
      <w:r w:rsidRPr="00A1068B">
        <w:t>Протирати монітор та інші елементи ПЕОМ вологою тканиною під час роботи обладнання;</w:t>
      </w:r>
    </w:p>
    <w:p w14:paraId="79A54BC4" w14:textId="77777777" w:rsidR="00360346" w:rsidRPr="00A1068B" w:rsidRDefault="00360346" w:rsidP="00A1068B">
      <w:pPr>
        <w:pStyle w:val="a"/>
      </w:pPr>
      <w:r w:rsidRPr="00A1068B">
        <w:t>Класти речі, папери, книги на системний блок, монітор, що може призвести до порушення вентиляції та перегріву обладнання;</w:t>
      </w:r>
    </w:p>
    <w:p w14:paraId="55588754" w14:textId="77777777" w:rsidR="00360346" w:rsidRPr="00A1068B" w:rsidRDefault="00360346" w:rsidP="00A1068B">
      <w:pPr>
        <w:pStyle w:val="a"/>
      </w:pPr>
      <w:r w:rsidRPr="00A1068B">
        <w:t>Допускати потрапляння вологи на клавіатуру, мишу або всередину системного блоку;</w:t>
      </w:r>
    </w:p>
    <w:p w14:paraId="404C755C" w14:textId="77777777" w:rsidR="00360346" w:rsidRPr="00A1068B" w:rsidRDefault="00360346" w:rsidP="00A1068B">
      <w:pPr>
        <w:pStyle w:val="a"/>
      </w:pPr>
      <w:r w:rsidRPr="00A1068B">
        <w:t>Самостійно відкривати корпуси пристроїв та намагатися здійснити ремонт електрообладнання;</w:t>
      </w:r>
    </w:p>
    <w:p w14:paraId="503F2E13" w14:textId="0B8043EE" w:rsidR="00360346" w:rsidRPr="00A1068B" w:rsidRDefault="00360346" w:rsidP="00A1068B">
      <w:pPr>
        <w:pStyle w:val="a"/>
      </w:pPr>
      <w:r w:rsidRPr="00A1068B">
        <w:t>Працювати зі знятими захисними кожухами комп</w:t>
      </w:r>
      <w:r w:rsidR="002E0933">
        <w:t>’</w:t>
      </w:r>
      <w:r w:rsidRPr="00A1068B">
        <w:t>ютера.</w:t>
      </w:r>
    </w:p>
    <w:p w14:paraId="4032AC28" w14:textId="5FCA8C36" w:rsidR="00360346" w:rsidRPr="00B47114" w:rsidRDefault="00360346" w:rsidP="00A1068B">
      <w:pPr>
        <w:pStyle w:val="affd"/>
        <w:rPr>
          <w:lang w:val="uk-UA"/>
        </w:rPr>
      </w:pPr>
      <w:r w:rsidRPr="00B47114">
        <w:t>Дотримання вимог під час роботи забезпечує збереження здоров</w:t>
      </w:r>
      <w:r w:rsidR="002E0933">
        <w:t>’</w:t>
      </w:r>
      <w:r w:rsidRPr="00B47114">
        <w:t xml:space="preserve">я працівника та зменшує ризик професійного перенавантаження. Виконання правил експлуатації техніки підвищує її надійність та довговічність. </w:t>
      </w:r>
      <w:r w:rsidRPr="00B47114">
        <w:lastRenderedPageBreak/>
        <w:t>Систематичне дотримання режиму праці та відпочинку сприяє підвищенню продуктивності роботи.</w:t>
      </w:r>
    </w:p>
    <w:p w14:paraId="73035378" w14:textId="77777777" w:rsidR="00360346" w:rsidRDefault="00360346" w:rsidP="00360346">
      <w:pPr>
        <w:pStyle w:val="3"/>
        <w:numPr>
          <w:ilvl w:val="2"/>
          <w:numId w:val="2"/>
        </w:numPr>
        <w:ind w:left="0" w:firstLine="0"/>
        <w:rPr>
          <w:rFonts w:eastAsia="Arial"/>
        </w:rPr>
      </w:pPr>
      <w:bookmarkStart w:id="192" w:name="_Toc229704513"/>
      <w:bookmarkStart w:id="193" w:name="_Toc231940482"/>
      <w:r w:rsidRPr="005C2988">
        <w:rPr>
          <w:rFonts w:eastAsia="Arial"/>
        </w:rPr>
        <w:t>Вимоги безпеки після закінчення роботи</w:t>
      </w:r>
      <w:bookmarkEnd w:id="192"/>
      <w:bookmarkEnd w:id="193"/>
    </w:p>
    <w:p w14:paraId="61A613BC" w14:textId="77777777" w:rsidR="00360346" w:rsidRPr="00B47114" w:rsidRDefault="00360346" w:rsidP="00360346">
      <w:pPr>
        <w:pStyle w:val="affd"/>
      </w:pPr>
      <w:r w:rsidRPr="00B47114">
        <w:t>Після завершення роботи працівник повинен коректно завершити всі програмні процеси та вимкнути обладнання. Також необхідно забезпечити правильне зберігання даних і документації. Важливим є повне відключення електроживлення всіх пристроїв для запобігання їх пошкодженню. Окрему увагу слід приділити прибиранню робочого місця та впорядкуванню матеріалів. Завершальним етапом є перевірка стану робочого місця та повідомлення про виявлені недоліки.</w:t>
      </w:r>
    </w:p>
    <w:p w14:paraId="3B4FF7ED" w14:textId="77777777" w:rsidR="00360346" w:rsidRPr="00A1068B" w:rsidRDefault="00360346" w:rsidP="00A1068B">
      <w:pPr>
        <w:pStyle w:val="a"/>
      </w:pPr>
      <w:r w:rsidRPr="00A1068B">
        <w:t>Зберегти всі необхідні дані на дисках, коректно закрити програмні додатки;</w:t>
      </w:r>
    </w:p>
    <w:p w14:paraId="05E716C5" w14:textId="77777777" w:rsidR="00360346" w:rsidRPr="00A1068B" w:rsidRDefault="00360346" w:rsidP="00A1068B">
      <w:pPr>
        <w:pStyle w:val="a"/>
      </w:pPr>
      <w:r w:rsidRPr="00A1068B">
        <w:t>Вимкнути живлення ПЕОМ через меню операційної системи;</w:t>
      </w:r>
    </w:p>
    <w:p w14:paraId="0D61249D" w14:textId="77777777" w:rsidR="00360346" w:rsidRPr="00A1068B" w:rsidRDefault="00360346" w:rsidP="00A1068B">
      <w:pPr>
        <w:pStyle w:val="a"/>
      </w:pPr>
      <w:r w:rsidRPr="00A1068B">
        <w:t>Вимкнути живлення монітора, периферійних пристроїв та мережевого фільтра;</w:t>
      </w:r>
    </w:p>
    <w:p w14:paraId="62C6527B" w14:textId="77777777" w:rsidR="00360346" w:rsidRPr="00A1068B" w:rsidRDefault="00360346" w:rsidP="00A1068B">
      <w:pPr>
        <w:pStyle w:val="a"/>
      </w:pPr>
      <w:r w:rsidRPr="00A1068B">
        <w:t>Прибрати робоче місце, розкласти документацію, флеш-накопичувачі та інші матеріали у відведені для цього місця (шафи, тумби);</w:t>
      </w:r>
    </w:p>
    <w:p w14:paraId="6D572268" w14:textId="77777777" w:rsidR="00360346" w:rsidRPr="00A1068B" w:rsidRDefault="00360346" w:rsidP="00A1068B">
      <w:pPr>
        <w:pStyle w:val="a"/>
      </w:pPr>
      <w:r w:rsidRPr="00A1068B">
        <w:t>Вимити руки з милом та, за можливості, вмити обличчя холодною водою для зняття статичної електрики;</w:t>
      </w:r>
    </w:p>
    <w:p w14:paraId="42CFD4EF" w14:textId="77777777" w:rsidR="00360346" w:rsidRPr="00A1068B" w:rsidRDefault="00360346" w:rsidP="00A1068B">
      <w:pPr>
        <w:pStyle w:val="a"/>
      </w:pPr>
      <w:r w:rsidRPr="00A1068B">
        <w:t>Повідомити керівника робіт про всі недоліки, які були виявлені під час роботи обладнання.</w:t>
      </w:r>
    </w:p>
    <w:p w14:paraId="470372F2" w14:textId="16E895DC" w:rsidR="00360346" w:rsidRPr="004954B7" w:rsidRDefault="00360346" w:rsidP="00A1068B">
      <w:pPr>
        <w:pStyle w:val="affd"/>
        <w:rPr>
          <w:lang w:val="uk-UA"/>
        </w:rPr>
      </w:pPr>
      <w:r w:rsidRPr="004954B7">
        <w:t>Виконання вимог після закінчення роботи забезпечує безпечне завершення робочого процесу. Це дозволяє уникнути пошкодження обладнання та втрати даних. Також підтримується належний порядок на робочому місці, що сприяє ефективній подальшій роботі.</w:t>
      </w:r>
    </w:p>
    <w:p w14:paraId="6A5D861A" w14:textId="77777777" w:rsidR="00360346" w:rsidRDefault="00360346" w:rsidP="00360346">
      <w:pPr>
        <w:pStyle w:val="3"/>
        <w:numPr>
          <w:ilvl w:val="2"/>
          <w:numId w:val="2"/>
        </w:numPr>
        <w:ind w:left="0" w:firstLine="0"/>
        <w:rPr>
          <w:rFonts w:eastAsia="Arial"/>
        </w:rPr>
      </w:pPr>
      <w:bookmarkStart w:id="194" w:name="_Toc229704514"/>
      <w:bookmarkStart w:id="195" w:name="_Toc231940483"/>
      <w:r w:rsidRPr="005C2988">
        <w:rPr>
          <w:rFonts w:eastAsia="Arial"/>
        </w:rPr>
        <w:t>Вимоги безпеки в аварійних ситуаціях</w:t>
      </w:r>
      <w:bookmarkEnd w:id="194"/>
      <w:bookmarkEnd w:id="195"/>
    </w:p>
    <w:p w14:paraId="20EE8BA2" w14:textId="35B37CDC" w:rsidR="00360346" w:rsidRPr="004954B7" w:rsidRDefault="00360346" w:rsidP="00360346">
      <w:r w:rsidRPr="004954B7">
        <w:t xml:space="preserve">Особлива увага приділяється своєчасному виявленню ознак небезпеки та негайному припиненню роботи. Також регламентовано дії при ураженні електричним струмом та виникненні пожежі. Важливим є вміння правильно </w:t>
      </w:r>
      <w:r w:rsidRPr="004954B7">
        <w:lastRenderedPageBreak/>
        <w:t>реагувати на різні види аварійних ситуацій для мінімізації наслідків</w:t>
      </w:r>
      <w:r w:rsidR="00427D6F">
        <w:t xml:space="preserve"> та безпечної роботи.</w:t>
      </w:r>
    </w:p>
    <w:p w14:paraId="7A6F86D0" w14:textId="77777777" w:rsidR="00360346" w:rsidRPr="00A1068B" w:rsidRDefault="00360346" w:rsidP="00A1068B">
      <w:pPr>
        <w:pStyle w:val="a"/>
      </w:pPr>
      <w:r w:rsidRPr="00A1068B">
        <w:t>У разі виявлення ознак несправності обладнання (поява специфічного запаху горілої ізоляції, іскріння, незвичного шуму, самовільного відключення екрану або системи), необхідно негайно припинити роботу, відключити живлення ПЕОМ від мережі та повідомити керівника робіт або системного адміністратора;</w:t>
      </w:r>
    </w:p>
    <w:p w14:paraId="2393C5E9" w14:textId="77777777" w:rsidR="00360346" w:rsidRPr="00A1068B" w:rsidRDefault="00360346" w:rsidP="00A1068B">
      <w:pPr>
        <w:pStyle w:val="a"/>
      </w:pPr>
      <w:r w:rsidRPr="00A1068B">
        <w:t>У разі ураження електричним струмом необхідно негайно відключити електроустановку від джерела живлення. Якщо це неможливо, слід звільнити потерпілого від дії струму за допомогою сухих струмонепровідних предметів. Після цього потрібно викликати швидку медичну допомогу та надати потерпілому першу долікарську допомогу.</w:t>
      </w:r>
    </w:p>
    <w:p w14:paraId="771C484B" w14:textId="77777777" w:rsidR="00360346" w:rsidRPr="005C2988" w:rsidRDefault="00360346" w:rsidP="00360346">
      <w:pPr>
        <w:pStyle w:val="affd"/>
      </w:pPr>
      <w:r w:rsidRPr="005C2988">
        <w:t>При виникненні пожежі або загорянні обладнання необхідно:</w:t>
      </w:r>
    </w:p>
    <w:p w14:paraId="130E5E7C" w14:textId="77777777" w:rsidR="00360346" w:rsidRPr="00A1068B" w:rsidRDefault="00360346" w:rsidP="00A1068B">
      <w:pPr>
        <w:pStyle w:val="a"/>
      </w:pPr>
      <w:r w:rsidRPr="00A1068B">
        <w:t>Негайно відключити все електрообладнання від мережі;</w:t>
      </w:r>
    </w:p>
    <w:p w14:paraId="294B6AA1" w14:textId="77777777" w:rsidR="00360346" w:rsidRPr="00A1068B" w:rsidRDefault="00360346" w:rsidP="00A1068B">
      <w:pPr>
        <w:pStyle w:val="a"/>
      </w:pPr>
      <w:r w:rsidRPr="00A1068B">
        <w:t>Повідомити пожежну охорону за телефоном 101, чітко назвавши адресу та місце виникнення пожежі, повідомити керівника;</w:t>
      </w:r>
    </w:p>
    <w:p w14:paraId="4D466313" w14:textId="77777777" w:rsidR="00360346" w:rsidRPr="00A1068B" w:rsidRDefault="00360346" w:rsidP="00A1068B">
      <w:pPr>
        <w:pStyle w:val="a"/>
      </w:pPr>
      <w:r w:rsidRPr="00A1068B">
        <w:t>Приступити до гасіння осередку пожежі за допомогою наявних первинних засобів пожежогасіння (для гасіння електрообладнання використовувати тільки вуглекислотні або порошкові вогнегасники, застосування пінних вогнегасників або води категорично заборонено);</w:t>
      </w:r>
    </w:p>
    <w:p w14:paraId="2053BFC6" w14:textId="77777777" w:rsidR="00360346" w:rsidRPr="00A1068B" w:rsidRDefault="00360346" w:rsidP="00A1068B">
      <w:pPr>
        <w:pStyle w:val="a"/>
      </w:pPr>
      <w:r w:rsidRPr="00A1068B">
        <w:t>У разі неможливості локалізувати пожежу власними силами або при сильному задимленні приміщення – негайно евакуюватися з будівлі згідно з планом евакуації, не користуючись ліфтами;</w:t>
      </w:r>
    </w:p>
    <w:p w14:paraId="47F0C9AC" w14:textId="77777777" w:rsidR="00360346" w:rsidRPr="00A1068B" w:rsidRDefault="00360346" w:rsidP="00A1068B">
      <w:pPr>
        <w:pStyle w:val="a"/>
      </w:pPr>
      <w:r w:rsidRPr="00A1068B">
        <w:t>У разі виникнення інших аварійних ситуацій (затоплення, прорив систем опалення тощо) припинити роботу, відключити ПЕОМ від мережі, вжити заходів щодо збереження обладнання та сповістити керівника підрозділу.</w:t>
      </w:r>
    </w:p>
    <w:p w14:paraId="6DAA17EC" w14:textId="437BD54D" w:rsidR="00360346" w:rsidRDefault="00360346" w:rsidP="00A1068B">
      <w:pPr>
        <w:pStyle w:val="affd"/>
        <w:rPr>
          <w:lang w:val="uk-UA"/>
        </w:rPr>
      </w:pPr>
      <w:r w:rsidRPr="000837C8">
        <w:t>Дотримання правил поведінки в аварійних ситуаціях дозволяє швидко локалізувати небезпеку та зменшити її наслідки. Своєчасні та правильні дії працівника сприяють збереженню життя і здоров</w:t>
      </w:r>
      <w:r w:rsidR="002E0933">
        <w:t>’</w:t>
      </w:r>
      <w:r w:rsidRPr="000837C8">
        <w:t xml:space="preserve">я людей. Також </w:t>
      </w:r>
      <w:r w:rsidRPr="000837C8">
        <w:lastRenderedPageBreak/>
        <w:t>забезпечується мінімізація матеріальних збитків та пошкодження обладнання. Знання алгоритму дій у надзвичайних ситуаціях є критично важливим елементом охорони праці.</w:t>
      </w:r>
    </w:p>
    <w:p w14:paraId="3164AB73" w14:textId="068DB3D8" w:rsidR="00360346" w:rsidRDefault="00360346" w:rsidP="00360346">
      <w:pPr>
        <w:pStyle w:val="2"/>
      </w:pPr>
      <w:bookmarkStart w:id="196" w:name="_Toc229704515"/>
      <w:bookmarkStart w:id="197" w:name="_Toc231940484"/>
      <w:r w:rsidRPr="00787C67">
        <w:t>Загальні висновки до розділу Охорона праці</w:t>
      </w:r>
      <w:bookmarkEnd w:id="196"/>
      <w:bookmarkEnd w:id="197"/>
    </w:p>
    <w:p w14:paraId="7E123836" w14:textId="3CCDB86B" w:rsidR="00360346" w:rsidRDefault="00360346" w:rsidP="00360346">
      <w:pPr>
        <w:pStyle w:val="affd"/>
      </w:pPr>
      <w:r>
        <w:t>Проведено ґрунтовний аналіз потенційних шкідливих і небезпечних факторів — фізичних, хімічних, психофізіологічних та пожежних, які можуть виникати під час тривалої розробки програмного забезпечення. Для їх усунення та мінімізації впливу на здоров</w:t>
      </w:r>
      <w:r w:rsidR="002E0933">
        <w:t>’</w:t>
      </w:r>
      <w:r>
        <w:t>я працівників запропоновано комплекс організаційно-технічних заходів, зокрема забезпечення надійного заземлення, використання сучасних ергономічних моніторів, підтримання оптимального мікроклімату, належного освітлення та допустимого рівня шуму. Особливу увагу приділено організаційним аспектам, серед яких проведення інструктажів з техніки безпеки та регулярних медичних оглядів персоналу. На основі нормативних санітарних вимог щодо площі та об</w:t>
      </w:r>
      <w:r w:rsidR="002E0933">
        <w:t>’</w:t>
      </w:r>
      <w:r>
        <w:t>єму приміщення визначено, що у досліджуваній робочій зоні можна безпечно розмістити 8 комп</w:t>
      </w:r>
      <w:r w:rsidR="002E0933">
        <w:t>’</w:t>
      </w:r>
      <w:r>
        <w:t>ютеризованих робочих місць із дотриманням вимог ергономіки.</w:t>
      </w:r>
    </w:p>
    <w:p w14:paraId="7DE63934" w14:textId="21BE46F8" w:rsidR="0047591D" w:rsidRPr="004042AB" w:rsidRDefault="00360346" w:rsidP="004042AB">
      <w:pPr>
        <w:pStyle w:val="affd"/>
        <w:rPr>
          <w:b/>
          <w:bCs/>
          <w:color w:val="000000"/>
          <w:lang w:val="uk-UA"/>
        </w:rPr>
      </w:pPr>
      <w:r>
        <w:t>З огляду на наявність електронно-обчислювальної техніки визначено потребу в первинних засобах пожежогасіння — приміщення необхідно укомплектувати трьома вуглекислотними вогнегасниками типу ВВК-1,4, які є безпечними для гасіння обладнання під напругою. Крім того, розроблено детальну інструкцію з охорони праці при роботі з відеодисплейними терміналами, яка регламентує порядок безпечних дій інженера-програміста перед початком, під час та після завершення роботи, а також визначає правила поведінки в аварійних ситуаціях. Упровадження запропонованих рішень забезпечує створення комфортних і безпечних умов праці, збереження здоров</w:t>
      </w:r>
      <w:r w:rsidR="002E0933">
        <w:t>’</w:t>
      </w:r>
      <w:r>
        <w:t>я персоналу та відповідність робочого середовища державним стандартам України.</w:t>
      </w:r>
    </w:p>
    <w:p w14:paraId="74FD0124" w14:textId="1BB56832" w:rsidR="00AB34AC" w:rsidRDefault="004042AB" w:rsidP="00075984">
      <w:pPr>
        <w:pStyle w:val="af5"/>
      </w:pPr>
      <w:bookmarkStart w:id="198" w:name="_Toc39041667"/>
      <w:bookmarkStart w:id="199" w:name="_Toc199305220"/>
      <w:r>
        <w:br w:type="column"/>
      </w:r>
      <w:bookmarkStart w:id="200" w:name="_Toc231940485"/>
      <w:r w:rsidR="00AB34AC" w:rsidRPr="00DB7C8E">
        <w:lastRenderedPageBreak/>
        <w:t>В</w:t>
      </w:r>
      <w:r w:rsidR="00110954" w:rsidRPr="00DB7C8E">
        <w:t>ИСНОВКИ</w:t>
      </w:r>
      <w:bookmarkEnd w:id="198"/>
      <w:bookmarkEnd w:id="199"/>
      <w:bookmarkEnd w:id="200"/>
    </w:p>
    <w:p w14:paraId="3C079BC2" w14:textId="4FF3E3DF" w:rsidR="008312F7" w:rsidRDefault="008312F7" w:rsidP="008312F7">
      <w:pPr>
        <w:rPr>
          <w:lang w:eastAsia="ru-RU"/>
        </w:rPr>
      </w:pPr>
      <w:r>
        <w:rPr>
          <w:lang w:eastAsia="ru-RU"/>
        </w:rPr>
        <w:t xml:space="preserve">У результаті виконання дипломного проєкту мета роботи досягнута у повному обсязі, а всі поставлені завдання вирішені. Розроблено повнофункціональний модуль контролю унікальності онлайн-опитувань, який вирішує проблему </w:t>
      </w:r>
      <w:r w:rsidR="00EE5B5D">
        <w:rPr>
          <w:lang w:eastAsia="ru-RU"/>
        </w:rPr>
        <w:t>нарощування</w:t>
      </w:r>
      <w:r>
        <w:rPr>
          <w:lang w:eastAsia="ru-RU"/>
        </w:rPr>
        <w:t xml:space="preserve"> голосів без необхідності обов</w:t>
      </w:r>
      <w:r w:rsidR="002E0933">
        <w:rPr>
          <w:lang w:eastAsia="ru-RU"/>
        </w:rPr>
        <w:t>’</w:t>
      </w:r>
      <w:r>
        <w:rPr>
          <w:lang w:eastAsia="ru-RU"/>
        </w:rPr>
        <w:t>язкової реєстрації користувачів, зберігаючи при цьому зручність та анонімність для респондентів. На основі теоретичного аналізу предметної області було виявлено недоліки існуючих систем онлайн-голосувань, що здебільшого покладаються на вразливі файли cookie або потребують жорсткої авторизації. Проведений аналіз обґрунтував доцільність створення рішення на базі криптографічного відстеження відбитків пристроїв, де модуль Anti-Fraud виступає ключовим елементом безпекової архітектури.</w:t>
      </w:r>
    </w:p>
    <w:p w14:paraId="500AD7DE" w14:textId="023AB015" w:rsidR="008312F7" w:rsidRDefault="008312F7" w:rsidP="008312F7">
      <w:pPr>
        <w:rPr>
          <w:lang w:eastAsia="ru-RU"/>
        </w:rPr>
      </w:pPr>
      <w:r>
        <w:rPr>
          <w:lang w:eastAsia="ru-RU"/>
        </w:rPr>
        <w:t>Застосований технологічний стек — TypeScript, серверна платформа Node.js із фреймворком Fastify та клієнтська бібліотека React — підтвердив свою ефективність у побудові масштабованого застосунку з мінімальними затримками обробки запитів. Проєктування реляційної бази даних на основі PostgreSQL забезпечило цілісність даних та усунуло ризики виникнення стану гонитви при паралельних запитах. Тестування системи у реальному браузерному середовищі підтвердило коректну роботу алгоритмів при спробах повторного голосування, введенні некоректних даних та несанкціонованому доступі. Усі граничні випадки оброблені без збоїв, що засвідчує готовність системи до виробничих навантажень.</w:t>
      </w:r>
    </w:p>
    <w:p w14:paraId="0E91C3E5" w14:textId="681065F0" w:rsidR="008312F7" w:rsidRDefault="008312F7" w:rsidP="008312F7">
      <w:pPr>
        <w:rPr>
          <w:lang w:eastAsia="ru-RU"/>
        </w:rPr>
      </w:pPr>
      <w:r>
        <w:rPr>
          <w:lang w:eastAsia="ru-RU"/>
        </w:rPr>
        <w:t>Практична цінність розробки полягає у можливості безпосереднього застосування у будь-яких процесах збору зворотного зв</w:t>
      </w:r>
      <w:r w:rsidR="002E0933">
        <w:rPr>
          <w:lang w:eastAsia="ru-RU"/>
        </w:rPr>
        <w:t>’</w:t>
      </w:r>
      <w:r>
        <w:rPr>
          <w:lang w:eastAsia="ru-RU"/>
        </w:rPr>
        <w:t xml:space="preserve">язку, де достовірність результатів є критично важливою. Організації, навчальні заклади та бізнес-структури отримують надійний інструмент для проведення досліджень без ризику маніпуляції даними та зниження конверсії проходження опитувань. Вектор подальшої модернізації системи передбачає розширення аналітичних можливостей та впровадження алгоритмів машинного навчання для </w:t>
      </w:r>
      <w:r>
        <w:rPr>
          <w:lang w:eastAsia="ru-RU"/>
        </w:rPr>
        <w:lastRenderedPageBreak/>
        <w:t>автоматичного виявлення аномальних шаблонів голосування й інтелектуальної генерації питань за заданою тематикою.</w:t>
      </w:r>
    </w:p>
    <w:p w14:paraId="31878EA5" w14:textId="0914D2AE" w:rsidR="00075984" w:rsidRPr="00075984" w:rsidRDefault="008312F7" w:rsidP="008312F7">
      <w:pPr>
        <w:rPr>
          <w:lang w:eastAsia="ru-RU"/>
        </w:rPr>
      </w:pPr>
      <w:r>
        <w:rPr>
          <w:lang w:eastAsia="ru-RU"/>
        </w:rPr>
        <w:t>Розроблена система контролю унікальності опитувань є завершеним працездатним інженерним рішенням, що відповідає сучасним вимогам до якості програмних продуктів і готове до практичної експлуатації.</w:t>
      </w:r>
    </w:p>
    <w:p w14:paraId="7A272EBA" w14:textId="43D26CA3" w:rsidR="002669CB" w:rsidRDefault="008312F7" w:rsidP="000A2066">
      <w:pPr>
        <w:pStyle w:val="af5"/>
      </w:pPr>
      <w:bookmarkStart w:id="201" w:name="_Toc39041668"/>
      <w:bookmarkStart w:id="202" w:name="_Toc199305221"/>
      <w:r>
        <w:br w:type="column"/>
      </w:r>
      <w:bookmarkStart w:id="203" w:name="_Toc231940486"/>
      <w:r w:rsidR="00A048C6" w:rsidRPr="00DB7C8E">
        <w:lastRenderedPageBreak/>
        <w:t>ПЕРЕЛІК ВИКОРИСТАНИХ ДЖЕРЕЛ</w:t>
      </w:r>
      <w:bookmarkEnd w:id="201"/>
      <w:bookmarkEnd w:id="202"/>
      <w:bookmarkEnd w:id="203"/>
    </w:p>
    <w:p w14:paraId="42C1BD89" w14:textId="77777777" w:rsidR="00F53C1A" w:rsidRPr="001521EE" w:rsidRDefault="00F53C1A" w:rsidP="00F53C1A">
      <w:pPr>
        <w:pStyle w:val="a"/>
        <w:numPr>
          <w:ilvl w:val="1"/>
          <w:numId w:val="3"/>
        </w:numPr>
        <w:ind w:left="0" w:firstLine="851"/>
        <w:rPr>
          <w:rStyle w:val="ad"/>
        </w:rPr>
      </w:pPr>
      <w:r w:rsidRPr="001521EE">
        <w:rPr>
          <w:rStyle w:val="ad"/>
        </w:rPr>
        <w:t>The Ultimate Guide to Survey Research : вебсайт. URL: https://www.qualtrics.com/experience-management/research/survey-basics/ (дата звернення: 29.05.2026).</w:t>
      </w:r>
    </w:p>
    <w:p w14:paraId="1D910E82" w14:textId="77777777" w:rsidR="00F53C1A" w:rsidRPr="001521EE" w:rsidRDefault="00F53C1A" w:rsidP="00F53C1A">
      <w:pPr>
        <w:pStyle w:val="a"/>
        <w:numPr>
          <w:ilvl w:val="1"/>
          <w:numId w:val="3"/>
        </w:numPr>
        <w:ind w:left="0" w:firstLine="851"/>
        <w:rPr>
          <w:rStyle w:val="ad"/>
        </w:rPr>
      </w:pPr>
      <w:r w:rsidRPr="001521EE">
        <w:rPr>
          <w:rStyle w:val="ad"/>
        </w:rPr>
        <w:t>Browser Fingerprinting: What Is It and How Does It Work? : вебсайт. URL: https://pixelprivacy.com/resources/browser-fingerprinting/ (дата звернення: 29.05.2026).</w:t>
      </w:r>
    </w:p>
    <w:p w14:paraId="60E64D9E" w14:textId="77777777" w:rsidR="00F53C1A" w:rsidRPr="001521EE" w:rsidRDefault="00F53C1A" w:rsidP="00F53C1A">
      <w:pPr>
        <w:pStyle w:val="a"/>
        <w:numPr>
          <w:ilvl w:val="1"/>
          <w:numId w:val="3"/>
        </w:numPr>
        <w:ind w:left="0" w:firstLine="851"/>
        <w:rPr>
          <w:rStyle w:val="ad"/>
        </w:rPr>
      </w:pPr>
      <w:r w:rsidRPr="001521EE">
        <w:rPr>
          <w:rStyle w:val="ad"/>
        </w:rPr>
        <w:t>Role-Based Access Control (RBAC) : вебсайт. URL: https://auth0.com/docs/manage-users/access-control/rbac (дата звернення: 29.05.2026).</w:t>
      </w:r>
    </w:p>
    <w:p w14:paraId="7E3C8FAB" w14:textId="77777777" w:rsidR="00F53C1A" w:rsidRPr="001521EE" w:rsidRDefault="00F53C1A" w:rsidP="00F53C1A">
      <w:pPr>
        <w:pStyle w:val="a"/>
        <w:numPr>
          <w:ilvl w:val="1"/>
          <w:numId w:val="3"/>
        </w:numPr>
        <w:ind w:left="0" w:firstLine="851"/>
        <w:rPr>
          <w:rStyle w:val="ad"/>
        </w:rPr>
      </w:pPr>
      <w:r w:rsidRPr="001521EE">
        <w:rPr>
          <w:rStyle w:val="ad"/>
        </w:rPr>
        <w:t>How to Create an Anonymous Survey : вебсайт. URL: https://www.surveymonkey.com/mp/anonymous-surveys/ (дата звернення: 29.05.2026).</w:t>
      </w:r>
    </w:p>
    <w:p w14:paraId="74609B30" w14:textId="77777777" w:rsidR="00F53C1A" w:rsidRPr="001521EE" w:rsidRDefault="00F53C1A" w:rsidP="00F53C1A">
      <w:pPr>
        <w:pStyle w:val="a"/>
        <w:numPr>
          <w:ilvl w:val="1"/>
          <w:numId w:val="3"/>
        </w:numPr>
        <w:ind w:left="0" w:firstLine="851"/>
        <w:rPr>
          <w:rStyle w:val="ad"/>
        </w:rPr>
      </w:pPr>
      <w:r w:rsidRPr="001521EE">
        <w:rPr>
          <w:rStyle w:val="ad"/>
        </w:rPr>
        <w:t>Web APIs | MDN : вебсайт. URL: https://developer.mozilla.org/en-US/docs/Web/API (дата звернення: 29.05.2026).</w:t>
      </w:r>
    </w:p>
    <w:p w14:paraId="392E7B3F" w14:textId="77777777" w:rsidR="00F53C1A" w:rsidRPr="001521EE" w:rsidRDefault="00F53C1A" w:rsidP="00F53C1A">
      <w:pPr>
        <w:pStyle w:val="a"/>
        <w:numPr>
          <w:ilvl w:val="1"/>
          <w:numId w:val="3"/>
        </w:numPr>
        <w:ind w:left="0" w:firstLine="851"/>
        <w:rPr>
          <w:rStyle w:val="ad"/>
        </w:rPr>
      </w:pPr>
      <w:r w:rsidRPr="001521EE">
        <w:rPr>
          <w:rStyle w:val="ad"/>
        </w:rPr>
        <w:t>PostgreSQL: Documentation: 16: Unique Constraints : вебсайт. URL: https://www.postgresql.org/docs/16/ddl-constraints.html (дата звернення: 29.05.2026).</w:t>
      </w:r>
    </w:p>
    <w:p w14:paraId="473AEEA3" w14:textId="77777777" w:rsidR="00F53C1A" w:rsidRPr="001521EE" w:rsidRDefault="00F53C1A" w:rsidP="00F53C1A">
      <w:pPr>
        <w:pStyle w:val="a"/>
        <w:numPr>
          <w:ilvl w:val="1"/>
          <w:numId w:val="3"/>
        </w:numPr>
        <w:ind w:left="0" w:firstLine="851"/>
        <w:rPr>
          <w:rStyle w:val="ad"/>
        </w:rPr>
      </w:pPr>
      <w:r w:rsidRPr="001521EE">
        <w:rPr>
          <w:rStyle w:val="ad"/>
        </w:rPr>
        <w:t>Why IP Addresses and Cookies Are Not Enough for Authentication : вебсайт. URL: https://www.eff.org/deeplinks/ (дата звернення: 29.05.2026).</w:t>
      </w:r>
    </w:p>
    <w:p w14:paraId="3AE1B962" w14:textId="77777777" w:rsidR="00F53C1A" w:rsidRPr="001521EE" w:rsidRDefault="00F53C1A" w:rsidP="00F53C1A">
      <w:pPr>
        <w:pStyle w:val="a"/>
        <w:numPr>
          <w:ilvl w:val="1"/>
          <w:numId w:val="3"/>
        </w:numPr>
        <w:ind w:left="0" w:firstLine="851"/>
        <w:rPr>
          <w:rStyle w:val="ad"/>
        </w:rPr>
      </w:pPr>
      <w:r w:rsidRPr="001521EE">
        <w:rPr>
          <w:rStyle w:val="ad"/>
        </w:rPr>
        <w:t>What</w:t>
      </w:r>
      <w:r>
        <w:rPr>
          <w:rStyle w:val="ad"/>
        </w:rPr>
        <w:t> </w:t>
      </w:r>
      <w:r w:rsidRPr="001521EE">
        <w:rPr>
          <w:rStyle w:val="ad"/>
        </w:rPr>
        <w:t>is</w:t>
      </w:r>
      <w:r>
        <w:rPr>
          <w:rStyle w:val="ad"/>
        </w:rPr>
        <w:t> </w:t>
      </w:r>
      <w:r w:rsidRPr="001521EE">
        <w:rPr>
          <w:rStyle w:val="ad"/>
        </w:rPr>
        <w:t>Fraud</w:t>
      </w:r>
      <w:r>
        <w:rPr>
          <w:rStyle w:val="ad"/>
        </w:rPr>
        <w:t> </w:t>
      </w:r>
      <w:r w:rsidRPr="001521EE">
        <w:rPr>
          <w:rStyle w:val="ad"/>
        </w:rPr>
        <w:t>Detection?</w:t>
      </w:r>
      <w:r>
        <w:rPr>
          <w:rStyle w:val="ad"/>
        </w:rPr>
        <w:t> </w:t>
      </w:r>
      <w:r w:rsidRPr="001521EE">
        <w:rPr>
          <w:rStyle w:val="ad"/>
        </w:rPr>
        <w:t>:</w:t>
      </w:r>
      <w:r>
        <w:rPr>
          <w:rStyle w:val="ad"/>
        </w:rPr>
        <w:t> </w:t>
      </w:r>
      <w:r w:rsidRPr="001521EE">
        <w:rPr>
          <w:rStyle w:val="ad"/>
        </w:rPr>
        <w:t>вебсайт.</w:t>
      </w:r>
      <w:r>
        <w:rPr>
          <w:rStyle w:val="ad"/>
        </w:rPr>
        <w:t> </w:t>
      </w:r>
      <w:r w:rsidRPr="001521EE">
        <w:rPr>
          <w:rStyle w:val="ad"/>
        </w:rPr>
        <w:t>URL:</w:t>
      </w:r>
      <w:r>
        <w:rPr>
          <w:rStyle w:val="ad"/>
        </w:rPr>
        <w:t> </w:t>
      </w:r>
      <w:r w:rsidRPr="001521EE">
        <w:rPr>
          <w:rStyle w:val="ad"/>
        </w:rPr>
        <w:t>https://cloud.google.com/learn/what-is-fraud-detection (дата звернення: 29.05.2026).</w:t>
      </w:r>
    </w:p>
    <w:p w14:paraId="0091BA19" w14:textId="77777777" w:rsidR="00F53C1A" w:rsidRPr="001521EE" w:rsidRDefault="00F53C1A" w:rsidP="00F53C1A">
      <w:pPr>
        <w:pStyle w:val="a"/>
        <w:numPr>
          <w:ilvl w:val="1"/>
          <w:numId w:val="3"/>
        </w:numPr>
        <w:ind w:left="0" w:firstLine="851"/>
        <w:rPr>
          <w:rStyle w:val="ad"/>
        </w:rPr>
      </w:pPr>
      <w:r w:rsidRPr="001521EE">
        <w:rPr>
          <w:rStyle w:val="ad"/>
        </w:rPr>
        <w:t>Survio Review, Pricing &amp; Features : вебсайт. URL: https://www.capterra.com/p/130198/Survio/ (дата звернення: 29.05.2026).</w:t>
      </w:r>
    </w:p>
    <w:p w14:paraId="719D0E39" w14:textId="77777777" w:rsidR="00F53C1A" w:rsidRPr="001521EE" w:rsidRDefault="00F53C1A" w:rsidP="00F53C1A">
      <w:pPr>
        <w:pStyle w:val="a"/>
        <w:numPr>
          <w:ilvl w:val="1"/>
          <w:numId w:val="3"/>
        </w:numPr>
        <w:ind w:left="0" w:firstLine="851"/>
        <w:rPr>
          <w:rStyle w:val="ad"/>
        </w:rPr>
      </w:pPr>
      <w:r w:rsidRPr="001521EE">
        <w:rPr>
          <w:rStyle w:val="ad"/>
        </w:rPr>
        <w:t>Google Forms Guide: Everything You Need to Make Great Forms : вебсайт. URL: https://workspace.google.com/resources/forms-guide/ (дата звернення: 29.05.2026).</w:t>
      </w:r>
    </w:p>
    <w:p w14:paraId="313782F1" w14:textId="77777777" w:rsidR="00F53C1A" w:rsidRPr="001521EE" w:rsidRDefault="00F53C1A" w:rsidP="00F53C1A">
      <w:pPr>
        <w:pStyle w:val="a"/>
        <w:numPr>
          <w:ilvl w:val="1"/>
          <w:numId w:val="3"/>
        </w:numPr>
        <w:ind w:left="0" w:firstLine="851"/>
        <w:rPr>
          <w:rStyle w:val="ad"/>
        </w:rPr>
      </w:pPr>
      <w:r w:rsidRPr="001521EE">
        <w:rPr>
          <w:rStyle w:val="ad"/>
        </w:rPr>
        <w:t>Usability vs. Security: Finding the Balance : вебсайт. URL: https://www.nngroup.com/articles/usability-vs-security/ (дата звернення: 29.05.2026).</w:t>
      </w:r>
    </w:p>
    <w:p w14:paraId="39A71BA9" w14:textId="77777777" w:rsidR="00F53C1A" w:rsidRPr="001521EE" w:rsidRDefault="00F53C1A" w:rsidP="00F53C1A">
      <w:pPr>
        <w:pStyle w:val="a"/>
        <w:numPr>
          <w:ilvl w:val="1"/>
          <w:numId w:val="3"/>
        </w:numPr>
        <w:ind w:left="0" w:firstLine="851"/>
        <w:rPr>
          <w:rStyle w:val="ad"/>
        </w:rPr>
      </w:pPr>
      <w:r w:rsidRPr="001521EE">
        <w:rPr>
          <w:rStyle w:val="ad"/>
        </w:rPr>
        <w:lastRenderedPageBreak/>
        <w:t>General Data Protection Regulation (GDPR) Compliance : вебсайт. URL: https://gdpr.eu/ (дата звернення: 29.05.2026).</w:t>
      </w:r>
    </w:p>
    <w:p w14:paraId="5ADD0081" w14:textId="77777777" w:rsidR="00F53C1A" w:rsidRPr="001521EE" w:rsidRDefault="00F53C1A" w:rsidP="00F53C1A">
      <w:pPr>
        <w:pStyle w:val="a"/>
        <w:numPr>
          <w:ilvl w:val="1"/>
          <w:numId w:val="3"/>
        </w:numPr>
        <w:ind w:left="0" w:firstLine="851"/>
        <w:rPr>
          <w:rStyle w:val="ad"/>
        </w:rPr>
      </w:pPr>
      <w:r w:rsidRPr="001521EE">
        <w:rPr>
          <w:rStyle w:val="ad"/>
        </w:rPr>
        <w:t>Fastify Documentation : вебсайт. URL: https://fastify.dev/docs/latest/ (дата звернення: 29.05.2026).</w:t>
      </w:r>
    </w:p>
    <w:p w14:paraId="6B693418" w14:textId="77777777" w:rsidR="00F53C1A" w:rsidRPr="001521EE" w:rsidRDefault="00F53C1A" w:rsidP="00F53C1A">
      <w:pPr>
        <w:pStyle w:val="a"/>
        <w:numPr>
          <w:ilvl w:val="1"/>
          <w:numId w:val="3"/>
        </w:numPr>
        <w:ind w:left="0" w:firstLine="851"/>
        <w:rPr>
          <w:rStyle w:val="ad"/>
        </w:rPr>
      </w:pPr>
      <w:r w:rsidRPr="001521EE">
        <w:rPr>
          <w:rStyle w:val="ad"/>
        </w:rPr>
        <w:t>FingerprintJS</w:t>
      </w:r>
      <w:r>
        <w:rPr>
          <w:rStyle w:val="ad"/>
        </w:rPr>
        <w:t> </w:t>
      </w:r>
      <w:r w:rsidRPr="001521EE">
        <w:rPr>
          <w:rStyle w:val="ad"/>
        </w:rPr>
        <w:t>Documentation</w:t>
      </w:r>
      <w:r>
        <w:rPr>
          <w:rStyle w:val="ad"/>
        </w:rPr>
        <w:t> </w:t>
      </w:r>
      <w:r w:rsidRPr="001521EE">
        <w:rPr>
          <w:rStyle w:val="ad"/>
        </w:rPr>
        <w:t>:</w:t>
      </w:r>
      <w:r>
        <w:rPr>
          <w:rStyle w:val="ad"/>
        </w:rPr>
        <w:t> </w:t>
      </w:r>
      <w:r w:rsidRPr="001521EE">
        <w:rPr>
          <w:rStyle w:val="ad"/>
        </w:rPr>
        <w:t>вебсайт.</w:t>
      </w:r>
      <w:r>
        <w:rPr>
          <w:rStyle w:val="ad"/>
        </w:rPr>
        <w:t> </w:t>
      </w:r>
      <w:r w:rsidRPr="001521EE">
        <w:rPr>
          <w:rStyle w:val="ad"/>
        </w:rPr>
        <w:t>URL:</w:t>
      </w:r>
      <w:r>
        <w:rPr>
          <w:rStyle w:val="ad"/>
        </w:rPr>
        <w:t> </w:t>
      </w:r>
      <w:r w:rsidRPr="001521EE">
        <w:rPr>
          <w:rStyle w:val="ad"/>
        </w:rPr>
        <w:t>https://dev.fingerprint.com/docs (дата звернення: 29.05.2026).</w:t>
      </w:r>
    </w:p>
    <w:p w14:paraId="3E0077C0" w14:textId="77777777" w:rsidR="00F53C1A" w:rsidRPr="001521EE" w:rsidRDefault="00F53C1A" w:rsidP="00F53C1A">
      <w:pPr>
        <w:pStyle w:val="a"/>
        <w:numPr>
          <w:ilvl w:val="1"/>
          <w:numId w:val="3"/>
        </w:numPr>
        <w:ind w:left="0" w:firstLine="851"/>
        <w:rPr>
          <w:rStyle w:val="ad"/>
        </w:rPr>
      </w:pPr>
      <w:r w:rsidRPr="001521EE">
        <w:rPr>
          <w:rStyle w:val="ad"/>
        </w:rPr>
        <w:t>React: The library for web and native user interfaces : вебсайт. URL: https://react.dev/ (дата звернення: 29.05.2026).</w:t>
      </w:r>
    </w:p>
    <w:p w14:paraId="32FEE47B" w14:textId="77777777" w:rsidR="00F53C1A" w:rsidRPr="001521EE" w:rsidRDefault="00F53C1A" w:rsidP="00F53C1A">
      <w:pPr>
        <w:pStyle w:val="a"/>
        <w:numPr>
          <w:ilvl w:val="1"/>
          <w:numId w:val="3"/>
        </w:numPr>
        <w:ind w:left="0" w:firstLine="851"/>
        <w:rPr>
          <w:rStyle w:val="ad"/>
        </w:rPr>
      </w:pPr>
      <w:r w:rsidRPr="001521EE">
        <w:rPr>
          <w:rStyle w:val="ad"/>
        </w:rPr>
        <w:t>Вимоги щодо безпеки та захисту здоров’я працівників під час роботи з екранними пристроями (НПАОП 0.00-7.15-18) : вебсайт. URL: https://zakon.rada.gov.ua/laws/show/z0508-18 (дата звернення: 29.05.2026).</w:t>
      </w:r>
    </w:p>
    <w:p w14:paraId="77901374" w14:textId="77777777" w:rsidR="00F53C1A" w:rsidRPr="001521EE" w:rsidRDefault="00F53C1A" w:rsidP="00F53C1A">
      <w:pPr>
        <w:pStyle w:val="a"/>
        <w:numPr>
          <w:ilvl w:val="1"/>
          <w:numId w:val="3"/>
        </w:numPr>
        <w:ind w:left="0" w:firstLine="851"/>
        <w:rPr>
          <w:rStyle w:val="ad"/>
        </w:rPr>
      </w:pPr>
      <w:r w:rsidRPr="001521EE">
        <w:rPr>
          <w:rStyle w:val="ad"/>
        </w:rPr>
        <w:t>Державні санітарні правила і норми роботи з візуальними дисплейними терміналами електронно-обчислювальних машин (ДСанПіН 3.3.2.007-98) : вебсайт. URL: https://zakon.rada.gov.ua/laws/show/v0007282-98 (дата звернення: 29.05.2026).</w:t>
      </w:r>
    </w:p>
    <w:p w14:paraId="6D4741FF" w14:textId="77777777" w:rsidR="00F53C1A" w:rsidRPr="001521EE" w:rsidRDefault="00F53C1A" w:rsidP="00F53C1A">
      <w:pPr>
        <w:pStyle w:val="a"/>
        <w:numPr>
          <w:ilvl w:val="1"/>
          <w:numId w:val="3"/>
        </w:numPr>
        <w:ind w:left="0" w:firstLine="851"/>
        <w:rPr>
          <w:rStyle w:val="ad"/>
        </w:rPr>
      </w:pPr>
      <w:r w:rsidRPr="001521EE">
        <w:rPr>
          <w:rStyle w:val="ad"/>
        </w:rPr>
        <w:t>Правила охорони праці під час експлуатації електронно-обчислювальних машин (НПАОП 0.00-1.28-10) : вебсайт. URL: https://zakon.rada.gov.ua/laws/show/z0393-10 (дата звернення: 29.05.2026).</w:t>
      </w:r>
    </w:p>
    <w:p w14:paraId="61BBD363" w14:textId="77777777" w:rsidR="00F53C1A" w:rsidRPr="001521EE" w:rsidRDefault="00F53C1A" w:rsidP="00F53C1A">
      <w:pPr>
        <w:pStyle w:val="a"/>
        <w:numPr>
          <w:ilvl w:val="1"/>
          <w:numId w:val="3"/>
        </w:numPr>
        <w:ind w:left="0" w:firstLine="851"/>
        <w:rPr>
          <w:rStyle w:val="ad"/>
        </w:rPr>
      </w:pPr>
      <w:r w:rsidRPr="001521EE">
        <w:rPr>
          <w:rStyle w:val="ad"/>
        </w:rPr>
        <w:t>Природне і штучне освітлення (ДБН В.2.5-28-2018) : вебсайт. URL: https://e-construction.gov.ua/laws_detail/3151815 (дата звернення: 29.05.2026).</w:t>
      </w:r>
    </w:p>
    <w:p w14:paraId="7DA971A0" w14:textId="77777777" w:rsidR="00F53C1A" w:rsidRPr="001521EE" w:rsidRDefault="00F53C1A" w:rsidP="00F53C1A">
      <w:pPr>
        <w:pStyle w:val="a"/>
        <w:numPr>
          <w:ilvl w:val="1"/>
          <w:numId w:val="3"/>
        </w:numPr>
        <w:ind w:left="0" w:firstLine="851"/>
        <w:rPr>
          <w:rStyle w:val="ad"/>
        </w:rPr>
      </w:pPr>
      <w:r w:rsidRPr="001521EE">
        <w:rPr>
          <w:rStyle w:val="ad"/>
        </w:rPr>
        <w:t>Правила експлуатації та типові норми належності вогнегасників (Наказ</w:t>
      </w:r>
      <w:r>
        <w:rPr>
          <w:rStyle w:val="ad"/>
        </w:rPr>
        <w:t> </w:t>
      </w:r>
      <w:r w:rsidRPr="001521EE">
        <w:rPr>
          <w:rStyle w:val="ad"/>
        </w:rPr>
        <w:t>МВС</w:t>
      </w:r>
      <w:r>
        <w:rPr>
          <w:rStyle w:val="ad"/>
        </w:rPr>
        <w:t> </w:t>
      </w:r>
      <w:r w:rsidRPr="001521EE">
        <w:rPr>
          <w:rStyle w:val="ad"/>
        </w:rPr>
        <w:t>України</w:t>
      </w:r>
      <w:r>
        <w:rPr>
          <w:rStyle w:val="ad"/>
        </w:rPr>
        <w:t> </w:t>
      </w:r>
      <w:r w:rsidRPr="001521EE">
        <w:rPr>
          <w:rStyle w:val="ad"/>
        </w:rPr>
        <w:t>№25)</w:t>
      </w:r>
      <w:r>
        <w:rPr>
          <w:rStyle w:val="ad"/>
        </w:rPr>
        <w:t> </w:t>
      </w:r>
      <w:r w:rsidRPr="001521EE">
        <w:rPr>
          <w:rStyle w:val="ad"/>
        </w:rPr>
        <w:t>:</w:t>
      </w:r>
      <w:r>
        <w:rPr>
          <w:rStyle w:val="ad"/>
        </w:rPr>
        <w:t> </w:t>
      </w:r>
      <w:r w:rsidRPr="001521EE">
        <w:rPr>
          <w:rStyle w:val="ad"/>
        </w:rPr>
        <w:t>вебсайт.</w:t>
      </w:r>
      <w:r>
        <w:rPr>
          <w:rStyle w:val="ad"/>
        </w:rPr>
        <w:t> </w:t>
      </w:r>
      <w:r w:rsidRPr="001521EE">
        <w:rPr>
          <w:rStyle w:val="ad"/>
        </w:rPr>
        <w:t>URL:</w:t>
      </w:r>
      <w:r>
        <w:rPr>
          <w:rStyle w:val="ad"/>
        </w:rPr>
        <w:t> </w:t>
      </w:r>
      <w:r w:rsidRPr="001521EE">
        <w:rPr>
          <w:rStyle w:val="ad"/>
        </w:rPr>
        <w:t>https://zakon.rada.gov.ua/laws/show/z0225-18 (дата звернення: 29.05.2026).</w:t>
      </w:r>
    </w:p>
    <w:p w14:paraId="68790035" w14:textId="77777777" w:rsidR="00F53C1A" w:rsidRPr="001521EE" w:rsidRDefault="00F53C1A" w:rsidP="00F53C1A">
      <w:pPr>
        <w:pStyle w:val="a"/>
        <w:numPr>
          <w:ilvl w:val="1"/>
          <w:numId w:val="3"/>
        </w:numPr>
        <w:ind w:left="0" w:firstLine="851"/>
        <w:rPr>
          <w:rStyle w:val="ad"/>
        </w:rPr>
      </w:pPr>
      <w:r w:rsidRPr="001521EE">
        <w:rPr>
          <w:rStyle w:val="ad"/>
        </w:rPr>
        <w:t>Prisma Documentation : вебсайт. URL: https://www.prisma.io/docs/ (дата звернення: 29.05.2026).</w:t>
      </w:r>
    </w:p>
    <w:p w14:paraId="0509DF7A" w14:textId="77777777" w:rsidR="00F53C1A" w:rsidRPr="001521EE" w:rsidRDefault="00F53C1A" w:rsidP="00F53C1A">
      <w:pPr>
        <w:pStyle w:val="a"/>
        <w:numPr>
          <w:ilvl w:val="1"/>
          <w:numId w:val="3"/>
        </w:numPr>
        <w:ind w:left="0" w:firstLine="851"/>
        <w:rPr>
          <w:rStyle w:val="ad"/>
        </w:rPr>
      </w:pPr>
      <w:r w:rsidRPr="001521EE">
        <w:rPr>
          <w:rStyle w:val="ad"/>
        </w:rPr>
        <w:t>TypeScript: JavaScript With Syntax For Types : вебсайт. URL: https://www.typescriptlang.org/ (дата звернення: 29.05.2026).</w:t>
      </w:r>
    </w:p>
    <w:p w14:paraId="66CF0636" w14:textId="77777777" w:rsidR="00F53C1A" w:rsidRPr="001521EE" w:rsidRDefault="00F53C1A" w:rsidP="00F53C1A">
      <w:pPr>
        <w:pStyle w:val="a"/>
        <w:numPr>
          <w:ilvl w:val="1"/>
          <w:numId w:val="3"/>
        </w:numPr>
        <w:ind w:left="0" w:firstLine="851"/>
        <w:rPr>
          <w:rStyle w:val="ad"/>
        </w:rPr>
      </w:pPr>
      <w:r w:rsidRPr="001521EE">
        <w:rPr>
          <w:rStyle w:val="ad"/>
        </w:rPr>
        <w:t>Tailwind CSS Documentation : вебсайт. URL: https://tailwindcss.com/docs/ (дата звернення: 29.05.2026).</w:t>
      </w:r>
    </w:p>
    <w:p w14:paraId="2F2E3CFB" w14:textId="77777777" w:rsidR="00F53C1A" w:rsidRPr="001521EE" w:rsidRDefault="00F53C1A" w:rsidP="00F53C1A">
      <w:pPr>
        <w:pStyle w:val="a"/>
        <w:numPr>
          <w:ilvl w:val="1"/>
          <w:numId w:val="3"/>
        </w:numPr>
        <w:ind w:left="0" w:firstLine="851"/>
        <w:rPr>
          <w:rStyle w:val="ad"/>
        </w:rPr>
      </w:pPr>
      <w:r w:rsidRPr="001521EE">
        <w:rPr>
          <w:rStyle w:val="ad"/>
        </w:rPr>
        <w:lastRenderedPageBreak/>
        <w:t>OWASP Top Ten Web Application Security Risks : вебсайт. URL: https://owasp.org/www-project-top-ten/ (дата звернення: 29.05.2026).</w:t>
      </w:r>
    </w:p>
    <w:p w14:paraId="1BE62A39" w14:textId="77777777" w:rsidR="00F53C1A" w:rsidRPr="001521EE" w:rsidRDefault="00F53C1A" w:rsidP="00F53C1A">
      <w:pPr>
        <w:pStyle w:val="a"/>
        <w:numPr>
          <w:ilvl w:val="1"/>
          <w:numId w:val="3"/>
        </w:numPr>
        <w:ind w:left="0" w:firstLine="851"/>
        <w:rPr>
          <w:rStyle w:val="ad"/>
        </w:rPr>
      </w:pPr>
      <w:r w:rsidRPr="001521EE">
        <w:rPr>
          <w:rStyle w:val="ad"/>
        </w:rPr>
        <w:t>JSON Web Tokens : вебсайт. URL: https://jwt.io/ (дата звернення: 29.05.2026).</w:t>
      </w:r>
    </w:p>
    <w:p w14:paraId="67EE99A8" w14:textId="77777777" w:rsidR="00F53C1A" w:rsidRPr="001521EE" w:rsidRDefault="00F53C1A" w:rsidP="00F53C1A">
      <w:pPr>
        <w:pStyle w:val="a"/>
        <w:numPr>
          <w:ilvl w:val="1"/>
          <w:numId w:val="3"/>
        </w:numPr>
        <w:ind w:left="0" w:firstLine="851"/>
        <w:rPr>
          <w:rStyle w:val="ad"/>
        </w:rPr>
      </w:pPr>
      <w:r w:rsidRPr="001521EE">
        <w:rPr>
          <w:rStyle w:val="ad"/>
        </w:rPr>
        <w:t>React Router: Declarative Routing for React : вебсайт. URL: https://reactrouter.com/ (дата звернення: 29.05.2026).</w:t>
      </w:r>
    </w:p>
    <w:p w14:paraId="4789B0C6" w14:textId="77777777" w:rsidR="00F53C1A" w:rsidRDefault="00F53C1A" w:rsidP="00F53C1A">
      <w:pPr>
        <w:pStyle w:val="a"/>
        <w:numPr>
          <w:ilvl w:val="1"/>
          <w:numId w:val="3"/>
        </w:numPr>
        <w:ind w:left="0" w:firstLine="851"/>
        <w:rPr>
          <w:rStyle w:val="ad"/>
        </w:rPr>
      </w:pPr>
      <w:r w:rsidRPr="001521EE">
        <w:rPr>
          <w:rStyle w:val="ad"/>
        </w:rPr>
        <w:t>Zod: TypeScript-first schema validation : вебсайт. URL: https://zod.dev/ (дата звернення: 29.05.2026).</w:t>
      </w:r>
    </w:p>
    <w:p w14:paraId="2DA12E7C" w14:textId="26B77195" w:rsidR="00F53C1A" w:rsidRPr="00F53C1A" w:rsidRDefault="00F53C1A" w:rsidP="00F53C1A">
      <w:pPr>
        <w:pStyle w:val="a"/>
        <w:numPr>
          <w:ilvl w:val="1"/>
          <w:numId w:val="3"/>
        </w:numPr>
        <w:ind w:left="0" w:firstLine="851"/>
      </w:pPr>
      <w:r w:rsidRPr="001521EE">
        <w:rPr>
          <w:rStyle w:val="ad"/>
        </w:rPr>
        <w:t>Lucide: Beautiful &amp; consistent icons : вебсайт. URL: https://lucide.dev/ (дата звернення: 29.05.2026).</w:t>
      </w:r>
    </w:p>
    <w:p w14:paraId="698C3BDE" w14:textId="668D3233" w:rsidR="006A01E7" w:rsidRPr="00862874" w:rsidRDefault="006A01E7" w:rsidP="006A01E7">
      <w:pPr>
        <w:tabs>
          <w:tab w:val="left" w:pos="993"/>
        </w:tabs>
        <w:ind w:firstLine="0"/>
        <w:sectPr w:rsidR="006A01E7" w:rsidRPr="00862874" w:rsidSect="00095B1A">
          <w:headerReference w:type="default" r:id="rId58"/>
          <w:footerReference w:type="default" r:id="rId59"/>
          <w:headerReference w:type="first" r:id="rId60"/>
          <w:footerReference w:type="first" r:id="rId61"/>
          <w:pgSz w:w="11906" w:h="16838"/>
          <w:pgMar w:top="954" w:right="850" w:bottom="1134" w:left="1701" w:header="708" w:footer="964" w:gutter="0"/>
          <w:cols w:space="708"/>
          <w:titlePg/>
          <w:docGrid w:linePitch="381"/>
        </w:sectPr>
      </w:pPr>
    </w:p>
    <w:p w14:paraId="54C90D5E" w14:textId="46F0B9EF" w:rsidR="00E83C1D" w:rsidRPr="00DB7C8E" w:rsidRDefault="00E83C1D" w:rsidP="009E0337">
      <w:pPr>
        <w:pStyle w:val="af5"/>
      </w:pPr>
      <w:bookmarkStart w:id="204" w:name="_Toc199305222"/>
      <w:bookmarkStart w:id="205" w:name="_Toc231940487"/>
      <w:r w:rsidRPr="00862874">
        <w:lastRenderedPageBreak/>
        <w:t>Додаток</w:t>
      </w:r>
      <w:r w:rsidRPr="00DB7C8E">
        <w:t xml:space="preserve"> 1</w:t>
      </w:r>
      <w:bookmarkEnd w:id="204"/>
      <w:r w:rsidR="009E0337">
        <w:t xml:space="preserve"> </w:t>
      </w:r>
      <w:r w:rsidR="009E0337" w:rsidRPr="009E0337">
        <w:t>Діаграма варіантів використання</w:t>
      </w:r>
      <w:bookmarkEnd w:id="205"/>
    </w:p>
    <w:p w14:paraId="4012C277" w14:textId="17800449" w:rsidR="00E83C1D" w:rsidRPr="00DB7C8E" w:rsidRDefault="00BC6ED8" w:rsidP="00BC6ED8">
      <w:pPr>
        <w:pStyle w:val="afff3"/>
      </w:pPr>
      <w:r w:rsidRPr="00BC6ED8">
        <w:drawing>
          <wp:inline distT="0" distB="0" distL="0" distR="0" wp14:anchorId="253125C9" wp14:editId="27BCD6B6">
            <wp:extent cx="5778096" cy="5791200"/>
            <wp:effectExtent l="0" t="0" r="0" b="0"/>
            <wp:docPr id="528" name="Рисунок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01970" cy="5815128"/>
                    </a:xfrm>
                    <a:prstGeom prst="rect">
                      <a:avLst/>
                    </a:prstGeom>
                  </pic:spPr>
                </pic:pic>
              </a:graphicData>
            </a:graphic>
          </wp:inline>
        </w:drawing>
      </w:r>
    </w:p>
    <w:p w14:paraId="2ABB179D" w14:textId="77777777" w:rsidR="006863F3" w:rsidRPr="00DB7C8E" w:rsidRDefault="006863F3" w:rsidP="0086139A"/>
    <w:p w14:paraId="6685A758" w14:textId="77777777" w:rsidR="006863F3" w:rsidRPr="00DB7C8E" w:rsidRDefault="006863F3" w:rsidP="0086139A"/>
    <w:p w14:paraId="3071B57C" w14:textId="77777777" w:rsidR="006863F3" w:rsidRDefault="006863F3" w:rsidP="0086139A"/>
    <w:p w14:paraId="154C19B6" w14:textId="77777777" w:rsidR="00BE4450" w:rsidRDefault="00BE4450" w:rsidP="0086139A"/>
    <w:p w14:paraId="23830F6B" w14:textId="77777777" w:rsidR="00BE4450" w:rsidRDefault="00BE4450" w:rsidP="0086139A"/>
    <w:p w14:paraId="75F34D77" w14:textId="77777777" w:rsidR="00BE4450" w:rsidRDefault="00BE4450" w:rsidP="0086139A"/>
    <w:p w14:paraId="11EFC705" w14:textId="77777777" w:rsidR="00BE4450" w:rsidRDefault="00BE4450" w:rsidP="0086139A"/>
    <w:p w14:paraId="7C82A3CB" w14:textId="77777777" w:rsidR="009F3B54" w:rsidRPr="009F3B54" w:rsidRDefault="009F3B54" w:rsidP="00991699">
      <w:pPr>
        <w:ind w:firstLine="0"/>
        <w:sectPr w:rsidR="009F3B54" w:rsidRPr="009F3B54" w:rsidSect="00F67BBE">
          <w:headerReference w:type="default" r:id="rId63"/>
          <w:headerReference w:type="first" r:id="rId64"/>
          <w:pgSz w:w="11906" w:h="16838"/>
          <w:pgMar w:top="954" w:right="850" w:bottom="1134" w:left="1701" w:header="708" w:footer="1020" w:gutter="0"/>
          <w:cols w:space="708"/>
          <w:titlePg/>
          <w:docGrid w:linePitch="381"/>
        </w:sectPr>
      </w:pPr>
    </w:p>
    <w:p w14:paraId="3AD2A0ED" w14:textId="7AA1CA64" w:rsidR="00C00771" w:rsidRDefault="00C00771" w:rsidP="009F3B54">
      <w:pPr>
        <w:pStyle w:val="af5"/>
      </w:pPr>
      <w:bookmarkStart w:id="206" w:name="_Toc231940488"/>
      <w:r w:rsidRPr="00DB523A">
        <w:lastRenderedPageBreak/>
        <w:t xml:space="preserve">Додаток </w:t>
      </w:r>
      <w:r>
        <w:t>2</w:t>
      </w:r>
      <w:r w:rsidR="00991699">
        <w:t xml:space="preserve"> Д</w:t>
      </w:r>
      <w:r w:rsidR="00756186" w:rsidRPr="00756186">
        <w:t>іаграма потоків даних</w:t>
      </w:r>
      <w:bookmarkEnd w:id="206"/>
    </w:p>
    <w:p w14:paraId="43F50100" w14:textId="4152F282" w:rsidR="00756186" w:rsidRPr="00756186" w:rsidRDefault="00756186" w:rsidP="00756186">
      <w:pPr>
        <w:pStyle w:val="afff3"/>
      </w:pPr>
      <w:r w:rsidRPr="00756186">
        <w:drawing>
          <wp:inline distT="0" distB="0" distL="0" distR="0" wp14:anchorId="262E4D87" wp14:editId="1AFFFC51">
            <wp:extent cx="5403647" cy="5097780"/>
            <wp:effectExtent l="0" t="0" r="6985" b="7620"/>
            <wp:docPr id="529" name="Рисунок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9832" cy="5103615"/>
                    </a:xfrm>
                    <a:prstGeom prst="rect">
                      <a:avLst/>
                    </a:prstGeom>
                  </pic:spPr>
                </pic:pic>
              </a:graphicData>
            </a:graphic>
          </wp:inline>
        </w:drawing>
      </w:r>
    </w:p>
    <w:p w14:paraId="31120CE0" w14:textId="1B28E745" w:rsidR="00C00771" w:rsidRPr="00560836" w:rsidRDefault="00C00771" w:rsidP="00560836">
      <w:pPr>
        <w:pStyle w:val="a4"/>
        <w:ind w:firstLine="0"/>
        <w:rPr>
          <w:lang w:val="en-US"/>
        </w:rPr>
      </w:pPr>
    </w:p>
    <w:p w14:paraId="1C84AAF8" w14:textId="77777777" w:rsidR="00455FD5" w:rsidRPr="00DB7C8E" w:rsidRDefault="00455FD5" w:rsidP="00C00771">
      <w:pPr>
        <w:pStyle w:val="a4"/>
      </w:pPr>
    </w:p>
    <w:p w14:paraId="289FAB69" w14:textId="77777777" w:rsidR="0016584A" w:rsidRDefault="0016584A" w:rsidP="0086139A"/>
    <w:p w14:paraId="107FA148" w14:textId="77777777" w:rsidR="00C00771" w:rsidRDefault="00C00771" w:rsidP="0086139A"/>
    <w:p w14:paraId="0B5AFB3C" w14:textId="77777777" w:rsidR="00966FD8" w:rsidRDefault="00966FD8" w:rsidP="0086139A"/>
    <w:p w14:paraId="3C64E97D" w14:textId="77777777" w:rsidR="00966FD8" w:rsidRDefault="00966FD8" w:rsidP="0086139A"/>
    <w:p w14:paraId="065E3F33" w14:textId="77777777" w:rsidR="00966FD8" w:rsidRDefault="00966FD8" w:rsidP="0086139A"/>
    <w:p w14:paraId="68AB3262" w14:textId="77777777" w:rsidR="00966FD8" w:rsidRDefault="00966FD8" w:rsidP="0086139A"/>
    <w:p w14:paraId="0AB8D5E9" w14:textId="77777777" w:rsidR="00966FD8" w:rsidRDefault="00966FD8" w:rsidP="0086139A"/>
    <w:p w14:paraId="72C254AB" w14:textId="77777777" w:rsidR="00966FD8" w:rsidRPr="00C00771" w:rsidRDefault="00966FD8" w:rsidP="00176424">
      <w:pPr>
        <w:ind w:firstLine="0"/>
        <w:sectPr w:rsidR="00966FD8" w:rsidRPr="00C00771" w:rsidSect="00F67BBE">
          <w:headerReference w:type="default" r:id="rId66"/>
          <w:footerReference w:type="default" r:id="rId67"/>
          <w:headerReference w:type="first" r:id="rId68"/>
          <w:pgSz w:w="11906" w:h="16838"/>
          <w:pgMar w:top="954" w:right="850" w:bottom="1134" w:left="1701" w:header="708" w:footer="1020" w:gutter="0"/>
          <w:cols w:space="708"/>
          <w:titlePg/>
          <w:docGrid w:linePitch="381"/>
        </w:sectPr>
      </w:pPr>
    </w:p>
    <w:p w14:paraId="24372466" w14:textId="5390E4B5" w:rsidR="009F2EA2" w:rsidRPr="009F3B54" w:rsidRDefault="009F2EA2" w:rsidP="009F3B54">
      <w:pPr>
        <w:pStyle w:val="af5"/>
      </w:pPr>
      <w:bookmarkStart w:id="207" w:name="_Toc199305223"/>
      <w:bookmarkStart w:id="208" w:name="_Toc231940489"/>
      <w:r w:rsidRPr="009F3B54">
        <w:lastRenderedPageBreak/>
        <w:t xml:space="preserve">Додаток </w:t>
      </w:r>
      <w:r w:rsidR="00D9433F" w:rsidRPr="009F3B54">
        <w:t>3</w:t>
      </w:r>
      <w:bookmarkEnd w:id="207"/>
      <w:r w:rsidR="00AF4F2A">
        <w:t xml:space="preserve"> </w:t>
      </w:r>
      <w:r w:rsidR="00AF4F2A" w:rsidRPr="00AF4F2A">
        <w:t>Схема бази даних</w:t>
      </w:r>
      <w:bookmarkEnd w:id="208"/>
    </w:p>
    <w:p w14:paraId="727C35B1" w14:textId="64A986C3" w:rsidR="007A5CA6" w:rsidRDefault="00AE0DBC" w:rsidP="00AE0DBC">
      <w:pPr>
        <w:pStyle w:val="afff3"/>
      </w:pPr>
      <w:bookmarkStart w:id="209" w:name="_Toc103984930"/>
      <w:bookmarkStart w:id="210" w:name="_Toc199305224"/>
      <w:r w:rsidRPr="00AE0DBC">
        <w:drawing>
          <wp:inline distT="0" distB="0" distL="0" distR="0" wp14:anchorId="56A3DB5A" wp14:editId="5AB8FA09">
            <wp:extent cx="3931528" cy="7879080"/>
            <wp:effectExtent l="0" t="0" r="0" b="7620"/>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41277" cy="7898618"/>
                    </a:xfrm>
                    <a:prstGeom prst="rect">
                      <a:avLst/>
                    </a:prstGeom>
                  </pic:spPr>
                </pic:pic>
              </a:graphicData>
            </a:graphic>
          </wp:inline>
        </w:drawing>
      </w:r>
    </w:p>
    <w:p w14:paraId="52BF619D" w14:textId="77777777" w:rsidR="009F3B54" w:rsidRPr="009F3B54" w:rsidRDefault="009F3B54" w:rsidP="009F3B54">
      <w:pPr>
        <w:ind w:firstLine="0"/>
        <w:sectPr w:rsidR="009F3B54" w:rsidRPr="009F3B54" w:rsidSect="00F67BBE">
          <w:headerReference w:type="default" r:id="rId70"/>
          <w:footerReference w:type="default" r:id="rId71"/>
          <w:headerReference w:type="first" r:id="rId72"/>
          <w:pgSz w:w="11906" w:h="16838"/>
          <w:pgMar w:top="954" w:right="850" w:bottom="1134" w:left="1701" w:header="708" w:footer="1020" w:gutter="0"/>
          <w:cols w:space="708"/>
          <w:titlePg/>
          <w:docGrid w:linePitch="381"/>
        </w:sectPr>
      </w:pPr>
    </w:p>
    <w:p w14:paraId="1310A8BE" w14:textId="6A5A1269" w:rsidR="00CF46FA" w:rsidRDefault="00CF46FA" w:rsidP="009F3B54">
      <w:pPr>
        <w:pStyle w:val="af5"/>
      </w:pPr>
      <w:bookmarkStart w:id="211" w:name="_Toc231940490"/>
      <w:r w:rsidRPr="00DB7C8E">
        <w:lastRenderedPageBreak/>
        <w:t xml:space="preserve">Додаток </w:t>
      </w:r>
      <w:r w:rsidR="00D9433F">
        <w:t>4</w:t>
      </w:r>
      <w:r w:rsidRPr="00DB7C8E">
        <w:t xml:space="preserve"> </w:t>
      </w:r>
      <w:bookmarkEnd w:id="209"/>
      <w:bookmarkEnd w:id="210"/>
      <w:r w:rsidR="00983379" w:rsidRPr="00983379">
        <w:t>Блок-схеми алгоритмів програмних модулів</w:t>
      </w:r>
      <w:bookmarkEnd w:id="211"/>
    </w:p>
    <w:p w14:paraId="38C46110" w14:textId="45F341C1" w:rsidR="003568B5" w:rsidRDefault="003568B5" w:rsidP="003568B5">
      <w:pPr>
        <w:pStyle w:val="afff3"/>
        <w:rPr>
          <w:lang w:val="uk-UA"/>
        </w:rPr>
      </w:pPr>
      <w:r w:rsidRPr="003568B5">
        <w:drawing>
          <wp:inline distT="0" distB="0" distL="0" distR="0" wp14:anchorId="5BE34469" wp14:editId="3C9547E0">
            <wp:extent cx="5940425" cy="5940425"/>
            <wp:effectExtent l="0" t="0" r="3175" b="3175"/>
            <wp:docPr id="535" name="Рисунок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73936283" w14:textId="2D56826C" w:rsidR="000B42CB" w:rsidRPr="000B42CB" w:rsidRDefault="000B42CB" w:rsidP="000B42CB">
      <w:pPr>
        <w:rPr>
          <w:lang w:eastAsia="ru-RU"/>
        </w:rPr>
      </w:pPr>
      <w:r>
        <w:rPr>
          <w:lang w:eastAsia="ru-RU"/>
        </w:rPr>
        <w:t>М</w:t>
      </w:r>
      <w:r w:rsidRPr="003247AF">
        <w:rPr>
          <w:lang w:eastAsia="ru-RU"/>
        </w:rPr>
        <w:t>одул</w:t>
      </w:r>
      <w:r>
        <w:rPr>
          <w:lang w:eastAsia="ru-RU"/>
        </w:rPr>
        <w:t>ь</w:t>
      </w:r>
      <w:r w:rsidRPr="003247AF">
        <w:rPr>
          <w:lang w:eastAsia="ru-RU"/>
        </w:rPr>
        <w:t xml:space="preserve"> Anti-Fraud</w:t>
      </w:r>
    </w:p>
    <w:p w14:paraId="3C4511C9" w14:textId="26A23C67" w:rsidR="0093222D" w:rsidRPr="000B42CB" w:rsidRDefault="0093222D" w:rsidP="000B42CB">
      <w:pPr>
        <w:pStyle w:val="affd"/>
        <w:ind w:firstLine="0"/>
        <w:rPr>
          <w:lang w:val="uk-UA" w:eastAsia="ru-RU"/>
        </w:rPr>
      </w:pPr>
    </w:p>
    <w:p w14:paraId="23A4DAD6" w14:textId="73A329F4" w:rsidR="0093222D" w:rsidRDefault="001736F2" w:rsidP="001736F2">
      <w:pPr>
        <w:pStyle w:val="afff3"/>
        <w:rPr>
          <w:lang w:val="uk-UA"/>
        </w:rPr>
      </w:pPr>
      <w:r w:rsidRPr="00AF5B06">
        <w:lastRenderedPageBreak/>
        <w:drawing>
          <wp:inline distT="0" distB="0" distL="0" distR="0" wp14:anchorId="558D5925" wp14:editId="377E8D3D">
            <wp:extent cx="5597284" cy="7947660"/>
            <wp:effectExtent l="0" t="0" r="0" b="0"/>
            <wp:docPr id="1161693246" name="Рисунок 11616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32470" cy="7997622"/>
                    </a:xfrm>
                    <a:prstGeom prst="rect">
                      <a:avLst/>
                    </a:prstGeom>
                    <a:noFill/>
                    <a:ln>
                      <a:noFill/>
                    </a:ln>
                  </pic:spPr>
                </pic:pic>
              </a:graphicData>
            </a:graphic>
          </wp:inline>
        </w:drawing>
      </w:r>
    </w:p>
    <w:p w14:paraId="2EB0BE61" w14:textId="358AC76E" w:rsidR="009F3B54" w:rsidRDefault="000B42CB" w:rsidP="00052C97">
      <w:pPr>
        <w:pStyle w:val="a4"/>
      </w:pPr>
      <w:r w:rsidRPr="000B42CB">
        <w:t>Реєстрація та вхід користувача</w:t>
      </w:r>
    </w:p>
    <w:p w14:paraId="51E26438" w14:textId="7F292C1D" w:rsidR="002151F5" w:rsidRDefault="0026396E" w:rsidP="0026396E">
      <w:pPr>
        <w:pStyle w:val="afff3"/>
        <w:rPr>
          <w:lang w:val="uk-UA"/>
        </w:rPr>
      </w:pPr>
      <w:r w:rsidRPr="009C5639">
        <w:lastRenderedPageBreak/>
        <w:drawing>
          <wp:inline distT="0" distB="0" distL="0" distR="0" wp14:anchorId="698E4201" wp14:editId="7D2BBA29">
            <wp:extent cx="5797110" cy="800735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1838"/>
                    <a:stretch/>
                  </pic:blipFill>
                  <pic:spPr bwMode="auto">
                    <a:xfrm>
                      <a:off x="0" y="0"/>
                      <a:ext cx="5809626" cy="8024639"/>
                    </a:xfrm>
                    <a:prstGeom prst="rect">
                      <a:avLst/>
                    </a:prstGeom>
                    <a:noFill/>
                    <a:ln>
                      <a:noFill/>
                    </a:ln>
                    <a:extLst>
                      <a:ext uri="{53640926-AAD7-44D8-BBD7-CCE9431645EC}">
                        <a14:shadowObscured xmlns:a14="http://schemas.microsoft.com/office/drawing/2010/main"/>
                      </a:ext>
                    </a:extLst>
                  </pic:spPr>
                </pic:pic>
              </a:graphicData>
            </a:graphic>
          </wp:inline>
        </w:drawing>
      </w:r>
    </w:p>
    <w:p w14:paraId="18D11931" w14:textId="6C03CBDE" w:rsidR="00870D5D" w:rsidRDefault="00052C97" w:rsidP="00696F5E">
      <w:pPr>
        <w:pStyle w:val="a4"/>
      </w:pPr>
      <w:r w:rsidRPr="00052C97">
        <w:t>Створення опитування</w:t>
      </w:r>
    </w:p>
    <w:p w14:paraId="04E72822" w14:textId="08124520" w:rsidR="006E5CF6" w:rsidRDefault="006E5CF6" w:rsidP="003247AF">
      <w:pPr>
        <w:pStyle w:val="afff3"/>
        <w:rPr>
          <w:lang w:val="uk-UA"/>
        </w:rPr>
      </w:pPr>
      <w:r w:rsidRPr="00BB492B">
        <w:lastRenderedPageBreak/>
        <w:drawing>
          <wp:inline distT="0" distB="0" distL="0" distR="0" wp14:anchorId="4795B999" wp14:editId="548F484D">
            <wp:extent cx="4788783" cy="7924800"/>
            <wp:effectExtent l="0" t="0" r="0" b="0"/>
            <wp:docPr id="1141443585" name="Рисунок 114144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46036" cy="8019546"/>
                    </a:xfrm>
                    <a:prstGeom prst="rect">
                      <a:avLst/>
                    </a:prstGeom>
                    <a:noFill/>
                    <a:ln>
                      <a:noFill/>
                    </a:ln>
                  </pic:spPr>
                </pic:pic>
              </a:graphicData>
            </a:graphic>
          </wp:inline>
        </w:drawing>
      </w:r>
    </w:p>
    <w:p w14:paraId="660E8239" w14:textId="5ECEF75E" w:rsidR="00696F5E" w:rsidRPr="00870D5D" w:rsidRDefault="00696F5E" w:rsidP="00696F5E">
      <w:pPr>
        <w:pStyle w:val="a4"/>
        <w:ind w:firstLine="0"/>
        <w:sectPr w:rsidR="00696F5E" w:rsidRPr="00870D5D" w:rsidSect="00F67BBE">
          <w:headerReference w:type="default" r:id="rId77"/>
          <w:footerReference w:type="default" r:id="rId78"/>
          <w:headerReference w:type="first" r:id="rId79"/>
          <w:pgSz w:w="11906" w:h="16838"/>
          <w:pgMar w:top="954" w:right="850" w:bottom="1134" w:left="1701" w:header="708" w:footer="1020" w:gutter="0"/>
          <w:cols w:space="708"/>
          <w:titlePg/>
          <w:docGrid w:linePitch="381"/>
        </w:sectPr>
      </w:pPr>
      <w:r w:rsidRPr="00696F5E">
        <w:t>Захист паролем (брутфорс-захист)</w:t>
      </w:r>
    </w:p>
    <w:p w14:paraId="1E5B9083" w14:textId="4750B95A" w:rsidR="00A076EB" w:rsidRPr="00503FB8" w:rsidRDefault="001B2ED5" w:rsidP="00503FB8">
      <w:pPr>
        <w:pStyle w:val="af5"/>
        <w:rPr>
          <w:lang w:val="en-US"/>
        </w:rPr>
      </w:pPr>
      <w:bookmarkStart w:id="212" w:name="_Toc199305225"/>
      <w:bookmarkStart w:id="213" w:name="_Toc231940491"/>
      <w:r w:rsidRPr="0071190A">
        <w:lastRenderedPageBreak/>
        <w:t xml:space="preserve">Додаток </w:t>
      </w:r>
      <w:r w:rsidR="00D9433F" w:rsidRPr="0071190A">
        <w:t>5</w:t>
      </w:r>
      <w:r w:rsidRPr="0071190A">
        <w:t xml:space="preserve"> Лістинг програм</w:t>
      </w:r>
      <w:bookmarkEnd w:id="212"/>
      <w:r w:rsidR="009422C8" w:rsidRPr="0071190A">
        <w:t>ного коду</w:t>
      </w:r>
      <w:bookmarkEnd w:id="213"/>
    </w:p>
    <w:p w14:paraId="6DA1BDBE" w14:textId="77777777" w:rsidR="00CB2782" w:rsidRDefault="00CB2782" w:rsidP="00CB2782">
      <w:pPr>
        <w:pStyle w:val="Codelisting"/>
      </w:pPr>
    </w:p>
    <w:p w14:paraId="43538EBB" w14:textId="77777777" w:rsidR="00723784" w:rsidRDefault="00723784" w:rsidP="00723784">
      <w:pPr>
        <w:pStyle w:val="Codelisting"/>
        <w:sectPr w:rsidR="00723784" w:rsidSect="00F67BBE">
          <w:headerReference w:type="default" r:id="rId80"/>
          <w:footerReference w:type="default" r:id="rId81"/>
          <w:headerReference w:type="first" r:id="rId82"/>
          <w:footerReference w:type="first" r:id="rId83"/>
          <w:pgSz w:w="11906" w:h="16838"/>
          <w:pgMar w:top="954" w:right="850" w:bottom="1134" w:left="1701" w:header="708" w:footer="907" w:gutter="0"/>
          <w:cols w:space="708"/>
          <w:titlePg/>
          <w:docGrid w:linePitch="381"/>
        </w:sectPr>
      </w:pPr>
    </w:p>
    <w:p w14:paraId="70F92200"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C:\college\The-survey-uniqueness-control-module\backend\scripts\run-migration.js =====</w:t>
      </w:r>
    </w:p>
    <w:p w14:paraId="209A3D22" w14:textId="77777777" w:rsidR="00CB2782" w:rsidRPr="00A06751" w:rsidRDefault="00CB2782" w:rsidP="00A06751">
      <w:pPr>
        <w:pStyle w:val="Codelisting"/>
        <w:jc w:val="left"/>
        <w:rPr>
          <w:sz w:val="16"/>
          <w:szCs w:val="16"/>
          <w:lang w:val="en-US"/>
        </w:rPr>
      </w:pPr>
    </w:p>
    <w:p w14:paraId="582800D1" w14:textId="77777777" w:rsidR="00CB2782" w:rsidRPr="00A06751" w:rsidRDefault="00CB2782" w:rsidP="00A06751">
      <w:pPr>
        <w:pStyle w:val="Codelisting"/>
        <w:jc w:val="left"/>
        <w:rPr>
          <w:sz w:val="16"/>
          <w:szCs w:val="16"/>
          <w:lang w:val="en-US"/>
        </w:rPr>
      </w:pPr>
      <w:r w:rsidRPr="00A06751">
        <w:rPr>
          <w:sz w:val="16"/>
          <w:szCs w:val="16"/>
          <w:lang w:val="en-US"/>
        </w:rPr>
        <w:t>const { PrismaClient } = require('@prisma/client');</w:t>
      </w:r>
    </w:p>
    <w:p w14:paraId="11B42600" w14:textId="77777777" w:rsidR="00CB2782" w:rsidRPr="00A06751" w:rsidRDefault="00CB2782" w:rsidP="00A06751">
      <w:pPr>
        <w:pStyle w:val="Codelisting"/>
        <w:jc w:val="left"/>
        <w:rPr>
          <w:sz w:val="16"/>
          <w:szCs w:val="16"/>
          <w:lang w:val="en-US"/>
        </w:rPr>
      </w:pPr>
      <w:r w:rsidRPr="00A06751">
        <w:rPr>
          <w:sz w:val="16"/>
          <w:szCs w:val="16"/>
          <w:lang w:val="en-US"/>
        </w:rPr>
        <w:t>const prisma = new PrismaClient();</w:t>
      </w:r>
    </w:p>
    <w:p w14:paraId="472279D5" w14:textId="77777777" w:rsidR="00CB2782" w:rsidRPr="00A06751" w:rsidRDefault="00CB2782" w:rsidP="00A06751">
      <w:pPr>
        <w:pStyle w:val="Codelisting"/>
        <w:jc w:val="left"/>
        <w:rPr>
          <w:sz w:val="16"/>
          <w:szCs w:val="16"/>
          <w:lang w:val="en-US"/>
        </w:rPr>
      </w:pPr>
    </w:p>
    <w:p w14:paraId="10A8C430" w14:textId="77777777" w:rsidR="00CB2782" w:rsidRPr="00A06751" w:rsidRDefault="00CB2782" w:rsidP="00A06751">
      <w:pPr>
        <w:pStyle w:val="Codelisting"/>
        <w:jc w:val="left"/>
        <w:rPr>
          <w:sz w:val="16"/>
          <w:szCs w:val="16"/>
          <w:lang w:val="en-US"/>
        </w:rPr>
      </w:pPr>
      <w:r w:rsidRPr="00A06751">
        <w:rPr>
          <w:sz w:val="16"/>
          <w:szCs w:val="16"/>
          <w:lang w:val="en-US"/>
        </w:rPr>
        <w:t>async function run(label, sql) {</w:t>
      </w:r>
    </w:p>
    <w:p w14:paraId="357B16D1"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E271E4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prisma.$executeRawUnsafe(sql);</w:t>
      </w:r>
    </w:p>
    <w:p w14:paraId="4DC249A9"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w:t>
      </w:r>
      <w:r w:rsidRPr="00A06751">
        <w:rPr>
          <w:rFonts w:ascii="Segoe UI Symbol" w:hAnsi="Segoe UI Symbol" w:cs="Segoe UI Symbol"/>
          <w:sz w:val="16"/>
          <w:szCs w:val="16"/>
          <w:lang w:val="en-US"/>
        </w:rPr>
        <w:t>✓</w:t>
      </w:r>
      <w:r w:rsidRPr="00A06751">
        <w:rPr>
          <w:sz w:val="16"/>
          <w:szCs w:val="16"/>
          <w:lang w:val="en-US"/>
        </w:rPr>
        <w:t xml:space="preserve"> ${label}`);</w:t>
      </w:r>
    </w:p>
    <w:p w14:paraId="3190C27F"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 {</w:t>
      </w:r>
    </w:p>
    <w:p w14:paraId="19823D68"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console.warn(`</w:t>
      </w:r>
      <w:r w:rsidRPr="00A06751">
        <w:rPr>
          <w:rFonts w:ascii="Segoe UI Symbol" w:hAnsi="Segoe UI Symbol" w:cs="Segoe UI Symbol"/>
          <w:sz w:val="16"/>
          <w:szCs w:val="16"/>
          <w:lang w:val="en-US"/>
        </w:rPr>
        <w:t>⚠</w:t>
      </w:r>
      <w:r w:rsidRPr="00A06751">
        <w:rPr>
          <w:sz w:val="16"/>
          <w:szCs w:val="16"/>
          <w:lang w:val="en-US"/>
        </w:rPr>
        <w:t xml:space="preserve"> ${label}: ${e.message.split('\n')[0]}`);</w:t>
      </w:r>
    </w:p>
    <w:p w14:paraId="347A8C4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6392C5" w14:textId="77777777" w:rsidR="00CB2782" w:rsidRPr="00A06751" w:rsidRDefault="00CB2782" w:rsidP="00A06751">
      <w:pPr>
        <w:pStyle w:val="Codelisting"/>
        <w:jc w:val="left"/>
        <w:rPr>
          <w:sz w:val="16"/>
          <w:szCs w:val="16"/>
          <w:lang w:val="en-US"/>
        </w:rPr>
      </w:pPr>
      <w:r w:rsidRPr="00A06751">
        <w:rPr>
          <w:sz w:val="16"/>
          <w:szCs w:val="16"/>
          <w:lang w:val="en-US"/>
        </w:rPr>
        <w:t>}</w:t>
      </w:r>
    </w:p>
    <w:p w14:paraId="730284C0" w14:textId="77777777" w:rsidR="00CB2782" w:rsidRPr="00A06751" w:rsidRDefault="00CB2782" w:rsidP="00A06751">
      <w:pPr>
        <w:pStyle w:val="Codelisting"/>
        <w:jc w:val="left"/>
        <w:rPr>
          <w:sz w:val="16"/>
          <w:szCs w:val="16"/>
          <w:lang w:val="en-US"/>
        </w:rPr>
      </w:pPr>
    </w:p>
    <w:p w14:paraId="42ABBD40" w14:textId="77777777" w:rsidR="00CB2782" w:rsidRPr="00A06751" w:rsidRDefault="00CB2782" w:rsidP="00A06751">
      <w:pPr>
        <w:pStyle w:val="Codelisting"/>
        <w:jc w:val="left"/>
        <w:rPr>
          <w:sz w:val="16"/>
          <w:szCs w:val="16"/>
          <w:lang w:val="en-US"/>
        </w:rPr>
      </w:pPr>
      <w:r w:rsidRPr="00A06751">
        <w:rPr>
          <w:sz w:val="16"/>
          <w:szCs w:val="16"/>
          <w:lang w:val="en-US"/>
        </w:rPr>
        <w:t>async function main() {</w:t>
      </w:r>
    </w:p>
    <w:p w14:paraId="518811B2"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w:t>
      </w:r>
      <w:r w:rsidRPr="00A06751">
        <w:rPr>
          <w:rFonts w:ascii="Segoe UI Emoji" w:hAnsi="Segoe UI Emoji" w:cs="Segoe UI Emoji"/>
          <w:sz w:val="16"/>
          <w:szCs w:val="16"/>
          <w:lang w:val="en-US"/>
        </w:rPr>
        <w:t>🚀</w:t>
      </w:r>
      <w:r w:rsidRPr="00A06751">
        <w:rPr>
          <w:sz w:val="16"/>
          <w:szCs w:val="16"/>
          <w:lang w:val="en-US"/>
        </w:rPr>
        <w:t xml:space="preserve"> Running CMS Admin Panel migration...\n');</w:t>
      </w:r>
    </w:p>
    <w:p w14:paraId="6C1BC482" w14:textId="77777777" w:rsidR="00CB2782" w:rsidRPr="00A06751" w:rsidRDefault="00CB2782" w:rsidP="00A06751">
      <w:pPr>
        <w:pStyle w:val="Codelisting"/>
        <w:jc w:val="left"/>
        <w:rPr>
          <w:sz w:val="16"/>
          <w:szCs w:val="16"/>
          <w:lang w:val="en-US"/>
        </w:rPr>
      </w:pPr>
    </w:p>
    <w:p w14:paraId="004EB02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run('MODERATOR role', `ALTER TYPE "Role" ADD VALUE IF NOT EXISTS 'MODERATOR'`);</w:t>
      </w:r>
    </w:p>
    <w:p w14:paraId="65C99F6A" w14:textId="77777777" w:rsidR="00CB2782" w:rsidRPr="00A06751" w:rsidRDefault="00CB2782" w:rsidP="00A06751">
      <w:pPr>
        <w:pStyle w:val="Codelisting"/>
        <w:jc w:val="left"/>
        <w:rPr>
          <w:sz w:val="16"/>
          <w:szCs w:val="16"/>
          <w:lang w:val="en-US"/>
        </w:rPr>
      </w:pPr>
    </w:p>
    <w:p w14:paraId="02F58306"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run('users.blockedAt',     `ALTER TABLE "users" ADD COLUMN IF NOT EXISTS "blockedAt" TIMESTAMP(3)`);</w:t>
      </w:r>
    </w:p>
    <w:p w14:paraId="1FB0330E"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run('users.blockedReason', `ALTER TABLE "users" ADD COLUMN IF NOT EXISTS "blockedReason" TEXT`);</w:t>
      </w:r>
    </w:p>
    <w:p w14:paraId="45A36A9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run('users.lastLoginAt',   `ALTER TABLE "users" ADD COLUMN IF NOT EXISTS "lastLoginAt" TIMESTAMP(3)`);</w:t>
      </w:r>
    </w:p>
    <w:p w14:paraId="293C1C4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run('users.updatedAt',     `ALTER TABLE "users" ADD COLUMN IF NOT EXISTS "updatedAt" TIMESTAMP(3) NOT NULL DEFAULT NOW()`);</w:t>
      </w:r>
    </w:p>
    <w:p w14:paraId="0215EDAC" w14:textId="77777777" w:rsidR="00CB2782" w:rsidRPr="00A06751" w:rsidRDefault="00CB2782" w:rsidP="00A06751">
      <w:pPr>
        <w:pStyle w:val="Codelisting"/>
        <w:jc w:val="left"/>
        <w:rPr>
          <w:sz w:val="16"/>
          <w:szCs w:val="16"/>
          <w:lang w:val="en-US"/>
        </w:rPr>
      </w:pPr>
    </w:p>
    <w:p w14:paraId="1E4B881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run('surveys.updatedAt',        `ALTER TABLE "surveys" ADD COLUMN IF NOT EXISTS "updatedAt" TIMESTAMP(3) NOT NULL DEFAULT NOW()`);</w:t>
      </w:r>
    </w:p>
    <w:p w14:paraId="52B0EBC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run('surveys.duplicatedFromId', `ALTER TABLE "surveys" ADD COLUMN IF NOT EXISTS "duplicatedFromId" TEXT`);</w:t>
      </w:r>
    </w:p>
    <w:p w14:paraId="6852AAE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run('surveys.isActive idx',     `CREATE INDEX IF NOT EXISTS "surveys_isActive_idx" ON "surveys"("isActive")`);</w:t>
      </w:r>
    </w:p>
    <w:p w14:paraId="4672554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run('surveys.createdAt idx',    `CREATE INDEX IF NOT EXISTS "surveys_createdAt_idx" ON "surveys"("createdAt")`);</w:t>
      </w:r>
    </w:p>
    <w:p w14:paraId="2B3F4377" w14:textId="77777777" w:rsidR="00CB2782" w:rsidRPr="00A06751" w:rsidRDefault="00CB2782" w:rsidP="00A06751">
      <w:pPr>
        <w:pStyle w:val="Codelisting"/>
        <w:jc w:val="left"/>
        <w:rPr>
          <w:sz w:val="16"/>
          <w:szCs w:val="16"/>
          <w:lang w:val="en-US"/>
        </w:rPr>
      </w:pPr>
    </w:p>
    <w:p w14:paraId="350BF39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run('vote_meta.ipSubnet',    `ALTER TABLE "vote_meta" ADD COLUMN IF NOT EXISTS "ipSubnet" TEXT`);</w:t>
      </w:r>
    </w:p>
    <w:p w14:paraId="268BB22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run('vote_meta.riskScore',   `ALTER TABLE "vote_meta" ADD COLUMN IF NOT EXISTS "riskScore" INTEGER NOT NULL DEFAULT 0`);</w:t>
      </w:r>
    </w:p>
    <w:p w14:paraId="583E7003"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run('vote_meta.flags',       `ALTER TABLE "vote_meta" ADD COLUMN IF NOT EXISTS "flags" TEXT[] NOT NULL DEFAULT '{}'`);</w:t>
      </w:r>
    </w:p>
    <w:p w14:paraId="6E5C07DE"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run('vote_meta.submittedAt', `ALTER TABLE "vote_meta" ADD COLUMN IF NOT EXISTS "submittedAt" TIMESTAMP(3) NOT NULL DEFAULT NOW()`);</w:t>
      </w:r>
    </w:p>
    <w:p w14:paraId="5BA6B54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run('vote_meta.riskScore idx', `CREATE INDEX IF NOT EXISTS "vote_meta_riskScore_idx" ON "vote_meta"("riskScore")`);</w:t>
      </w:r>
    </w:p>
    <w:p w14:paraId="25843DC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run('vote_meta.subnet idx',  `CREATE INDEX IF NOT EXISTS "index_votemeta_subnet_survey" ON "vote_meta"("surveyId", "ipSubnet")`);</w:t>
      </w:r>
    </w:p>
    <w:p w14:paraId="5D42D9DA" w14:textId="77777777" w:rsidR="00CB2782" w:rsidRPr="00A06751" w:rsidRDefault="00CB2782" w:rsidP="00A06751">
      <w:pPr>
        <w:pStyle w:val="Codelisting"/>
        <w:jc w:val="left"/>
        <w:rPr>
          <w:sz w:val="16"/>
          <w:szCs w:val="16"/>
          <w:lang w:val="en-US"/>
        </w:rPr>
      </w:pPr>
    </w:p>
    <w:p w14:paraId="68AC62E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run('backfill submittedAt', `UPDATE "vote_meta" vm SET "submittedAt" = v."createdAt" FROM "votes" v WHERE vm."voteId" = v."id"`);</w:t>
      </w:r>
    </w:p>
    <w:p w14:paraId="385A0DAF" w14:textId="77777777" w:rsidR="00CB2782" w:rsidRPr="00A06751" w:rsidRDefault="00CB2782" w:rsidP="00A06751">
      <w:pPr>
        <w:pStyle w:val="Codelisting"/>
        <w:jc w:val="left"/>
        <w:rPr>
          <w:sz w:val="16"/>
          <w:szCs w:val="16"/>
          <w:lang w:val="en-US"/>
        </w:rPr>
      </w:pPr>
    </w:p>
    <w:p w14:paraId="71CBB20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run('create audit_logs', `</w:t>
      </w:r>
    </w:p>
    <w:p w14:paraId="2E79FDB4" w14:textId="77777777" w:rsidR="00CB2782" w:rsidRPr="00A06751" w:rsidRDefault="00CB2782" w:rsidP="00A06751">
      <w:pPr>
        <w:pStyle w:val="Codelisting"/>
        <w:jc w:val="left"/>
        <w:rPr>
          <w:sz w:val="16"/>
          <w:szCs w:val="16"/>
          <w:lang w:val="en-US"/>
        </w:rPr>
      </w:pPr>
      <w:r w:rsidRPr="00A06751">
        <w:rPr>
          <w:sz w:val="16"/>
          <w:szCs w:val="16"/>
          <w:lang w:val="en-US"/>
        </w:rPr>
        <w:t xml:space="preserve">    CREATE TABLE IF NOT EXISTS "audit_logs" (</w:t>
      </w:r>
    </w:p>
    <w:p w14:paraId="1906B4BD" w14:textId="77777777" w:rsidR="00CB2782" w:rsidRPr="00A06751" w:rsidRDefault="00CB2782" w:rsidP="00A06751">
      <w:pPr>
        <w:pStyle w:val="Codelisting"/>
        <w:jc w:val="left"/>
        <w:rPr>
          <w:sz w:val="16"/>
          <w:szCs w:val="16"/>
          <w:lang w:val="en-US"/>
        </w:rPr>
      </w:pPr>
      <w:r w:rsidRPr="00A06751">
        <w:rPr>
          <w:sz w:val="16"/>
          <w:szCs w:val="16"/>
          <w:lang w:val="en-US"/>
        </w:rPr>
        <w:t xml:space="preserve">      "id"         TEXT          NOT NULL,</w:t>
      </w:r>
    </w:p>
    <w:p w14:paraId="3150820A" w14:textId="77777777" w:rsidR="00CB2782" w:rsidRPr="00A06751" w:rsidRDefault="00CB2782" w:rsidP="00A06751">
      <w:pPr>
        <w:pStyle w:val="Codelisting"/>
        <w:jc w:val="left"/>
        <w:rPr>
          <w:sz w:val="16"/>
          <w:szCs w:val="16"/>
          <w:lang w:val="en-US"/>
        </w:rPr>
      </w:pPr>
      <w:r w:rsidRPr="00A06751">
        <w:rPr>
          <w:sz w:val="16"/>
          <w:szCs w:val="16"/>
          <w:lang w:val="en-US"/>
        </w:rPr>
        <w:t xml:space="preserve">      "actorId"    TEXT          NOT NULL,</w:t>
      </w:r>
    </w:p>
    <w:p w14:paraId="78998921" w14:textId="77777777" w:rsidR="00CB2782" w:rsidRPr="00A06751" w:rsidRDefault="00CB2782" w:rsidP="00A06751">
      <w:pPr>
        <w:pStyle w:val="Codelisting"/>
        <w:jc w:val="left"/>
        <w:rPr>
          <w:sz w:val="16"/>
          <w:szCs w:val="16"/>
          <w:lang w:val="en-US"/>
        </w:rPr>
      </w:pPr>
      <w:r w:rsidRPr="00A06751">
        <w:rPr>
          <w:sz w:val="16"/>
          <w:szCs w:val="16"/>
          <w:lang w:val="en-US"/>
        </w:rPr>
        <w:t xml:space="preserve">      "action"     TEXT          NOT NULL,</w:t>
      </w:r>
    </w:p>
    <w:p w14:paraId="352EAC7A" w14:textId="77777777" w:rsidR="00CB2782" w:rsidRPr="00A06751" w:rsidRDefault="00CB2782" w:rsidP="00A06751">
      <w:pPr>
        <w:pStyle w:val="Codelisting"/>
        <w:jc w:val="left"/>
        <w:rPr>
          <w:sz w:val="16"/>
          <w:szCs w:val="16"/>
          <w:lang w:val="en-US"/>
        </w:rPr>
      </w:pPr>
      <w:r w:rsidRPr="00A06751">
        <w:rPr>
          <w:sz w:val="16"/>
          <w:szCs w:val="16"/>
          <w:lang w:val="en-US"/>
        </w:rPr>
        <w:t xml:space="preserve">      "targetType" TEXT          NOT NULL,</w:t>
      </w:r>
    </w:p>
    <w:p w14:paraId="5A9B96F7" w14:textId="77777777" w:rsidR="00CB2782" w:rsidRPr="00A06751" w:rsidRDefault="00CB2782" w:rsidP="00A06751">
      <w:pPr>
        <w:pStyle w:val="Codelisting"/>
        <w:jc w:val="left"/>
        <w:rPr>
          <w:sz w:val="16"/>
          <w:szCs w:val="16"/>
          <w:lang w:val="en-US"/>
        </w:rPr>
      </w:pPr>
      <w:r w:rsidRPr="00A06751">
        <w:rPr>
          <w:sz w:val="16"/>
          <w:szCs w:val="16"/>
          <w:lang w:val="en-US"/>
        </w:rPr>
        <w:t xml:space="preserve">      "targetId"   TEXT,</w:t>
      </w:r>
    </w:p>
    <w:p w14:paraId="1DFB68FC" w14:textId="77777777" w:rsidR="00CB2782" w:rsidRPr="00A06751" w:rsidRDefault="00CB2782" w:rsidP="00A06751">
      <w:pPr>
        <w:pStyle w:val="Codelisting"/>
        <w:jc w:val="left"/>
        <w:rPr>
          <w:sz w:val="16"/>
          <w:szCs w:val="16"/>
          <w:lang w:val="en-US"/>
        </w:rPr>
      </w:pPr>
      <w:r w:rsidRPr="00A06751">
        <w:rPr>
          <w:sz w:val="16"/>
          <w:szCs w:val="16"/>
          <w:lang w:val="en-US"/>
        </w:rPr>
        <w:t xml:space="preserve">      "meta"       JSONB,</w:t>
      </w:r>
    </w:p>
    <w:p w14:paraId="50F74A9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TIMESTAMP(3)  NOT NULL DEFAULT CURRENT_TIMESTAMP,</w:t>
      </w:r>
    </w:p>
    <w:p w14:paraId="39F446F0" w14:textId="77777777" w:rsidR="00CB2782" w:rsidRPr="00A06751" w:rsidRDefault="00CB2782" w:rsidP="00A06751">
      <w:pPr>
        <w:pStyle w:val="Codelisting"/>
        <w:jc w:val="left"/>
        <w:rPr>
          <w:sz w:val="16"/>
          <w:szCs w:val="16"/>
          <w:lang w:val="en-US"/>
        </w:rPr>
      </w:pPr>
      <w:r w:rsidRPr="00A06751">
        <w:rPr>
          <w:sz w:val="16"/>
          <w:szCs w:val="16"/>
          <w:lang w:val="en-US"/>
        </w:rPr>
        <w:t xml:space="preserve">      CONSTRAINT "audit_logs_pkey" PRIMARY KEY ("id")</w:t>
      </w:r>
    </w:p>
    <w:p w14:paraId="6B5229B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1865F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0BBB93" w14:textId="77777777" w:rsidR="00CB2782" w:rsidRPr="00A06751" w:rsidRDefault="00CB2782" w:rsidP="00A06751">
      <w:pPr>
        <w:pStyle w:val="Codelisting"/>
        <w:jc w:val="left"/>
        <w:rPr>
          <w:sz w:val="16"/>
          <w:szCs w:val="16"/>
          <w:lang w:val="en-US"/>
        </w:rPr>
      </w:pPr>
    </w:p>
    <w:p w14:paraId="4E27B4E4"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run('audit_logs FK', `</w:t>
      </w:r>
    </w:p>
    <w:p w14:paraId="64537B66" w14:textId="77777777" w:rsidR="00CB2782" w:rsidRPr="00A06751" w:rsidRDefault="00CB2782" w:rsidP="00A06751">
      <w:pPr>
        <w:pStyle w:val="Codelisting"/>
        <w:jc w:val="left"/>
        <w:rPr>
          <w:sz w:val="16"/>
          <w:szCs w:val="16"/>
          <w:lang w:val="en-US"/>
        </w:rPr>
      </w:pPr>
      <w:r w:rsidRPr="00A06751">
        <w:rPr>
          <w:sz w:val="16"/>
          <w:szCs w:val="16"/>
          <w:lang w:val="en-US"/>
        </w:rPr>
        <w:t xml:space="preserve">    DO $$ BEGIN</w:t>
      </w:r>
    </w:p>
    <w:p w14:paraId="71B1D975" w14:textId="77777777" w:rsidR="00CB2782" w:rsidRPr="00A06751" w:rsidRDefault="00CB2782" w:rsidP="00A06751">
      <w:pPr>
        <w:pStyle w:val="Codelisting"/>
        <w:jc w:val="left"/>
        <w:rPr>
          <w:sz w:val="16"/>
          <w:szCs w:val="16"/>
          <w:lang w:val="en-US"/>
        </w:rPr>
      </w:pPr>
      <w:r w:rsidRPr="00A06751">
        <w:rPr>
          <w:sz w:val="16"/>
          <w:szCs w:val="16"/>
          <w:lang w:val="en-US"/>
        </w:rPr>
        <w:t xml:space="preserve">      ALTER TABLE "audit_logs"</w:t>
      </w:r>
    </w:p>
    <w:p w14:paraId="4EF062CD" w14:textId="77777777" w:rsidR="00CB2782" w:rsidRPr="00A06751" w:rsidRDefault="00CB2782" w:rsidP="00A06751">
      <w:pPr>
        <w:pStyle w:val="Codelisting"/>
        <w:jc w:val="left"/>
        <w:rPr>
          <w:sz w:val="16"/>
          <w:szCs w:val="16"/>
          <w:lang w:val="en-US"/>
        </w:rPr>
      </w:pPr>
      <w:r w:rsidRPr="00A06751">
        <w:rPr>
          <w:sz w:val="16"/>
          <w:szCs w:val="16"/>
          <w:lang w:val="en-US"/>
        </w:rPr>
        <w:t xml:space="preserve">        ADD CONSTRAINT "audit_logs_actorId_fkey"</w:t>
      </w:r>
    </w:p>
    <w:p w14:paraId="770B31B4" w14:textId="77777777" w:rsidR="00CB2782" w:rsidRPr="00A06751" w:rsidRDefault="00CB2782" w:rsidP="00A06751">
      <w:pPr>
        <w:pStyle w:val="Codelisting"/>
        <w:jc w:val="left"/>
        <w:rPr>
          <w:sz w:val="16"/>
          <w:szCs w:val="16"/>
          <w:lang w:val="en-US"/>
        </w:rPr>
      </w:pPr>
      <w:r w:rsidRPr="00A06751">
        <w:rPr>
          <w:sz w:val="16"/>
          <w:szCs w:val="16"/>
          <w:lang w:val="en-US"/>
        </w:rPr>
        <w:t xml:space="preserve">        FOREIGN KEY ("actorId") REFERENCES "users"("id") ON DELETE CASCADE;</w:t>
      </w:r>
    </w:p>
    <w:p w14:paraId="037EC16D" w14:textId="77777777" w:rsidR="00CB2782" w:rsidRPr="00A06751" w:rsidRDefault="00CB2782" w:rsidP="00A06751">
      <w:pPr>
        <w:pStyle w:val="Codelisting"/>
        <w:jc w:val="left"/>
        <w:rPr>
          <w:sz w:val="16"/>
          <w:szCs w:val="16"/>
          <w:lang w:val="en-US"/>
        </w:rPr>
      </w:pPr>
      <w:r w:rsidRPr="00A06751">
        <w:rPr>
          <w:sz w:val="16"/>
          <w:szCs w:val="16"/>
          <w:lang w:val="en-US"/>
        </w:rPr>
        <w:t xml:space="preserve">    EXCEPTION WHEN duplicate_object THEN NULL;</w:t>
      </w:r>
    </w:p>
    <w:p w14:paraId="30CF2FF7" w14:textId="77777777" w:rsidR="00CB2782" w:rsidRPr="00A06751" w:rsidRDefault="00CB2782" w:rsidP="00A06751">
      <w:pPr>
        <w:pStyle w:val="Codelisting"/>
        <w:jc w:val="left"/>
        <w:rPr>
          <w:sz w:val="16"/>
          <w:szCs w:val="16"/>
          <w:lang w:val="en-US"/>
        </w:rPr>
      </w:pPr>
      <w:r w:rsidRPr="00A06751">
        <w:rPr>
          <w:sz w:val="16"/>
          <w:szCs w:val="16"/>
          <w:lang w:val="en-US"/>
        </w:rPr>
        <w:t xml:space="preserve">    END $$</w:t>
      </w:r>
    </w:p>
    <w:p w14:paraId="176FE78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B11125C" w14:textId="77777777" w:rsidR="00CB2782" w:rsidRPr="00A06751" w:rsidRDefault="00CB2782" w:rsidP="00A06751">
      <w:pPr>
        <w:pStyle w:val="Codelisting"/>
        <w:jc w:val="left"/>
        <w:rPr>
          <w:sz w:val="16"/>
          <w:szCs w:val="16"/>
          <w:lang w:val="en-US"/>
        </w:rPr>
      </w:pPr>
    </w:p>
    <w:p w14:paraId="18FA2CB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run('audit_logs actorId idx',   `CREATE INDEX IF NOT EXISTS "audit_logs_actorId_idx" ON "audit_logs"("actorId")`);</w:t>
      </w:r>
    </w:p>
    <w:p w14:paraId="509315E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run('audit_logs target idx',    `CREATE INDEX IF NOT EXISTS "audit_logs_target_idx"  ON "audit_logs"("targetType","targetId")`);</w:t>
      </w:r>
    </w:p>
    <w:p w14:paraId="35BCA83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run('audit_logs createdAt idx', `CREATE INDEX IF NOT EXISTS "audit_logs_createdAt_idx" ON "audit_logs"("createdAt")`);</w:t>
      </w:r>
    </w:p>
    <w:p w14:paraId="218F447E" w14:textId="77777777" w:rsidR="00CB2782" w:rsidRPr="00A06751" w:rsidRDefault="00CB2782" w:rsidP="00A06751">
      <w:pPr>
        <w:pStyle w:val="Codelisting"/>
        <w:jc w:val="left"/>
        <w:rPr>
          <w:sz w:val="16"/>
          <w:szCs w:val="16"/>
          <w:lang w:val="en-US"/>
        </w:rPr>
      </w:pPr>
    </w:p>
    <w:p w14:paraId="104353D1" w14:textId="77777777" w:rsidR="00CB2782" w:rsidRPr="00A06751" w:rsidRDefault="00CB2782" w:rsidP="00A06751">
      <w:pPr>
        <w:pStyle w:val="Codelisting"/>
        <w:jc w:val="left"/>
        <w:rPr>
          <w:sz w:val="16"/>
          <w:szCs w:val="16"/>
          <w:lang w:val="en-US"/>
        </w:rPr>
      </w:pPr>
      <w:r w:rsidRPr="00A06751">
        <w:rPr>
          <w:sz w:val="16"/>
          <w:szCs w:val="16"/>
          <w:lang w:val="en-US"/>
        </w:rPr>
        <w:t xml:space="preserve">  // Mark migration in _prisma_migrations</w:t>
      </w:r>
    </w:p>
    <w:p w14:paraId="01F33BB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run('mark migration applied', `</w:t>
      </w:r>
    </w:p>
    <w:p w14:paraId="6B45A2B4" w14:textId="77777777" w:rsidR="00CB2782" w:rsidRPr="00A06751" w:rsidRDefault="00CB2782" w:rsidP="00A06751">
      <w:pPr>
        <w:pStyle w:val="Codelisting"/>
        <w:jc w:val="left"/>
        <w:rPr>
          <w:sz w:val="16"/>
          <w:szCs w:val="16"/>
          <w:lang w:val="en-US"/>
        </w:rPr>
      </w:pPr>
      <w:r w:rsidRPr="00A06751">
        <w:rPr>
          <w:sz w:val="16"/>
          <w:szCs w:val="16"/>
          <w:lang w:val="en-US"/>
        </w:rPr>
        <w:t xml:space="preserve">    INSERT INTO "_prisma_migrations" (id, checksum, finished_at, migration_name, logs, rolled_back_at, started_at, applied_steps_count)</w:t>
      </w:r>
    </w:p>
    <w:p w14:paraId="697FD671" w14:textId="77777777" w:rsidR="00CB2782" w:rsidRPr="00A06751" w:rsidRDefault="00CB2782" w:rsidP="00A06751">
      <w:pPr>
        <w:pStyle w:val="Codelisting"/>
        <w:jc w:val="left"/>
        <w:rPr>
          <w:sz w:val="16"/>
          <w:szCs w:val="16"/>
          <w:lang w:val="en-US"/>
        </w:rPr>
      </w:pPr>
      <w:r w:rsidRPr="00A06751">
        <w:rPr>
          <w:sz w:val="16"/>
          <w:szCs w:val="16"/>
          <w:lang w:val="en-US"/>
        </w:rPr>
        <w:t xml:space="preserve">    VALUES (</w:t>
      </w:r>
    </w:p>
    <w:p w14:paraId="685291FA" w14:textId="77777777" w:rsidR="00CB2782" w:rsidRPr="00A06751" w:rsidRDefault="00CB2782" w:rsidP="00A06751">
      <w:pPr>
        <w:pStyle w:val="Codelisting"/>
        <w:jc w:val="left"/>
        <w:rPr>
          <w:sz w:val="16"/>
          <w:szCs w:val="16"/>
          <w:lang w:val="en-US"/>
        </w:rPr>
      </w:pPr>
      <w:r w:rsidRPr="00A06751">
        <w:rPr>
          <w:sz w:val="16"/>
          <w:szCs w:val="16"/>
          <w:lang w:val="en-US"/>
        </w:rPr>
        <w:t xml:space="preserve">      gen_random_uuid()::text,</w:t>
      </w:r>
    </w:p>
    <w:p w14:paraId="42B7175C" w14:textId="77777777" w:rsidR="00CB2782" w:rsidRPr="00A06751" w:rsidRDefault="00CB2782" w:rsidP="00A06751">
      <w:pPr>
        <w:pStyle w:val="Codelisting"/>
        <w:jc w:val="left"/>
        <w:rPr>
          <w:sz w:val="16"/>
          <w:szCs w:val="16"/>
          <w:lang w:val="en-US"/>
        </w:rPr>
      </w:pPr>
      <w:r w:rsidRPr="00A06751">
        <w:rPr>
          <w:sz w:val="16"/>
          <w:szCs w:val="16"/>
          <w:lang w:val="en-US"/>
        </w:rPr>
        <w:t xml:space="preserve">      'cms_admin_panel_manual',</w:t>
      </w:r>
    </w:p>
    <w:p w14:paraId="050801B6" w14:textId="77777777" w:rsidR="00CB2782" w:rsidRPr="00A06751" w:rsidRDefault="00CB2782" w:rsidP="00A06751">
      <w:pPr>
        <w:pStyle w:val="Codelisting"/>
        <w:jc w:val="left"/>
        <w:rPr>
          <w:sz w:val="16"/>
          <w:szCs w:val="16"/>
          <w:lang w:val="en-US"/>
        </w:rPr>
      </w:pPr>
      <w:r w:rsidRPr="00A06751">
        <w:rPr>
          <w:sz w:val="16"/>
          <w:szCs w:val="16"/>
          <w:lang w:val="en-US"/>
        </w:rPr>
        <w:t xml:space="preserve">      NOW(),</w:t>
      </w:r>
    </w:p>
    <w:p w14:paraId="1F365C11" w14:textId="77777777" w:rsidR="00CB2782" w:rsidRPr="00A06751" w:rsidRDefault="00CB2782" w:rsidP="00A06751">
      <w:pPr>
        <w:pStyle w:val="Codelisting"/>
        <w:jc w:val="left"/>
        <w:rPr>
          <w:sz w:val="16"/>
          <w:szCs w:val="16"/>
          <w:lang w:val="en-US"/>
        </w:rPr>
      </w:pPr>
      <w:r w:rsidRPr="00A06751">
        <w:rPr>
          <w:sz w:val="16"/>
          <w:szCs w:val="16"/>
          <w:lang w:val="en-US"/>
        </w:rPr>
        <w:t xml:space="preserve">      '20260525_add_cms_admin_panel',</w:t>
      </w:r>
    </w:p>
    <w:p w14:paraId="0376AD74" w14:textId="77777777" w:rsidR="00CB2782" w:rsidRPr="00A06751" w:rsidRDefault="00CB2782" w:rsidP="00A06751">
      <w:pPr>
        <w:pStyle w:val="Codelisting"/>
        <w:jc w:val="left"/>
        <w:rPr>
          <w:sz w:val="16"/>
          <w:szCs w:val="16"/>
          <w:lang w:val="en-US"/>
        </w:rPr>
      </w:pPr>
      <w:r w:rsidRPr="00A06751">
        <w:rPr>
          <w:sz w:val="16"/>
          <w:szCs w:val="16"/>
          <w:lang w:val="en-US"/>
        </w:rPr>
        <w:t xml:space="preserve">      NULL, NULL, NOW(), 1</w:t>
      </w:r>
    </w:p>
    <w:p w14:paraId="7AE8F4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EE8B5F" w14:textId="77777777" w:rsidR="00CB2782" w:rsidRPr="00A06751" w:rsidRDefault="00CB2782" w:rsidP="00A06751">
      <w:pPr>
        <w:pStyle w:val="Codelisting"/>
        <w:jc w:val="left"/>
        <w:rPr>
          <w:sz w:val="16"/>
          <w:szCs w:val="16"/>
          <w:lang w:val="en-US"/>
        </w:rPr>
      </w:pPr>
      <w:r w:rsidRPr="00A06751">
        <w:rPr>
          <w:sz w:val="16"/>
          <w:szCs w:val="16"/>
          <w:lang w:val="en-US"/>
        </w:rPr>
        <w:t xml:space="preserve">    ON CONFLICT DO NOTHING</w:t>
      </w:r>
    </w:p>
    <w:p w14:paraId="3B6592C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BDB3C4" w14:textId="77777777" w:rsidR="00CB2782" w:rsidRPr="00A06751" w:rsidRDefault="00CB2782" w:rsidP="00A06751">
      <w:pPr>
        <w:pStyle w:val="Codelisting"/>
        <w:jc w:val="left"/>
        <w:rPr>
          <w:sz w:val="16"/>
          <w:szCs w:val="16"/>
          <w:lang w:val="en-US"/>
        </w:rPr>
      </w:pPr>
    </w:p>
    <w:p w14:paraId="02A63242"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console.log('\n</w:t>
      </w:r>
      <w:r w:rsidRPr="00A06751">
        <w:rPr>
          <w:rFonts w:ascii="Segoe UI Emoji" w:hAnsi="Segoe UI Emoji" w:cs="Segoe UI Emoji"/>
          <w:sz w:val="16"/>
          <w:szCs w:val="16"/>
          <w:lang w:val="en-US"/>
        </w:rPr>
        <w:t>✅</w:t>
      </w:r>
      <w:r w:rsidRPr="00A06751">
        <w:rPr>
          <w:sz w:val="16"/>
          <w:szCs w:val="16"/>
          <w:lang w:val="en-US"/>
        </w:rPr>
        <w:t xml:space="preserve"> Migration complete!');</w:t>
      </w:r>
    </w:p>
    <w:p w14:paraId="3CE2CF77" w14:textId="77777777" w:rsidR="00CB2782" w:rsidRPr="00A06751" w:rsidRDefault="00CB2782" w:rsidP="00A06751">
      <w:pPr>
        <w:pStyle w:val="Codelisting"/>
        <w:jc w:val="left"/>
        <w:rPr>
          <w:sz w:val="16"/>
          <w:szCs w:val="16"/>
          <w:lang w:val="en-US"/>
        </w:rPr>
      </w:pPr>
      <w:r w:rsidRPr="00A06751">
        <w:rPr>
          <w:sz w:val="16"/>
          <w:szCs w:val="16"/>
          <w:lang w:val="en-US"/>
        </w:rPr>
        <w:t>}</w:t>
      </w:r>
    </w:p>
    <w:p w14:paraId="643DD8A1" w14:textId="77777777" w:rsidR="00CB2782" w:rsidRPr="00A06751" w:rsidRDefault="00CB2782" w:rsidP="00A06751">
      <w:pPr>
        <w:pStyle w:val="Codelisting"/>
        <w:jc w:val="left"/>
        <w:rPr>
          <w:sz w:val="16"/>
          <w:szCs w:val="16"/>
          <w:lang w:val="en-US"/>
        </w:rPr>
      </w:pPr>
    </w:p>
    <w:p w14:paraId="33AC8583" w14:textId="77777777" w:rsidR="00CB2782" w:rsidRPr="00A06751" w:rsidRDefault="00CB2782" w:rsidP="00A06751">
      <w:pPr>
        <w:pStyle w:val="Codelisting"/>
        <w:jc w:val="left"/>
        <w:rPr>
          <w:sz w:val="16"/>
          <w:szCs w:val="16"/>
          <w:lang w:val="en-US"/>
        </w:rPr>
      </w:pPr>
      <w:r w:rsidRPr="00A06751">
        <w:rPr>
          <w:sz w:val="16"/>
          <w:szCs w:val="16"/>
          <w:lang w:val="en-US"/>
        </w:rPr>
        <w:t>main()</w:t>
      </w:r>
    </w:p>
    <w:p w14:paraId="7C8AB114"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.catch(e =&gt; { console.error(e); process.exit(1); })</w:t>
      </w:r>
    </w:p>
    <w:p w14:paraId="6FB838D6" w14:textId="77777777" w:rsidR="00CB2782" w:rsidRPr="00A06751" w:rsidRDefault="00CB2782" w:rsidP="00A06751">
      <w:pPr>
        <w:pStyle w:val="Codelisting"/>
        <w:jc w:val="left"/>
        <w:rPr>
          <w:sz w:val="16"/>
          <w:szCs w:val="16"/>
          <w:lang w:val="en-US"/>
        </w:rPr>
      </w:pPr>
      <w:r w:rsidRPr="00A06751">
        <w:rPr>
          <w:sz w:val="16"/>
          <w:szCs w:val="16"/>
          <w:lang w:val="en-US"/>
        </w:rPr>
        <w:t xml:space="preserve">  .finally(() =&gt; prisma.$disconnect());</w:t>
      </w:r>
    </w:p>
    <w:p w14:paraId="09694B3A" w14:textId="77777777" w:rsidR="00CB2782" w:rsidRPr="00A06751" w:rsidRDefault="00CB2782" w:rsidP="00A06751">
      <w:pPr>
        <w:pStyle w:val="Codelisting"/>
        <w:jc w:val="left"/>
        <w:rPr>
          <w:sz w:val="16"/>
          <w:szCs w:val="16"/>
          <w:lang w:val="en-US"/>
        </w:rPr>
      </w:pPr>
    </w:p>
    <w:p w14:paraId="2777AFB0" w14:textId="77777777" w:rsidR="00CB2782" w:rsidRPr="00A06751" w:rsidRDefault="00CB2782" w:rsidP="00A06751">
      <w:pPr>
        <w:pStyle w:val="Codelisting"/>
        <w:jc w:val="left"/>
        <w:rPr>
          <w:sz w:val="16"/>
          <w:szCs w:val="16"/>
          <w:lang w:val="en-US"/>
        </w:rPr>
      </w:pPr>
    </w:p>
    <w:p w14:paraId="359BAE95"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C:\college\The-survey-uniqueness-control-module\backend\scripts\seed-admin.js =====</w:t>
      </w:r>
    </w:p>
    <w:p w14:paraId="30855416" w14:textId="77777777" w:rsidR="00CB2782" w:rsidRPr="00A06751" w:rsidRDefault="00CB2782" w:rsidP="00A06751">
      <w:pPr>
        <w:pStyle w:val="Codelisting"/>
        <w:jc w:val="left"/>
        <w:rPr>
          <w:sz w:val="16"/>
          <w:szCs w:val="16"/>
          <w:lang w:val="en-US"/>
        </w:rPr>
      </w:pPr>
    </w:p>
    <w:p w14:paraId="05F78E30" w14:textId="77777777" w:rsidR="00CB2782" w:rsidRPr="00A06751" w:rsidRDefault="00CB2782" w:rsidP="00A06751">
      <w:pPr>
        <w:pStyle w:val="Codelisting"/>
        <w:jc w:val="left"/>
        <w:rPr>
          <w:sz w:val="16"/>
          <w:szCs w:val="16"/>
          <w:lang w:val="en-US"/>
        </w:rPr>
      </w:pPr>
      <w:r w:rsidRPr="00A06751">
        <w:rPr>
          <w:sz w:val="16"/>
          <w:szCs w:val="16"/>
          <w:lang w:val="en-US"/>
        </w:rPr>
        <w:t>const { PrismaClient } = require('@prisma/client');</w:t>
      </w:r>
    </w:p>
    <w:p w14:paraId="051671C7" w14:textId="77777777" w:rsidR="00CB2782" w:rsidRPr="00A06751" w:rsidRDefault="00CB2782" w:rsidP="00A06751">
      <w:pPr>
        <w:pStyle w:val="Codelisting"/>
        <w:jc w:val="left"/>
        <w:rPr>
          <w:sz w:val="16"/>
          <w:szCs w:val="16"/>
          <w:lang w:val="en-US"/>
        </w:rPr>
      </w:pPr>
      <w:r w:rsidRPr="00A06751">
        <w:rPr>
          <w:sz w:val="16"/>
          <w:szCs w:val="16"/>
          <w:lang w:val="en-US"/>
        </w:rPr>
        <w:t>const bcrypt = require('bcryptjs');</w:t>
      </w:r>
    </w:p>
    <w:p w14:paraId="49178475" w14:textId="77777777" w:rsidR="00CB2782" w:rsidRPr="00A06751" w:rsidRDefault="00CB2782" w:rsidP="00A06751">
      <w:pPr>
        <w:pStyle w:val="Codelisting"/>
        <w:jc w:val="left"/>
        <w:rPr>
          <w:sz w:val="16"/>
          <w:szCs w:val="16"/>
          <w:lang w:val="en-US"/>
        </w:rPr>
      </w:pPr>
      <w:r w:rsidRPr="00A06751">
        <w:rPr>
          <w:sz w:val="16"/>
          <w:szCs w:val="16"/>
          <w:lang w:val="en-US"/>
        </w:rPr>
        <w:t>const prisma = new PrismaClient();</w:t>
      </w:r>
    </w:p>
    <w:p w14:paraId="264159F1" w14:textId="77777777" w:rsidR="00CB2782" w:rsidRPr="00A06751" w:rsidRDefault="00CB2782" w:rsidP="00A06751">
      <w:pPr>
        <w:pStyle w:val="Codelisting"/>
        <w:jc w:val="left"/>
        <w:rPr>
          <w:sz w:val="16"/>
          <w:szCs w:val="16"/>
          <w:lang w:val="en-US"/>
        </w:rPr>
      </w:pPr>
    </w:p>
    <w:p w14:paraId="3424396F" w14:textId="77777777" w:rsidR="00CB2782" w:rsidRPr="00A06751" w:rsidRDefault="00CB2782" w:rsidP="00A06751">
      <w:pPr>
        <w:pStyle w:val="Codelisting"/>
        <w:jc w:val="left"/>
        <w:rPr>
          <w:sz w:val="16"/>
          <w:szCs w:val="16"/>
          <w:lang w:val="en-US"/>
        </w:rPr>
      </w:pPr>
      <w:r w:rsidRPr="00A06751">
        <w:rPr>
          <w:sz w:val="16"/>
          <w:szCs w:val="16"/>
          <w:lang w:val="en-US"/>
        </w:rPr>
        <w:t>async function main() {</w:t>
      </w:r>
    </w:p>
    <w:p w14:paraId="6CBC2AB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password = await bcrypt.hash('admin123', 12);</w:t>
      </w:r>
    </w:p>
    <w:p w14:paraId="09BFB50E" w14:textId="77777777" w:rsidR="00CB2782" w:rsidRPr="00A06751" w:rsidRDefault="00CB2782" w:rsidP="00A06751">
      <w:pPr>
        <w:pStyle w:val="Codelisting"/>
        <w:jc w:val="left"/>
        <w:rPr>
          <w:sz w:val="16"/>
          <w:szCs w:val="16"/>
          <w:lang w:val="en-US"/>
        </w:rPr>
      </w:pPr>
    </w:p>
    <w:p w14:paraId="1A919642" w14:textId="77777777" w:rsidR="00CB2782" w:rsidRPr="00A06751" w:rsidRDefault="00CB2782" w:rsidP="00A06751">
      <w:pPr>
        <w:pStyle w:val="Codelisting"/>
        <w:jc w:val="left"/>
        <w:rPr>
          <w:sz w:val="16"/>
          <w:szCs w:val="16"/>
          <w:lang w:val="en-US"/>
        </w:rPr>
      </w:pPr>
      <w:r w:rsidRPr="00A06751">
        <w:rPr>
          <w:sz w:val="16"/>
          <w:szCs w:val="16"/>
          <w:lang w:val="en-US"/>
        </w:rPr>
        <w:t xml:space="preserve">  // Upsert admin user</w:t>
      </w:r>
    </w:p>
    <w:p w14:paraId="5E3E0FF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admin = await prisma.user.upsert({</w:t>
      </w:r>
    </w:p>
    <w:p w14:paraId="0DF7FE42"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email: 'admin@cms.local' },</w:t>
      </w:r>
    </w:p>
    <w:p w14:paraId="7DE1D6EE" w14:textId="77777777" w:rsidR="00CB2782" w:rsidRPr="00A06751" w:rsidRDefault="00CB2782" w:rsidP="00A06751">
      <w:pPr>
        <w:pStyle w:val="Codelisting"/>
        <w:jc w:val="left"/>
        <w:rPr>
          <w:sz w:val="16"/>
          <w:szCs w:val="16"/>
          <w:lang w:val="en-US"/>
        </w:rPr>
      </w:pPr>
      <w:r w:rsidRPr="00A06751">
        <w:rPr>
          <w:sz w:val="16"/>
          <w:szCs w:val="16"/>
          <w:lang w:val="en-US"/>
        </w:rPr>
        <w:t xml:space="preserve">    update: { role: 'ADMIN', password, isBlocked: false },</w:t>
      </w:r>
    </w:p>
    <w:p w14:paraId="5BFF681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 {</w:t>
      </w:r>
    </w:p>
    <w:p w14:paraId="70481489" w14:textId="77777777" w:rsidR="00CB2782" w:rsidRPr="00A06751" w:rsidRDefault="00CB2782" w:rsidP="00A06751">
      <w:pPr>
        <w:pStyle w:val="Codelisting"/>
        <w:jc w:val="left"/>
        <w:rPr>
          <w:sz w:val="16"/>
          <w:szCs w:val="16"/>
          <w:lang w:val="en-US"/>
        </w:rPr>
      </w:pPr>
      <w:r w:rsidRPr="00A06751">
        <w:rPr>
          <w:sz w:val="16"/>
          <w:szCs w:val="16"/>
          <w:lang w:val="en-US"/>
        </w:rPr>
        <w:t xml:space="preserve">      email:    'admin@cms.local',</w:t>
      </w:r>
    </w:p>
    <w:p w14:paraId="1848CD19" w14:textId="77777777" w:rsidR="00CB2782" w:rsidRPr="00A06751" w:rsidRDefault="00CB2782" w:rsidP="00A06751">
      <w:pPr>
        <w:pStyle w:val="Codelisting"/>
        <w:jc w:val="left"/>
        <w:rPr>
          <w:sz w:val="16"/>
          <w:szCs w:val="16"/>
          <w:lang w:val="en-US"/>
        </w:rPr>
      </w:pPr>
      <w:r w:rsidRPr="00A06751">
        <w:rPr>
          <w:sz w:val="16"/>
          <w:szCs w:val="16"/>
          <w:lang w:val="en-US"/>
        </w:rPr>
        <w:t xml:space="preserve">      name:     'CMS Admin',</w:t>
      </w:r>
    </w:p>
    <w:p w14:paraId="3BF0FF57"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w:t>
      </w:r>
    </w:p>
    <w:p w14:paraId="27807C7B" w14:textId="77777777" w:rsidR="00CB2782" w:rsidRPr="00A06751" w:rsidRDefault="00CB2782" w:rsidP="00A06751">
      <w:pPr>
        <w:pStyle w:val="Codelisting"/>
        <w:jc w:val="left"/>
        <w:rPr>
          <w:sz w:val="16"/>
          <w:szCs w:val="16"/>
          <w:lang w:val="en-US"/>
        </w:rPr>
      </w:pPr>
      <w:r w:rsidRPr="00A06751">
        <w:rPr>
          <w:sz w:val="16"/>
          <w:szCs w:val="16"/>
          <w:lang w:val="en-US"/>
        </w:rPr>
        <w:t xml:space="preserve">      role:     'ADMIN',</w:t>
      </w:r>
    </w:p>
    <w:p w14:paraId="0734464A" w14:textId="77777777" w:rsidR="00CB2782" w:rsidRPr="00A06751" w:rsidRDefault="00CB2782" w:rsidP="00A06751">
      <w:pPr>
        <w:pStyle w:val="Codelisting"/>
        <w:jc w:val="left"/>
        <w:rPr>
          <w:sz w:val="16"/>
          <w:szCs w:val="16"/>
          <w:lang w:val="en-US"/>
        </w:rPr>
      </w:pPr>
      <w:r w:rsidRPr="00A06751">
        <w:rPr>
          <w:sz w:val="16"/>
          <w:szCs w:val="16"/>
          <w:lang w:val="en-US"/>
        </w:rPr>
        <w:t xml:space="preserve">      isBlocked: false,</w:t>
      </w:r>
    </w:p>
    <w:p w14:paraId="7B7942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0940D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0A0BC4" w14:textId="77777777" w:rsidR="00CB2782" w:rsidRPr="00A06751" w:rsidRDefault="00CB2782" w:rsidP="00A06751">
      <w:pPr>
        <w:pStyle w:val="Codelisting"/>
        <w:jc w:val="left"/>
        <w:rPr>
          <w:sz w:val="16"/>
          <w:szCs w:val="16"/>
          <w:lang w:val="en-US"/>
        </w:rPr>
      </w:pPr>
    </w:p>
    <w:p w14:paraId="087241F0" w14:textId="77777777" w:rsidR="00CB2782" w:rsidRPr="00A06751" w:rsidRDefault="00CB2782" w:rsidP="00A06751">
      <w:pPr>
        <w:pStyle w:val="Codelisting"/>
        <w:jc w:val="left"/>
        <w:rPr>
          <w:sz w:val="16"/>
          <w:szCs w:val="16"/>
          <w:lang w:val="en-US"/>
        </w:rPr>
      </w:pPr>
      <w:r w:rsidRPr="00A06751">
        <w:rPr>
          <w:sz w:val="16"/>
          <w:szCs w:val="16"/>
          <w:lang w:val="en-US"/>
        </w:rPr>
        <w:t xml:space="preserve">  // Upsert moderator</w:t>
      </w:r>
    </w:p>
    <w:p w14:paraId="22583E9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mod = await prisma.user.upsert({</w:t>
      </w:r>
    </w:p>
    <w:p w14:paraId="2E664614"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email: 'mod@cms.local' },</w:t>
      </w:r>
    </w:p>
    <w:p w14:paraId="249B4695" w14:textId="77777777" w:rsidR="00CB2782" w:rsidRPr="00A06751" w:rsidRDefault="00CB2782" w:rsidP="00A06751">
      <w:pPr>
        <w:pStyle w:val="Codelisting"/>
        <w:jc w:val="left"/>
        <w:rPr>
          <w:sz w:val="16"/>
          <w:szCs w:val="16"/>
          <w:lang w:val="en-US"/>
        </w:rPr>
      </w:pPr>
      <w:r w:rsidRPr="00A06751">
        <w:rPr>
          <w:sz w:val="16"/>
          <w:szCs w:val="16"/>
          <w:lang w:val="en-US"/>
        </w:rPr>
        <w:t xml:space="preserve">    update: { role: 'MODERATOR' },</w:t>
      </w:r>
    </w:p>
    <w:p w14:paraId="73EF8962" w14:textId="77777777" w:rsidR="00CB2782" w:rsidRPr="00A06751" w:rsidRDefault="00CB2782" w:rsidP="00A06751">
      <w:pPr>
        <w:pStyle w:val="Codelisting"/>
        <w:jc w:val="left"/>
        <w:rPr>
          <w:sz w:val="16"/>
          <w:szCs w:val="16"/>
          <w:lang w:val="en-US"/>
        </w:rPr>
      </w:pPr>
      <w:r w:rsidRPr="00A06751">
        <w:rPr>
          <w:sz w:val="16"/>
          <w:szCs w:val="16"/>
          <w:lang w:val="en-US"/>
        </w:rPr>
        <w:t xml:space="preserve">    create: {</w:t>
      </w:r>
    </w:p>
    <w:p w14:paraId="47766AD7" w14:textId="77777777" w:rsidR="00CB2782" w:rsidRPr="00A06751" w:rsidRDefault="00CB2782" w:rsidP="00A06751">
      <w:pPr>
        <w:pStyle w:val="Codelisting"/>
        <w:jc w:val="left"/>
        <w:rPr>
          <w:sz w:val="16"/>
          <w:szCs w:val="16"/>
          <w:lang w:val="en-US"/>
        </w:rPr>
      </w:pPr>
      <w:r w:rsidRPr="00A06751">
        <w:rPr>
          <w:sz w:val="16"/>
          <w:szCs w:val="16"/>
          <w:lang w:val="en-US"/>
        </w:rPr>
        <w:t xml:space="preserve">      email:    'mod@cms.local',</w:t>
      </w:r>
    </w:p>
    <w:p w14:paraId="24ED85DC" w14:textId="77777777" w:rsidR="00CB2782" w:rsidRPr="00A06751" w:rsidRDefault="00CB2782" w:rsidP="00A06751">
      <w:pPr>
        <w:pStyle w:val="Codelisting"/>
        <w:jc w:val="left"/>
        <w:rPr>
          <w:sz w:val="16"/>
          <w:szCs w:val="16"/>
          <w:lang w:val="en-US"/>
        </w:rPr>
      </w:pPr>
      <w:r w:rsidRPr="00A06751">
        <w:rPr>
          <w:sz w:val="16"/>
          <w:szCs w:val="16"/>
          <w:lang w:val="en-US"/>
        </w:rPr>
        <w:t xml:space="preserve">      name:     'CMS Moderator',</w:t>
      </w:r>
    </w:p>
    <w:p w14:paraId="473514E6"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await bcrypt.hash('mod123456', 12),</w:t>
      </w:r>
    </w:p>
    <w:p w14:paraId="5A6F9C70" w14:textId="77777777" w:rsidR="00CB2782" w:rsidRPr="00A06751" w:rsidRDefault="00CB2782" w:rsidP="00A06751">
      <w:pPr>
        <w:pStyle w:val="Codelisting"/>
        <w:jc w:val="left"/>
        <w:rPr>
          <w:sz w:val="16"/>
          <w:szCs w:val="16"/>
          <w:lang w:val="en-US"/>
        </w:rPr>
      </w:pPr>
      <w:r w:rsidRPr="00A06751">
        <w:rPr>
          <w:sz w:val="16"/>
          <w:szCs w:val="16"/>
          <w:lang w:val="en-US"/>
        </w:rPr>
        <w:t xml:space="preserve">      role:     'MODERATOR',</w:t>
      </w:r>
    </w:p>
    <w:p w14:paraId="06D14936" w14:textId="77777777" w:rsidR="00CB2782" w:rsidRPr="00A06751" w:rsidRDefault="00CB2782" w:rsidP="00A06751">
      <w:pPr>
        <w:pStyle w:val="Codelisting"/>
        <w:jc w:val="left"/>
        <w:rPr>
          <w:sz w:val="16"/>
          <w:szCs w:val="16"/>
          <w:lang w:val="en-US"/>
        </w:rPr>
      </w:pPr>
      <w:r w:rsidRPr="00A06751">
        <w:rPr>
          <w:sz w:val="16"/>
          <w:szCs w:val="16"/>
          <w:lang w:val="en-US"/>
        </w:rPr>
        <w:t xml:space="preserve">      isBlocked: false,</w:t>
      </w:r>
    </w:p>
    <w:p w14:paraId="25F24BE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5681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0B7FDD8" w14:textId="77777777" w:rsidR="00CB2782" w:rsidRPr="00A06751" w:rsidRDefault="00CB2782" w:rsidP="00A06751">
      <w:pPr>
        <w:pStyle w:val="Codelisting"/>
        <w:jc w:val="left"/>
        <w:rPr>
          <w:sz w:val="16"/>
          <w:szCs w:val="16"/>
          <w:lang w:val="en-US"/>
        </w:rPr>
      </w:pPr>
    </w:p>
    <w:p w14:paraId="4D9200B7"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w:t>
      </w:r>
      <w:r w:rsidRPr="00A06751">
        <w:rPr>
          <w:rFonts w:ascii="Segoe UI Emoji" w:hAnsi="Segoe UI Emoji" w:cs="Segoe UI Emoji"/>
          <w:sz w:val="16"/>
          <w:szCs w:val="16"/>
          <w:lang w:val="en-US"/>
        </w:rPr>
        <w:t>✅</w:t>
      </w:r>
      <w:r w:rsidRPr="00A06751">
        <w:rPr>
          <w:sz w:val="16"/>
          <w:szCs w:val="16"/>
          <w:lang w:val="en-US"/>
        </w:rPr>
        <w:t xml:space="preserve"> Admin created:', admin.email, '| role:', admin.role);</w:t>
      </w:r>
    </w:p>
    <w:p w14:paraId="75323DA0"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w:t>
      </w:r>
      <w:r w:rsidRPr="00A06751">
        <w:rPr>
          <w:rFonts w:ascii="Segoe UI Emoji" w:hAnsi="Segoe UI Emoji" w:cs="Segoe UI Emoji"/>
          <w:sz w:val="16"/>
          <w:szCs w:val="16"/>
          <w:lang w:val="en-US"/>
        </w:rPr>
        <w:t>✅</w:t>
      </w:r>
      <w:r w:rsidRPr="00A06751">
        <w:rPr>
          <w:sz w:val="16"/>
          <w:szCs w:val="16"/>
          <w:lang w:val="en-US"/>
        </w:rPr>
        <w:t xml:space="preserve"> Moderator created:', mod.email, '| role:', mod.role);</w:t>
      </w:r>
    </w:p>
    <w:p w14:paraId="23731877"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console.log('\nCredentials:');</w:t>
      </w:r>
    </w:p>
    <w:p w14:paraId="117E5218"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  Admin:     admin@cms.local / admin123');</w:t>
      </w:r>
    </w:p>
    <w:p w14:paraId="3620136C"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console.log('  Moderator: mod@cms.local   / mod123456');</w:t>
      </w:r>
    </w:p>
    <w:p w14:paraId="0795F2A0" w14:textId="77777777" w:rsidR="00CB2782" w:rsidRPr="00A06751" w:rsidRDefault="00CB2782" w:rsidP="00A06751">
      <w:pPr>
        <w:pStyle w:val="Codelisting"/>
        <w:jc w:val="left"/>
        <w:rPr>
          <w:sz w:val="16"/>
          <w:szCs w:val="16"/>
          <w:lang w:val="en-US"/>
        </w:rPr>
      </w:pPr>
      <w:r w:rsidRPr="00A06751">
        <w:rPr>
          <w:sz w:val="16"/>
          <w:szCs w:val="16"/>
          <w:lang w:val="en-US"/>
        </w:rPr>
        <w:t>}</w:t>
      </w:r>
    </w:p>
    <w:p w14:paraId="1E89962E" w14:textId="77777777" w:rsidR="00CB2782" w:rsidRPr="00A06751" w:rsidRDefault="00CB2782" w:rsidP="00A06751">
      <w:pPr>
        <w:pStyle w:val="Codelisting"/>
        <w:jc w:val="left"/>
        <w:rPr>
          <w:sz w:val="16"/>
          <w:szCs w:val="16"/>
          <w:lang w:val="en-US"/>
        </w:rPr>
      </w:pPr>
    </w:p>
    <w:p w14:paraId="1F532314" w14:textId="77777777" w:rsidR="00CB2782" w:rsidRPr="00A06751" w:rsidRDefault="00CB2782" w:rsidP="00A06751">
      <w:pPr>
        <w:pStyle w:val="Codelisting"/>
        <w:jc w:val="left"/>
        <w:rPr>
          <w:sz w:val="16"/>
          <w:szCs w:val="16"/>
          <w:lang w:val="en-US"/>
        </w:rPr>
      </w:pPr>
      <w:r w:rsidRPr="00A06751">
        <w:rPr>
          <w:sz w:val="16"/>
          <w:szCs w:val="16"/>
          <w:lang w:val="en-US"/>
        </w:rPr>
        <w:t>main()</w:t>
      </w:r>
    </w:p>
    <w:p w14:paraId="53756ADD" w14:textId="77777777" w:rsidR="00CB2782" w:rsidRPr="00A06751" w:rsidRDefault="00CB2782" w:rsidP="00A06751">
      <w:pPr>
        <w:pStyle w:val="Codelisting"/>
        <w:jc w:val="left"/>
        <w:rPr>
          <w:sz w:val="16"/>
          <w:szCs w:val="16"/>
          <w:lang w:val="en-US"/>
        </w:rPr>
      </w:pPr>
      <w:r w:rsidRPr="00A06751">
        <w:rPr>
          <w:sz w:val="16"/>
          <w:szCs w:val="16"/>
          <w:lang w:val="en-US"/>
        </w:rPr>
        <w:t xml:space="preserve">  .catch(e =&gt; { console.error(e); process.exit(1); })</w:t>
      </w:r>
    </w:p>
    <w:p w14:paraId="5A918DC1" w14:textId="77777777" w:rsidR="00CB2782" w:rsidRPr="00A06751" w:rsidRDefault="00CB2782" w:rsidP="00A06751">
      <w:pPr>
        <w:pStyle w:val="Codelisting"/>
        <w:jc w:val="left"/>
        <w:rPr>
          <w:sz w:val="16"/>
          <w:szCs w:val="16"/>
          <w:lang w:val="en-US"/>
        </w:rPr>
      </w:pPr>
      <w:r w:rsidRPr="00A06751">
        <w:rPr>
          <w:sz w:val="16"/>
          <w:szCs w:val="16"/>
          <w:lang w:val="en-US"/>
        </w:rPr>
        <w:t xml:space="preserve">  .finally(() =&gt; prisma.$disconnect());</w:t>
      </w:r>
    </w:p>
    <w:p w14:paraId="1CF80D6A" w14:textId="77777777" w:rsidR="00CB2782" w:rsidRPr="00A06751" w:rsidRDefault="00CB2782" w:rsidP="00A06751">
      <w:pPr>
        <w:pStyle w:val="Codelisting"/>
        <w:jc w:val="left"/>
        <w:rPr>
          <w:sz w:val="16"/>
          <w:szCs w:val="16"/>
          <w:lang w:val="en-US"/>
        </w:rPr>
      </w:pPr>
    </w:p>
    <w:p w14:paraId="73276F5A" w14:textId="77777777" w:rsidR="00CB2782" w:rsidRPr="00A06751" w:rsidRDefault="00CB2782" w:rsidP="00A06751">
      <w:pPr>
        <w:pStyle w:val="Codelisting"/>
        <w:jc w:val="left"/>
        <w:rPr>
          <w:sz w:val="16"/>
          <w:szCs w:val="16"/>
          <w:lang w:val="en-US"/>
        </w:rPr>
      </w:pPr>
    </w:p>
    <w:p w14:paraId="4AE7B35A"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C:\college\The-survey-uniqueness-control-module\backend\src\modules\admin\anomalies\anomalies.routes.ts =====</w:t>
      </w:r>
    </w:p>
    <w:p w14:paraId="35D84DA7" w14:textId="77777777" w:rsidR="00CB2782" w:rsidRPr="00A06751" w:rsidRDefault="00CB2782" w:rsidP="00A06751">
      <w:pPr>
        <w:pStyle w:val="Codelisting"/>
        <w:jc w:val="left"/>
        <w:rPr>
          <w:sz w:val="16"/>
          <w:szCs w:val="16"/>
          <w:lang w:val="en-US"/>
        </w:rPr>
      </w:pPr>
    </w:p>
    <w:p w14:paraId="4627BDDC"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7DAB719E" w14:textId="77777777" w:rsidR="00CB2782" w:rsidRPr="00A06751" w:rsidRDefault="00CB2782" w:rsidP="00A06751">
      <w:pPr>
        <w:pStyle w:val="Codelisting"/>
        <w:jc w:val="left"/>
        <w:rPr>
          <w:sz w:val="16"/>
          <w:szCs w:val="16"/>
          <w:lang w:val="en-US"/>
        </w:rPr>
      </w:pPr>
      <w:r w:rsidRPr="00A06751">
        <w:rPr>
          <w:sz w:val="16"/>
          <w:szCs w:val="16"/>
          <w:lang w:val="en-US"/>
        </w:rPr>
        <w:t>import { AnomalyService } from './anomaly.service';</w:t>
      </w:r>
    </w:p>
    <w:p w14:paraId="3532AC4A" w14:textId="77777777" w:rsidR="00CB2782" w:rsidRPr="00A06751" w:rsidRDefault="00CB2782" w:rsidP="00A06751">
      <w:pPr>
        <w:pStyle w:val="Codelisting"/>
        <w:jc w:val="left"/>
        <w:rPr>
          <w:sz w:val="16"/>
          <w:szCs w:val="16"/>
          <w:lang w:val="en-US"/>
        </w:rPr>
      </w:pPr>
    </w:p>
    <w:p w14:paraId="74087051" w14:textId="77777777" w:rsidR="00CB2782" w:rsidRPr="00A06751" w:rsidRDefault="00CB2782" w:rsidP="00A06751">
      <w:pPr>
        <w:pStyle w:val="Codelisting"/>
        <w:jc w:val="left"/>
        <w:rPr>
          <w:sz w:val="16"/>
          <w:szCs w:val="16"/>
          <w:lang w:val="en-US"/>
        </w:rPr>
      </w:pPr>
      <w:r w:rsidRPr="00A06751">
        <w:rPr>
          <w:sz w:val="16"/>
          <w:szCs w:val="16"/>
          <w:lang w:val="en-US"/>
        </w:rPr>
        <w:t>export async function adminAnomaliesRoutes(fastify: FastifyInstance) {</w:t>
      </w:r>
    </w:p>
    <w:p w14:paraId="02C9C0A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svc        = new AnomalyService(fastify.prisma);</w:t>
      </w:r>
    </w:p>
    <w:p w14:paraId="10F15A0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adminOrMod = [fastify.authenticate, (fastify as any).requireRole(['ADMIN', 'MODERATOR'])];</w:t>
      </w:r>
    </w:p>
    <w:p w14:paraId="1617ACB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onlyAdmin  = [fastify.authenticate, (fastify as any).requireRole(['ADMIN'])];</w:t>
      </w:r>
    </w:p>
    <w:p w14:paraId="2548CD3B" w14:textId="77777777" w:rsidR="00CB2782" w:rsidRPr="00A06751" w:rsidRDefault="00CB2782" w:rsidP="00A06751">
      <w:pPr>
        <w:pStyle w:val="Codelisting"/>
        <w:jc w:val="left"/>
        <w:rPr>
          <w:sz w:val="16"/>
          <w:szCs w:val="16"/>
          <w:lang w:val="en-US"/>
        </w:rPr>
      </w:pPr>
    </w:p>
    <w:p w14:paraId="74F61C7C"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/api/admin/anomalies/stats</w:t>
      </w:r>
    </w:p>
    <w:p w14:paraId="20AFA8E6"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fastify.get('/stats', {</w:t>
      </w:r>
    </w:p>
    <w:p w14:paraId="0DEF501B"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 tags: ['Admin - Anomalies'], summary: 'Anomaly global statistics', security: [{ BearerAuth: [] }] },</w:t>
      </w:r>
    </w:p>
    <w:p w14:paraId="30E0D967"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adminOrMod,</w:t>
      </w:r>
    </w:p>
    <w:p w14:paraId="3D0103BC"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(_req, reply) =&gt; {</w:t>
      </w:r>
    </w:p>
    <w:p w14:paraId="6AF9096D" w14:textId="77777777" w:rsidR="00CB2782" w:rsidRPr="00A06751" w:rsidRDefault="00CB2782" w:rsidP="00A06751">
      <w:pPr>
        <w:pStyle w:val="Codelisting"/>
        <w:jc w:val="left"/>
        <w:rPr>
          <w:sz w:val="16"/>
          <w:szCs w:val="16"/>
          <w:lang w:val="en-US"/>
        </w:rPr>
      </w:pPr>
      <w:r w:rsidRPr="00A06751">
        <w:rPr>
          <w:sz w:val="16"/>
          <w:szCs w:val="16"/>
          <w:lang w:val="en-US"/>
        </w:rPr>
        <w:t xml:space="preserve">    try { return reply.send(await svc.getAnomalyStats()); }</w:t>
      </w:r>
    </w:p>
    <w:p w14:paraId="6EEB9B66" w14:textId="77777777" w:rsidR="00CB2782" w:rsidRPr="00A06751" w:rsidRDefault="00CB2782" w:rsidP="00A06751">
      <w:pPr>
        <w:pStyle w:val="Codelisting"/>
        <w:jc w:val="left"/>
        <w:rPr>
          <w:sz w:val="16"/>
          <w:szCs w:val="16"/>
          <w:lang w:val="en-US"/>
        </w:rPr>
      </w:pPr>
      <w:r w:rsidRPr="00A06751">
        <w:rPr>
          <w:sz w:val="16"/>
          <w:szCs w:val="16"/>
          <w:lang w:val="en-US"/>
        </w:rPr>
        <w:t xml:space="preserve">    catch (err) { fastify.log.error(err); return reply.status(500).send({ error: 'Помилка' }); }</w:t>
      </w:r>
    </w:p>
    <w:p w14:paraId="5FB57B2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439FE7" w14:textId="77777777" w:rsidR="00CB2782" w:rsidRPr="00A06751" w:rsidRDefault="00CB2782" w:rsidP="00A06751">
      <w:pPr>
        <w:pStyle w:val="Codelisting"/>
        <w:jc w:val="left"/>
        <w:rPr>
          <w:sz w:val="16"/>
          <w:szCs w:val="16"/>
          <w:lang w:val="en-US"/>
        </w:rPr>
      </w:pPr>
    </w:p>
    <w:p w14:paraId="4D5A34FD"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/api/admin/anomalies</w:t>
      </w:r>
    </w:p>
    <w:p w14:paraId="18AFA01C"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 {</w:t>
      </w:r>
    </w:p>
    <w:p w14:paraId="249E0F9D"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EC9D1C6"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Anomalies'], summary: 'List anomalies', security: [{ BearerAuth: [] }],</w:t>
      </w:r>
    </w:p>
    <w:p w14:paraId="7F818DAA" w14:textId="77777777" w:rsidR="00CB2782" w:rsidRPr="00A06751" w:rsidRDefault="00CB2782" w:rsidP="00A06751">
      <w:pPr>
        <w:pStyle w:val="Codelisting"/>
        <w:jc w:val="left"/>
        <w:rPr>
          <w:sz w:val="16"/>
          <w:szCs w:val="16"/>
          <w:lang w:val="en-US"/>
        </w:rPr>
      </w:pPr>
      <w:r w:rsidRPr="00A06751">
        <w:rPr>
          <w:sz w:val="16"/>
          <w:szCs w:val="16"/>
          <w:lang w:val="en-US"/>
        </w:rPr>
        <w:t xml:space="preserve">      querystring: {</w:t>
      </w:r>
    </w:p>
    <w:p w14:paraId="2824B2D0"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2EC9960"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9C4BA1C"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 type: 'string' },</w:t>
      </w:r>
    </w:p>
    <w:p w14:paraId="3B24B3E4" w14:textId="77777777" w:rsidR="00CB2782" w:rsidRPr="00A06751" w:rsidRDefault="00CB2782" w:rsidP="00A06751">
      <w:pPr>
        <w:pStyle w:val="Codelisting"/>
        <w:jc w:val="left"/>
        <w:rPr>
          <w:sz w:val="16"/>
          <w:szCs w:val="16"/>
          <w:lang w:val="en-US"/>
        </w:rPr>
      </w:pPr>
      <w:r w:rsidRPr="00A06751">
        <w:rPr>
          <w:sz w:val="16"/>
          <w:szCs w:val="16"/>
          <w:lang w:val="en-US"/>
        </w:rPr>
        <w:t xml:space="preserve">          riskLevel: { type: 'string', enum: ['LOW', 'MEDIUM', 'HIGH', 'CRITICAL'] },</w:t>
      </w:r>
    </w:p>
    <w:p w14:paraId="0A160501" w14:textId="77777777" w:rsidR="00CB2782" w:rsidRPr="00A06751" w:rsidRDefault="00CB2782" w:rsidP="00A06751">
      <w:pPr>
        <w:pStyle w:val="Codelisting"/>
        <w:jc w:val="left"/>
        <w:rPr>
          <w:sz w:val="16"/>
          <w:szCs w:val="16"/>
          <w:lang w:val="en-US"/>
        </w:rPr>
      </w:pPr>
      <w:r w:rsidRPr="00A06751">
        <w:rPr>
          <w:sz w:val="16"/>
          <w:szCs w:val="16"/>
          <w:lang w:val="en-US"/>
        </w:rPr>
        <w:t xml:space="preserve">          flag:      { type: 'string' },</w:t>
      </w:r>
    </w:p>
    <w:p w14:paraId="09CA9C4E" w14:textId="77777777" w:rsidR="00CB2782" w:rsidRPr="00A06751" w:rsidRDefault="00CB2782" w:rsidP="00A06751">
      <w:pPr>
        <w:pStyle w:val="Codelisting"/>
        <w:jc w:val="left"/>
        <w:rPr>
          <w:sz w:val="16"/>
          <w:szCs w:val="16"/>
          <w:lang w:val="en-US"/>
        </w:rPr>
      </w:pPr>
      <w:r w:rsidRPr="00A06751">
        <w:rPr>
          <w:sz w:val="16"/>
          <w:szCs w:val="16"/>
          <w:lang w:val="en-US"/>
        </w:rPr>
        <w:t xml:space="preserve">          dateFrom:  { type: 'string' },</w:t>
      </w:r>
    </w:p>
    <w:p w14:paraId="3CDB24DE" w14:textId="77777777" w:rsidR="00CB2782" w:rsidRPr="00A06751" w:rsidRDefault="00CB2782" w:rsidP="00A06751">
      <w:pPr>
        <w:pStyle w:val="Codelisting"/>
        <w:jc w:val="left"/>
        <w:rPr>
          <w:sz w:val="16"/>
          <w:szCs w:val="16"/>
          <w:lang w:val="en-US"/>
        </w:rPr>
      </w:pPr>
      <w:r w:rsidRPr="00A06751">
        <w:rPr>
          <w:sz w:val="16"/>
          <w:szCs w:val="16"/>
          <w:lang w:val="en-US"/>
        </w:rPr>
        <w:t xml:space="preserve">          dateTo:    { type: 'string' },</w:t>
      </w:r>
    </w:p>
    <w:p w14:paraId="3E222BE5" w14:textId="77777777" w:rsidR="00CB2782" w:rsidRPr="00A06751" w:rsidRDefault="00CB2782" w:rsidP="00A06751">
      <w:pPr>
        <w:pStyle w:val="Codelisting"/>
        <w:jc w:val="left"/>
        <w:rPr>
          <w:sz w:val="16"/>
          <w:szCs w:val="16"/>
          <w:lang w:val="en-US"/>
        </w:rPr>
      </w:pPr>
      <w:r w:rsidRPr="00A06751">
        <w:rPr>
          <w:sz w:val="16"/>
          <w:szCs w:val="16"/>
          <w:lang w:val="en-US"/>
        </w:rPr>
        <w:t xml:space="preserve">          page:      { type: 'integer', minimum: 1, default: 1 },</w:t>
      </w:r>
    </w:p>
    <w:p w14:paraId="3FFAC277" w14:textId="77777777" w:rsidR="00CB2782" w:rsidRPr="00A06751" w:rsidRDefault="00CB2782" w:rsidP="00A06751">
      <w:pPr>
        <w:pStyle w:val="Codelisting"/>
        <w:jc w:val="left"/>
        <w:rPr>
          <w:sz w:val="16"/>
          <w:szCs w:val="16"/>
          <w:lang w:val="en-US"/>
        </w:rPr>
      </w:pPr>
      <w:r w:rsidRPr="00A06751">
        <w:rPr>
          <w:sz w:val="16"/>
          <w:szCs w:val="16"/>
          <w:lang w:val="en-US"/>
        </w:rPr>
        <w:t xml:space="preserve">          limit:     { type: 'integer', minimum: 1, maximum: 100, default: 50 },</w:t>
      </w:r>
    </w:p>
    <w:p w14:paraId="120313A5" w14:textId="77777777" w:rsidR="00CB2782" w:rsidRPr="00A06751" w:rsidRDefault="00CB2782" w:rsidP="00A06751">
      <w:pPr>
        <w:pStyle w:val="Codelisting"/>
        <w:jc w:val="left"/>
        <w:rPr>
          <w:sz w:val="16"/>
          <w:szCs w:val="16"/>
          <w:lang w:val="en-US"/>
        </w:rPr>
      </w:pPr>
      <w:r w:rsidRPr="00A06751">
        <w:rPr>
          <w:sz w:val="16"/>
          <w:szCs w:val="16"/>
          <w:lang w:val="en-US"/>
        </w:rPr>
        <w:t xml:space="preserve">          sortOrder: { type: 'string', enum: ['asc', 'desc'], default: 'desc' },</w:t>
      </w:r>
    </w:p>
    <w:p w14:paraId="1B154E3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65C94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E77E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FE78DD"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adminOrMod,</w:t>
      </w:r>
    </w:p>
    <w:p w14:paraId="766F736C"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Querystring: any }&gt;, reply) =&gt; {</w:t>
      </w:r>
    </w:p>
    <w:p w14:paraId="2CABFED5" w14:textId="77777777" w:rsidR="00CB2782" w:rsidRPr="00A06751" w:rsidRDefault="00CB2782" w:rsidP="00A06751">
      <w:pPr>
        <w:pStyle w:val="Codelisting"/>
        <w:jc w:val="left"/>
        <w:rPr>
          <w:sz w:val="16"/>
          <w:szCs w:val="16"/>
          <w:lang w:val="en-US"/>
        </w:rPr>
      </w:pPr>
      <w:r w:rsidRPr="00A06751">
        <w:rPr>
          <w:sz w:val="16"/>
          <w:szCs w:val="16"/>
          <w:lang w:val="en-US"/>
        </w:rPr>
        <w:t xml:space="preserve">    try { return reply.send(await svc.listAnomalies(req.query as any)); }</w:t>
      </w:r>
    </w:p>
    <w:p w14:paraId="5D5BE9F3" w14:textId="77777777" w:rsidR="00CB2782" w:rsidRPr="00A06751" w:rsidRDefault="00CB2782" w:rsidP="00A06751">
      <w:pPr>
        <w:pStyle w:val="Codelisting"/>
        <w:jc w:val="left"/>
        <w:rPr>
          <w:sz w:val="16"/>
          <w:szCs w:val="16"/>
          <w:lang w:val="en-US"/>
        </w:rPr>
      </w:pPr>
      <w:r w:rsidRPr="00A06751">
        <w:rPr>
          <w:sz w:val="16"/>
          <w:szCs w:val="16"/>
          <w:lang w:val="en-US"/>
        </w:rPr>
        <w:t xml:space="preserve">    catch (err) { fastify.log.error(err); return reply.status(500).send({ error: 'Помилка' }); }</w:t>
      </w:r>
    </w:p>
    <w:p w14:paraId="2A2AEE7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0A0C63" w14:textId="77777777" w:rsidR="00CB2782" w:rsidRPr="00A06751" w:rsidRDefault="00CB2782" w:rsidP="00A06751">
      <w:pPr>
        <w:pStyle w:val="Codelisting"/>
        <w:jc w:val="left"/>
        <w:rPr>
          <w:sz w:val="16"/>
          <w:szCs w:val="16"/>
          <w:lang w:val="en-US"/>
        </w:rPr>
      </w:pPr>
    </w:p>
    <w:p w14:paraId="388A19AB"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/api/admin/anomalies/scan/:surveyId</w:t>
      </w:r>
    </w:p>
    <w:p w14:paraId="25077796"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fastify.post('/scan/:surveyId', {</w:t>
      </w:r>
    </w:p>
    <w:p w14:paraId="2A836D64"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F085C24"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Anomalies'], summary: 'Scan survey for anomalies', security: [{ BearerAuth: [] }],</w:t>
      </w:r>
    </w:p>
    <w:p w14:paraId="4EC37724"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surveyId: { type: 'string' } } },</w:t>
      </w:r>
    </w:p>
    <w:p w14:paraId="3BBE846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EA6BF1"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adminOrMod,</w:t>
      </w:r>
    </w:p>
    <w:p w14:paraId="3A3BAE1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surveyId: string } }&gt;, reply) =&gt; {</w:t>
      </w:r>
    </w:p>
    <w:p w14:paraId="1E921194"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64B92C3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await svc.scanSurvey(req.params.surveyId);</w:t>
      </w:r>
    </w:p>
    <w:p w14:paraId="2EE1FE7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reply.send(result);</w:t>
      </w:r>
    </w:p>
    <w:p w14:paraId="2EEBF5D2"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сканування' }); }</w:t>
      </w:r>
    </w:p>
    <w:p w14:paraId="2D4243E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3464E9" w14:textId="77777777" w:rsidR="00CB2782" w:rsidRPr="00A06751" w:rsidRDefault="00CB2782" w:rsidP="00A06751">
      <w:pPr>
        <w:pStyle w:val="Codelisting"/>
        <w:jc w:val="left"/>
        <w:rPr>
          <w:sz w:val="16"/>
          <w:szCs w:val="16"/>
          <w:lang w:val="en-US"/>
        </w:rPr>
      </w:pPr>
    </w:p>
    <w:p w14:paraId="0F1036FC" w14:textId="77777777" w:rsidR="00CB2782" w:rsidRPr="00A06751" w:rsidRDefault="00CB2782" w:rsidP="00A06751">
      <w:pPr>
        <w:pStyle w:val="Codelisting"/>
        <w:jc w:val="left"/>
        <w:rPr>
          <w:sz w:val="16"/>
          <w:szCs w:val="16"/>
          <w:lang w:val="en-US"/>
        </w:rPr>
      </w:pPr>
      <w:r w:rsidRPr="00A06751">
        <w:rPr>
          <w:sz w:val="16"/>
          <w:szCs w:val="16"/>
          <w:lang w:val="en-US"/>
        </w:rPr>
        <w:t xml:space="preserve">  // PATCH /api/admin/anomalies/:id/flag</w:t>
      </w:r>
    </w:p>
    <w:p w14:paraId="7C1A0A1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fastify.patch('/:id/flag', {</w:t>
      </w:r>
    </w:p>
    <w:p w14:paraId="0E01ABBD"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schema: {</w:t>
      </w:r>
    </w:p>
    <w:p w14:paraId="7126188C"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Anomalies'], summary: 'Toggle flag on a VoteMeta record', security: [{ BearerAuth: [] }],</w:t>
      </w:r>
    </w:p>
    <w:p w14:paraId="5D88971D"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5C1A0EDF"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['flag'], properties: { flag: { type: 'string' } } },</w:t>
      </w:r>
    </w:p>
    <w:p w14:paraId="6EB96AF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A493310"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4538C29B"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Body: { flag: string } }&gt;, reply) =&gt; {</w:t>
      </w:r>
    </w:p>
    <w:p w14:paraId="2D8E8D53"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50D07AE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svc.flagVoteMeta(req.params.id, req.body.flag, req.user.id);</w:t>
      </w:r>
    </w:p>
    <w:p w14:paraId="6907A9E9" w14:textId="77777777" w:rsidR="00CB2782" w:rsidRPr="00A06751" w:rsidRDefault="00CB2782" w:rsidP="00A06751">
      <w:pPr>
        <w:pStyle w:val="Codelisting"/>
        <w:jc w:val="left"/>
        <w:rPr>
          <w:sz w:val="16"/>
          <w:szCs w:val="16"/>
          <w:lang w:val="en-US"/>
        </w:rPr>
      </w:pPr>
      <w:r w:rsidRPr="00A06751">
        <w:rPr>
          <w:sz w:val="16"/>
          <w:szCs w:val="16"/>
          <w:lang w:val="en-US"/>
        </w:rPr>
        <w:t xml:space="preserve">      if (!updated) return reply.status(404).send({ error: 'Запис не знайдено' });</w:t>
      </w:r>
    </w:p>
    <w:p w14:paraId="660E401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reply.send(updated);</w:t>
      </w:r>
    </w:p>
    <w:p w14:paraId="4BBE64A9"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6228963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178842" w14:textId="77777777" w:rsidR="00CB2782" w:rsidRPr="00A06751" w:rsidRDefault="00CB2782" w:rsidP="00A06751">
      <w:pPr>
        <w:pStyle w:val="Codelisting"/>
        <w:jc w:val="left"/>
        <w:rPr>
          <w:sz w:val="16"/>
          <w:szCs w:val="16"/>
          <w:lang w:val="en-US"/>
        </w:rPr>
      </w:pPr>
      <w:r w:rsidRPr="00A06751">
        <w:rPr>
          <w:sz w:val="16"/>
          <w:szCs w:val="16"/>
          <w:lang w:val="en-US"/>
        </w:rPr>
        <w:t>}</w:t>
      </w:r>
    </w:p>
    <w:p w14:paraId="03D3225F" w14:textId="77777777" w:rsidR="00CB2782" w:rsidRPr="00A06751" w:rsidRDefault="00CB2782" w:rsidP="00A06751">
      <w:pPr>
        <w:pStyle w:val="Codelisting"/>
        <w:jc w:val="left"/>
        <w:rPr>
          <w:sz w:val="16"/>
          <w:szCs w:val="16"/>
          <w:lang w:val="en-US"/>
        </w:rPr>
      </w:pPr>
    </w:p>
    <w:p w14:paraId="55DA5A8C" w14:textId="77777777" w:rsidR="00CB2782" w:rsidRPr="00A06751" w:rsidRDefault="00CB2782" w:rsidP="00A06751">
      <w:pPr>
        <w:pStyle w:val="Codelisting"/>
        <w:jc w:val="left"/>
        <w:rPr>
          <w:sz w:val="16"/>
          <w:szCs w:val="16"/>
          <w:lang w:val="en-US"/>
        </w:rPr>
      </w:pPr>
    </w:p>
    <w:p w14:paraId="34D08401"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C:\college\The-survey-uniqueness-control-module\backend\src\modules\admin\anomalies\anomaly.service.ts =====</w:t>
      </w:r>
    </w:p>
    <w:p w14:paraId="3E64D75B" w14:textId="77777777" w:rsidR="00CB2782" w:rsidRPr="00A06751" w:rsidRDefault="00CB2782" w:rsidP="00A06751">
      <w:pPr>
        <w:pStyle w:val="Codelisting"/>
        <w:jc w:val="left"/>
        <w:rPr>
          <w:sz w:val="16"/>
          <w:szCs w:val="16"/>
          <w:lang w:val="en-US"/>
        </w:rPr>
      </w:pPr>
    </w:p>
    <w:p w14:paraId="3DA6925A"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3A496DCC" w14:textId="77777777" w:rsidR="00CB2782" w:rsidRPr="00A06751" w:rsidRDefault="00CB2782" w:rsidP="00A06751">
      <w:pPr>
        <w:pStyle w:val="Codelisting"/>
        <w:jc w:val="left"/>
        <w:rPr>
          <w:sz w:val="16"/>
          <w:szCs w:val="16"/>
          <w:lang w:val="en-US"/>
        </w:rPr>
      </w:pPr>
    </w:p>
    <w:p w14:paraId="2E06028D" w14:textId="77777777" w:rsidR="00CB2782" w:rsidRPr="00A06751" w:rsidRDefault="00CB2782" w:rsidP="00A06751">
      <w:pPr>
        <w:pStyle w:val="Codelisting"/>
        <w:jc w:val="left"/>
        <w:rPr>
          <w:sz w:val="16"/>
          <w:szCs w:val="16"/>
          <w:lang w:val="en-US"/>
        </w:rPr>
      </w:pPr>
      <w:r w:rsidRPr="00A06751">
        <w:rPr>
          <w:sz w:val="16"/>
          <w:szCs w:val="16"/>
          <w:lang w:val="en-US"/>
        </w:rPr>
        <w:t>export type RiskLevel = 'LOW' | 'MEDIUM' | 'HIGH' | 'CRITICAL';</w:t>
      </w:r>
    </w:p>
    <w:p w14:paraId="379CB417" w14:textId="77777777" w:rsidR="00CB2782" w:rsidRPr="00A06751" w:rsidRDefault="00CB2782" w:rsidP="00A06751">
      <w:pPr>
        <w:pStyle w:val="Codelisting"/>
        <w:jc w:val="left"/>
        <w:rPr>
          <w:sz w:val="16"/>
          <w:szCs w:val="16"/>
          <w:lang w:val="en-US"/>
        </w:rPr>
      </w:pPr>
    </w:p>
    <w:p w14:paraId="11B59A2B" w14:textId="77777777" w:rsidR="00CB2782" w:rsidRPr="00A06751" w:rsidRDefault="00CB2782" w:rsidP="00A06751">
      <w:pPr>
        <w:pStyle w:val="Codelisting"/>
        <w:jc w:val="left"/>
        <w:rPr>
          <w:sz w:val="16"/>
          <w:szCs w:val="16"/>
          <w:lang w:val="en-US"/>
        </w:rPr>
      </w:pPr>
      <w:r w:rsidRPr="00A06751">
        <w:rPr>
          <w:sz w:val="16"/>
          <w:szCs w:val="16"/>
          <w:lang w:val="en-US"/>
        </w:rPr>
        <w:t>// ── Thresholds ─────────────────────────────────────────────────────────────</w:t>
      </w:r>
    </w:p>
    <w:p w14:paraId="7EE825DB" w14:textId="77777777" w:rsidR="00CB2782" w:rsidRPr="00A06751" w:rsidRDefault="00CB2782" w:rsidP="00A06751">
      <w:pPr>
        <w:pStyle w:val="Codelisting"/>
        <w:jc w:val="left"/>
        <w:rPr>
          <w:sz w:val="16"/>
          <w:szCs w:val="16"/>
          <w:lang w:val="en-US"/>
        </w:rPr>
      </w:pPr>
    </w:p>
    <w:p w14:paraId="2B013247" w14:textId="77777777" w:rsidR="00CB2782" w:rsidRPr="00A06751" w:rsidRDefault="00CB2782" w:rsidP="00A06751">
      <w:pPr>
        <w:pStyle w:val="Codelisting"/>
        <w:jc w:val="left"/>
        <w:rPr>
          <w:sz w:val="16"/>
          <w:szCs w:val="16"/>
          <w:lang w:val="en-US"/>
        </w:rPr>
      </w:pPr>
      <w:r w:rsidRPr="00A06751">
        <w:rPr>
          <w:sz w:val="16"/>
          <w:szCs w:val="16"/>
          <w:lang w:val="en-US"/>
        </w:rPr>
        <w:t>/** Мінімальний час між відкриттям сторінки і відправкою форми (мс).</w:t>
      </w:r>
    </w:p>
    <w:p w14:paraId="67F2A109" w14:textId="77777777" w:rsidR="00CB2782" w:rsidRPr="00A06751" w:rsidRDefault="00CB2782" w:rsidP="00A06751">
      <w:pPr>
        <w:pStyle w:val="Codelisting"/>
        <w:jc w:val="left"/>
        <w:rPr>
          <w:sz w:val="16"/>
          <w:szCs w:val="16"/>
          <w:lang w:val="en-US"/>
        </w:rPr>
      </w:pPr>
      <w:r w:rsidRPr="00A06751">
        <w:rPr>
          <w:sz w:val="16"/>
          <w:szCs w:val="16"/>
          <w:lang w:val="en-US"/>
        </w:rPr>
        <w:t xml:space="preserve"> *  Жива людина фізично не може прочитати питання та обрати відповідь менш ніж за 5 сек. */</w:t>
      </w:r>
    </w:p>
    <w:p w14:paraId="6218CEE7" w14:textId="77777777" w:rsidR="00CB2782" w:rsidRPr="00A06751" w:rsidRDefault="00CB2782" w:rsidP="00A06751">
      <w:pPr>
        <w:pStyle w:val="Codelisting"/>
        <w:jc w:val="left"/>
        <w:rPr>
          <w:sz w:val="16"/>
          <w:szCs w:val="16"/>
          <w:lang w:val="en-US"/>
        </w:rPr>
      </w:pPr>
      <w:r w:rsidRPr="00A06751">
        <w:rPr>
          <w:sz w:val="16"/>
          <w:szCs w:val="16"/>
          <w:lang w:val="en-US"/>
        </w:rPr>
        <w:t>const BOT_SPEED_THRESHOLD_MS = 5_000;</w:t>
      </w:r>
    </w:p>
    <w:p w14:paraId="6CC65EB0" w14:textId="77777777" w:rsidR="00CB2782" w:rsidRPr="00A06751" w:rsidRDefault="00CB2782" w:rsidP="00A06751">
      <w:pPr>
        <w:pStyle w:val="Codelisting"/>
        <w:jc w:val="left"/>
        <w:rPr>
          <w:sz w:val="16"/>
          <w:szCs w:val="16"/>
          <w:lang w:val="en-US"/>
        </w:rPr>
      </w:pPr>
    </w:p>
    <w:p w14:paraId="112B7FED" w14:textId="77777777" w:rsidR="00CB2782" w:rsidRPr="00A06751" w:rsidRDefault="00CB2782" w:rsidP="00A06751">
      <w:pPr>
        <w:pStyle w:val="Codelisting"/>
        <w:jc w:val="left"/>
        <w:rPr>
          <w:sz w:val="16"/>
          <w:szCs w:val="16"/>
          <w:lang w:val="en-US"/>
        </w:rPr>
      </w:pPr>
      <w:r w:rsidRPr="00A06751">
        <w:rPr>
          <w:sz w:val="16"/>
          <w:szCs w:val="16"/>
          <w:lang w:val="en-US"/>
        </w:rPr>
        <w:t>/** Максимальна кількість голосів з однієї IP за одну і ту саму секунду.</w:t>
      </w:r>
    </w:p>
    <w:p w14:paraId="4CD74F7C" w14:textId="77777777" w:rsidR="00CB2782" w:rsidRPr="00A06751" w:rsidRDefault="00CB2782" w:rsidP="00A06751">
      <w:pPr>
        <w:pStyle w:val="Codelisting"/>
        <w:jc w:val="left"/>
        <w:rPr>
          <w:sz w:val="16"/>
          <w:szCs w:val="16"/>
          <w:lang w:val="en-US"/>
        </w:rPr>
      </w:pPr>
      <w:r w:rsidRPr="00A06751">
        <w:rPr>
          <w:sz w:val="16"/>
          <w:szCs w:val="16"/>
          <w:lang w:val="en-US"/>
        </w:rPr>
        <w:t xml:space="preserve"> *  Навіть великий клас школярів не може клікнути з точністю до секунди. */</w:t>
      </w:r>
    </w:p>
    <w:p w14:paraId="7B111E36" w14:textId="77777777" w:rsidR="00CB2782" w:rsidRPr="00A06751" w:rsidRDefault="00CB2782" w:rsidP="00A06751">
      <w:pPr>
        <w:pStyle w:val="Codelisting"/>
        <w:jc w:val="left"/>
        <w:rPr>
          <w:sz w:val="16"/>
          <w:szCs w:val="16"/>
          <w:lang w:val="en-US"/>
        </w:rPr>
      </w:pPr>
      <w:r w:rsidRPr="00A06751">
        <w:rPr>
          <w:sz w:val="16"/>
          <w:szCs w:val="16"/>
          <w:lang w:val="en-US"/>
        </w:rPr>
        <w:t>const SYNC_BURST_SAME_SECOND_THRESHOLD = 3;</w:t>
      </w:r>
    </w:p>
    <w:p w14:paraId="5AC0F979" w14:textId="77777777" w:rsidR="00CB2782" w:rsidRPr="00A06751" w:rsidRDefault="00CB2782" w:rsidP="00A06751">
      <w:pPr>
        <w:pStyle w:val="Codelisting"/>
        <w:jc w:val="left"/>
        <w:rPr>
          <w:sz w:val="16"/>
          <w:szCs w:val="16"/>
          <w:lang w:val="en-US"/>
        </w:rPr>
      </w:pPr>
    </w:p>
    <w:p w14:paraId="382F7A8A" w14:textId="77777777" w:rsidR="00CB2782" w:rsidRPr="00A06751" w:rsidRDefault="00CB2782" w:rsidP="00A06751">
      <w:pPr>
        <w:pStyle w:val="Codelisting"/>
        <w:jc w:val="left"/>
        <w:rPr>
          <w:sz w:val="16"/>
          <w:szCs w:val="16"/>
          <w:lang w:val="en-US"/>
        </w:rPr>
      </w:pPr>
      <w:r w:rsidRPr="00A06751">
        <w:rPr>
          <w:sz w:val="16"/>
          <w:szCs w:val="16"/>
          <w:lang w:val="en-US"/>
        </w:rPr>
        <w:t>/** Ключові слова User-Agent, що вказують на автоматизований скрипт, а не на браузер. */</w:t>
      </w:r>
    </w:p>
    <w:p w14:paraId="107CC2F9" w14:textId="77777777" w:rsidR="00CB2782" w:rsidRPr="00A06751" w:rsidRDefault="00CB2782" w:rsidP="00A06751">
      <w:pPr>
        <w:pStyle w:val="Codelisting"/>
        <w:jc w:val="left"/>
        <w:rPr>
          <w:sz w:val="16"/>
          <w:szCs w:val="16"/>
          <w:lang w:val="en-US"/>
        </w:rPr>
      </w:pPr>
      <w:r w:rsidRPr="00A06751">
        <w:rPr>
          <w:sz w:val="16"/>
          <w:szCs w:val="16"/>
          <w:lang w:val="en-US"/>
        </w:rPr>
        <w:t>const BOT_UA_PATTERNS = [</w:t>
      </w:r>
    </w:p>
    <w:p w14:paraId="1D507ED6" w14:textId="77777777" w:rsidR="00CB2782" w:rsidRPr="00A06751" w:rsidRDefault="00CB2782" w:rsidP="00A06751">
      <w:pPr>
        <w:pStyle w:val="Codelisting"/>
        <w:jc w:val="left"/>
        <w:rPr>
          <w:sz w:val="16"/>
          <w:szCs w:val="16"/>
          <w:lang w:val="en-US"/>
        </w:rPr>
      </w:pPr>
      <w:r w:rsidRPr="00A06751">
        <w:rPr>
          <w:sz w:val="16"/>
          <w:szCs w:val="16"/>
          <w:lang w:val="en-US"/>
        </w:rPr>
        <w:t xml:space="preserve">  'curl', 'python', 'axios', 'node-fetch', 'wget', 'java', 'go-http',</w:t>
      </w:r>
    </w:p>
    <w:p w14:paraId="341E89F2" w14:textId="77777777" w:rsidR="00CB2782" w:rsidRPr="00A06751" w:rsidRDefault="00CB2782" w:rsidP="00A06751">
      <w:pPr>
        <w:pStyle w:val="Codelisting"/>
        <w:jc w:val="left"/>
        <w:rPr>
          <w:sz w:val="16"/>
          <w:szCs w:val="16"/>
          <w:lang w:val="en-US"/>
        </w:rPr>
      </w:pPr>
      <w:r w:rsidRPr="00A06751">
        <w:rPr>
          <w:sz w:val="16"/>
          <w:szCs w:val="16"/>
          <w:lang w:val="en-US"/>
        </w:rPr>
        <w:t xml:space="preserve">  'okhttp', 'postman', 'insomnia', 'httpie', 'bot', 'spider', 'crawler',</w:t>
      </w:r>
    </w:p>
    <w:p w14:paraId="129ED738" w14:textId="77777777" w:rsidR="00CB2782" w:rsidRPr="00A06751" w:rsidRDefault="00CB2782" w:rsidP="00A06751">
      <w:pPr>
        <w:pStyle w:val="Codelisting"/>
        <w:jc w:val="left"/>
        <w:rPr>
          <w:sz w:val="16"/>
          <w:szCs w:val="16"/>
          <w:lang w:val="en-US"/>
        </w:rPr>
      </w:pPr>
      <w:r w:rsidRPr="00A06751">
        <w:rPr>
          <w:sz w:val="16"/>
          <w:szCs w:val="16"/>
          <w:lang w:val="en-US"/>
        </w:rPr>
        <w:t xml:space="preserve">  'headless', 'playwright', 'puppeteer', 'selenium', 'phantom',</w:t>
      </w:r>
    </w:p>
    <w:p w14:paraId="72B32BB3" w14:textId="77777777" w:rsidR="00CB2782" w:rsidRPr="00A06751" w:rsidRDefault="00CB2782" w:rsidP="00A06751">
      <w:pPr>
        <w:pStyle w:val="Codelisting"/>
        <w:jc w:val="left"/>
        <w:rPr>
          <w:sz w:val="16"/>
          <w:szCs w:val="16"/>
          <w:lang w:val="en-US"/>
        </w:rPr>
      </w:pPr>
      <w:r w:rsidRPr="00A06751">
        <w:rPr>
          <w:sz w:val="16"/>
          <w:szCs w:val="16"/>
          <w:lang w:val="en-US"/>
        </w:rPr>
        <w:t>];</w:t>
      </w:r>
    </w:p>
    <w:p w14:paraId="5EA0603F" w14:textId="77777777" w:rsidR="00CB2782" w:rsidRPr="00A06751" w:rsidRDefault="00CB2782" w:rsidP="00A06751">
      <w:pPr>
        <w:pStyle w:val="Codelisting"/>
        <w:jc w:val="left"/>
        <w:rPr>
          <w:sz w:val="16"/>
          <w:szCs w:val="16"/>
          <w:lang w:val="en-US"/>
        </w:rPr>
      </w:pPr>
    </w:p>
    <w:p w14:paraId="49993238" w14:textId="77777777" w:rsidR="00CB2782" w:rsidRPr="00A06751" w:rsidRDefault="00CB2782" w:rsidP="00A06751">
      <w:pPr>
        <w:pStyle w:val="Codelisting"/>
        <w:jc w:val="left"/>
        <w:rPr>
          <w:sz w:val="16"/>
          <w:szCs w:val="16"/>
          <w:lang w:val="en-US"/>
        </w:rPr>
      </w:pPr>
      <w:r w:rsidRPr="00A06751">
        <w:rPr>
          <w:sz w:val="16"/>
          <w:szCs w:val="16"/>
          <w:lang w:val="en-US"/>
        </w:rPr>
        <w:t>// ── Helpers ─────────────────────────────────────────────────────────────────</w:t>
      </w:r>
    </w:p>
    <w:p w14:paraId="15286650" w14:textId="77777777" w:rsidR="00CB2782" w:rsidRPr="00A06751" w:rsidRDefault="00CB2782" w:rsidP="00A06751">
      <w:pPr>
        <w:pStyle w:val="Codelisting"/>
        <w:jc w:val="left"/>
        <w:rPr>
          <w:sz w:val="16"/>
          <w:szCs w:val="16"/>
          <w:lang w:val="en-US"/>
        </w:rPr>
      </w:pPr>
    </w:p>
    <w:p w14:paraId="49E9C7FB" w14:textId="77777777" w:rsidR="00CB2782" w:rsidRPr="00A06751" w:rsidRDefault="00CB2782" w:rsidP="00A06751">
      <w:pPr>
        <w:pStyle w:val="Codelisting"/>
        <w:jc w:val="left"/>
        <w:rPr>
          <w:sz w:val="16"/>
          <w:szCs w:val="16"/>
          <w:lang w:val="en-US"/>
        </w:rPr>
      </w:pPr>
      <w:r w:rsidRPr="00A06751">
        <w:rPr>
          <w:sz w:val="16"/>
          <w:szCs w:val="16"/>
          <w:lang w:val="en-US"/>
        </w:rPr>
        <w:t>function getRiskLevel(score: number): RiskLevel {</w:t>
      </w:r>
    </w:p>
    <w:p w14:paraId="28A9B583" w14:textId="77777777" w:rsidR="00CB2782" w:rsidRPr="00A06751" w:rsidRDefault="00CB2782" w:rsidP="00A06751">
      <w:pPr>
        <w:pStyle w:val="Codelisting"/>
        <w:jc w:val="left"/>
        <w:rPr>
          <w:sz w:val="16"/>
          <w:szCs w:val="16"/>
          <w:lang w:val="en-US"/>
        </w:rPr>
      </w:pPr>
      <w:r w:rsidRPr="00A06751">
        <w:rPr>
          <w:sz w:val="16"/>
          <w:szCs w:val="16"/>
          <w:lang w:val="en-US"/>
        </w:rPr>
        <w:t xml:space="preserve">  if (score &gt;= 80) return 'CRITICAL';</w:t>
      </w:r>
    </w:p>
    <w:p w14:paraId="11A52774" w14:textId="77777777" w:rsidR="00CB2782" w:rsidRPr="00A06751" w:rsidRDefault="00CB2782" w:rsidP="00A06751">
      <w:pPr>
        <w:pStyle w:val="Codelisting"/>
        <w:jc w:val="left"/>
        <w:rPr>
          <w:sz w:val="16"/>
          <w:szCs w:val="16"/>
          <w:lang w:val="en-US"/>
        </w:rPr>
      </w:pPr>
      <w:r w:rsidRPr="00A06751">
        <w:rPr>
          <w:sz w:val="16"/>
          <w:szCs w:val="16"/>
          <w:lang w:val="en-US"/>
        </w:rPr>
        <w:t xml:space="preserve">  if (score &gt;= 50) return 'HIGH';</w:t>
      </w:r>
    </w:p>
    <w:p w14:paraId="07E73DD9" w14:textId="77777777" w:rsidR="00CB2782" w:rsidRPr="00A06751" w:rsidRDefault="00CB2782" w:rsidP="00A06751">
      <w:pPr>
        <w:pStyle w:val="Codelisting"/>
        <w:jc w:val="left"/>
        <w:rPr>
          <w:sz w:val="16"/>
          <w:szCs w:val="16"/>
          <w:lang w:val="en-US"/>
        </w:rPr>
      </w:pPr>
      <w:r w:rsidRPr="00A06751">
        <w:rPr>
          <w:sz w:val="16"/>
          <w:szCs w:val="16"/>
          <w:lang w:val="en-US"/>
        </w:rPr>
        <w:t xml:space="preserve">  if (score &gt;= 25) return 'MEDIUM';</w:t>
      </w:r>
    </w:p>
    <w:p w14:paraId="4D3C63D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'LOW';</w:t>
      </w:r>
    </w:p>
    <w:p w14:paraId="20CFA0FA" w14:textId="77777777" w:rsidR="00CB2782" w:rsidRPr="00A06751" w:rsidRDefault="00CB2782" w:rsidP="00A06751">
      <w:pPr>
        <w:pStyle w:val="Codelisting"/>
        <w:jc w:val="left"/>
        <w:rPr>
          <w:sz w:val="16"/>
          <w:szCs w:val="16"/>
          <w:lang w:val="en-US"/>
        </w:rPr>
      </w:pPr>
      <w:r w:rsidRPr="00A06751">
        <w:rPr>
          <w:sz w:val="16"/>
          <w:szCs w:val="16"/>
          <w:lang w:val="en-US"/>
        </w:rPr>
        <w:t>}</w:t>
      </w:r>
    </w:p>
    <w:p w14:paraId="5CA08109" w14:textId="77777777" w:rsidR="00CB2782" w:rsidRPr="00A06751" w:rsidRDefault="00CB2782" w:rsidP="00A06751">
      <w:pPr>
        <w:pStyle w:val="Codelisting"/>
        <w:jc w:val="left"/>
        <w:rPr>
          <w:sz w:val="16"/>
          <w:szCs w:val="16"/>
          <w:lang w:val="en-US"/>
        </w:rPr>
      </w:pPr>
    </w:p>
    <w:p w14:paraId="148323BE" w14:textId="77777777" w:rsidR="00CB2782" w:rsidRPr="00A06751" w:rsidRDefault="00CB2782" w:rsidP="00A06751">
      <w:pPr>
        <w:pStyle w:val="Codelisting"/>
        <w:jc w:val="left"/>
        <w:rPr>
          <w:sz w:val="16"/>
          <w:szCs w:val="16"/>
          <w:lang w:val="en-US"/>
        </w:rPr>
      </w:pPr>
      <w:r w:rsidRPr="00A06751">
        <w:rPr>
          <w:sz w:val="16"/>
          <w:szCs w:val="16"/>
          <w:lang w:val="en-US"/>
        </w:rPr>
        <w:t>function isBotUserAgent(ua: string | null | undefined): boolean {</w:t>
      </w:r>
    </w:p>
    <w:p w14:paraId="05FEF1F7" w14:textId="77777777" w:rsidR="00CB2782" w:rsidRPr="00A06751" w:rsidRDefault="00CB2782" w:rsidP="00A06751">
      <w:pPr>
        <w:pStyle w:val="Codelisting"/>
        <w:jc w:val="left"/>
        <w:rPr>
          <w:sz w:val="16"/>
          <w:szCs w:val="16"/>
          <w:lang w:val="en-US"/>
        </w:rPr>
      </w:pPr>
      <w:r w:rsidRPr="00A06751">
        <w:rPr>
          <w:sz w:val="16"/>
          <w:szCs w:val="16"/>
          <w:lang w:val="en-US"/>
        </w:rPr>
        <w:t xml:space="preserve">  if (!ua || ua.trim().length === 0) return true;</w:t>
      </w:r>
    </w:p>
    <w:p w14:paraId="20953E3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lower = ua.toLowerCase();</w:t>
      </w:r>
    </w:p>
    <w:p w14:paraId="1880814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BOT_UA_PATTERNS.some(p =&gt; lower.includes(p));</w:t>
      </w:r>
    </w:p>
    <w:p w14:paraId="14EC243D" w14:textId="77777777" w:rsidR="00CB2782" w:rsidRPr="00A06751" w:rsidRDefault="00CB2782" w:rsidP="00A06751">
      <w:pPr>
        <w:pStyle w:val="Codelisting"/>
        <w:jc w:val="left"/>
        <w:rPr>
          <w:sz w:val="16"/>
          <w:szCs w:val="16"/>
          <w:lang w:val="en-US"/>
        </w:rPr>
      </w:pPr>
      <w:r w:rsidRPr="00A06751">
        <w:rPr>
          <w:sz w:val="16"/>
          <w:szCs w:val="16"/>
          <w:lang w:val="en-US"/>
        </w:rPr>
        <w:t>}</w:t>
      </w:r>
    </w:p>
    <w:p w14:paraId="4236E86A" w14:textId="77777777" w:rsidR="00CB2782" w:rsidRPr="00A06751" w:rsidRDefault="00CB2782" w:rsidP="00A06751">
      <w:pPr>
        <w:pStyle w:val="Codelisting"/>
        <w:jc w:val="left"/>
        <w:rPr>
          <w:sz w:val="16"/>
          <w:szCs w:val="16"/>
          <w:lang w:val="en-US"/>
        </w:rPr>
      </w:pPr>
    </w:p>
    <w:p w14:paraId="4F7F0372" w14:textId="77777777" w:rsidR="00CB2782" w:rsidRPr="00A06751" w:rsidRDefault="00CB2782" w:rsidP="00A06751">
      <w:pPr>
        <w:pStyle w:val="Codelisting"/>
        <w:jc w:val="left"/>
        <w:rPr>
          <w:sz w:val="16"/>
          <w:szCs w:val="16"/>
          <w:lang w:val="en-US"/>
        </w:rPr>
      </w:pPr>
      <w:r w:rsidRPr="00A06751">
        <w:rPr>
          <w:sz w:val="16"/>
          <w:szCs w:val="16"/>
          <w:lang w:val="en-US"/>
        </w:rPr>
        <w:t>export class AnomalyService {</w:t>
      </w:r>
    </w:p>
    <w:p w14:paraId="56B41D8E"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readonly prisma: PrismaClient) {}</w:t>
      </w:r>
    </w:p>
    <w:p w14:paraId="56DEB510" w14:textId="77777777" w:rsidR="00CB2782" w:rsidRPr="00A06751" w:rsidRDefault="00CB2782" w:rsidP="00A06751">
      <w:pPr>
        <w:pStyle w:val="Codelisting"/>
        <w:jc w:val="left"/>
        <w:rPr>
          <w:sz w:val="16"/>
          <w:szCs w:val="16"/>
          <w:lang w:val="en-US"/>
        </w:rPr>
      </w:pPr>
    </w:p>
    <w:p w14:paraId="38D516E8" w14:textId="77777777" w:rsidR="00CB2782" w:rsidRPr="00A06751" w:rsidRDefault="00CB2782" w:rsidP="00A06751">
      <w:pPr>
        <w:pStyle w:val="Codelisting"/>
        <w:jc w:val="left"/>
        <w:rPr>
          <w:sz w:val="16"/>
          <w:szCs w:val="16"/>
          <w:lang w:val="en-US"/>
        </w:rPr>
      </w:pPr>
      <w:r w:rsidRPr="00A06751">
        <w:rPr>
          <w:sz w:val="16"/>
          <w:szCs w:val="16"/>
          <w:lang w:val="en-US"/>
        </w:rPr>
        <w:t xml:space="preserve">  // ── Scan a survey and update riskScore + flags ─────────────────────────</w:t>
      </w:r>
    </w:p>
    <w:p w14:paraId="61DC91EE" w14:textId="77777777" w:rsidR="00CB2782" w:rsidRPr="00A06751" w:rsidRDefault="00CB2782" w:rsidP="00A06751">
      <w:pPr>
        <w:pStyle w:val="Codelisting"/>
        <w:jc w:val="left"/>
        <w:rPr>
          <w:sz w:val="16"/>
          <w:szCs w:val="16"/>
          <w:lang w:val="en-US"/>
        </w:rPr>
      </w:pPr>
      <w:r w:rsidRPr="00A06751">
        <w:rPr>
          <w:sz w:val="16"/>
          <w:szCs w:val="16"/>
          <w:lang w:val="en-US"/>
        </w:rPr>
        <w:t xml:space="preserve">  async scanSurvey(surveyId: string): Promise&lt;{ scanned: number; flagged: number }&gt; {</w:t>
      </w:r>
    </w:p>
    <w:p w14:paraId="65D7348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metas = await this.prisma.voteMeta.findMany({</w:t>
      </w:r>
    </w:p>
    <w:p w14:paraId="0C06C316"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w:t>
      </w:r>
    </w:p>
    <w:p w14:paraId="7A76E4A0"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 vote: { select: { createdAt: true } } },</w:t>
      </w:r>
    </w:p>
    <w:p w14:paraId="3E2DD2D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EFDB680" w14:textId="77777777" w:rsidR="00CB2782" w:rsidRPr="00A06751" w:rsidRDefault="00CB2782" w:rsidP="00A06751">
      <w:pPr>
        <w:pStyle w:val="Codelisting"/>
        <w:jc w:val="left"/>
        <w:rPr>
          <w:sz w:val="16"/>
          <w:szCs w:val="16"/>
          <w:lang w:val="en-US"/>
        </w:rPr>
      </w:pPr>
    </w:p>
    <w:p w14:paraId="664F4223" w14:textId="77777777" w:rsidR="00CB2782" w:rsidRPr="00A06751" w:rsidRDefault="00CB2782" w:rsidP="00A06751">
      <w:pPr>
        <w:pStyle w:val="Codelisting"/>
        <w:jc w:val="left"/>
        <w:rPr>
          <w:sz w:val="16"/>
          <w:szCs w:val="16"/>
          <w:lang w:val="en-US"/>
        </w:rPr>
      </w:pPr>
      <w:r w:rsidRPr="00A06751">
        <w:rPr>
          <w:sz w:val="16"/>
          <w:szCs w:val="16"/>
          <w:lang w:val="en-US"/>
        </w:rPr>
        <w:t xml:space="preserve">    let flagged = 0;</w:t>
      </w:r>
    </w:p>
    <w:p w14:paraId="09A91973" w14:textId="77777777" w:rsidR="00CB2782" w:rsidRPr="00A06751" w:rsidRDefault="00CB2782" w:rsidP="00A06751">
      <w:pPr>
        <w:pStyle w:val="Codelisting"/>
        <w:jc w:val="left"/>
        <w:rPr>
          <w:sz w:val="16"/>
          <w:szCs w:val="16"/>
          <w:lang w:val="en-US"/>
        </w:rPr>
      </w:pPr>
    </w:p>
    <w:p w14:paraId="3742175C"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meta of metas) {</w:t>
      </w:r>
    </w:p>
    <w:p w14:paraId="7D87024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flags: string[] = [];</w:t>
      </w:r>
    </w:p>
    <w:p w14:paraId="3F705B07" w14:textId="77777777" w:rsidR="00CB2782" w:rsidRPr="00A06751" w:rsidRDefault="00CB2782" w:rsidP="00A06751">
      <w:pPr>
        <w:pStyle w:val="Codelisting"/>
        <w:jc w:val="left"/>
        <w:rPr>
          <w:sz w:val="16"/>
          <w:szCs w:val="16"/>
          <w:lang w:val="en-US"/>
        </w:rPr>
      </w:pPr>
      <w:r w:rsidRPr="00A06751">
        <w:rPr>
          <w:sz w:val="16"/>
          <w:szCs w:val="16"/>
          <w:lang w:val="en-US"/>
        </w:rPr>
        <w:t xml:space="preserve">      let riskScore = 0;</w:t>
      </w:r>
    </w:p>
    <w:p w14:paraId="5460FC93" w14:textId="77777777" w:rsidR="00CB2782" w:rsidRPr="00A06751" w:rsidRDefault="00CB2782" w:rsidP="00A06751">
      <w:pPr>
        <w:pStyle w:val="Codelisting"/>
        <w:jc w:val="left"/>
        <w:rPr>
          <w:sz w:val="16"/>
          <w:szCs w:val="16"/>
          <w:lang w:val="en-US"/>
        </w:rPr>
      </w:pPr>
    </w:p>
    <w:p w14:paraId="27C675DC" w14:textId="77777777" w:rsidR="00CB2782" w:rsidRPr="00A06751" w:rsidRDefault="00CB2782" w:rsidP="00A06751">
      <w:pPr>
        <w:pStyle w:val="Codelisting"/>
        <w:jc w:val="left"/>
        <w:rPr>
          <w:sz w:val="16"/>
          <w:szCs w:val="16"/>
          <w:lang w:val="en-US"/>
        </w:rPr>
      </w:pPr>
      <w:r w:rsidRPr="00A06751">
        <w:rPr>
          <w:sz w:val="16"/>
          <w:szCs w:val="16"/>
          <w:lang w:val="en-US"/>
        </w:rPr>
        <w:t xml:space="preserve">      // ── 1. BOT_SPEED: відправка форми менш ніж за 5 секунд ──────────────</w:t>
      </w:r>
    </w:p>
    <w:p w14:paraId="03A44654" w14:textId="77777777" w:rsidR="00CB2782" w:rsidRPr="00A06751" w:rsidRDefault="00CB2782" w:rsidP="00A06751">
      <w:pPr>
        <w:pStyle w:val="Codelisting"/>
        <w:jc w:val="left"/>
        <w:rPr>
          <w:sz w:val="16"/>
          <w:szCs w:val="16"/>
          <w:lang w:val="en-US"/>
        </w:rPr>
      </w:pPr>
      <w:r w:rsidRPr="00A06751">
        <w:rPr>
          <w:sz w:val="16"/>
          <w:szCs w:val="16"/>
          <w:lang w:val="en-US"/>
        </w:rPr>
        <w:t xml:space="preserve">      // Голосування у vote.createdAt — це момент відправки.</w:t>
      </w:r>
    </w:p>
    <w:p w14:paraId="502AA9FB" w14:textId="77777777" w:rsidR="00CB2782" w:rsidRPr="00A06751" w:rsidRDefault="00CB2782" w:rsidP="00A06751">
      <w:pPr>
        <w:pStyle w:val="Codelisting"/>
        <w:jc w:val="left"/>
        <w:rPr>
          <w:sz w:val="16"/>
          <w:szCs w:val="16"/>
          <w:lang w:val="en-US"/>
        </w:rPr>
      </w:pPr>
      <w:r w:rsidRPr="00A06751">
        <w:rPr>
          <w:sz w:val="16"/>
          <w:szCs w:val="16"/>
          <w:lang w:val="en-US"/>
        </w:rPr>
        <w:t xml:space="preserve">      // VoteMeta.submittedAt — те ж саме, але ми беремо різницю між</w:t>
      </w:r>
    </w:p>
    <w:p w14:paraId="0FC7D522" w14:textId="77777777" w:rsidR="00CB2782" w:rsidRPr="00A06751" w:rsidRDefault="00CB2782" w:rsidP="00A06751">
      <w:pPr>
        <w:pStyle w:val="Codelisting"/>
        <w:jc w:val="left"/>
        <w:rPr>
          <w:sz w:val="16"/>
          <w:szCs w:val="16"/>
          <w:lang w:val="en-US"/>
        </w:rPr>
      </w:pPr>
      <w:r w:rsidRPr="00A06751">
        <w:rPr>
          <w:sz w:val="16"/>
          <w:szCs w:val="16"/>
          <w:lang w:val="en-US"/>
        </w:rPr>
        <w:t xml:space="preserve">      // відкриттям (vote.createdAt) і submittedAt щоб виявити ботів.</w:t>
      </w:r>
    </w:p>
    <w:p w14:paraId="00482FC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submitDeltaMs = meta.submittedAt.getTime() - meta.vote.createdAt.getTime();</w:t>
      </w:r>
    </w:p>
    <w:p w14:paraId="6C5CADA4" w14:textId="77777777" w:rsidR="00CB2782" w:rsidRPr="00A06751" w:rsidRDefault="00CB2782" w:rsidP="00A06751">
      <w:pPr>
        <w:pStyle w:val="Codelisting"/>
        <w:jc w:val="left"/>
        <w:rPr>
          <w:sz w:val="16"/>
          <w:szCs w:val="16"/>
          <w:lang w:val="en-US"/>
        </w:rPr>
      </w:pPr>
      <w:r w:rsidRPr="00A06751">
        <w:rPr>
          <w:sz w:val="16"/>
          <w:szCs w:val="16"/>
          <w:lang w:val="en-US"/>
        </w:rPr>
        <w:t xml:space="preserve">      if (submitDeltaMs &gt;= 0 &amp;&amp; submitDeltaMs &lt; BOT_SPEED_THRESHOLD_MS) {</w:t>
      </w:r>
    </w:p>
    <w:p w14:paraId="3A7E6511" w14:textId="77777777" w:rsidR="00CB2782" w:rsidRPr="00A06751" w:rsidRDefault="00CB2782" w:rsidP="00A06751">
      <w:pPr>
        <w:pStyle w:val="Codelisting"/>
        <w:jc w:val="left"/>
        <w:rPr>
          <w:sz w:val="16"/>
          <w:szCs w:val="16"/>
          <w:lang w:val="en-US"/>
        </w:rPr>
      </w:pPr>
      <w:r w:rsidRPr="00A06751">
        <w:rPr>
          <w:sz w:val="16"/>
          <w:szCs w:val="16"/>
          <w:lang w:val="en-US"/>
        </w:rPr>
        <w:t xml:space="preserve">        flags.push('BOT_SPEED');</w:t>
      </w:r>
    </w:p>
    <w:p w14:paraId="1DF8020A"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 50;</w:t>
      </w:r>
    </w:p>
    <w:p w14:paraId="4E72EA5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994C1A1" w14:textId="77777777" w:rsidR="00CB2782" w:rsidRPr="00A06751" w:rsidRDefault="00CB2782" w:rsidP="00A06751">
      <w:pPr>
        <w:pStyle w:val="Codelisting"/>
        <w:jc w:val="left"/>
        <w:rPr>
          <w:sz w:val="16"/>
          <w:szCs w:val="16"/>
          <w:lang w:val="en-US"/>
        </w:rPr>
      </w:pPr>
    </w:p>
    <w:p w14:paraId="4AD515E7" w14:textId="77777777" w:rsidR="00CB2782" w:rsidRPr="00A06751" w:rsidRDefault="00CB2782" w:rsidP="00A06751">
      <w:pPr>
        <w:pStyle w:val="Codelisting"/>
        <w:jc w:val="left"/>
        <w:rPr>
          <w:sz w:val="16"/>
          <w:szCs w:val="16"/>
          <w:lang w:val="en-US"/>
        </w:rPr>
      </w:pPr>
      <w:r w:rsidRPr="00A06751">
        <w:rPr>
          <w:sz w:val="16"/>
          <w:szCs w:val="16"/>
          <w:lang w:val="en-US"/>
        </w:rPr>
        <w:t xml:space="preserve">      // ── 2. SUSPICIOUS_BROWSER: порожній або бот-подібний User-Agent ─────</w:t>
      </w:r>
    </w:p>
    <w:p w14:paraId="6BB625A4" w14:textId="77777777" w:rsidR="00CB2782" w:rsidRPr="00A06751" w:rsidRDefault="00CB2782" w:rsidP="00A06751">
      <w:pPr>
        <w:pStyle w:val="Codelisting"/>
        <w:jc w:val="left"/>
        <w:rPr>
          <w:sz w:val="16"/>
          <w:szCs w:val="16"/>
          <w:lang w:val="en-US"/>
        </w:rPr>
      </w:pPr>
      <w:r w:rsidRPr="00A06751">
        <w:rPr>
          <w:sz w:val="16"/>
          <w:szCs w:val="16"/>
          <w:lang w:val="en-US"/>
        </w:rPr>
        <w:t xml:space="preserve">      if (isBotUserAgent(meta.userAgent)) {</w:t>
      </w:r>
    </w:p>
    <w:p w14:paraId="45CF05E8" w14:textId="77777777" w:rsidR="00CB2782" w:rsidRPr="00A06751" w:rsidRDefault="00CB2782" w:rsidP="00A06751">
      <w:pPr>
        <w:pStyle w:val="Codelisting"/>
        <w:jc w:val="left"/>
        <w:rPr>
          <w:sz w:val="16"/>
          <w:szCs w:val="16"/>
          <w:lang w:val="en-US"/>
        </w:rPr>
      </w:pPr>
      <w:r w:rsidRPr="00A06751">
        <w:rPr>
          <w:sz w:val="16"/>
          <w:szCs w:val="16"/>
          <w:lang w:val="en-US"/>
        </w:rPr>
        <w:t xml:space="preserve">        flags.push('SUSPICIOUS_BROWSER');</w:t>
      </w:r>
    </w:p>
    <w:p w14:paraId="32225C8A"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 80; // одразу CRITICAL — жоден звичайний браузер так не поводиться</w:t>
      </w:r>
    </w:p>
    <w:p w14:paraId="6B44EA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D21A54" w14:textId="77777777" w:rsidR="00CB2782" w:rsidRPr="00A06751" w:rsidRDefault="00CB2782" w:rsidP="00A06751">
      <w:pPr>
        <w:pStyle w:val="Codelisting"/>
        <w:jc w:val="left"/>
        <w:rPr>
          <w:sz w:val="16"/>
          <w:szCs w:val="16"/>
          <w:lang w:val="en-US"/>
        </w:rPr>
      </w:pPr>
    </w:p>
    <w:p w14:paraId="1048ECFF" w14:textId="77777777" w:rsidR="00CB2782" w:rsidRPr="00A06751" w:rsidRDefault="00CB2782" w:rsidP="00A06751">
      <w:pPr>
        <w:pStyle w:val="Codelisting"/>
        <w:jc w:val="left"/>
        <w:rPr>
          <w:sz w:val="16"/>
          <w:szCs w:val="16"/>
          <w:lang w:val="en-US"/>
        </w:rPr>
      </w:pPr>
      <w:r w:rsidRPr="00A06751">
        <w:rPr>
          <w:sz w:val="16"/>
          <w:szCs w:val="16"/>
          <w:lang w:val="en-US"/>
        </w:rPr>
        <w:t xml:space="preserve">      // ── 3. SYNCHRONIZED_BURST: 3+ голоси з тієї самої IP за 1 секунду ──</w:t>
      </w:r>
    </w:p>
    <w:p w14:paraId="58B8BC5D" w14:textId="77777777" w:rsidR="00CB2782" w:rsidRPr="00A06751" w:rsidRDefault="00CB2782" w:rsidP="00A06751">
      <w:pPr>
        <w:pStyle w:val="Codelisting"/>
        <w:jc w:val="left"/>
        <w:rPr>
          <w:sz w:val="16"/>
          <w:szCs w:val="16"/>
          <w:lang w:val="en-US"/>
        </w:rPr>
      </w:pPr>
      <w:r w:rsidRPr="00A06751">
        <w:rPr>
          <w:sz w:val="16"/>
          <w:szCs w:val="16"/>
          <w:lang w:val="en-US"/>
        </w:rPr>
        <w:t xml:space="preserve">      // Перевіряємо лише якщо IP відома (не null)</w:t>
      </w:r>
    </w:p>
    <w:p w14:paraId="421F31CC" w14:textId="77777777" w:rsidR="00CB2782" w:rsidRPr="00A06751" w:rsidRDefault="00CB2782" w:rsidP="00A06751">
      <w:pPr>
        <w:pStyle w:val="Codelisting"/>
        <w:jc w:val="left"/>
        <w:rPr>
          <w:sz w:val="16"/>
          <w:szCs w:val="16"/>
          <w:lang w:val="en-US"/>
        </w:rPr>
      </w:pPr>
      <w:r w:rsidRPr="00A06751">
        <w:rPr>
          <w:sz w:val="16"/>
          <w:szCs w:val="16"/>
          <w:lang w:val="en-US"/>
        </w:rPr>
        <w:t xml:space="preserve">      if (meta.ip) {</w:t>
      </w:r>
    </w:p>
    <w:p w14:paraId="41C63C2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sameSecond = metas.filter(m =&gt;</w:t>
      </w:r>
    </w:p>
    <w:p w14:paraId="6CFF2E63" w14:textId="77777777" w:rsidR="00CB2782" w:rsidRPr="00A06751" w:rsidRDefault="00CB2782" w:rsidP="00A06751">
      <w:pPr>
        <w:pStyle w:val="Codelisting"/>
        <w:jc w:val="left"/>
        <w:rPr>
          <w:sz w:val="16"/>
          <w:szCs w:val="16"/>
          <w:lang w:val="en-US"/>
        </w:rPr>
      </w:pPr>
      <w:r w:rsidRPr="00A06751">
        <w:rPr>
          <w:sz w:val="16"/>
          <w:szCs w:val="16"/>
          <w:lang w:val="en-US"/>
        </w:rPr>
        <w:t xml:space="preserve">          m.id !== meta.id &amp;&amp;</w:t>
      </w:r>
    </w:p>
    <w:p w14:paraId="14A373F8" w14:textId="77777777" w:rsidR="00CB2782" w:rsidRPr="00A06751" w:rsidRDefault="00CB2782" w:rsidP="00A06751">
      <w:pPr>
        <w:pStyle w:val="Codelisting"/>
        <w:jc w:val="left"/>
        <w:rPr>
          <w:sz w:val="16"/>
          <w:szCs w:val="16"/>
          <w:lang w:val="en-US"/>
        </w:rPr>
      </w:pPr>
      <w:r w:rsidRPr="00A06751">
        <w:rPr>
          <w:sz w:val="16"/>
          <w:szCs w:val="16"/>
          <w:lang w:val="en-US"/>
        </w:rPr>
        <w:t xml:space="preserve">          m.ip === meta.ip &amp;&amp;</w:t>
      </w:r>
    </w:p>
    <w:p w14:paraId="5DA4A910" w14:textId="77777777" w:rsidR="00CB2782" w:rsidRPr="00A06751" w:rsidRDefault="00CB2782" w:rsidP="00A06751">
      <w:pPr>
        <w:pStyle w:val="Codelisting"/>
        <w:jc w:val="left"/>
        <w:rPr>
          <w:sz w:val="16"/>
          <w:szCs w:val="16"/>
          <w:lang w:val="en-US"/>
        </w:rPr>
      </w:pPr>
      <w:r w:rsidRPr="00A06751">
        <w:rPr>
          <w:sz w:val="16"/>
          <w:szCs w:val="16"/>
          <w:lang w:val="en-US"/>
        </w:rPr>
        <w:t xml:space="preserve">          Math.abs(m.submittedAt.getTime() - meta.submittedAt.getTime()) &lt; 1_000</w:t>
      </w:r>
    </w:p>
    <w:p w14:paraId="10F6BEF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085EF2" w14:textId="77777777" w:rsidR="00CB2782" w:rsidRPr="00A06751" w:rsidRDefault="00CB2782" w:rsidP="00A06751">
      <w:pPr>
        <w:pStyle w:val="Codelisting"/>
        <w:jc w:val="left"/>
        <w:rPr>
          <w:sz w:val="16"/>
          <w:szCs w:val="16"/>
          <w:lang w:val="en-US"/>
        </w:rPr>
      </w:pPr>
      <w:r w:rsidRPr="00A06751">
        <w:rPr>
          <w:sz w:val="16"/>
          <w:szCs w:val="16"/>
          <w:lang w:val="en-US"/>
        </w:rPr>
        <w:t xml:space="preserve">        if (sameSecond.length &gt;= SYNC_BURST_SAME_SECOND_THRESHOLD - 1) {</w:t>
      </w:r>
    </w:p>
    <w:p w14:paraId="0D2F4E9F" w14:textId="77777777" w:rsidR="00CB2782" w:rsidRPr="00A06751" w:rsidRDefault="00CB2782" w:rsidP="00A06751">
      <w:pPr>
        <w:pStyle w:val="Codelisting"/>
        <w:jc w:val="left"/>
        <w:rPr>
          <w:sz w:val="16"/>
          <w:szCs w:val="16"/>
          <w:lang w:val="en-US"/>
        </w:rPr>
      </w:pPr>
      <w:r w:rsidRPr="00A06751">
        <w:rPr>
          <w:sz w:val="16"/>
          <w:szCs w:val="16"/>
          <w:lang w:val="en-US"/>
        </w:rPr>
        <w:t xml:space="preserve">          flags.push('SYNCHRONIZED_BURST');</w:t>
      </w:r>
    </w:p>
    <w:p w14:paraId="6AE7E208"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 60;</w:t>
      </w:r>
    </w:p>
    <w:p w14:paraId="5CD7368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54C3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ED0283" w14:textId="77777777" w:rsidR="00CB2782" w:rsidRPr="00A06751" w:rsidRDefault="00CB2782" w:rsidP="00A06751">
      <w:pPr>
        <w:pStyle w:val="Codelisting"/>
        <w:jc w:val="left"/>
        <w:rPr>
          <w:sz w:val="16"/>
          <w:szCs w:val="16"/>
          <w:lang w:val="en-US"/>
        </w:rPr>
      </w:pPr>
    </w:p>
    <w:p w14:paraId="348623E6"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 Math.min(100, riskScore);</w:t>
      </w:r>
    </w:p>
    <w:p w14:paraId="191BECE6" w14:textId="77777777" w:rsidR="00CB2782" w:rsidRPr="00A06751" w:rsidRDefault="00CB2782" w:rsidP="00A06751">
      <w:pPr>
        <w:pStyle w:val="Codelisting"/>
        <w:jc w:val="left"/>
        <w:rPr>
          <w:sz w:val="16"/>
          <w:szCs w:val="16"/>
          <w:lang w:val="en-US"/>
        </w:rPr>
      </w:pPr>
    </w:p>
    <w:p w14:paraId="5F5BEBD3"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this.prisma.voteMeta.update({</w:t>
      </w:r>
    </w:p>
    <w:p w14:paraId="6472E74D"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meta.id },</w:t>
      </w:r>
    </w:p>
    <w:p w14:paraId="27205329"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data:  { riskScore, flags },</w:t>
      </w:r>
    </w:p>
    <w:p w14:paraId="1E230BB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85FBD8" w14:textId="77777777" w:rsidR="00CB2782" w:rsidRPr="00A06751" w:rsidRDefault="00CB2782" w:rsidP="00A06751">
      <w:pPr>
        <w:pStyle w:val="Codelisting"/>
        <w:jc w:val="left"/>
        <w:rPr>
          <w:sz w:val="16"/>
          <w:szCs w:val="16"/>
          <w:lang w:val="en-US"/>
        </w:rPr>
      </w:pPr>
    </w:p>
    <w:p w14:paraId="4C1B716C" w14:textId="77777777" w:rsidR="00CB2782" w:rsidRPr="00A06751" w:rsidRDefault="00CB2782" w:rsidP="00A06751">
      <w:pPr>
        <w:pStyle w:val="Codelisting"/>
        <w:jc w:val="left"/>
        <w:rPr>
          <w:sz w:val="16"/>
          <w:szCs w:val="16"/>
          <w:lang w:val="en-US"/>
        </w:rPr>
      </w:pPr>
      <w:r w:rsidRPr="00A06751">
        <w:rPr>
          <w:sz w:val="16"/>
          <w:szCs w:val="16"/>
          <w:lang w:val="en-US"/>
        </w:rPr>
        <w:t xml:space="preserve">      if (flags.length &gt; 0) flagged++;</w:t>
      </w:r>
    </w:p>
    <w:p w14:paraId="53DB21E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8B0D425" w14:textId="77777777" w:rsidR="00CB2782" w:rsidRPr="00A06751" w:rsidRDefault="00CB2782" w:rsidP="00A06751">
      <w:pPr>
        <w:pStyle w:val="Codelisting"/>
        <w:jc w:val="left"/>
        <w:rPr>
          <w:sz w:val="16"/>
          <w:szCs w:val="16"/>
          <w:lang w:val="en-US"/>
        </w:rPr>
      </w:pPr>
    </w:p>
    <w:p w14:paraId="52C7438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scanned: metas.length, flagged };</w:t>
      </w:r>
    </w:p>
    <w:p w14:paraId="417602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37E582" w14:textId="77777777" w:rsidR="00CB2782" w:rsidRPr="00A06751" w:rsidRDefault="00CB2782" w:rsidP="00A06751">
      <w:pPr>
        <w:pStyle w:val="Codelisting"/>
        <w:jc w:val="left"/>
        <w:rPr>
          <w:sz w:val="16"/>
          <w:szCs w:val="16"/>
          <w:lang w:val="en-US"/>
        </w:rPr>
      </w:pPr>
    </w:p>
    <w:p w14:paraId="666CA3CF" w14:textId="77777777" w:rsidR="00CB2782" w:rsidRPr="00A06751" w:rsidRDefault="00CB2782" w:rsidP="00A06751">
      <w:pPr>
        <w:pStyle w:val="Codelisting"/>
        <w:jc w:val="left"/>
        <w:rPr>
          <w:sz w:val="16"/>
          <w:szCs w:val="16"/>
          <w:lang w:val="en-US"/>
        </w:rPr>
      </w:pPr>
      <w:r w:rsidRPr="00A06751">
        <w:rPr>
          <w:sz w:val="16"/>
          <w:szCs w:val="16"/>
          <w:lang w:val="en-US"/>
        </w:rPr>
        <w:t xml:space="preserve">  // ── List anomalies with filters ────────────────────────────────────────</w:t>
      </w:r>
    </w:p>
    <w:p w14:paraId="70D5388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listAnomalies(params: {</w:t>
      </w:r>
    </w:p>
    <w:p w14:paraId="3EE593D1"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08648296" w14:textId="77777777" w:rsidR="00CB2782" w:rsidRPr="00A06751" w:rsidRDefault="00CB2782" w:rsidP="00A06751">
      <w:pPr>
        <w:pStyle w:val="Codelisting"/>
        <w:jc w:val="left"/>
        <w:rPr>
          <w:sz w:val="16"/>
          <w:szCs w:val="16"/>
          <w:lang w:val="en-US"/>
        </w:rPr>
      </w:pPr>
      <w:r w:rsidRPr="00A06751">
        <w:rPr>
          <w:sz w:val="16"/>
          <w:szCs w:val="16"/>
          <w:lang w:val="en-US"/>
        </w:rPr>
        <w:t xml:space="preserve">    riskLevel?: RiskLevel;</w:t>
      </w:r>
    </w:p>
    <w:p w14:paraId="12F256D0" w14:textId="77777777" w:rsidR="00CB2782" w:rsidRPr="00A06751" w:rsidRDefault="00CB2782" w:rsidP="00A06751">
      <w:pPr>
        <w:pStyle w:val="Codelisting"/>
        <w:jc w:val="left"/>
        <w:rPr>
          <w:sz w:val="16"/>
          <w:szCs w:val="16"/>
          <w:lang w:val="en-US"/>
        </w:rPr>
      </w:pPr>
      <w:r w:rsidRPr="00A06751">
        <w:rPr>
          <w:sz w:val="16"/>
          <w:szCs w:val="16"/>
          <w:lang w:val="en-US"/>
        </w:rPr>
        <w:t xml:space="preserve">    flag?:      string;</w:t>
      </w:r>
    </w:p>
    <w:p w14:paraId="75F92461" w14:textId="77777777" w:rsidR="00CB2782" w:rsidRPr="00A06751" w:rsidRDefault="00CB2782" w:rsidP="00A06751">
      <w:pPr>
        <w:pStyle w:val="Codelisting"/>
        <w:jc w:val="left"/>
        <w:rPr>
          <w:sz w:val="16"/>
          <w:szCs w:val="16"/>
          <w:lang w:val="en-US"/>
        </w:rPr>
      </w:pPr>
      <w:r w:rsidRPr="00A06751">
        <w:rPr>
          <w:sz w:val="16"/>
          <w:szCs w:val="16"/>
          <w:lang w:val="en-US"/>
        </w:rPr>
        <w:t xml:space="preserve">    dateFrom?:  string;</w:t>
      </w:r>
    </w:p>
    <w:p w14:paraId="71F58DA1" w14:textId="77777777" w:rsidR="00CB2782" w:rsidRPr="00A06751" w:rsidRDefault="00CB2782" w:rsidP="00A06751">
      <w:pPr>
        <w:pStyle w:val="Codelisting"/>
        <w:jc w:val="left"/>
        <w:rPr>
          <w:sz w:val="16"/>
          <w:szCs w:val="16"/>
          <w:lang w:val="en-US"/>
        </w:rPr>
      </w:pPr>
      <w:r w:rsidRPr="00A06751">
        <w:rPr>
          <w:sz w:val="16"/>
          <w:szCs w:val="16"/>
          <w:lang w:val="en-US"/>
        </w:rPr>
        <w:t xml:space="preserve">    dateTo?:    string;</w:t>
      </w:r>
    </w:p>
    <w:p w14:paraId="74474502" w14:textId="77777777" w:rsidR="00CB2782" w:rsidRPr="00A06751" w:rsidRDefault="00CB2782" w:rsidP="00A06751">
      <w:pPr>
        <w:pStyle w:val="Codelisting"/>
        <w:jc w:val="left"/>
        <w:rPr>
          <w:sz w:val="16"/>
          <w:szCs w:val="16"/>
          <w:lang w:val="en-US"/>
        </w:rPr>
      </w:pPr>
      <w:r w:rsidRPr="00A06751">
        <w:rPr>
          <w:sz w:val="16"/>
          <w:szCs w:val="16"/>
          <w:lang w:val="en-US"/>
        </w:rPr>
        <w:t xml:space="preserve">    page?:      number;</w:t>
      </w:r>
    </w:p>
    <w:p w14:paraId="6D2F50BD" w14:textId="77777777" w:rsidR="00CB2782" w:rsidRPr="00A06751" w:rsidRDefault="00CB2782" w:rsidP="00A06751">
      <w:pPr>
        <w:pStyle w:val="Codelisting"/>
        <w:jc w:val="left"/>
        <w:rPr>
          <w:sz w:val="16"/>
          <w:szCs w:val="16"/>
          <w:lang w:val="en-US"/>
        </w:rPr>
      </w:pPr>
      <w:r w:rsidRPr="00A06751">
        <w:rPr>
          <w:sz w:val="16"/>
          <w:szCs w:val="16"/>
          <w:lang w:val="en-US"/>
        </w:rPr>
        <w:t xml:space="preserve">    limit?:     number;</w:t>
      </w:r>
    </w:p>
    <w:p w14:paraId="4B395BF8" w14:textId="77777777" w:rsidR="00CB2782" w:rsidRPr="00A06751" w:rsidRDefault="00CB2782" w:rsidP="00A06751">
      <w:pPr>
        <w:pStyle w:val="Codelisting"/>
        <w:jc w:val="left"/>
        <w:rPr>
          <w:sz w:val="16"/>
          <w:szCs w:val="16"/>
          <w:lang w:val="en-US"/>
        </w:rPr>
      </w:pPr>
      <w:r w:rsidRPr="00A06751">
        <w:rPr>
          <w:sz w:val="16"/>
          <w:szCs w:val="16"/>
          <w:lang w:val="en-US"/>
        </w:rPr>
        <w:t xml:space="preserve">    sortOrder?: 'asc' | 'desc';</w:t>
      </w:r>
    </w:p>
    <w:p w14:paraId="728A15ED"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3678275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surveyId, riskLevel, flag, dateFrom, dateTo, page = 1, limit = 50, sortOrder = 'desc' } = params;</w:t>
      </w:r>
    </w:p>
    <w:p w14:paraId="3A89694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skip = (page - 1) * limit;</w:t>
      </w:r>
    </w:p>
    <w:p w14:paraId="44999A1F" w14:textId="77777777" w:rsidR="00CB2782" w:rsidRPr="00A06751" w:rsidRDefault="00CB2782" w:rsidP="00A06751">
      <w:pPr>
        <w:pStyle w:val="Codelisting"/>
        <w:jc w:val="left"/>
        <w:rPr>
          <w:sz w:val="16"/>
          <w:szCs w:val="16"/>
          <w:lang w:val="en-US"/>
        </w:rPr>
      </w:pPr>
    </w:p>
    <w:p w14:paraId="53BA675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where: any = {};</w:t>
      </w:r>
    </w:p>
    <w:p w14:paraId="311C14EE"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(surveyId) where.surveyId = surveyId;</w:t>
      </w:r>
    </w:p>
    <w:p w14:paraId="1D5BC681" w14:textId="77777777" w:rsidR="00CB2782" w:rsidRPr="00A06751" w:rsidRDefault="00CB2782" w:rsidP="00A06751">
      <w:pPr>
        <w:pStyle w:val="Codelisting"/>
        <w:jc w:val="left"/>
        <w:rPr>
          <w:sz w:val="16"/>
          <w:szCs w:val="16"/>
          <w:lang w:val="en-US"/>
        </w:rPr>
      </w:pPr>
      <w:r w:rsidRPr="00A06751">
        <w:rPr>
          <w:sz w:val="16"/>
          <w:szCs w:val="16"/>
          <w:lang w:val="en-US"/>
        </w:rPr>
        <w:t xml:space="preserve">    if (flag)     where.flags = { has: flag };</w:t>
      </w:r>
    </w:p>
    <w:p w14:paraId="64DB06BF" w14:textId="77777777" w:rsidR="00CB2782" w:rsidRPr="00A06751" w:rsidRDefault="00CB2782" w:rsidP="00A06751">
      <w:pPr>
        <w:pStyle w:val="Codelisting"/>
        <w:jc w:val="left"/>
        <w:rPr>
          <w:sz w:val="16"/>
          <w:szCs w:val="16"/>
          <w:lang w:val="en-US"/>
        </w:rPr>
      </w:pPr>
    </w:p>
    <w:p w14:paraId="419EBCF5" w14:textId="77777777" w:rsidR="00CB2782" w:rsidRPr="00A06751" w:rsidRDefault="00CB2782" w:rsidP="00A06751">
      <w:pPr>
        <w:pStyle w:val="Codelisting"/>
        <w:jc w:val="left"/>
        <w:rPr>
          <w:sz w:val="16"/>
          <w:szCs w:val="16"/>
          <w:lang w:val="en-US"/>
        </w:rPr>
      </w:pPr>
      <w:r w:rsidRPr="00A06751">
        <w:rPr>
          <w:sz w:val="16"/>
          <w:szCs w:val="16"/>
          <w:lang w:val="en-US"/>
        </w:rPr>
        <w:t xml:space="preserve">    if (riskLevel) {</w:t>
      </w:r>
    </w:p>
    <w:p w14:paraId="01C3C83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ranges: Record&lt;RiskLevel, { gte: number; lt?: number }&gt; = {</w:t>
      </w:r>
    </w:p>
    <w:p w14:paraId="4EE59FB4" w14:textId="77777777" w:rsidR="00CB2782" w:rsidRPr="00A06751" w:rsidRDefault="00CB2782" w:rsidP="00A06751">
      <w:pPr>
        <w:pStyle w:val="Codelisting"/>
        <w:jc w:val="left"/>
        <w:rPr>
          <w:sz w:val="16"/>
          <w:szCs w:val="16"/>
          <w:lang w:val="en-US"/>
        </w:rPr>
      </w:pPr>
      <w:r w:rsidRPr="00A06751">
        <w:rPr>
          <w:sz w:val="16"/>
          <w:szCs w:val="16"/>
          <w:lang w:val="en-US"/>
        </w:rPr>
        <w:t xml:space="preserve">        LOW:      { gte: 0,  lt: 25 },</w:t>
      </w:r>
    </w:p>
    <w:p w14:paraId="5A2CAA89" w14:textId="77777777" w:rsidR="00CB2782" w:rsidRPr="00A06751" w:rsidRDefault="00CB2782" w:rsidP="00A06751">
      <w:pPr>
        <w:pStyle w:val="Codelisting"/>
        <w:jc w:val="left"/>
        <w:rPr>
          <w:sz w:val="16"/>
          <w:szCs w:val="16"/>
          <w:lang w:val="en-US"/>
        </w:rPr>
      </w:pPr>
      <w:r w:rsidRPr="00A06751">
        <w:rPr>
          <w:sz w:val="16"/>
          <w:szCs w:val="16"/>
          <w:lang w:val="en-US"/>
        </w:rPr>
        <w:t xml:space="preserve">        MEDIUM:   { gte: 25, lt: 50 },</w:t>
      </w:r>
    </w:p>
    <w:p w14:paraId="7E973B0F" w14:textId="77777777" w:rsidR="00CB2782" w:rsidRPr="00A06751" w:rsidRDefault="00CB2782" w:rsidP="00A06751">
      <w:pPr>
        <w:pStyle w:val="Codelisting"/>
        <w:jc w:val="left"/>
        <w:rPr>
          <w:sz w:val="16"/>
          <w:szCs w:val="16"/>
          <w:lang w:val="en-US"/>
        </w:rPr>
      </w:pPr>
      <w:r w:rsidRPr="00A06751">
        <w:rPr>
          <w:sz w:val="16"/>
          <w:szCs w:val="16"/>
          <w:lang w:val="en-US"/>
        </w:rPr>
        <w:t xml:space="preserve">        HIGH:     { gte: 50, lt: 80 },</w:t>
      </w:r>
    </w:p>
    <w:p w14:paraId="0AC1A0DE" w14:textId="77777777" w:rsidR="00CB2782" w:rsidRPr="00A06751" w:rsidRDefault="00CB2782" w:rsidP="00A06751">
      <w:pPr>
        <w:pStyle w:val="Codelisting"/>
        <w:jc w:val="left"/>
        <w:rPr>
          <w:sz w:val="16"/>
          <w:szCs w:val="16"/>
          <w:lang w:val="en-US"/>
        </w:rPr>
      </w:pPr>
      <w:r w:rsidRPr="00A06751">
        <w:rPr>
          <w:sz w:val="16"/>
          <w:szCs w:val="16"/>
          <w:lang w:val="en-US"/>
        </w:rPr>
        <w:t xml:space="preserve">        CRITICAL: { gte: 80 },</w:t>
      </w:r>
    </w:p>
    <w:p w14:paraId="4145263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D7BCFD" w14:textId="77777777" w:rsidR="00CB2782" w:rsidRPr="00A06751" w:rsidRDefault="00CB2782" w:rsidP="00A06751">
      <w:pPr>
        <w:pStyle w:val="Codelisting"/>
        <w:jc w:val="left"/>
        <w:rPr>
          <w:sz w:val="16"/>
          <w:szCs w:val="16"/>
          <w:lang w:val="en-US"/>
        </w:rPr>
      </w:pPr>
      <w:r w:rsidRPr="00A06751">
        <w:rPr>
          <w:sz w:val="16"/>
          <w:szCs w:val="16"/>
          <w:lang w:val="en-US"/>
        </w:rPr>
        <w:t xml:space="preserve">      where.riskScore = ranges[riskLevel];</w:t>
      </w:r>
    </w:p>
    <w:p w14:paraId="3379E17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CA9A58"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(dateFrom || dateTo) {</w:t>
      </w:r>
    </w:p>
    <w:p w14:paraId="28900A32" w14:textId="77777777" w:rsidR="00CB2782" w:rsidRPr="00A06751" w:rsidRDefault="00CB2782" w:rsidP="00A06751">
      <w:pPr>
        <w:pStyle w:val="Codelisting"/>
        <w:jc w:val="left"/>
        <w:rPr>
          <w:sz w:val="16"/>
          <w:szCs w:val="16"/>
          <w:lang w:val="en-US"/>
        </w:rPr>
      </w:pPr>
      <w:r w:rsidRPr="00A06751">
        <w:rPr>
          <w:sz w:val="16"/>
          <w:szCs w:val="16"/>
          <w:lang w:val="en-US"/>
        </w:rPr>
        <w:t xml:space="preserve">      where.submittedAt = {};</w:t>
      </w:r>
    </w:p>
    <w:p w14:paraId="38E3ED0B"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(dateFrom) where.submittedAt.gte = new Date(dateFrom);</w:t>
      </w:r>
    </w:p>
    <w:p w14:paraId="1B098069"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(dateTo)   where.submittedAt.lte = new Date(dateTo);</w:t>
      </w:r>
    </w:p>
    <w:p w14:paraId="5690059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E32B28A" w14:textId="77777777" w:rsidR="00CB2782" w:rsidRPr="00A06751" w:rsidRDefault="00CB2782" w:rsidP="00A06751">
      <w:pPr>
        <w:pStyle w:val="Codelisting"/>
        <w:jc w:val="left"/>
        <w:rPr>
          <w:sz w:val="16"/>
          <w:szCs w:val="16"/>
          <w:lang w:val="en-US"/>
        </w:rPr>
      </w:pPr>
    </w:p>
    <w:p w14:paraId="29F845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[items, total] = await Promise.all([</w:t>
      </w:r>
    </w:p>
    <w:p w14:paraId="3495ED44"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this.prisma.voteMeta.findMany({</w:t>
      </w:r>
    </w:p>
    <w:p w14:paraId="76BC275C" w14:textId="77777777" w:rsidR="00CB2782" w:rsidRPr="00A06751" w:rsidRDefault="00CB2782" w:rsidP="00A06751">
      <w:pPr>
        <w:pStyle w:val="Codelisting"/>
        <w:jc w:val="left"/>
        <w:rPr>
          <w:sz w:val="16"/>
          <w:szCs w:val="16"/>
          <w:lang w:val="en-US"/>
        </w:rPr>
      </w:pPr>
      <w:r w:rsidRPr="00A06751">
        <w:rPr>
          <w:sz w:val="16"/>
          <w:szCs w:val="16"/>
          <w:lang w:val="en-US"/>
        </w:rPr>
        <w:t xml:space="preserve">        where,</w:t>
      </w:r>
    </w:p>
    <w:p w14:paraId="2B3EF693" w14:textId="77777777" w:rsidR="00CB2782" w:rsidRPr="00A06751" w:rsidRDefault="00CB2782" w:rsidP="00A06751">
      <w:pPr>
        <w:pStyle w:val="Codelisting"/>
        <w:jc w:val="left"/>
        <w:rPr>
          <w:sz w:val="16"/>
          <w:szCs w:val="16"/>
          <w:lang w:val="en-US"/>
        </w:rPr>
      </w:pPr>
      <w:r w:rsidRPr="00A06751">
        <w:rPr>
          <w:sz w:val="16"/>
          <w:szCs w:val="16"/>
          <w:lang w:val="en-US"/>
        </w:rPr>
        <w:t xml:space="preserve">        skip,</w:t>
      </w:r>
    </w:p>
    <w:p w14:paraId="29862C83" w14:textId="77777777" w:rsidR="00CB2782" w:rsidRPr="00A06751" w:rsidRDefault="00CB2782" w:rsidP="00A06751">
      <w:pPr>
        <w:pStyle w:val="Codelisting"/>
        <w:jc w:val="left"/>
        <w:rPr>
          <w:sz w:val="16"/>
          <w:szCs w:val="16"/>
          <w:lang w:val="en-US"/>
        </w:rPr>
      </w:pPr>
      <w:r w:rsidRPr="00A06751">
        <w:rPr>
          <w:sz w:val="16"/>
          <w:szCs w:val="16"/>
          <w:lang w:val="en-US"/>
        </w:rPr>
        <w:t xml:space="preserve">        take: limit,</w:t>
      </w:r>
    </w:p>
    <w:p w14:paraId="1B665F88"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riskScore: sortOrder },</w:t>
      </w:r>
    </w:p>
    <w:p w14:paraId="416B91E3"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56C8951E"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voteId: true, surveyId: true,</w:t>
      </w:r>
    </w:p>
    <w:p w14:paraId="680D9010" w14:textId="77777777" w:rsidR="00CB2782" w:rsidRPr="00A06751" w:rsidRDefault="00CB2782" w:rsidP="00A06751">
      <w:pPr>
        <w:pStyle w:val="Codelisting"/>
        <w:jc w:val="left"/>
        <w:rPr>
          <w:sz w:val="16"/>
          <w:szCs w:val="16"/>
          <w:lang w:val="en-US"/>
        </w:rPr>
      </w:pPr>
      <w:r w:rsidRPr="00A06751">
        <w:rPr>
          <w:sz w:val="16"/>
          <w:szCs w:val="16"/>
          <w:lang w:val="en-US"/>
        </w:rPr>
        <w:t xml:space="preserve">          ip: true, ipSubnet: true, userAgent: true, cookieId: true,</w:t>
      </w:r>
    </w:p>
    <w:p w14:paraId="6B5CB2CA"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true, flags: true, submittedAt: true,</w:t>
      </w:r>
    </w:p>
    <w:p w14:paraId="5E43EEAF" w14:textId="77777777" w:rsidR="00CB2782" w:rsidRPr="00A06751" w:rsidRDefault="00CB2782" w:rsidP="00A06751">
      <w:pPr>
        <w:pStyle w:val="Codelisting"/>
        <w:jc w:val="left"/>
        <w:rPr>
          <w:sz w:val="16"/>
          <w:szCs w:val="16"/>
          <w:lang w:val="en-US"/>
        </w:rPr>
      </w:pPr>
      <w:r w:rsidRPr="00A06751">
        <w:rPr>
          <w:sz w:val="16"/>
          <w:szCs w:val="16"/>
          <w:lang w:val="en-US"/>
        </w:rPr>
        <w:t xml:space="preserve">          vote: {</w:t>
      </w:r>
    </w:p>
    <w:p w14:paraId="6F28A0CA"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04AD50D5"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createdAt: true, voterUserId: true,</w:t>
      </w:r>
    </w:p>
    <w:p w14:paraId="0802C124" w14:textId="77777777" w:rsidR="00CB2782" w:rsidRPr="00A06751" w:rsidRDefault="00CB2782" w:rsidP="00A06751">
      <w:pPr>
        <w:pStyle w:val="Codelisting"/>
        <w:jc w:val="left"/>
        <w:rPr>
          <w:sz w:val="16"/>
          <w:szCs w:val="16"/>
          <w:lang w:val="en-US"/>
        </w:rPr>
      </w:pPr>
      <w:r w:rsidRPr="00A06751">
        <w:rPr>
          <w:sz w:val="16"/>
          <w:szCs w:val="16"/>
          <w:lang w:val="en-US"/>
        </w:rPr>
        <w:t xml:space="preserve">              user: { select: { id: true, name: true, email: true } },</w:t>
      </w:r>
    </w:p>
    <w:p w14:paraId="6CB839AC"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 select: { id: true, title: true } },</w:t>
      </w:r>
    </w:p>
    <w:p w14:paraId="7289732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E132F6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10F527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DBB8B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48EB6A"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this.prisma.voteMeta.count({ where }),</w:t>
      </w:r>
    </w:p>
    <w:p w14:paraId="6B7C132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F8A51B" w14:textId="77777777" w:rsidR="00CB2782" w:rsidRPr="00A06751" w:rsidRDefault="00CB2782" w:rsidP="00A06751">
      <w:pPr>
        <w:pStyle w:val="Codelisting"/>
        <w:jc w:val="left"/>
        <w:rPr>
          <w:sz w:val="16"/>
          <w:szCs w:val="16"/>
          <w:lang w:val="en-US"/>
        </w:rPr>
      </w:pPr>
    </w:p>
    <w:p w14:paraId="0AE2A4C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enriched = items.map(m =&gt; ({</w:t>
      </w:r>
    </w:p>
    <w:p w14:paraId="33D7061C" w14:textId="77777777" w:rsidR="00CB2782" w:rsidRPr="00A06751" w:rsidRDefault="00CB2782" w:rsidP="00A06751">
      <w:pPr>
        <w:pStyle w:val="Codelisting"/>
        <w:jc w:val="left"/>
        <w:rPr>
          <w:sz w:val="16"/>
          <w:szCs w:val="16"/>
          <w:lang w:val="en-US"/>
        </w:rPr>
      </w:pPr>
      <w:r w:rsidRPr="00A06751">
        <w:rPr>
          <w:sz w:val="16"/>
          <w:szCs w:val="16"/>
          <w:lang w:val="en-US"/>
        </w:rPr>
        <w:t xml:space="preserve">      ...m,</w:t>
      </w:r>
    </w:p>
    <w:p w14:paraId="5B122807" w14:textId="77777777" w:rsidR="00CB2782" w:rsidRPr="00A06751" w:rsidRDefault="00CB2782" w:rsidP="00A06751">
      <w:pPr>
        <w:pStyle w:val="Codelisting"/>
        <w:jc w:val="left"/>
        <w:rPr>
          <w:sz w:val="16"/>
          <w:szCs w:val="16"/>
          <w:lang w:val="en-US"/>
        </w:rPr>
      </w:pPr>
      <w:r w:rsidRPr="00A06751">
        <w:rPr>
          <w:sz w:val="16"/>
          <w:szCs w:val="16"/>
          <w:lang w:val="en-US"/>
        </w:rPr>
        <w:t xml:space="preserve">      riskLevel: getRiskLevel(m.riskScore),</w:t>
      </w:r>
    </w:p>
    <w:p w14:paraId="629675C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320A78" w14:textId="77777777" w:rsidR="00CB2782" w:rsidRPr="00A06751" w:rsidRDefault="00CB2782" w:rsidP="00A06751">
      <w:pPr>
        <w:pStyle w:val="Codelisting"/>
        <w:jc w:val="left"/>
        <w:rPr>
          <w:sz w:val="16"/>
          <w:szCs w:val="16"/>
          <w:lang w:val="en-US"/>
        </w:rPr>
      </w:pPr>
    </w:p>
    <w:p w14:paraId="37C884F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22A2F797" w14:textId="77777777" w:rsidR="00CB2782" w:rsidRPr="00A06751" w:rsidRDefault="00CB2782" w:rsidP="00A06751">
      <w:pPr>
        <w:pStyle w:val="Codelisting"/>
        <w:jc w:val="left"/>
        <w:rPr>
          <w:sz w:val="16"/>
          <w:szCs w:val="16"/>
          <w:lang w:val="en-US"/>
        </w:rPr>
      </w:pPr>
      <w:r w:rsidRPr="00A06751">
        <w:rPr>
          <w:sz w:val="16"/>
          <w:szCs w:val="16"/>
          <w:lang w:val="en-US"/>
        </w:rPr>
        <w:t xml:space="preserve">      anomalies: enriched,</w:t>
      </w:r>
    </w:p>
    <w:p w14:paraId="6101243C" w14:textId="77777777" w:rsidR="00CB2782" w:rsidRPr="00A06751" w:rsidRDefault="00CB2782" w:rsidP="00A06751">
      <w:pPr>
        <w:pStyle w:val="Codelisting"/>
        <w:jc w:val="left"/>
        <w:rPr>
          <w:sz w:val="16"/>
          <w:szCs w:val="16"/>
          <w:lang w:val="en-US"/>
        </w:rPr>
      </w:pPr>
      <w:r w:rsidRPr="00A06751">
        <w:rPr>
          <w:sz w:val="16"/>
          <w:szCs w:val="16"/>
          <w:lang w:val="en-US"/>
        </w:rPr>
        <w:t xml:space="preserve">      pagination: { page, limit, total, totalPages: Math.ceil(total / limit) },</w:t>
      </w:r>
    </w:p>
    <w:p w14:paraId="03D7FD7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23BF1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6758D5" w14:textId="77777777" w:rsidR="00CB2782" w:rsidRPr="00A06751" w:rsidRDefault="00CB2782" w:rsidP="00A06751">
      <w:pPr>
        <w:pStyle w:val="Codelisting"/>
        <w:jc w:val="left"/>
        <w:rPr>
          <w:sz w:val="16"/>
          <w:szCs w:val="16"/>
          <w:lang w:val="en-US"/>
        </w:rPr>
      </w:pPr>
    </w:p>
    <w:p w14:paraId="05C7BE0C" w14:textId="77777777" w:rsidR="00CB2782" w:rsidRPr="00A06751" w:rsidRDefault="00CB2782" w:rsidP="00A06751">
      <w:pPr>
        <w:pStyle w:val="Codelisting"/>
        <w:jc w:val="left"/>
        <w:rPr>
          <w:sz w:val="16"/>
          <w:szCs w:val="16"/>
          <w:lang w:val="en-US"/>
        </w:rPr>
      </w:pPr>
      <w:r w:rsidRPr="00A06751">
        <w:rPr>
          <w:sz w:val="16"/>
          <w:szCs w:val="16"/>
          <w:lang w:val="en-US"/>
        </w:rPr>
        <w:t xml:space="preserve">  // ── Global stats ────────────────────────────────────────────────────────</w:t>
      </w:r>
    </w:p>
    <w:p w14:paraId="5AD27D97"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getAnomalyStats() {</w:t>
      </w:r>
    </w:p>
    <w:p w14:paraId="582902A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[total, critical, high, medium, low, flagCounts] = await Promise.all([</w:t>
      </w:r>
    </w:p>
    <w:p w14:paraId="38571FED"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this.prisma.voteMeta.count(),</w:t>
      </w:r>
    </w:p>
    <w:p w14:paraId="0170927B"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this.prisma.voteMeta.count({ where: { riskScore: { gte: 80 } } }),</w:t>
      </w:r>
    </w:p>
    <w:p w14:paraId="56B021D1"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this.prisma.voteMeta.count({ where: { riskScore: { gte: 50, lt: 80 } } }),</w:t>
      </w:r>
    </w:p>
    <w:p w14:paraId="3E0E446A"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this.prisma.voteMeta.count({ where: { riskScore: { gte: 25, lt: 50 } } }),</w:t>
      </w:r>
    </w:p>
    <w:p w14:paraId="4463749E"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this.prisma.voteMeta.count({ where: { riskScore: { lt: 25 } } }),</w:t>
      </w:r>
    </w:p>
    <w:p w14:paraId="367DB0A2"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this.prisma.voteMeta.groupBy({</w:t>
      </w:r>
    </w:p>
    <w:p w14:paraId="0EEE0B86" w14:textId="77777777" w:rsidR="00CB2782" w:rsidRPr="00A06751" w:rsidRDefault="00CB2782" w:rsidP="00A06751">
      <w:pPr>
        <w:pStyle w:val="Codelisting"/>
        <w:jc w:val="left"/>
        <w:rPr>
          <w:sz w:val="16"/>
          <w:szCs w:val="16"/>
          <w:lang w:val="en-US"/>
        </w:rPr>
      </w:pPr>
      <w:r w:rsidRPr="00A06751">
        <w:rPr>
          <w:sz w:val="16"/>
          <w:szCs w:val="16"/>
          <w:lang w:val="en-US"/>
        </w:rPr>
        <w:t xml:space="preserve">        by:      ['surveyId'],</w:t>
      </w:r>
    </w:p>
    <w:p w14:paraId="5D3CD0E5"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riskScore: { gt: 0 } },</w:t>
      </w:r>
    </w:p>
    <w:p w14:paraId="0126CA65"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surveyId: true },</w:t>
      </w:r>
    </w:p>
    <w:p w14:paraId="482F3911" w14:textId="77777777" w:rsidR="00CB2782" w:rsidRPr="00A06751" w:rsidRDefault="00CB2782" w:rsidP="00A06751">
      <w:pPr>
        <w:pStyle w:val="Codelisting"/>
        <w:jc w:val="left"/>
        <w:rPr>
          <w:sz w:val="16"/>
          <w:szCs w:val="16"/>
          <w:lang w:val="en-US"/>
        </w:rPr>
      </w:pPr>
      <w:r w:rsidRPr="00A06751">
        <w:rPr>
          <w:sz w:val="16"/>
          <w:szCs w:val="16"/>
          <w:lang w:val="en-US"/>
        </w:rPr>
        <w:t xml:space="preserve">        _avg:    { riskScore: true },</w:t>
      </w:r>
    </w:p>
    <w:p w14:paraId="56AD19BE"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_avg: { riskScore: 'desc' } },</w:t>
      </w:r>
    </w:p>
    <w:p w14:paraId="49C167CA" w14:textId="77777777" w:rsidR="00CB2782" w:rsidRPr="00A06751" w:rsidRDefault="00CB2782" w:rsidP="00A06751">
      <w:pPr>
        <w:pStyle w:val="Codelisting"/>
        <w:jc w:val="left"/>
        <w:rPr>
          <w:sz w:val="16"/>
          <w:szCs w:val="16"/>
          <w:lang w:val="en-US"/>
        </w:rPr>
      </w:pPr>
      <w:r w:rsidRPr="00A06751">
        <w:rPr>
          <w:sz w:val="16"/>
          <w:szCs w:val="16"/>
          <w:lang w:val="en-US"/>
        </w:rPr>
        <w:t xml:space="preserve">        take:    5,</w:t>
      </w:r>
    </w:p>
    <w:p w14:paraId="1BB77B1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F9D8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F39AB6" w14:textId="77777777" w:rsidR="00CB2782" w:rsidRPr="00A06751" w:rsidRDefault="00CB2782" w:rsidP="00A06751">
      <w:pPr>
        <w:pStyle w:val="Codelisting"/>
        <w:jc w:val="left"/>
        <w:rPr>
          <w:sz w:val="16"/>
          <w:szCs w:val="16"/>
          <w:lang w:val="en-US"/>
        </w:rPr>
      </w:pPr>
    </w:p>
    <w:p w14:paraId="43832DC1" w14:textId="77777777" w:rsidR="00CB2782" w:rsidRPr="00A06751" w:rsidRDefault="00CB2782" w:rsidP="00A06751">
      <w:pPr>
        <w:pStyle w:val="Codelisting"/>
        <w:jc w:val="left"/>
        <w:rPr>
          <w:sz w:val="16"/>
          <w:szCs w:val="16"/>
          <w:lang w:val="en-US"/>
        </w:rPr>
      </w:pPr>
      <w:r w:rsidRPr="00A06751">
        <w:rPr>
          <w:sz w:val="16"/>
          <w:szCs w:val="16"/>
          <w:lang w:val="en-US"/>
        </w:rPr>
        <w:t xml:space="preserve">    // Flag frequency</w:t>
      </w:r>
    </w:p>
    <w:p w14:paraId="1A7F25B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allMetas = await this.prisma.voteMeta.findMany({</w:t>
      </w:r>
    </w:p>
    <w:p w14:paraId="1AD5FCAD"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flags: { isEmpty: false } },</w:t>
      </w:r>
    </w:p>
    <w:p w14:paraId="1E4B389D"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flags: true },</w:t>
      </w:r>
    </w:p>
    <w:p w14:paraId="46C7A89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9C771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flagFreq: Record&lt;string, number&gt; = {};</w:t>
      </w:r>
    </w:p>
    <w:p w14:paraId="3192527A" w14:textId="77777777" w:rsidR="00CB2782" w:rsidRPr="00A06751" w:rsidRDefault="00CB2782" w:rsidP="00A06751">
      <w:pPr>
        <w:pStyle w:val="Codelisting"/>
        <w:jc w:val="left"/>
        <w:rPr>
          <w:sz w:val="16"/>
          <w:szCs w:val="16"/>
          <w:lang w:val="en-US"/>
        </w:rPr>
      </w:pPr>
      <w:r w:rsidRPr="00A06751">
        <w:rPr>
          <w:sz w:val="16"/>
          <w:szCs w:val="16"/>
          <w:lang w:val="en-US"/>
        </w:rPr>
        <w:t xml:space="preserve">    allMetas.forEach(m =&gt; m.flags.forEach(f =&gt; { flagFreq[f] = (flagFreq[f] || 0) + 1; }));</w:t>
      </w:r>
    </w:p>
    <w:p w14:paraId="5572DBF9" w14:textId="77777777" w:rsidR="00CB2782" w:rsidRPr="00A06751" w:rsidRDefault="00CB2782" w:rsidP="00A06751">
      <w:pPr>
        <w:pStyle w:val="Codelisting"/>
        <w:jc w:val="left"/>
        <w:rPr>
          <w:sz w:val="16"/>
          <w:szCs w:val="16"/>
          <w:lang w:val="en-US"/>
        </w:rPr>
      </w:pPr>
    </w:p>
    <w:p w14:paraId="326DCE80" w14:textId="77777777" w:rsidR="00CB2782" w:rsidRPr="00A06751" w:rsidRDefault="00CB2782" w:rsidP="00A06751">
      <w:pPr>
        <w:pStyle w:val="Codelisting"/>
        <w:jc w:val="left"/>
        <w:rPr>
          <w:sz w:val="16"/>
          <w:szCs w:val="16"/>
          <w:lang w:val="en-US"/>
        </w:rPr>
      </w:pPr>
      <w:r w:rsidRPr="00A06751">
        <w:rPr>
          <w:sz w:val="16"/>
          <w:szCs w:val="16"/>
          <w:lang w:val="en-US"/>
        </w:rPr>
        <w:t xml:space="preserve">    // Risk over time (last 7 days)</w:t>
      </w:r>
    </w:p>
    <w:p w14:paraId="3997E5A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riskByDay: { date: string; avg: number }[] = [];</w:t>
      </w:r>
    </w:p>
    <w:p w14:paraId="1353349B"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6; i &gt;= 0; i--) {</w:t>
      </w:r>
    </w:p>
    <w:p w14:paraId="7A15E37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from = new Date(); from.setDate(from.getDate() - i); from.setHours(0, 0, 0, 0);</w:t>
      </w:r>
    </w:p>
    <w:p w14:paraId="34C43F2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   = new Date(from); to.setHours(23, 59, 59, 999);</w:t>
      </w:r>
    </w:p>
    <w:p w14:paraId="67B8470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agg  = await this.prisma.voteMeta.aggregate({</w:t>
      </w:r>
    </w:p>
    <w:p w14:paraId="238A0C1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submittedAt: { gte: from, lte: to }, riskScore: { gt: 0 } },</w:t>
      </w:r>
    </w:p>
    <w:p w14:paraId="01FFD1AA" w14:textId="77777777" w:rsidR="00CB2782" w:rsidRPr="00A06751" w:rsidRDefault="00CB2782" w:rsidP="00A06751">
      <w:pPr>
        <w:pStyle w:val="Codelisting"/>
        <w:jc w:val="left"/>
        <w:rPr>
          <w:sz w:val="16"/>
          <w:szCs w:val="16"/>
          <w:lang w:val="en-US"/>
        </w:rPr>
      </w:pPr>
      <w:r w:rsidRPr="00A06751">
        <w:rPr>
          <w:sz w:val="16"/>
          <w:szCs w:val="16"/>
          <w:lang w:val="en-US"/>
        </w:rPr>
        <w:t xml:space="preserve">        _avg:    { riskScore: true },</w:t>
      </w:r>
    </w:p>
    <w:p w14:paraId="4E1B1669"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id: true },</w:t>
      </w:r>
    </w:p>
    <w:p w14:paraId="0037A81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37708F" w14:textId="77777777" w:rsidR="00CB2782" w:rsidRPr="00A06751" w:rsidRDefault="00CB2782" w:rsidP="00A06751">
      <w:pPr>
        <w:pStyle w:val="Codelisting"/>
        <w:jc w:val="left"/>
        <w:rPr>
          <w:sz w:val="16"/>
          <w:szCs w:val="16"/>
          <w:lang w:val="en-US"/>
        </w:rPr>
      </w:pPr>
      <w:r w:rsidRPr="00A06751">
        <w:rPr>
          <w:sz w:val="16"/>
          <w:szCs w:val="16"/>
          <w:lang w:val="en-US"/>
        </w:rPr>
        <w:t xml:space="preserve">      riskByDay.push({</w:t>
      </w:r>
    </w:p>
    <w:p w14:paraId="53E61CBA" w14:textId="77777777" w:rsidR="00CB2782" w:rsidRPr="00A06751" w:rsidRDefault="00CB2782" w:rsidP="00A06751">
      <w:pPr>
        <w:pStyle w:val="Codelisting"/>
        <w:jc w:val="left"/>
        <w:rPr>
          <w:sz w:val="16"/>
          <w:szCs w:val="16"/>
          <w:lang w:val="en-US"/>
        </w:rPr>
      </w:pPr>
      <w:r w:rsidRPr="00A06751">
        <w:rPr>
          <w:sz w:val="16"/>
          <w:szCs w:val="16"/>
          <w:lang w:val="en-US"/>
        </w:rPr>
        <w:t xml:space="preserve">        date: from.toISOString().slice(0, 10),</w:t>
      </w:r>
    </w:p>
    <w:p w14:paraId="3DE900AF" w14:textId="77777777" w:rsidR="00CB2782" w:rsidRPr="00A06751" w:rsidRDefault="00CB2782" w:rsidP="00A06751">
      <w:pPr>
        <w:pStyle w:val="Codelisting"/>
        <w:jc w:val="left"/>
        <w:rPr>
          <w:sz w:val="16"/>
          <w:szCs w:val="16"/>
          <w:lang w:val="en-US"/>
        </w:rPr>
      </w:pPr>
      <w:r w:rsidRPr="00A06751">
        <w:rPr>
          <w:sz w:val="16"/>
          <w:szCs w:val="16"/>
          <w:lang w:val="en-US"/>
        </w:rPr>
        <w:t xml:space="preserve">        avg:  Math.round(agg._avg.riskScore ?? 0),</w:t>
      </w:r>
    </w:p>
    <w:p w14:paraId="2ECC0FB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84C18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00C876" w14:textId="77777777" w:rsidR="00CB2782" w:rsidRPr="00A06751" w:rsidRDefault="00CB2782" w:rsidP="00A06751">
      <w:pPr>
        <w:pStyle w:val="Codelisting"/>
        <w:jc w:val="left"/>
        <w:rPr>
          <w:sz w:val="16"/>
          <w:szCs w:val="16"/>
          <w:lang w:val="en-US"/>
        </w:rPr>
      </w:pPr>
    </w:p>
    <w:p w14:paraId="061712B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total, critical, high, medium, low, flagFreq, riskByDay, topSurveys: flagCounts };</w:t>
      </w:r>
    </w:p>
    <w:p w14:paraId="3E36952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04F7B9" w14:textId="77777777" w:rsidR="00CB2782" w:rsidRPr="00A06751" w:rsidRDefault="00CB2782" w:rsidP="00A06751">
      <w:pPr>
        <w:pStyle w:val="Codelisting"/>
        <w:jc w:val="left"/>
        <w:rPr>
          <w:sz w:val="16"/>
          <w:szCs w:val="16"/>
          <w:lang w:val="en-US"/>
        </w:rPr>
      </w:pPr>
    </w:p>
    <w:p w14:paraId="0CA04608" w14:textId="77777777" w:rsidR="00CB2782" w:rsidRPr="00A06751" w:rsidRDefault="00CB2782" w:rsidP="00A06751">
      <w:pPr>
        <w:pStyle w:val="Codelisting"/>
        <w:jc w:val="left"/>
        <w:rPr>
          <w:sz w:val="16"/>
          <w:szCs w:val="16"/>
          <w:lang w:val="en-US"/>
        </w:rPr>
      </w:pPr>
      <w:r w:rsidRPr="00A06751">
        <w:rPr>
          <w:sz w:val="16"/>
          <w:szCs w:val="16"/>
          <w:lang w:val="en-US"/>
        </w:rPr>
        <w:t xml:space="preserve">  // ── Manual flag toggle ──────────────────────────────────────────────────</w:t>
      </w:r>
    </w:p>
    <w:p w14:paraId="7BAB61DE"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async flagVoteMeta(id: string, addFlag: string, actorId: string) {</w:t>
      </w:r>
    </w:p>
    <w:p w14:paraId="78D66DF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meta = await this.prisma.voteMeta.findUnique({ where: { id } });</w:t>
      </w:r>
    </w:p>
    <w:p w14:paraId="55469C4A" w14:textId="77777777" w:rsidR="00CB2782" w:rsidRPr="00A06751" w:rsidRDefault="00CB2782" w:rsidP="00A06751">
      <w:pPr>
        <w:pStyle w:val="Codelisting"/>
        <w:jc w:val="left"/>
        <w:rPr>
          <w:sz w:val="16"/>
          <w:szCs w:val="16"/>
          <w:lang w:val="en-US"/>
        </w:rPr>
      </w:pPr>
      <w:r w:rsidRPr="00A06751">
        <w:rPr>
          <w:sz w:val="16"/>
          <w:szCs w:val="16"/>
          <w:lang w:val="en-US"/>
        </w:rPr>
        <w:t xml:space="preserve">    if (!meta) return null;</w:t>
      </w:r>
    </w:p>
    <w:p w14:paraId="10E695D5" w14:textId="77777777" w:rsidR="00CB2782" w:rsidRPr="00A06751" w:rsidRDefault="00CB2782" w:rsidP="00A06751">
      <w:pPr>
        <w:pStyle w:val="Codelisting"/>
        <w:jc w:val="left"/>
        <w:rPr>
          <w:sz w:val="16"/>
          <w:szCs w:val="16"/>
          <w:lang w:val="en-US"/>
        </w:rPr>
      </w:pPr>
    </w:p>
    <w:p w14:paraId="790EC2C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flags = meta.flags.includes(addFlag)</w:t>
      </w:r>
    </w:p>
    <w:p w14:paraId="46532130" w14:textId="77777777" w:rsidR="00CB2782" w:rsidRPr="00A06751" w:rsidRDefault="00CB2782" w:rsidP="00A06751">
      <w:pPr>
        <w:pStyle w:val="Codelisting"/>
        <w:jc w:val="left"/>
        <w:rPr>
          <w:sz w:val="16"/>
          <w:szCs w:val="16"/>
          <w:lang w:val="en-US"/>
        </w:rPr>
      </w:pPr>
      <w:r w:rsidRPr="00A06751">
        <w:rPr>
          <w:sz w:val="16"/>
          <w:szCs w:val="16"/>
          <w:lang w:val="en-US"/>
        </w:rPr>
        <w:t xml:space="preserve">      ? meta.flags.filter(f =&gt; f !== addFlag)   // toggle off</w:t>
      </w:r>
    </w:p>
    <w:p w14:paraId="7E2D00A1" w14:textId="77777777" w:rsidR="00CB2782" w:rsidRPr="00A06751" w:rsidRDefault="00CB2782" w:rsidP="00A06751">
      <w:pPr>
        <w:pStyle w:val="Codelisting"/>
        <w:jc w:val="left"/>
        <w:rPr>
          <w:sz w:val="16"/>
          <w:szCs w:val="16"/>
          <w:lang w:val="en-US"/>
        </w:rPr>
      </w:pPr>
      <w:r w:rsidRPr="00A06751">
        <w:rPr>
          <w:sz w:val="16"/>
          <w:szCs w:val="16"/>
          <w:lang w:val="en-US"/>
        </w:rPr>
        <w:t xml:space="preserve">      : [...meta.flags, addFlag];               // toggle on</w:t>
      </w:r>
    </w:p>
    <w:p w14:paraId="1F7E2AA9" w14:textId="77777777" w:rsidR="00CB2782" w:rsidRPr="00A06751" w:rsidRDefault="00CB2782" w:rsidP="00A06751">
      <w:pPr>
        <w:pStyle w:val="Codelisting"/>
        <w:jc w:val="left"/>
        <w:rPr>
          <w:sz w:val="16"/>
          <w:szCs w:val="16"/>
          <w:lang w:val="en-US"/>
        </w:rPr>
      </w:pPr>
    </w:p>
    <w:p w14:paraId="463746C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riskScore = Math.min(100, flags.length * 25);</w:t>
      </w:r>
    </w:p>
    <w:p w14:paraId="51A2E84E" w14:textId="77777777" w:rsidR="00CB2782" w:rsidRPr="00A06751" w:rsidRDefault="00CB2782" w:rsidP="00A06751">
      <w:pPr>
        <w:pStyle w:val="Codelisting"/>
        <w:jc w:val="left"/>
        <w:rPr>
          <w:sz w:val="16"/>
          <w:szCs w:val="16"/>
          <w:lang w:val="en-US"/>
        </w:rPr>
      </w:pPr>
    </w:p>
    <w:p w14:paraId="71B6D20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this.prisma.voteMeta.update({</w:t>
      </w:r>
    </w:p>
    <w:p w14:paraId="0DA41A4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6B90F76C" w14:textId="77777777" w:rsidR="00CB2782" w:rsidRPr="00A06751" w:rsidRDefault="00CB2782" w:rsidP="00A06751">
      <w:pPr>
        <w:pStyle w:val="Codelisting"/>
        <w:jc w:val="left"/>
        <w:rPr>
          <w:sz w:val="16"/>
          <w:szCs w:val="16"/>
          <w:lang w:val="en-US"/>
        </w:rPr>
      </w:pPr>
      <w:r w:rsidRPr="00A06751">
        <w:rPr>
          <w:sz w:val="16"/>
          <w:szCs w:val="16"/>
          <w:lang w:val="en-US"/>
        </w:rPr>
        <w:t xml:space="preserve">      data:  { flags, riskScore },</w:t>
      </w:r>
    </w:p>
    <w:p w14:paraId="3370DE13"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flags: true, riskScore: true },</w:t>
      </w:r>
    </w:p>
    <w:p w14:paraId="0C0451D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C4CE99" w14:textId="77777777" w:rsidR="00CB2782" w:rsidRPr="00A06751" w:rsidRDefault="00CB2782" w:rsidP="00A06751">
      <w:pPr>
        <w:pStyle w:val="Codelisting"/>
        <w:jc w:val="left"/>
        <w:rPr>
          <w:sz w:val="16"/>
          <w:szCs w:val="16"/>
          <w:lang w:val="en-US"/>
        </w:rPr>
      </w:pPr>
    </w:p>
    <w:p w14:paraId="4536721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54C494A8"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1487CDDF" w14:textId="77777777" w:rsidR="00CB2782" w:rsidRPr="00A06751" w:rsidRDefault="00CB2782" w:rsidP="00A06751">
      <w:pPr>
        <w:pStyle w:val="Codelisting"/>
        <w:jc w:val="left"/>
        <w:rPr>
          <w:sz w:val="16"/>
          <w:szCs w:val="16"/>
          <w:lang w:val="en-US"/>
        </w:rPr>
      </w:pPr>
      <w:r w:rsidRPr="00A06751">
        <w:rPr>
          <w:sz w:val="16"/>
          <w:szCs w:val="16"/>
          <w:lang w:val="en-US"/>
        </w:rPr>
        <w:t xml:space="preserve">        actorId,</w:t>
      </w:r>
    </w:p>
    <w:p w14:paraId="38F19983" w14:textId="77777777" w:rsidR="00CB2782" w:rsidRPr="00A06751" w:rsidRDefault="00CB2782" w:rsidP="00A06751">
      <w:pPr>
        <w:pStyle w:val="Codelisting"/>
        <w:jc w:val="left"/>
        <w:rPr>
          <w:sz w:val="16"/>
          <w:szCs w:val="16"/>
          <w:lang w:val="en-US"/>
        </w:rPr>
      </w:pPr>
      <w:r w:rsidRPr="00A06751">
        <w:rPr>
          <w:sz w:val="16"/>
          <w:szCs w:val="16"/>
          <w:lang w:val="en-US"/>
        </w:rPr>
        <w:t xml:space="preserve">        action:     'ANOMALY_FLAGGED',</w:t>
      </w:r>
    </w:p>
    <w:p w14:paraId="279B0498" w14:textId="77777777" w:rsidR="00CB2782" w:rsidRPr="00A06751" w:rsidRDefault="00CB2782" w:rsidP="00A06751">
      <w:pPr>
        <w:pStyle w:val="Codelisting"/>
        <w:jc w:val="left"/>
        <w:rPr>
          <w:sz w:val="16"/>
          <w:szCs w:val="16"/>
          <w:lang w:val="en-US"/>
        </w:rPr>
      </w:pPr>
      <w:r w:rsidRPr="00A06751">
        <w:rPr>
          <w:sz w:val="16"/>
          <w:szCs w:val="16"/>
          <w:lang w:val="en-US"/>
        </w:rPr>
        <w:t xml:space="preserve">        targetType: 'VOTE_META',</w:t>
      </w:r>
    </w:p>
    <w:p w14:paraId="010BF212" w14:textId="77777777" w:rsidR="00CB2782" w:rsidRPr="00A06751" w:rsidRDefault="00CB2782" w:rsidP="00A06751">
      <w:pPr>
        <w:pStyle w:val="Codelisting"/>
        <w:jc w:val="left"/>
        <w:rPr>
          <w:sz w:val="16"/>
          <w:szCs w:val="16"/>
          <w:lang w:val="en-US"/>
        </w:rPr>
      </w:pPr>
      <w:r w:rsidRPr="00A06751">
        <w:rPr>
          <w:sz w:val="16"/>
          <w:szCs w:val="16"/>
          <w:lang w:val="en-US"/>
        </w:rPr>
        <w:t xml:space="preserve">        targetId:   id,</w:t>
      </w:r>
    </w:p>
    <w:p w14:paraId="42524E84" w14:textId="77777777" w:rsidR="00CB2782" w:rsidRPr="00A06751" w:rsidRDefault="00CB2782" w:rsidP="00A06751">
      <w:pPr>
        <w:pStyle w:val="Codelisting"/>
        <w:jc w:val="left"/>
        <w:rPr>
          <w:sz w:val="16"/>
          <w:szCs w:val="16"/>
          <w:lang w:val="en-US"/>
        </w:rPr>
      </w:pPr>
      <w:r w:rsidRPr="00A06751">
        <w:rPr>
          <w:sz w:val="16"/>
          <w:szCs w:val="16"/>
          <w:lang w:val="en-US"/>
        </w:rPr>
        <w:t xml:space="preserve">        meta:       { flag: addFlag, flags },</w:t>
      </w:r>
    </w:p>
    <w:p w14:paraId="6A9AFDB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0419A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5973D6" w14:textId="77777777" w:rsidR="00CB2782" w:rsidRPr="00A06751" w:rsidRDefault="00CB2782" w:rsidP="00A06751">
      <w:pPr>
        <w:pStyle w:val="Codelisting"/>
        <w:jc w:val="left"/>
        <w:rPr>
          <w:sz w:val="16"/>
          <w:szCs w:val="16"/>
          <w:lang w:val="en-US"/>
        </w:rPr>
      </w:pPr>
    </w:p>
    <w:p w14:paraId="29BDB3D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...updated, riskLevel: getRiskLevel(updated.riskScore) };</w:t>
      </w:r>
    </w:p>
    <w:p w14:paraId="6DA9AD9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175CD01" w14:textId="77777777" w:rsidR="00CB2782" w:rsidRPr="00A06751" w:rsidRDefault="00CB2782" w:rsidP="00A06751">
      <w:pPr>
        <w:pStyle w:val="Codelisting"/>
        <w:jc w:val="left"/>
        <w:rPr>
          <w:sz w:val="16"/>
          <w:szCs w:val="16"/>
          <w:lang w:val="en-US"/>
        </w:rPr>
      </w:pPr>
      <w:r w:rsidRPr="00A06751">
        <w:rPr>
          <w:sz w:val="16"/>
          <w:szCs w:val="16"/>
          <w:lang w:val="en-US"/>
        </w:rPr>
        <w:t>}</w:t>
      </w:r>
    </w:p>
    <w:p w14:paraId="3F46741C" w14:textId="77777777" w:rsidR="00CB2782" w:rsidRPr="00A06751" w:rsidRDefault="00CB2782" w:rsidP="00A06751">
      <w:pPr>
        <w:pStyle w:val="Codelisting"/>
        <w:jc w:val="left"/>
        <w:rPr>
          <w:sz w:val="16"/>
          <w:szCs w:val="16"/>
          <w:lang w:val="en-US"/>
        </w:rPr>
      </w:pPr>
    </w:p>
    <w:p w14:paraId="0CE11A5C" w14:textId="77777777" w:rsidR="00CB2782" w:rsidRPr="00A06751" w:rsidRDefault="00CB2782" w:rsidP="00A06751">
      <w:pPr>
        <w:pStyle w:val="Codelisting"/>
        <w:jc w:val="left"/>
        <w:rPr>
          <w:sz w:val="16"/>
          <w:szCs w:val="16"/>
          <w:lang w:val="en-US"/>
        </w:rPr>
      </w:pPr>
    </w:p>
    <w:p w14:paraId="32BCFA23"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C:\college\The-survey-uniqueness-control-module\backend\src\modules\admin\export\admin-export.routes.ts =====</w:t>
      </w:r>
    </w:p>
    <w:p w14:paraId="16D4EBD5" w14:textId="77777777" w:rsidR="00CB2782" w:rsidRPr="00A06751" w:rsidRDefault="00CB2782" w:rsidP="00A06751">
      <w:pPr>
        <w:pStyle w:val="Codelisting"/>
        <w:jc w:val="left"/>
        <w:rPr>
          <w:sz w:val="16"/>
          <w:szCs w:val="16"/>
          <w:lang w:val="en-US"/>
        </w:rPr>
      </w:pPr>
    </w:p>
    <w:p w14:paraId="0167F910"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0CCA9483" w14:textId="77777777" w:rsidR="00CB2782" w:rsidRPr="00A06751" w:rsidRDefault="00CB2782" w:rsidP="00A06751">
      <w:pPr>
        <w:pStyle w:val="Codelisting"/>
        <w:jc w:val="left"/>
        <w:rPr>
          <w:sz w:val="16"/>
          <w:szCs w:val="16"/>
          <w:lang w:val="en-US"/>
        </w:rPr>
      </w:pPr>
      <w:r w:rsidRPr="00A06751">
        <w:rPr>
          <w:sz w:val="16"/>
          <w:szCs w:val="16"/>
          <w:lang w:val="en-US"/>
        </w:rPr>
        <w:t>import { ExportService } from '../../export/export.service';</w:t>
      </w:r>
    </w:p>
    <w:p w14:paraId="52B013D2" w14:textId="77777777" w:rsidR="00CB2782" w:rsidRPr="00A06751" w:rsidRDefault="00CB2782" w:rsidP="00A06751">
      <w:pPr>
        <w:pStyle w:val="Codelisting"/>
        <w:jc w:val="left"/>
        <w:rPr>
          <w:sz w:val="16"/>
          <w:szCs w:val="16"/>
          <w:lang w:val="en-US"/>
        </w:rPr>
      </w:pPr>
      <w:r w:rsidRPr="00A06751">
        <w:rPr>
          <w:sz w:val="16"/>
          <w:szCs w:val="16"/>
          <w:lang w:val="en-US"/>
        </w:rPr>
        <w:t>import { AnomalyService } from '../anomalies/anomaly.service';</w:t>
      </w:r>
    </w:p>
    <w:p w14:paraId="47F54767" w14:textId="77777777" w:rsidR="00CB2782" w:rsidRPr="00A06751" w:rsidRDefault="00CB2782" w:rsidP="00A06751">
      <w:pPr>
        <w:pStyle w:val="Codelisting"/>
        <w:jc w:val="left"/>
        <w:rPr>
          <w:sz w:val="16"/>
          <w:szCs w:val="16"/>
          <w:lang w:val="en-US"/>
        </w:rPr>
      </w:pPr>
      <w:r w:rsidRPr="00A06751">
        <w:rPr>
          <w:sz w:val="16"/>
          <w:szCs w:val="16"/>
          <w:lang w:val="en-US"/>
        </w:rPr>
        <w:t>import ExcelJS from 'exceljs';</w:t>
      </w:r>
    </w:p>
    <w:p w14:paraId="27C10FFD" w14:textId="77777777" w:rsidR="00CB2782" w:rsidRPr="00A06751" w:rsidRDefault="00CB2782" w:rsidP="00A06751">
      <w:pPr>
        <w:pStyle w:val="Codelisting"/>
        <w:jc w:val="left"/>
        <w:rPr>
          <w:sz w:val="16"/>
          <w:szCs w:val="16"/>
          <w:lang w:val="en-US"/>
        </w:rPr>
      </w:pPr>
    </w:p>
    <w:p w14:paraId="348F2105" w14:textId="77777777" w:rsidR="00CB2782" w:rsidRPr="00A06751" w:rsidRDefault="00CB2782" w:rsidP="00A06751">
      <w:pPr>
        <w:pStyle w:val="Codelisting"/>
        <w:jc w:val="left"/>
        <w:rPr>
          <w:sz w:val="16"/>
          <w:szCs w:val="16"/>
          <w:lang w:val="en-US"/>
        </w:rPr>
      </w:pPr>
      <w:r w:rsidRPr="00A06751">
        <w:rPr>
          <w:sz w:val="16"/>
          <w:szCs w:val="16"/>
          <w:lang w:val="en-US"/>
        </w:rPr>
        <w:t>export async function adminExportRoutes(fastify: FastifyInstance) {</w:t>
      </w:r>
    </w:p>
    <w:p w14:paraId="71F29AE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exportSvc  = new ExportService(fastify.prisma);</w:t>
      </w:r>
    </w:p>
    <w:p w14:paraId="032E555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anomalySvc = new AnomalyService(fastify.prisma);</w:t>
      </w:r>
    </w:p>
    <w:p w14:paraId="238C72A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adminOrMod = [fastify.authenticate, (fastify as any).requireRole(['ADMIN', 'MODERATOR'])];</w:t>
      </w:r>
    </w:p>
    <w:p w14:paraId="5E16285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onlyAdmin  = [fastify.authenticate, (fastify as any).requireRole(['ADMIN'])];</w:t>
      </w:r>
    </w:p>
    <w:p w14:paraId="13155AC9" w14:textId="77777777" w:rsidR="00CB2782" w:rsidRPr="00A06751" w:rsidRDefault="00CB2782" w:rsidP="00A06751">
      <w:pPr>
        <w:pStyle w:val="Codelisting"/>
        <w:jc w:val="left"/>
        <w:rPr>
          <w:sz w:val="16"/>
          <w:szCs w:val="16"/>
          <w:lang w:val="en-US"/>
        </w:rPr>
      </w:pPr>
    </w:p>
    <w:p w14:paraId="35487CB4" w14:textId="77777777" w:rsidR="00CB2782" w:rsidRPr="00A06751" w:rsidRDefault="00CB2782" w:rsidP="00A06751">
      <w:pPr>
        <w:pStyle w:val="Codelisting"/>
        <w:jc w:val="left"/>
        <w:rPr>
          <w:sz w:val="16"/>
          <w:szCs w:val="16"/>
          <w:lang w:val="en-US"/>
        </w:rPr>
      </w:pPr>
      <w:r w:rsidRPr="00A06751">
        <w:rPr>
          <w:sz w:val="16"/>
          <w:szCs w:val="16"/>
          <w:lang w:val="en-US"/>
        </w:rPr>
        <w:t xml:space="preserve">  function buildDisposition(title: string, ext: string): string {</w:t>
      </w:r>
    </w:p>
    <w:p w14:paraId="38E4DB4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ts   = new Date().toISOString().slice(0, 10);</w:t>
      </w:r>
    </w:p>
    <w:p w14:paraId="3EBC52F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safe = title.replace(/[^a-zA-Z0-9\-_]/g, '_').slice(0, 40) || 'survey';</w:t>
      </w:r>
    </w:p>
    <w:p w14:paraId="59C774F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`attachment; filename="${safe}_${ts}.${ext}"; filename*=UTF-8''${encodeURIComponent(`survey_${title.slice(0, 50)}_${ts}.${ext}`)}`;</w:t>
      </w:r>
    </w:p>
    <w:p w14:paraId="53E015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692B44F" w14:textId="77777777" w:rsidR="00CB2782" w:rsidRPr="00A06751" w:rsidRDefault="00CB2782" w:rsidP="00A06751">
      <w:pPr>
        <w:pStyle w:val="Codelisting"/>
        <w:jc w:val="left"/>
        <w:rPr>
          <w:sz w:val="16"/>
          <w:szCs w:val="16"/>
          <w:lang w:val="en-US"/>
        </w:rPr>
      </w:pPr>
    </w:p>
    <w:p w14:paraId="551C1895"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/api/admin/export/surveys/:id/csv</w:t>
      </w:r>
    </w:p>
    <w:p w14:paraId="31E7FCD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fastify.get('/surveys/:id/csv', {</w:t>
      </w:r>
    </w:p>
    <w:p w14:paraId="2BDAE553"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79C5D40"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Export'], summary: 'Admin CSV export (any survey)', security: [{ BearerAuth: [] }],</w:t>
      </w:r>
    </w:p>
    <w:p w14:paraId="14B2074A"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0CCE6DB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53B210"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33E2EC93"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239A984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CD16DB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exportSvc.getSurveyExportData(req.params.id);</w:t>
      </w:r>
    </w:p>
    <w:p w14:paraId="096B7BC6"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 reply.status(404).send({ error: 'Опитування не знайдено' });</w:t>
      </w:r>
    </w:p>
    <w:p w14:paraId="7B78108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 = await exportSvc.generateCSV(data);</w:t>
      </w:r>
    </w:p>
    <w:p w14:paraId="481DF9D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4106399E"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.header('Content-Type', 'text/csv; charset=utf-8')</w:t>
      </w:r>
    </w:p>
    <w:p w14:paraId="26DD490D"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'csv'))</w:t>
      </w:r>
    </w:p>
    <w:p w14:paraId="12484BB8"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w:t>
      </w:r>
    </w:p>
    <w:p w14:paraId="7A8D9D12"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'Export failed' }); }</w:t>
      </w:r>
    </w:p>
    <w:p w14:paraId="25CFA37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9BEE3AC" w14:textId="77777777" w:rsidR="00CB2782" w:rsidRPr="00A06751" w:rsidRDefault="00CB2782" w:rsidP="00A06751">
      <w:pPr>
        <w:pStyle w:val="Codelisting"/>
        <w:jc w:val="left"/>
        <w:rPr>
          <w:sz w:val="16"/>
          <w:szCs w:val="16"/>
          <w:lang w:val="en-US"/>
        </w:rPr>
      </w:pPr>
    </w:p>
    <w:p w14:paraId="1B31165A"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/api/admin/export/surveys/:id/json</w:t>
      </w:r>
    </w:p>
    <w:p w14:paraId="45333E8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fastify.get('/surveys/:id/json', {</w:t>
      </w:r>
    </w:p>
    <w:p w14:paraId="59F1C376"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AE47596"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Export'], summary: 'Admin JSON export', security: [{ BearerAuth: [] }],</w:t>
      </w:r>
    </w:p>
    <w:p w14:paraId="197FCEAA"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57281B0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8A2FD58"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5FDDEC36"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5FBBCC40"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2979E0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exportSvc.getSurveyExportData(req.params.id);</w:t>
      </w:r>
    </w:p>
    <w:p w14:paraId="4D961FCD"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 reply.status(404).send({ error: 'Опитування не знайдено' });</w:t>
      </w:r>
    </w:p>
    <w:p w14:paraId="134ECA3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 = exportSvc.generateJSON(data);</w:t>
      </w:r>
    </w:p>
    <w:p w14:paraId="50B0C2E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2830E0DF"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.header('Content-Type', 'application/json; charset=utf-8')</w:t>
      </w:r>
    </w:p>
    <w:p w14:paraId="762F8826"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'json'))</w:t>
      </w:r>
    </w:p>
    <w:p w14:paraId="18872267"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w:t>
      </w:r>
    </w:p>
    <w:p w14:paraId="133F81FE"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'Export failed' }); }</w:t>
      </w:r>
    </w:p>
    <w:p w14:paraId="066AA61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71CE3D" w14:textId="77777777" w:rsidR="00CB2782" w:rsidRPr="00A06751" w:rsidRDefault="00CB2782" w:rsidP="00A06751">
      <w:pPr>
        <w:pStyle w:val="Codelisting"/>
        <w:jc w:val="left"/>
        <w:rPr>
          <w:sz w:val="16"/>
          <w:szCs w:val="16"/>
          <w:lang w:val="en-US"/>
        </w:rPr>
      </w:pPr>
    </w:p>
    <w:p w14:paraId="5D01E1DC"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/api/admin/export/surveys/:id/excel</w:t>
      </w:r>
    </w:p>
    <w:p w14:paraId="2C429DC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fastify.get('/surveys/:id/excel', {</w:t>
      </w:r>
    </w:p>
    <w:p w14:paraId="12AA86A6"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2FC551D"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Export'], summary: 'Admin Excel export with anomaly sheet', security: [{ BearerAuth: [] }],</w:t>
      </w:r>
    </w:p>
    <w:p w14:paraId="155A05F7"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39A392B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3F98D2"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49D6882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4633290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3B99CA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anomalyResult] = await Promise.all([</w:t>
      </w:r>
    </w:p>
    <w:p w14:paraId="72BA90F8" w14:textId="77777777" w:rsidR="00CB2782" w:rsidRPr="00A06751" w:rsidRDefault="00CB2782" w:rsidP="00A06751">
      <w:pPr>
        <w:pStyle w:val="Codelisting"/>
        <w:jc w:val="left"/>
        <w:rPr>
          <w:sz w:val="16"/>
          <w:szCs w:val="16"/>
          <w:lang w:val="en-US"/>
        </w:rPr>
      </w:pPr>
      <w:r w:rsidRPr="00A06751">
        <w:rPr>
          <w:sz w:val="16"/>
          <w:szCs w:val="16"/>
          <w:lang w:val="en-US"/>
        </w:rPr>
        <w:t xml:space="preserve">        exportSvc.getSurveyExportData(req.params.id),</w:t>
      </w:r>
    </w:p>
    <w:p w14:paraId="7A587B0B"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anomalySvc.listAnomalies({ surveyId: req.params.id, limit: 1000 }),</w:t>
      </w:r>
    </w:p>
    <w:p w14:paraId="2F75461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0DB166"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 reply.status(404).send({ error: 'Опитування не знайдено' });</w:t>
      </w:r>
    </w:p>
    <w:p w14:paraId="455B6AE0" w14:textId="77777777" w:rsidR="00CB2782" w:rsidRPr="00A06751" w:rsidRDefault="00CB2782" w:rsidP="00A06751">
      <w:pPr>
        <w:pStyle w:val="Codelisting"/>
        <w:jc w:val="left"/>
        <w:rPr>
          <w:sz w:val="16"/>
          <w:szCs w:val="16"/>
          <w:lang w:val="en-US"/>
        </w:rPr>
      </w:pPr>
    </w:p>
    <w:p w14:paraId="5F1FDE8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stdBuf = await exportSvc.generateExcel(data);</w:t>
      </w:r>
    </w:p>
    <w:p w14:paraId="64A8C20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wb     = new ExcelJS.Workbook();</w:t>
      </w:r>
    </w:p>
    <w:p w14:paraId="3927557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wb.xlsx.load(Buffer.from(stdBuf) as any);</w:t>
      </w:r>
    </w:p>
    <w:p w14:paraId="35076DEF" w14:textId="77777777" w:rsidR="00CB2782" w:rsidRPr="00A06751" w:rsidRDefault="00CB2782" w:rsidP="00A06751">
      <w:pPr>
        <w:pStyle w:val="Codelisting"/>
        <w:jc w:val="left"/>
        <w:rPr>
          <w:sz w:val="16"/>
          <w:szCs w:val="16"/>
          <w:lang w:val="en-US"/>
        </w:rPr>
      </w:pPr>
    </w:p>
    <w:p w14:paraId="7911354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ws = wb.addWorksheet('Аномалії');</w:t>
      </w:r>
    </w:p>
    <w:p w14:paraId="2435BB43" w14:textId="77777777" w:rsidR="00CB2782" w:rsidRPr="00A06751" w:rsidRDefault="00CB2782" w:rsidP="00A06751">
      <w:pPr>
        <w:pStyle w:val="Codelisting"/>
        <w:jc w:val="left"/>
        <w:rPr>
          <w:sz w:val="16"/>
          <w:szCs w:val="16"/>
          <w:lang w:val="en-US"/>
        </w:rPr>
      </w:pPr>
      <w:r w:rsidRPr="00A06751">
        <w:rPr>
          <w:sz w:val="16"/>
          <w:szCs w:val="16"/>
          <w:lang w:val="en-US"/>
        </w:rPr>
        <w:t xml:space="preserve">      ws.columns = [</w:t>
      </w:r>
    </w:p>
    <w:p w14:paraId="3C5DC47E"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'Vote ID',      key: 'voteId',      width: 28 },</w:t>
      </w:r>
    </w:p>
    <w:p w14:paraId="7447F6BA"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'Risk Score',   key: 'riskScore',   width: 12 },</w:t>
      </w:r>
    </w:p>
    <w:p w14:paraId="07D13F6D"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'Risk Level',   key: 'riskLevel',   width: 12 },</w:t>
      </w:r>
    </w:p>
    <w:p w14:paraId="017AE3D6"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'Flags',        key: 'flags',       width: 35 },</w:t>
      </w:r>
    </w:p>
    <w:p w14:paraId="628334CC"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'IP Subnet',    key: 'ipSubnet',    width: 16 },</w:t>
      </w:r>
    </w:p>
    <w:p w14:paraId="5E8D6ED2"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'User Agent',   key: 'userAgent',   width: 50 },</w:t>
      </w:r>
    </w:p>
    <w:p w14:paraId="72E14521"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'Submitted At', key: 'submittedAt', width: 22 },</w:t>
      </w:r>
    </w:p>
    <w:p w14:paraId="4725F0D5"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'User',         key: 'user',        width: 30 },</w:t>
      </w:r>
    </w:p>
    <w:p w14:paraId="1595004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39A3E1" w14:textId="77777777" w:rsidR="00CB2782" w:rsidRPr="00A06751" w:rsidRDefault="00CB2782" w:rsidP="00A06751">
      <w:pPr>
        <w:pStyle w:val="Codelisting"/>
        <w:jc w:val="left"/>
        <w:rPr>
          <w:sz w:val="16"/>
          <w:szCs w:val="16"/>
          <w:lang w:val="en-US"/>
        </w:rPr>
      </w:pPr>
      <w:r w:rsidRPr="00A06751">
        <w:rPr>
          <w:sz w:val="16"/>
          <w:szCs w:val="16"/>
          <w:lang w:val="en-US"/>
        </w:rPr>
        <w:t xml:space="preserve">      ws.getRow(1).font = { bold: true, color: { argb: 'FFFFFFFF' } };</w:t>
      </w:r>
    </w:p>
    <w:p w14:paraId="0E50A5AA" w14:textId="77777777" w:rsidR="00CB2782" w:rsidRPr="00A06751" w:rsidRDefault="00CB2782" w:rsidP="00A06751">
      <w:pPr>
        <w:pStyle w:val="Codelisting"/>
        <w:jc w:val="left"/>
        <w:rPr>
          <w:sz w:val="16"/>
          <w:szCs w:val="16"/>
          <w:lang w:val="en-US"/>
        </w:rPr>
      </w:pPr>
      <w:r w:rsidRPr="00A06751">
        <w:rPr>
          <w:sz w:val="16"/>
          <w:szCs w:val="16"/>
          <w:lang w:val="en-US"/>
        </w:rPr>
        <w:t xml:space="preserve">      ws.getRow(1).fill = { type: 'pattern', pattern: 'solid', fgColor: { argb: 'FF1A1A2E' } };</w:t>
      </w:r>
    </w:p>
    <w:p w14:paraId="46F023B4" w14:textId="77777777" w:rsidR="00CB2782" w:rsidRPr="00A06751" w:rsidRDefault="00CB2782" w:rsidP="00A06751">
      <w:pPr>
        <w:pStyle w:val="Codelisting"/>
        <w:jc w:val="left"/>
        <w:rPr>
          <w:sz w:val="16"/>
          <w:szCs w:val="16"/>
          <w:lang w:val="en-US"/>
        </w:rPr>
      </w:pPr>
    </w:p>
    <w:p w14:paraId="05968C08" w14:textId="77777777" w:rsidR="00CB2782" w:rsidRPr="00A06751" w:rsidRDefault="00CB2782" w:rsidP="00A06751">
      <w:pPr>
        <w:pStyle w:val="Codelisting"/>
        <w:jc w:val="left"/>
        <w:rPr>
          <w:sz w:val="16"/>
          <w:szCs w:val="16"/>
          <w:lang w:val="en-US"/>
        </w:rPr>
      </w:pPr>
      <w:r w:rsidRPr="00A06751">
        <w:rPr>
          <w:sz w:val="16"/>
          <w:szCs w:val="16"/>
          <w:lang w:val="en-US"/>
        </w:rPr>
        <w:t xml:space="preserve">      anomalyResult.anomalies.forEach((a: any) =&gt; {</w:t>
      </w:r>
    </w:p>
    <w:p w14:paraId="7B86C800" w14:textId="77777777" w:rsidR="00CB2782" w:rsidRPr="00A06751" w:rsidRDefault="00CB2782" w:rsidP="00A06751">
      <w:pPr>
        <w:pStyle w:val="Codelisting"/>
        <w:jc w:val="left"/>
        <w:rPr>
          <w:sz w:val="16"/>
          <w:szCs w:val="16"/>
          <w:lang w:val="en-US"/>
        </w:rPr>
      </w:pPr>
      <w:r w:rsidRPr="00A06751">
        <w:rPr>
          <w:sz w:val="16"/>
          <w:szCs w:val="16"/>
          <w:lang w:val="en-US"/>
        </w:rPr>
        <w:t xml:space="preserve">        ws.addRow({</w:t>
      </w:r>
    </w:p>
    <w:p w14:paraId="7CB39192"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a.voteId,</w:t>
      </w:r>
    </w:p>
    <w:p w14:paraId="0FE48BB2"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a.riskScore,</w:t>
      </w:r>
    </w:p>
    <w:p w14:paraId="4DCFF6AB" w14:textId="77777777" w:rsidR="00CB2782" w:rsidRPr="00A06751" w:rsidRDefault="00CB2782" w:rsidP="00A06751">
      <w:pPr>
        <w:pStyle w:val="Codelisting"/>
        <w:jc w:val="left"/>
        <w:rPr>
          <w:sz w:val="16"/>
          <w:szCs w:val="16"/>
          <w:lang w:val="en-US"/>
        </w:rPr>
      </w:pPr>
      <w:r w:rsidRPr="00A06751">
        <w:rPr>
          <w:sz w:val="16"/>
          <w:szCs w:val="16"/>
          <w:lang w:val="en-US"/>
        </w:rPr>
        <w:t xml:space="preserve">          riskLevel:   a.riskLevel,</w:t>
      </w:r>
    </w:p>
    <w:p w14:paraId="3E36D124" w14:textId="77777777" w:rsidR="00CB2782" w:rsidRPr="00A06751" w:rsidRDefault="00CB2782" w:rsidP="00A06751">
      <w:pPr>
        <w:pStyle w:val="Codelisting"/>
        <w:jc w:val="left"/>
        <w:rPr>
          <w:sz w:val="16"/>
          <w:szCs w:val="16"/>
          <w:lang w:val="en-US"/>
        </w:rPr>
      </w:pPr>
      <w:r w:rsidRPr="00A06751">
        <w:rPr>
          <w:sz w:val="16"/>
          <w:szCs w:val="16"/>
          <w:lang w:val="en-US"/>
        </w:rPr>
        <w:t xml:space="preserve">          flags:       a.flags.join(', '),</w:t>
      </w:r>
    </w:p>
    <w:p w14:paraId="580235CE" w14:textId="77777777" w:rsidR="00CB2782" w:rsidRPr="00A06751" w:rsidRDefault="00CB2782" w:rsidP="00A06751">
      <w:pPr>
        <w:pStyle w:val="Codelisting"/>
        <w:jc w:val="left"/>
        <w:rPr>
          <w:sz w:val="16"/>
          <w:szCs w:val="16"/>
          <w:lang w:val="en-US"/>
        </w:rPr>
      </w:pPr>
      <w:r w:rsidRPr="00A06751">
        <w:rPr>
          <w:sz w:val="16"/>
          <w:szCs w:val="16"/>
          <w:lang w:val="en-US"/>
        </w:rPr>
        <w:t xml:space="preserve">          ipSubnet:    a.ipSubnet ?? '-',</w:t>
      </w:r>
    </w:p>
    <w:p w14:paraId="67D716F8" w14:textId="77777777" w:rsidR="00CB2782" w:rsidRPr="00A06751" w:rsidRDefault="00CB2782" w:rsidP="00A06751">
      <w:pPr>
        <w:pStyle w:val="Codelisting"/>
        <w:jc w:val="left"/>
        <w:rPr>
          <w:sz w:val="16"/>
          <w:szCs w:val="16"/>
          <w:lang w:val="en-US"/>
        </w:rPr>
      </w:pPr>
      <w:r w:rsidRPr="00A06751">
        <w:rPr>
          <w:sz w:val="16"/>
          <w:szCs w:val="16"/>
          <w:lang w:val="en-US"/>
        </w:rPr>
        <w:t xml:space="preserve">          userAgent:   a.userAgent,</w:t>
      </w:r>
    </w:p>
    <w:p w14:paraId="419920F4"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new Date(a.submittedAt).toLocaleString('uk-UA'),</w:t>
      </w:r>
    </w:p>
    <w:p w14:paraId="2A9209F5" w14:textId="77777777" w:rsidR="00CB2782" w:rsidRPr="00A06751" w:rsidRDefault="00CB2782" w:rsidP="00A06751">
      <w:pPr>
        <w:pStyle w:val="Codelisting"/>
        <w:jc w:val="left"/>
        <w:rPr>
          <w:sz w:val="16"/>
          <w:szCs w:val="16"/>
          <w:lang w:val="en-US"/>
        </w:rPr>
      </w:pPr>
      <w:r w:rsidRPr="00A06751">
        <w:rPr>
          <w:sz w:val="16"/>
          <w:szCs w:val="16"/>
          <w:lang w:val="en-US"/>
        </w:rPr>
        <w:t xml:space="preserve">          user:        a.vote?.user ? `${a.vote.user.name} &lt;${a.vote.user.email}&gt;` : 'Анонім',</w:t>
      </w:r>
    </w:p>
    <w:p w14:paraId="3F94C34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13B13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825696" w14:textId="77777777" w:rsidR="00CB2782" w:rsidRPr="00A06751" w:rsidRDefault="00CB2782" w:rsidP="00A06751">
      <w:pPr>
        <w:pStyle w:val="Codelisting"/>
        <w:jc w:val="left"/>
        <w:rPr>
          <w:sz w:val="16"/>
          <w:szCs w:val="16"/>
          <w:lang w:val="en-US"/>
        </w:rPr>
      </w:pPr>
    </w:p>
    <w:p w14:paraId="0A40768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raw = await wb.xlsx.writeBuffer();</w:t>
      </w:r>
    </w:p>
    <w:p w14:paraId="6610288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finalBuf = Buffer.from(raw as ArrayBuffer);</w:t>
      </w:r>
    </w:p>
    <w:p w14:paraId="14EFBD2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4C394409"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.header('Content-Type', 'application/vnd.openxmlformats-officedocument.spreadsheetml.sheet')</w:t>
      </w:r>
    </w:p>
    <w:p w14:paraId="4BF3DB32"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'xlsx'))</w:t>
      </w:r>
    </w:p>
    <w:p w14:paraId="652CE368" w14:textId="77777777" w:rsidR="00CB2782" w:rsidRPr="00A06751" w:rsidRDefault="00CB2782" w:rsidP="00A06751">
      <w:pPr>
        <w:pStyle w:val="Codelisting"/>
        <w:jc w:val="left"/>
        <w:rPr>
          <w:sz w:val="16"/>
          <w:szCs w:val="16"/>
          <w:lang w:val="en-US"/>
        </w:rPr>
      </w:pPr>
      <w:r w:rsidRPr="00A06751">
        <w:rPr>
          <w:sz w:val="16"/>
          <w:szCs w:val="16"/>
          <w:lang w:val="en-US"/>
        </w:rPr>
        <w:t xml:space="preserve">        .send(finalBuf);</w:t>
      </w:r>
    </w:p>
    <w:p w14:paraId="061CE93F"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'Export failed' }); }</w:t>
      </w:r>
    </w:p>
    <w:p w14:paraId="1E2CCEE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80A7CE3" w14:textId="77777777" w:rsidR="00CB2782" w:rsidRPr="00A06751" w:rsidRDefault="00CB2782" w:rsidP="00A06751">
      <w:pPr>
        <w:pStyle w:val="Codelisting"/>
        <w:jc w:val="left"/>
        <w:rPr>
          <w:sz w:val="16"/>
          <w:szCs w:val="16"/>
          <w:lang w:val="en-US"/>
        </w:rPr>
      </w:pPr>
    </w:p>
    <w:p w14:paraId="0565EBCE"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/api/admin/export/anomalies/excel</w:t>
      </w:r>
    </w:p>
    <w:p w14:paraId="3214016C"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fastify.get('/anomalies/excel', {</w:t>
      </w:r>
    </w:p>
    <w:p w14:paraId="44875FEE"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1878032F"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Export'], summary: 'Export all anomalies as Excel', security: [{ BearerAuth: [] }],</w:t>
      </w:r>
    </w:p>
    <w:p w14:paraId="4F1ECDC2" w14:textId="77777777" w:rsidR="00CB2782" w:rsidRPr="00A06751" w:rsidRDefault="00CB2782" w:rsidP="00A06751">
      <w:pPr>
        <w:pStyle w:val="Codelisting"/>
        <w:jc w:val="left"/>
        <w:rPr>
          <w:sz w:val="16"/>
          <w:szCs w:val="16"/>
          <w:lang w:val="en-US"/>
        </w:rPr>
      </w:pPr>
      <w:r w:rsidRPr="00A06751">
        <w:rPr>
          <w:sz w:val="16"/>
          <w:szCs w:val="16"/>
          <w:lang w:val="en-US"/>
        </w:rPr>
        <w:t xml:space="preserve">      querystring: {</w:t>
      </w:r>
    </w:p>
    <w:p w14:paraId="6BC86158"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014B4CF5"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40D3FA57"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 type: 'string' },</w:t>
      </w:r>
    </w:p>
    <w:p w14:paraId="1F37C34F" w14:textId="77777777" w:rsidR="00CB2782" w:rsidRPr="00A06751" w:rsidRDefault="00CB2782" w:rsidP="00A06751">
      <w:pPr>
        <w:pStyle w:val="Codelisting"/>
        <w:jc w:val="left"/>
        <w:rPr>
          <w:sz w:val="16"/>
          <w:szCs w:val="16"/>
          <w:lang w:val="en-US"/>
        </w:rPr>
      </w:pPr>
      <w:r w:rsidRPr="00A06751">
        <w:rPr>
          <w:sz w:val="16"/>
          <w:szCs w:val="16"/>
          <w:lang w:val="en-US"/>
        </w:rPr>
        <w:t xml:space="preserve">          riskLevel: { type: 'string', enum: ['LOW', 'MEDIUM', 'HIGH', 'CRITICAL'] },</w:t>
      </w:r>
    </w:p>
    <w:p w14:paraId="394C7BA0" w14:textId="77777777" w:rsidR="00CB2782" w:rsidRPr="00A06751" w:rsidRDefault="00CB2782" w:rsidP="00A06751">
      <w:pPr>
        <w:pStyle w:val="Codelisting"/>
        <w:jc w:val="left"/>
        <w:rPr>
          <w:sz w:val="16"/>
          <w:szCs w:val="16"/>
          <w:lang w:val="en-US"/>
        </w:rPr>
      </w:pPr>
      <w:r w:rsidRPr="00A06751">
        <w:rPr>
          <w:sz w:val="16"/>
          <w:szCs w:val="16"/>
          <w:lang w:val="en-US"/>
        </w:rPr>
        <w:t xml:space="preserve">          dateFrom:  { type: 'string' },</w:t>
      </w:r>
    </w:p>
    <w:p w14:paraId="462F7F5E" w14:textId="77777777" w:rsidR="00CB2782" w:rsidRPr="00A06751" w:rsidRDefault="00CB2782" w:rsidP="00A06751">
      <w:pPr>
        <w:pStyle w:val="Codelisting"/>
        <w:jc w:val="left"/>
        <w:rPr>
          <w:sz w:val="16"/>
          <w:szCs w:val="16"/>
          <w:lang w:val="en-US"/>
        </w:rPr>
      </w:pPr>
      <w:r w:rsidRPr="00A06751">
        <w:rPr>
          <w:sz w:val="16"/>
          <w:szCs w:val="16"/>
          <w:lang w:val="en-US"/>
        </w:rPr>
        <w:t xml:space="preserve">          dateTo:    { type: 'string' },</w:t>
      </w:r>
    </w:p>
    <w:p w14:paraId="2736159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E7E10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AB1B8B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0739A3"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adminOrMod,</w:t>
      </w:r>
    </w:p>
    <w:p w14:paraId="633B0C29"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Querystring: any }&gt;, reply) =&gt; {</w:t>
      </w:r>
    </w:p>
    <w:p w14:paraId="6B4E7AF3"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CCFB85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 = req.query as Record&lt;string, any&gt;;</w:t>
      </w:r>
    </w:p>
    <w:p w14:paraId="07E0737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await anomalySvc.listAnomalies({ surveyId: q.surveyId, riskLevel: q.riskLevel, dateFrom: q.dateFrom, dateTo: q.dateTo, limit: 5000 });</w:t>
      </w:r>
    </w:p>
    <w:p w14:paraId="48BA9876" w14:textId="77777777" w:rsidR="00CB2782" w:rsidRPr="00A06751" w:rsidRDefault="00CB2782" w:rsidP="00A06751">
      <w:pPr>
        <w:pStyle w:val="Codelisting"/>
        <w:jc w:val="left"/>
        <w:rPr>
          <w:sz w:val="16"/>
          <w:szCs w:val="16"/>
          <w:lang w:val="en-US"/>
        </w:rPr>
      </w:pPr>
    </w:p>
    <w:p w14:paraId="3977C6D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wb = new ExcelJS.Workbook();</w:t>
      </w:r>
    </w:p>
    <w:p w14:paraId="431466D2" w14:textId="77777777" w:rsidR="00CB2782" w:rsidRPr="00A06751" w:rsidRDefault="00CB2782" w:rsidP="00A06751">
      <w:pPr>
        <w:pStyle w:val="Codelisting"/>
        <w:jc w:val="left"/>
        <w:rPr>
          <w:sz w:val="16"/>
          <w:szCs w:val="16"/>
          <w:lang w:val="en-US"/>
        </w:rPr>
      </w:pPr>
      <w:r w:rsidRPr="00A06751">
        <w:rPr>
          <w:sz w:val="16"/>
          <w:szCs w:val="16"/>
          <w:lang w:val="en-US"/>
        </w:rPr>
        <w:t xml:space="preserve">      wb.creator = 'Survey CMS';</w:t>
      </w:r>
    </w:p>
    <w:p w14:paraId="00B96707" w14:textId="77777777" w:rsidR="00CB2782" w:rsidRPr="00A06751" w:rsidRDefault="00CB2782" w:rsidP="00A06751">
      <w:pPr>
        <w:pStyle w:val="Codelisting"/>
        <w:jc w:val="left"/>
        <w:rPr>
          <w:sz w:val="16"/>
          <w:szCs w:val="16"/>
          <w:lang w:val="en-US"/>
        </w:rPr>
      </w:pPr>
      <w:r w:rsidRPr="00A06751">
        <w:rPr>
          <w:sz w:val="16"/>
          <w:szCs w:val="16"/>
          <w:lang w:val="en-US"/>
        </w:rPr>
        <w:t xml:space="preserve">      wb.created = new Date();</w:t>
      </w:r>
    </w:p>
    <w:p w14:paraId="63B217C3" w14:textId="77777777" w:rsidR="00CB2782" w:rsidRPr="00A06751" w:rsidRDefault="00CB2782" w:rsidP="00A06751">
      <w:pPr>
        <w:pStyle w:val="Codelisting"/>
        <w:jc w:val="left"/>
        <w:rPr>
          <w:sz w:val="16"/>
          <w:szCs w:val="16"/>
          <w:lang w:val="en-US"/>
        </w:rPr>
      </w:pPr>
    </w:p>
    <w:p w14:paraId="424671B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ws = wb.addWorksheet('Аномалії');</w:t>
      </w:r>
    </w:p>
    <w:p w14:paraId="2385C25E" w14:textId="77777777" w:rsidR="00CB2782" w:rsidRPr="00A06751" w:rsidRDefault="00CB2782" w:rsidP="00A06751">
      <w:pPr>
        <w:pStyle w:val="Codelisting"/>
        <w:jc w:val="left"/>
        <w:rPr>
          <w:sz w:val="16"/>
          <w:szCs w:val="16"/>
          <w:lang w:val="en-US"/>
        </w:rPr>
      </w:pPr>
      <w:r w:rsidRPr="00A06751">
        <w:rPr>
          <w:sz w:val="16"/>
          <w:szCs w:val="16"/>
          <w:lang w:val="en-US"/>
        </w:rPr>
        <w:t xml:space="preserve">      ws.columns = [</w:t>
      </w:r>
    </w:p>
    <w:p w14:paraId="5D7E42CC"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'Vote ID',      key: 'voteId',      width: 28 },</w:t>
      </w:r>
    </w:p>
    <w:p w14:paraId="4FD58438"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'Survey',       key: 'survey',      width: 35 },</w:t>
      </w:r>
    </w:p>
    <w:p w14:paraId="4D3E38B3"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'Risk Score',   key: 'riskScore',   width: 12 },</w:t>
      </w:r>
    </w:p>
    <w:p w14:paraId="67121B7E"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'Risk Level',   key: 'riskLevel',   width: 12 },</w:t>
      </w:r>
    </w:p>
    <w:p w14:paraId="3CB5A344"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'Flags',        key: 'flags',       width: 40 },</w:t>
      </w:r>
    </w:p>
    <w:p w14:paraId="1F453029"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'IP Subnet',    key: 'ipSubnet',    width: 16 },</w:t>
      </w:r>
    </w:p>
    <w:p w14:paraId="3C55612C"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'User Agent',   key: 'userAgent',   width: 50 },</w:t>
      </w:r>
    </w:p>
    <w:p w14:paraId="327DAB61"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'Submitted At', key: 'submittedAt', width: 22 },</w:t>
      </w:r>
    </w:p>
    <w:p w14:paraId="1A246C47"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'User',         key: 'user',        width: 30 },</w:t>
      </w:r>
    </w:p>
    <w:p w14:paraId="025A909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691464" w14:textId="77777777" w:rsidR="00CB2782" w:rsidRPr="00A06751" w:rsidRDefault="00CB2782" w:rsidP="00A06751">
      <w:pPr>
        <w:pStyle w:val="Codelisting"/>
        <w:jc w:val="left"/>
        <w:rPr>
          <w:sz w:val="16"/>
          <w:szCs w:val="16"/>
          <w:lang w:val="en-US"/>
        </w:rPr>
      </w:pPr>
      <w:r w:rsidRPr="00A06751">
        <w:rPr>
          <w:sz w:val="16"/>
          <w:szCs w:val="16"/>
          <w:lang w:val="en-US"/>
        </w:rPr>
        <w:t xml:space="preserve">      ws.getRow(1).font = { bold: true, color: { argb: 'FFFFFFFF' } };</w:t>
      </w:r>
    </w:p>
    <w:p w14:paraId="45403AFD" w14:textId="77777777" w:rsidR="00CB2782" w:rsidRPr="00A06751" w:rsidRDefault="00CB2782" w:rsidP="00A06751">
      <w:pPr>
        <w:pStyle w:val="Codelisting"/>
        <w:jc w:val="left"/>
        <w:rPr>
          <w:sz w:val="16"/>
          <w:szCs w:val="16"/>
          <w:lang w:val="en-US"/>
        </w:rPr>
      </w:pPr>
      <w:r w:rsidRPr="00A06751">
        <w:rPr>
          <w:sz w:val="16"/>
          <w:szCs w:val="16"/>
          <w:lang w:val="en-US"/>
        </w:rPr>
        <w:t xml:space="preserve">      ws.getRow(1).fill = { type: 'pattern', pattern: 'solid', fgColor: { argb: 'FF16213E' } };</w:t>
      </w:r>
    </w:p>
    <w:p w14:paraId="4C23D3A7" w14:textId="77777777" w:rsidR="00CB2782" w:rsidRPr="00A06751" w:rsidRDefault="00CB2782" w:rsidP="00A06751">
      <w:pPr>
        <w:pStyle w:val="Codelisting"/>
        <w:jc w:val="left"/>
        <w:rPr>
          <w:sz w:val="16"/>
          <w:szCs w:val="16"/>
          <w:lang w:val="en-US"/>
        </w:rPr>
      </w:pPr>
    </w:p>
    <w:p w14:paraId="157B7C0C" w14:textId="77777777" w:rsidR="00CB2782" w:rsidRPr="00A06751" w:rsidRDefault="00CB2782" w:rsidP="00A06751">
      <w:pPr>
        <w:pStyle w:val="Codelisting"/>
        <w:jc w:val="left"/>
        <w:rPr>
          <w:sz w:val="16"/>
          <w:szCs w:val="16"/>
          <w:lang w:val="en-US"/>
        </w:rPr>
      </w:pPr>
      <w:r w:rsidRPr="00A06751">
        <w:rPr>
          <w:sz w:val="16"/>
          <w:szCs w:val="16"/>
          <w:lang w:val="en-US"/>
        </w:rPr>
        <w:t xml:space="preserve">      result.anomalies.forEach((a: any) =&gt; {</w:t>
      </w:r>
    </w:p>
    <w:p w14:paraId="3D528BB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row = ws.addRow({</w:t>
      </w:r>
    </w:p>
    <w:p w14:paraId="22C5A2AD"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a.voteId,</w:t>
      </w:r>
    </w:p>
    <w:p w14:paraId="12FE821E"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a.vote?.survey?.title ?? a.surveyId,</w:t>
      </w:r>
    </w:p>
    <w:p w14:paraId="48D28660"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a.riskScore,</w:t>
      </w:r>
    </w:p>
    <w:p w14:paraId="4F79E3AC" w14:textId="77777777" w:rsidR="00CB2782" w:rsidRPr="00A06751" w:rsidRDefault="00CB2782" w:rsidP="00A06751">
      <w:pPr>
        <w:pStyle w:val="Codelisting"/>
        <w:jc w:val="left"/>
        <w:rPr>
          <w:sz w:val="16"/>
          <w:szCs w:val="16"/>
          <w:lang w:val="en-US"/>
        </w:rPr>
      </w:pPr>
      <w:r w:rsidRPr="00A06751">
        <w:rPr>
          <w:sz w:val="16"/>
          <w:szCs w:val="16"/>
          <w:lang w:val="en-US"/>
        </w:rPr>
        <w:t xml:space="preserve">          riskLevel:   a.riskLevel,</w:t>
      </w:r>
    </w:p>
    <w:p w14:paraId="12200C50" w14:textId="77777777" w:rsidR="00CB2782" w:rsidRPr="00A06751" w:rsidRDefault="00CB2782" w:rsidP="00A06751">
      <w:pPr>
        <w:pStyle w:val="Codelisting"/>
        <w:jc w:val="left"/>
        <w:rPr>
          <w:sz w:val="16"/>
          <w:szCs w:val="16"/>
          <w:lang w:val="en-US"/>
        </w:rPr>
      </w:pPr>
      <w:r w:rsidRPr="00A06751">
        <w:rPr>
          <w:sz w:val="16"/>
          <w:szCs w:val="16"/>
          <w:lang w:val="en-US"/>
        </w:rPr>
        <w:t xml:space="preserve">          flags:       a.flags.join(', '),</w:t>
      </w:r>
    </w:p>
    <w:p w14:paraId="72850FD5" w14:textId="77777777" w:rsidR="00CB2782" w:rsidRPr="00A06751" w:rsidRDefault="00CB2782" w:rsidP="00A06751">
      <w:pPr>
        <w:pStyle w:val="Codelisting"/>
        <w:jc w:val="left"/>
        <w:rPr>
          <w:sz w:val="16"/>
          <w:szCs w:val="16"/>
          <w:lang w:val="en-US"/>
        </w:rPr>
      </w:pPr>
      <w:r w:rsidRPr="00A06751">
        <w:rPr>
          <w:sz w:val="16"/>
          <w:szCs w:val="16"/>
          <w:lang w:val="en-US"/>
        </w:rPr>
        <w:t xml:space="preserve">          ipSubnet:    a.ipSubnet ?? '-',</w:t>
      </w:r>
    </w:p>
    <w:p w14:paraId="75BD561D" w14:textId="77777777" w:rsidR="00CB2782" w:rsidRPr="00A06751" w:rsidRDefault="00CB2782" w:rsidP="00A06751">
      <w:pPr>
        <w:pStyle w:val="Codelisting"/>
        <w:jc w:val="left"/>
        <w:rPr>
          <w:sz w:val="16"/>
          <w:szCs w:val="16"/>
          <w:lang w:val="en-US"/>
        </w:rPr>
      </w:pPr>
      <w:r w:rsidRPr="00A06751">
        <w:rPr>
          <w:sz w:val="16"/>
          <w:szCs w:val="16"/>
          <w:lang w:val="en-US"/>
        </w:rPr>
        <w:t xml:space="preserve">          userAgent:   a.userAgent,</w:t>
      </w:r>
    </w:p>
    <w:p w14:paraId="7B9D7A90"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new Date(a.submittedAt).toLocaleString('uk-UA'),</w:t>
      </w:r>
    </w:p>
    <w:p w14:paraId="6373D308" w14:textId="77777777" w:rsidR="00CB2782" w:rsidRPr="00A06751" w:rsidRDefault="00CB2782" w:rsidP="00A06751">
      <w:pPr>
        <w:pStyle w:val="Codelisting"/>
        <w:jc w:val="left"/>
        <w:rPr>
          <w:sz w:val="16"/>
          <w:szCs w:val="16"/>
          <w:lang w:val="en-US"/>
        </w:rPr>
      </w:pPr>
      <w:r w:rsidRPr="00A06751">
        <w:rPr>
          <w:sz w:val="16"/>
          <w:szCs w:val="16"/>
          <w:lang w:val="en-US"/>
        </w:rPr>
        <w:t xml:space="preserve">          user:        a.vote?.user ? `${a.vote.user.name}` : 'Анонім',</w:t>
      </w:r>
    </w:p>
    <w:p w14:paraId="6D73C95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FF52D1" w14:textId="77777777" w:rsidR="00CB2782" w:rsidRPr="00A06751" w:rsidRDefault="00CB2782" w:rsidP="00A06751">
      <w:pPr>
        <w:pStyle w:val="Codelisting"/>
        <w:jc w:val="left"/>
        <w:rPr>
          <w:sz w:val="16"/>
          <w:szCs w:val="16"/>
          <w:lang w:val="en-US"/>
        </w:rPr>
      </w:pPr>
      <w:r w:rsidRPr="00A06751">
        <w:rPr>
          <w:sz w:val="16"/>
          <w:szCs w:val="16"/>
          <w:lang w:val="en-US"/>
        </w:rPr>
        <w:t xml:space="preserve">        if (a.riskScore &gt;= 80) row.fill = { type: 'pattern', pattern: 'solid', fgColor: { argb: 'FFFFE0E0' } };</w:t>
      </w:r>
    </w:p>
    <w:p w14:paraId="1718D181" w14:textId="77777777" w:rsidR="00CB2782" w:rsidRPr="00A06751" w:rsidRDefault="00CB2782" w:rsidP="00A06751">
      <w:pPr>
        <w:pStyle w:val="Codelisting"/>
        <w:jc w:val="left"/>
        <w:rPr>
          <w:sz w:val="16"/>
          <w:szCs w:val="16"/>
          <w:lang w:val="en-US"/>
        </w:rPr>
      </w:pPr>
      <w:r w:rsidRPr="00A06751">
        <w:rPr>
          <w:sz w:val="16"/>
          <w:szCs w:val="16"/>
          <w:lang w:val="en-US"/>
        </w:rPr>
        <w:t xml:space="preserve">        else if (a.riskScore &gt;= 50) row.fill = { type: 'pattern', pattern: 'solid', fgColor: { argb: 'FFFFF3CD' } };</w:t>
      </w:r>
    </w:p>
    <w:p w14:paraId="2E29F07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FB04B0" w14:textId="77777777" w:rsidR="00CB2782" w:rsidRPr="00A06751" w:rsidRDefault="00CB2782" w:rsidP="00A06751">
      <w:pPr>
        <w:pStyle w:val="Codelisting"/>
        <w:jc w:val="left"/>
        <w:rPr>
          <w:sz w:val="16"/>
          <w:szCs w:val="16"/>
          <w:lang w:val="en-US"/>
        </w:rPr>
      </w:pPr>
    </w:p>
    <w:p w14:paraId="4DEF864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raw = await wb.xlsx.writeBuffer();</w:t>
      </w:r>
    </w:p>
    <w:p w14:paraId="78FFA11E"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buf = Buffer.from(raw as ArrayBuffer);</w:t>
      </w:r>
    </w:p>
    <w:p w14:paraId="01D4ECB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608AFDC7"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.header('Content-Type', 'application/vnd.openxmlformats-officedocument.spreadsheetml.sheet')</w:t>
      </w:r>
    </w:p>
    <w:p w14:paraId="4F36A372"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buildDisposition('anomalies', 'xlsx'))</w:t>
      </w:r>
    </w:p>
    <w:p w14:paraId="7E292952"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w:t>
      </w:r>
    </w:p>
    <w:p w14:paraId="0C2337FC"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'Export failed' }); }</w:t>
      </w:r>
    </w:p>
    <w:p w14:paraId="3E2788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AC7B0F" w14:textId="77777777" w:rsidR="00CB2782" w:rsidRPr="00A06751" w:rsidRDefault="00CB2782" w:rsidP="00A06751">
      <w:pPr>
        <w:pStyle w:val="Codelisting"/>
        <w:jc w:val="left"/>
        <w:rPr>
          <w:sz w:val="16"/>
          <w:szCs w:val="16"/>
          <w:lang w:val="en-US"/>
        </w:rPr>
      </w:pPr>
      <w:r w:rsidRPr="00A06751">
        <w:rPr>
          <w:sz w:val="16"/>
          <w:szCs w:val="16"/>
          <w:lang w:val="en-US"/>
        </w:rPr>
        <w:t>}</w:t>
      </w:r>
    </w:p>
    <w:p w14:paraId="2CF998C9" w14:textId="77777777" w:rsidR="00CB2782" w:rsidRPr="00A06751" w:rsidRDefault="00CB2782" w:rsidP="00A06751">
      <w:pPr>
        <w:pStyle w:val="Codelisting"/>
        <w:jc w:val="left"/>
        <w:rPr>
          <w:sz w:val="16"/>
          <w:szCs w:val="16"/>
          <w:lang w:val="en-US"/>
        </w:rPr>
      </w:pPr>
    </w:p>
    <w:p w14:paraId="7E67228B" w14:textId="77777777" w:rsidR="00CB2782" w:rsidRPr="00A06751" w:rsidRDefault="00CB2782" w:rsidP="00A06751">
      <w:pPr>
        <w:pStyle w:val="Codelisting"/>
        <w:jc w:val="left"/>
        <w:rPr>
          <w:sz w:val="16"/>
          <w:szCs w:val="16"/>
          <w:lang w:val="en-US"/>
        </w:rPr>
      </w:pPr>
    </w:p>
    <w:p w14:paraId="55A5324B"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C:\college\The-survey-uniqueness-control-module\backend\src\modules\admin\surveys\surveys.routes.ts =====</w:t>
      </w:r>
    </w:p>
    <w:p w14:paraId="3D875491" w14:textId="77777777" w:rsidR="00CB2782" w:rsidRPr="00A06751" w:rsidRDefault="00CB2782" w:rsidP="00A06751">
      <w:pPr>
        <w:pStyle w:val="Codelisting"/>
        <w:jc w:val="left"/>
        <w:rPr>
          <w:sz w:val="16"/>
          <w:szCs w:val="16"/>
          <w:lang w:val="en-US"/>
        </w:rPr>
      </w:pPr>
    </w:p>
    <w:p w14:paraId="0BC4190B"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7D0170B7" w14:textId="77777777" w:rsidR="00CB2782" w:rsidRPr="00A06751" w:rsidRDefault="00CB2782" w:rsidP="00A06751">
      <w:pPr>
        <w:pStyle w:val="Codelisting"/>
        <w:jc w:val="left"/>
        <w:rPr>
          <w:sz w:val="16"/>
          <w:szCs w:val="16"/>
          <w:lang w:val="en-US"/>
        </w:rPr>
      </w:pPr>
      <w:r w:rsidRPr="00A06751">
        <w:rPr>
          <w:sz w:val="16"/>
          <w:szCs w:val="16"/>
          <w:lang w:val="en-US"/>
        </w:rPr>
        <w:t>import { AdminSurveysService } from './surveys.service';</w:t>
      </w:r>
    </w:p>
    <w:p w14:paraId="3B4E25C0" w14:textId="77777777" w:rsidR="00CB2782" w:rsidRPr="00A06751" w:rsidRDefault="00CB2782" w:rsidP="00A06751">
      <w:pPr>
        <w:pStyle w:val="Codelisting"/>
        <w:jc w:val="left"/>
        <w:rPr>
          <w:sz w:val="16"/>
          <w:szCs w:val="16"/>
          <w:lang w:val="en-US"/>
        </w:rPr>
      </w:pPr>
    </w:p>
    <w:p w14:paraId="400B0799" w14:textId="77777777" w:rsidR="00CB2782" w:rsidRPr="00A06751" w:rsidRDefault="00CB2782" w:rsidP="00A06751">
      <w:pPr>
        <w:pStyle w:val="Codelisting"/>
        <w:jc w:val="left"/>
        <w:rPr>
          <w:sz w:val="16"/>
          <w:szCs w:val="16"/>
          <w:lang w:val="en-US"/>
        </w:rPr>
      </w:pPr>
      <w:r w:rsidRPr="00A06751">
        <w:rPr>
          <w:sz w:val="16"/>
          <w:szCs w:val="16"/>
          <w:lang w:val="en-US"/>
        </w:rPr>
        <w:t>export async function adminSurveysRoutes(fastify: FastifyInstance) {</w:t>
      </w:r>
    </w:p>
    <w:p w14:paraId="022F520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svc = new AdminSurveysService(fastify.prisma);</w:t>
      </w:r>
    </w:p>
    <w:p w14:paraId="6C6B6B8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adminOrMod = [fastify.authenticate, (fastify as any).requireRole(['ADMIN', 'MODERATOR'])];</w:t>
      </w:r>
    </w:p>
    <w:p w14:paraId="7009EE3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onlyAdmin  = [fastify.authenticate, (fastify as any).requireRole(['ADMIN'])];</w:t>
      </w:r>
    </w:p>
    <w:p w14:paraId="4804BDC6" w14:textId="77777777" w:rsidR="00CB2782" w:rsidRPr="00A06751" w:rsidRDefault="00CB2782" w:rsidP="00A06751">
      <w:pPr>
        <w:pStyle w:val="Codelisting"/>
        <w:jc w:val="left"/>
        <w:rPr>
          <w:sz w:val="16"/>
          <w:szCs w:val="16"/>
          <w:lang w:val="en-US"/>
        </w:rPr>
      </w:pPr>
    </w:p>
    <w:p w14:paraId="78F13044"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/api/admin/surveys</w:t>
      </w:r>
    </w:p>
    <w:p w14:paraId="57D58AA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 {</w:t>
      </w:r>
    </w:p>
    <w:p w14:paraId="3634FC83"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9C8113F"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Surveys'], summary: 'List all surveys', security: [{ BearerAuth: [] }],</w:t>
      </w:r>
    </w:p>
    <w:p w14:paraId="7B4A67B0" w14:textId="77777777" w:rsidR="00CB2782" w:rsidRPr="00A06751" w:rsidRDefault="00CB2782" w:rsidP="00A06751">
      <w:pPr>
        <w:pStyle w:val="Codelisting"/>
        <w:jc w:val="left"/>
        <w:rPr>
          <w:sz w:val="16"/>
          <w:szCs w:val="16"/>
          <w:lang w:val="en-US"/>
        </w:rPr>
      </w:pPr>
      <w:r w:rsidRPr="00A06751">
        <w:rPr>
          <w:sz w:val="16"/>
          <w:szCs w:val="16"/>
          <w:lang w:val="en-US"/>
        </w:rPr>
        <w:t xml:space="preserve">      querystring: {</w:t>
      </w:r>
    </w:p>
    <w:p w14:paraId="7078C7EA"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49A5B4F"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10ADD6EB" w14:textId="77777777" w:rsidR="00CB2782" w:rsidRPr="00A06751" w:rsidRDefault="00CB2782" w:rsidP="00A06751">
      <w:pPr>
        <w:pStyle w:val="Codelisting"/>
        <w:jc w:val="left"/>
        <w:rPr>
          <w:sz w:val="16"/>
          <w:szCs w:val="16"/>
          <w:lang w:val="en-US"/>
        </w:rPr>
      </w:pPr>
      <w:r w:rsidRPr="00A06751">
        <w:rPr>
          <w:sz w:val="16"/>
          <w:szCs w:val="16"/>
          <w:lang w:val="en-US"/>
        </w:rPr>
        <w:t xml:space="preserve">          page:        { type: 'integer', minimum: 1, default: 1 },</w:t>
      </w:r>
    </w:p>
    <w:p w14:paraId="781ABA74" w14:textId="77777777" w:rsidR="00CB2782" w:rsidRPr="00A06751" w:rsidRDefault="00CB2782" w:rsidP="00A06751">
      <w:pPr>
        <w:pStyle w:val="Codelisting"/>
        <w:jc w:val="left"/>
        <w:rPr>
          <w:sz w:val="16"/>
          <w:szCs w:val="16"/>
          <w:lang w:val="en-US"/>
        </w:rPr>
      </w:pPr>
      <w:r w:rsidRPr="00A06751">
        <w:rPr>
          <w:sz w:val="16"/>
          <w:szCs w:val="16"/>
          <w:lang w:val="en-US"/>
        </w:rPr>
        <w:t xml:space="preserve">          limit:       { type: 'integer', minimum: 1, maximum: 100, default: 20 },</w:t>
      </w:r>
    </w:p>
    <w:p w14:paraId="346FE01D" w14:textId="77777777" w:rsidR="00CB2782" w:rsidRPr="00A06751" w:rsidRDefault="00CB2782" w:rsidP="00A06751">
      <w:pPr>
        <w:pStyle w:val="Codelisting"/>
        <w:jc w:val="left"/>
        <w:rPr>
          <w:sz w:val="16"/>
          <w:szCs w:val="16"/>
          <w:lang w:val="en-US"/>
        </w:rPr>
      </w:pPr>
      <w:r w:rsidRPr="00A06751">
        <w:rPr>
          <w:sz w:val="16"/>
          <w:szCs w:val="16"/>
          <w:lang w:val="en-US"/>
        </w:rPr>
        <w:t xml:space="preserve">          search:      { type: 'string' },</w:t>
      </w:r>
    </w:p>
    <w:p w14:paraId="42F588A2"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 type: 'boolean' },</w:t>
      </w:r>
    </w:p>
    <w:p w14:paraId="60878F5C"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 type: 'string' },</w:t>
      </w:r>
    </w:p>
    <w:p w14:paraId="4B939476" w14:textId="77777777" w:rsidR="00CB2782" w:rsidRPr="00A06751" w:rsidRDefault="00CB2782" w:rsidP="00A06751">
      <w:pPr>
        <w:pStyle w:val="Codelisting"/>
        <w:jc w:val="left"/>
        <w:rPr>
          <w:sz w:val="16"/>
          <w:szCs w:val="16"/>
          <w:lang w:val="en-US"/>
        </w:rPr>
      </w:pPr>
      <w:r w:rsidRPr="00A06751">
        <w:rPr>
          <w:sz w:val="16"/>
          <w:szCs w:val="16"/>
          <w:lang w:val="en-US"/>
        </w:rPr>
        <w:t xml:space="preserve">          dateFrom:    { type: 'string' },</w:t>
      </w:r>
    </w:p>
    <w:p w14:paraId="77B35D1D" w14:textId="77777777" w:rsidR="00CB2782" w:rsidRPr="00A06751" w:rsidRDefault="00CB2782" w:rsidP="00A06751">
      <w:pPr>
        <w:pStyle w:val="Codelisting"/>
        <w:jc w:val="left"/>
        <w:rPr>
          <w:sz w:val="16"/>
          <w:szCs w:val="16"/>
          <w:lang w:val="en-US"/>
        </w:rPr>
      </w:pPr>
      <w:r w:rsidRPr="00A06751">
        <w:rPr>
          <w:sz w:val="16"/>
          <w:szCs w:val="16"/>
          <w:lang w:val="en-US"/>
        </w:rPr>
        <w:t xml:space="preserve">          dateTo:      { type: 'string' },</w:t>
      </w:r>
    </w:p>
    <w:p w14:paraId="3708111B" w14:textId="77777777" w:rsidR="00CB2782" w:rsidRPr="00A06751" w:rsidRDefault="00CB2782" w:rsidP="00A06751">
      <w:pPr>
        <w:pStyle w:val="Codelisting"/>
        <w:jc w:val="left"/>
        <w:rPr>
          <w:sz w:val="16"/>
          <w:szCs w:val="16"/>
          <w:lang w:val="en-US"/>
        </w:rPr>
      </w:pPr>
      <w:r w:rsidRPr="00A06751">
        <w:rPr>
          <w:sz w:val="16"/>
          <w:szCs w:val="16"/>
          <w:lang w:val="en-US"/>
        </w:rPr>
        <w:t xml:space="preserve">          sortBy:      { type: 'string' },</w:t>
      </w:r>
    </w:p>
    <w:p w14:paraId="4B84FE1E" w14:textId="77777777" w:rsidR="00CB2782" w:rsidRPr="00A06751" w:rsidRDefault="00CB2782" w:rsidP="00A06751">
      <w:pPr>
        <w:pStyle w:val="Codelisting"/>
        <w:jc w:val="left"/>
        <w:rPr>
          <w:sz w:val="16"/>
          <w:szCs w:val="16"/>
          <w:lang w:val="en-US"/>
        </w:rPr>
      </w:pPr>
      <w:r w:rsidRPr="00A06751">
        <w:rPr>
          <w:sz w:val="16"/>
          <w:szCs w:val="16"/>
          <w:lang w:val="en-US"/>
        </w:rPr>
        <w:t xml:space="preserve">          sortOrder:   { type: 'string', enum: ['asc', 'desc'] },</w:t>
      </w:r>
    </w:p>
    <w:p w14:paraId="48159F6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91692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7C714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12CF1D"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56A08FC8"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Querystring: any }&gt;, reply) =&gt; {</w:t>
      </w:r>
    </w:p>
    <w:p w14:paraId="68B8DC6C" w14:textId="77777777" w:rsidR="00CB2782" w:rsidRPr="00A06751" w:rsidRDefault="00CB2782" w:rsidP="00A06751">
      <w:pPr>
        <w:pStyle w:val="Codelisting"/>
        <w:jc w:val="left"/>
        <w:rPr>
          <w:sz w:val="16"/>
          <w:szCs w:val="16"/>
          <w:lang w:val="en-US"/>
        </w:rPr>
      </w:pPr>
      <w:r w:rsidRPr="00A06751">
        <w:rPr>
          <w:sz w:val="16"/>
          <w:szCs w:val="16"/>
          <w:lang w:val="en-US"/>
        </w:rPr>
        <w:t xml:space="preserve">    try { return reply.send(await svc.listSurveys(req.query as any)); }</w:t>
      </w:r>
    </w:p>
    <w:p w14:paraId="16ED033D" w14:textId="77777777" w:rsidR="00CB2782" w:rsidRPr="00A06751" w:rsidRDefault="00CB2782" w:rsidP="00A06751">
      <w:pPr>
        <w:pStyle w:val="Codelisting"/>
        <w:jc w:val="left"/>
        <w:rPr>
          <w:sz w:val="16"/>
          <w:szCs w:val="16"/>
          <w:lang w:val="en-US"/>
        </w:rPr>
      </w:pPr>
      <w:r w:rsidRPr="00A06751">
        <w:rPr>
          <w:sz w:val="16"/>
          <w:szCs w:val="16"/>
          <w:lang w:val="en-US"/>
        </w:rPr>
        <w:t xml:space="preserve">    catch (err) { fastify.log.error(err); return reply.status(500).send({ error: 'Помилка' }); }</w:t>
      </w:r>
    </w:p>
    <w:p w14:paraId="1DA1F32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F92D20" w14:textId="77777777" w:rsidR="00CB2782" w:rsidRPr="00A06751" w:rsidRDefault="00CB2782" w:rsidP="00A06751">
      <w:pPr>
        <w:pStyle w:val="Codelisting"/>
        <w:jc w:val="left"/>
        <w:rPr>
          <w:sz w:val="16"/>
          <w:szCs w:val="16"/>
          <w:lang w:val="en-US"/>
        </w:rPr>
      </w:pPr>
    </w:p>
    <w:p w14:paraId="3A45134B"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/api/admin/surveys/dashboard</w:t>
      </w:r>
    </w:p>
    <w:p w14:paraId="070208F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fastify.get('/dashboard', {</w:t>
      </w:r>
    </w:p>
    <w:p w14:paraId="741E30E9"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 tags: ['Admin - Surveys'], summary: 'Dashboard stats', security: [{ BearerAuth: [] }] },</w:t>
      </w:r>
    </w:p>
    <w:p w14:paraId="4547444B"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5A13CF9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(_req, reply) =&gt; {</w:t>
      </w:r>
    </w:p>
    <w:p w14:paraId="450F54E8" w14:textId="77777777" w:rsidR="00CB2782" w:rsidRPr="00A06751" w:rsidRDefault="00CB2782" w:rsidP="00A06751">
      <w:pPr>
        <w:pStyle w:val="Codelisting"/>
        <w:jc w:val="left"/>
        <w:rPr>
          <w:sz w:val="16"/>
          <w:szCs w:val="16"/>
          <w:lang w:val="en-US"/>
        </w:rPr>
      </w:pPr>
      <w:r w:rsidRPr="00A06751">
        <w:rPr>
          <w:sz w:val="16"/>
          <w:szCs w:val="16"/>
          <w:lang w:val="en-US"/>
        </w:rPr>
        <w:t xml:space="preserve">    try { return reply.send(await svc.getDashboardStats()); }</w:t>
      </w:r>
    </w:p>
    <w:p w14:paraId="78391095" w14:textId="77777777" w:rsidR="00CB2782" w:rsidRPr="00A06751" w:rsidRDefault="00CB2782" w:rsidP="00A06751">
      <w:pPr>
        <w:pStyle w:val="Codelisting"/>
        <w:jc w:val="left"/>
        <w:rPr>
          <w:sz w:val="16"/>
          <w:szCs w:val="16"/>
          <w:lang w:val="en-US"/>
        </w:rPr>
      </w:pPr>
      <w:r w:rsidRPr="00A06751">
        <w:rPr>
          <w:sz w:val="16"/>
          <w:szCs w:val="16"/>
          <w:lang w:val="en-US"/>
        </w:rPr>
        <w:t xml:space="preserve">    catch (err) { fastify.log.error(err); return reply.status(500).send({ error: 'Помилка' }); }</w:t>
      </w:r>
    </w:p>
    <w:p w14:paraId="403E2F3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A56FCD" w14:textId="77777777" w:rsidR="00CB2782" w:rsidRPr="00A06751" w:rsidRDefault="00CB2782" w:rsidP="00A06751">
      <w:pPr>
        <w:pStyle w:val="Codelisting"/>
        <w:jc w:val="left"/>
        <w:rPr>
          <w:sz w:val="16"/>
          <w:szCs w:val="16"/>
          <w:lang w:val="en-US"/>
        </w:rPr>
      </w:pPr>
    </w:p>
    <w:p w14:paraId="61BECEC2"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/api/admin/surveys/:id/stats</w:t>
      </w:r>
    </w:p>
    <w:p w14:paraId="700EC6A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fastify.get('/:id/stats', {</w:t>
      </w:r>
    </w:p>
    <w:p w14:paraId="01E8279A"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4243E921"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Surveys'], summary: 'Survey statistics', security: [{ BearerAuth: [] }],</w:t>
      </w:r>
    </w:p>
    <w:p w14:paraId="42537AF2"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17A06C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64F6DE"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3C5F578C"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30AE78D8"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05EB64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stats = await svc.getSurveyStats(req.params.id);</w:t>
      </w:r>
    </w:p>
    <w:p w14:paraId="3C84C53F" w14:textId="77777777" w:rsidR="00CB2782" w:rsidRPr="00A06751" w:rsidRDefault="00CB2782" w:rsidP="00A06751">
      <w:pPr>
        <w:pStyle w:val="Codelisting"/>
        <w:jc w:val="left"/>
        <w:rPr>
          <w:sz w:val="16"/>
          <w:szCs w:val="16"/>
          <w:lang w:val="en-US"/>
        </w:rPr>
      </w:pPr>
      <w:r w:rsidRPr="00A06751">
        <w:rPr>
          <w:sz w:val="16"/>
          <w:szCs w:val="16"/>
          <w:lang w:val="en-US"/>
        </w:rPr>
        <w:t xml:space="preserve">      if (!stats) return reply.status(404).send({ error: 'Опитування не знайдено' });</w:t>
      </w:r>
    </w:p>
    <w:p w14:paraId="4C8FE5D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reply.send(stats);</w:t>
      </w:r>
    </w:p>
    <w:p w14:paraId="47714EC8"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60E83B2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32219B" w14:textId="77777777" w:rsidR="00CB2782" w:rsidRPr="00A06751" w:rsidRDefault="00CB2782" w:rsidP="00A06751">
      <w:pPr>
        <w:pStyle w:val="Codelisting"/>
        <w:jc w:val="left"/>
        <w:rPr>
          <w:sz w:val="16"/>
          <w:szCs w:val="16"/>
          <w:lang w:val="en-US"/>
        </w:rPr>
      </w:pPr>
    </w:p>
    <w:p w14:paraId="46401A5D" w14:textId="77777777" w:rsidR="00CB2782" w:rsidRPr="00A06751" w:rsidRDefault="00CB2782" w:rsidP="00A06751">
      <w:pPr>
        <w:pStyle w:val="Codelisting"/>
        <w:jc w:val="left"/>
        <w:rPr>
          <w:sz w:val="16"/>
          <w:szCs w:val="16"/>
          <w:lang w:val="en-US"/>
        </w:rPr>
      </w:pPr>
      <w:r w:rsidRPr="00A06751">
        <w:rPr>
          <w:sz w:val="16"/>
          <w:szCs w:val="16"/>
          <w:lang w:val="en-US"/>
        </w:rPr>
        <w:t xml:space="preserve">  // PATCH /api/admin/surveys/:id/toggle</w:t>
      </w:r>
    </w:p>
    <w:p w14:paraId="2440409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fastify.patch('/:id/toggle', {</w:t>
      </w:r>
    </w:p>
    <w:p w14:paraId="4FF9F243"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42CFCA48"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Surveys'], summary: 'Toggle survey active state', security: [{ BearerAuth: [] }],</w:t>
      </w:r>
    </w:p>
    <w:p w14:paraId="3890131C"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0A39E2AE"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['isActive'], properties: { isActive: { type: 'boolean' } } },</w:t>
      </w:r>
    </w:p>
    <w:p w14:paraId="69B9E7F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046511"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6FA6067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Body: { isActive: boolean } }&gt;, reply) =&gt; {</w:t>
      </w:r>
    </w:p>
    <w:p w14:paraId="4F5282B5"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B6D294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await svc.toggleActive(req.params.id, req.body.isActive, req.user.id);</w:t>
      </w:r>
    </w:p>
    <w:p w14:paraId="15D471BE"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 return reply.status(404).send({ error: 'Опитування не знайдено' });</w:t>
      </w:r>
    </w:p>
    <w:p w14:paraId="121C324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survey: result });</w:t>
      </w:r>
    </w:p>
    <w:p w14:paraId="5EC2C196"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70897CD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8847A2" w14:textId="77777777" w:rsidR="00CB2782" w:rsidRPr="00A06751" w:rsidRDefault="00CB2782" w:rsidP="00A06751">
      <w:pPr>
        <w:pStyle w:val="Codelisting"/>
        <w:jc w:val="left"/>
        <w:rPr>
          <w:sz w:val="16"/>
          <w:szCs w:val="16"/>
          <w:lang w:val="en-US"/>
        </w:rPr>
      </w:pPr>
    </w:p>
    <w:p w14:paraId="3830FCC6"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/api/admin/surveys/:id/duplicate</w:t>
      </w:r>
    </w:p>
    <w:p w14:paraId="4A5E197C"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fastify.post('/:id/duplicate', {</w:t>
      </w:r>
    </w:p>
    <w:p w14:paraId="170496EC"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61E8C4A"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Surveys'], summary: 'Duplicate a survey', security: [{ BearerAuth: [] }],</w:t>
      </w:r>
    </w:p>
    <w:p w14:paraId="7CF8C154"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6E1DBA8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589FFE7"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1A2AE436"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7A81B44B"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5CEEA8C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copy = await svc.duplicateSurvey(req.params.id, req.user.id);</w:t>
      </w:r>
    </w:p>
    <w:p w14:paraId="4ACE3DDA" w14:textId="77777777" w:rsidR="00CB2782" w:rsidRPr="00A06751" w:rsidRDefault="00CB2782" w:rsidP="00A06751">
      <w:pPr>
        <w:pStyle w:val="Codelisting"/>
        <w:jc w:val="left"/>
        <w:rPr>
          <w:sz w:val="16"/>
          <w:szCs w:val="16"/>
          <w:lang w:val="en-US"/>
        </w:rPr>
      </w:pPr>
      <w:r w:rsidRPr="00A06751">
        <w:rPr>
          <w:sz w:val="16"/>
          <w:szCs w:val="16"/>
          <w:lang w:val="en-US"/>
        </w:rPr>
        <w:t xml:space="preserve">      if (!copy) return reply.status(404).send({ error: 'Опитування не знайдено' });</w:t>
      </w:r>
    </w:p>
    <w:p w14:paraId="6527A05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reply.status(201).send({ survey: copy });</w:t>
      </w:r>
    </w:p>
    <w:p w14:paraId="3C3E589C"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 catch (err) { fastify.log.error(err); return reply.status(500).send({ error: 'Помилка' }); }</w:t>
      </w:r>
    </w:p>
    <w:p w14:paraId="3EDA24F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C854AB" w14:textId="77777777" w:rsidR="00CB2782" w:rsidRPr="00A06751" w:rsidRDefault="00CB2782" w:rsidP="00A06751">
      <w:pPr>
        <w:pStyle w:val="Codelisting"/>
        <w:jc w:val="left"/>
        <w:rPr>
          <w:sz w:val="16"/>
          <w:szCs w:val="16"/>
          <w:lang w:val="en-US"/>
        </w:rPr>
      </w:pPr>
    </w:p>
    <w:p w14:paraId="0D650E86" w14:textId="77777777" w:rsidR="00CB2782" w:rsidRPr="00A06751" w:rsidRDefault="00CB2782" w:rsidP="00A06751">
      <w:pPr>
        <w:pStyle w:val="Codelisting"/>
        <w:jc w:val="left"/>
        <w:rPr>
          <w:sz w:val="16"/>
          <w:szCs w:val="16"/>
          <w:lang w:val="en-US"/>
        </w:rPr>
      </w:pPr>
      <w:r w:rsidRPr="00A06751">
        <w:rPr>
          <w:sz w:val="16"/>
          <w:szCs w:val="16"/>
          <w:lang w:val="en-US"/>
        </w:rPr>
        <w:t xml:space="preserve">  // DELETE /api/admin/surveys/:id</w:t>
      </w:r>
    </w:p>
    <w:p w14:paraId="78EADB7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fastify.delete('/:id', {</w:t>
      </w:r>
    </w:p>
    <w:p w14:paraId="64F1FADB"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2319E5E"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Surveys'], summary: 'Delete a survey', security: [{ BearerAuth: [] }],</w:t>
      </w:r>
    </w:p>
    <w:p w14:paraId="34954AD3"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5E644FD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5837CF"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5861E35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3E5AF345"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2336B2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await svc.deleteSurvey(req.params.id, req.user.id);</w:t>
      </w:r>
    </w:p>
    <w:p w14:paraId="49A326F0"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 return reply.status(404).send({ error: 'Опитування не знайдено' });</w:t>
      </w:r>
    </w:p>
    <w:p w14:paraId="1319A89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w:t>
      </w:r>
    </w:p>
    <w:p w14:paraId="5A6690A9"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2BC8866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D7E8B1" w14:textId="77777777" w:rsidR="00CB2782" w:rsidRPr="00A06751" w:rsidRDefault="00CB2782" w:rsidP="00A06751">
      <w:pPr>
        <w:pStyle w:val="Codelisting"/>
        <w:jc w:val="left"/>
        <w:rPr>
          <w:sz w:val="16"/>
          <w:szCs w:val="16"/>
          <w:lang w:val="en-US"/>
        </w:rPr>
      </w:pPr>
      <w:r w:rsidRPr="00A06751">
        <w:rPr>
          <w:sz w:val="16"/>
          <w:szCs w:val="16"/>
          <w:lang w:val="en-US"/>
        </w:rPr>
        <w:t>}</w:t>
      </w:r>
    </w:p>
    <w:p w14:paraId="6406A3A4" w14:textId="77777777" w:rsidR="00CB2782" w:rsidRPr="00A06751" w:rsidRDefault="00CB2782" w:rsidP="00A06751">
      <w:pPr>
        <w:pStyle w:val="Codelisting"/>
        <w:jc w:val="left"/>
        <w:rPr>
          <w:sz w:val="16"/>
          <w:szCs w:val="16"/>
          <w:lang w:val="en-US"/>
        </w:rPr>
      </w:pPr>
    </w:p>
    <w:p w14:paraId="6DC0C682" w14:textId="77777777" w:rsidR="00CB2782" w:rsidRPr="00A06751" w:rsidRDefault="00CB2782" w:rsidP="00A06751">
      <w:pPr>
        <w:pStyle w:val="Codelisting"/>
        <w:jc w:val="left"/>
        <w:rPr>
          <w:sz w:val="16"/>
          <w:szCs w:val="16"/>
          <w:lang w:val="en-US"/>
        </w:rPr>
      </w:pPr>
    </w:p>
    <w:p w14:paraId="178C53B4"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C:\college\The-survey-uniqueness-control-module\backend\src\modules\admin\surveys\surveys.service.ts =====</w:t>
      </w:r>
    </w:p>
    <w:p w14:paraId="7D73D835" w14:textId="77777777" w:rsidR="00CB2782" w:rsidRPr="00A06751" w:rsidRDefault="00CB2782" w:rsidP="00A06751">
      <w:pPr>
        <w:pStyle w:val="Codelisting"/>
        <w:jc w:val="left"/>
        <w:rPr>
          <w:sz w:val="16"/>
          <w:szCs w:val="16"/>
          <w:lang w:val="en-US"/>
        </w:rPr>
      </w:pPr>
    </w:p>
    <w:p w14:paraId="603A75D1"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3DC6C9D6" w14:textId="77777777" w:rsidR="00CB2782" w:rsidRPr="00A06751" w:rsidRDefault="00CB2782" w:rsidP="00A06751">
      <w:pPr>
        <w:pStyle w:val="Codelisting"/>
        <w:jc w:val="left"/>
        <w:rPr>
          <w:sz w:val="16"/>
          <w:szCs w:val="16"/>
          <w:lang w:val="en-US"/>
        </w:rPr>
      </w:pPr>
    </w:p>
    <w:p w14:paraId="0E39FAB3" w14:textId="77777777" w:rsidR="00CB2782" w:rsidRPr="00A06751" w:rsidRDefault="00CB2782" w:rsidP="00A06751">
      <w:pPr>
        <w:pStyle w:val="Codelisting"/>
        <w:jc w:val="left"/>
        <w:rPr>
          <w:sz w:val="16"/>
          <w:szCs w:val="16"/>
          <w:lang w:val="en-US"/>
        </w:rPr>
      </w:pPr>
      <w:r w:rsidRPr="00A06751">
        <w:rPr>
          <w:sz w:val="16"/>
          <w:szCs w:val="16"/>
          <w:lang w:val="en-US"/>
        </w:rPr>
        <w:t>export class AdminSurveysService {</w:t>
      </w:r>
    </w:p>
    <w:p w14:paraId="61536457"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readonly prisma: PrismaClient) {}</w:t>
      </w:r>
    </w:p>
    <w:p w14:paraId="573D4A1A" w14:textId="77777777" w:rsidR="00CB2782" w:rsidRPr="00A06751" w:rsidRDefault="00CB2782" w:rsidP="00A06751">
      <w:pPr>
        <w:pStyle w:val="Codelisting"/>
        <w:jc w:val="left"/>
        <w:rPr>
          <w:sz w:val="16"/>
          <w:szCs w:val="16"/>
          <w:lang w:val="en-US"/>
        </w:rPr>
      </w:pPr>
    </w:p>
    <w:p w14:paraId="6550A1E2" w14:textId="77777777" w:rsidR="00CB2782" w:rsidRPr="00A06751" w:rsidRDefault="00CB2782" w:rsidP="00A06751">
      <w:pPr>
        <w:pStyle w:val="Codelisting"/>
        <w:jc w:val="left"/>
        <w:rPr>
          <w:sz w:val="16"/>
          <w:szCs w:val="16"/>
          <w:lang w:val="en-US"/>
        </w:rPr>
      </w:pPr>
      <w:r w:rsidRPr="00A06751">
        <w:rPr>
          <w:sz w:val="16"/>
          <w:szCs w:val="16"/>
          <w:lang w:val="en-US"/>
        </w:rPr>
        <w:t xml:space="preserve">  // ── List surveys ──────────────────────────────────────────────────────────</w:t>
      </w:r>
    </w:p>
    <w:p w14:paraId="615F3E28" w14:textId="77777777" w:rsidR="00CB2782" w:rsidRPr="00A06751" w:rsidRDefault="00CB2782" w:rsidP="00A06751">
      <w:pPr>
        <w:pStyle w:val="Codelisting"/>
        <w:jc w:val="left"/>
        <w:rPr>
          <w:sz w:val="16"/>
          <w:szCs w:val="16"/>
          <w:lang w:val="en-US"/>
        </w:rPr>
      </w:pPr>
      <w:r w:rsidRPr="00A06751">
        <w:rPr>
          <w:sz w:val="16"/>
          <w:szCs w:val="16"/>
          <w:lang w:val="en-US"/>
        </w:rPr>
        <w:t xml:space="preserve">  async listSurveys(params: {</w:t>
      </w:r>
    </w:p>
    <w:p w14:paraId="1DE06351" w14:textId="77777777" w:rsidR="00CB2782" w:rsidRPr="00A06751" w:rsidRDefault="00CB2782" w:rsidP="00A06751">
      <w:pPr>
        <w:pStyle w:val="Codelisting"/>
        <w:jc w:val="left"/>
        <w:rPr>
          <w:sz w:val="16"/>
          <w:szCs w:val="16"/>
          <w:lang w:val="en-US"/>
        </w:rPr>
      </w:pPr>
      <w:r w:rsidRPr="00A06751">
        <w:rPr>
          <w:sz w:val="16"/>
          <w:szCs w:val="16"/>
          <w:lang w:val="en-US"/>
        </w:rPr>
        <w:t xml:space="preserve">    page?: number;</w:t>
      </w:r>
    </w:p>
    <w:p w14:paraId="444EEBA6" w14:textId="77777777" w:rsidR="00CB2782" w:rsidRPr="00A06751" w:rsidRDefault="00CB2782" w:rsidP="00A06751">
      <w:pPr>
        <w:pStyle w:val="Codelisting"/>
        <w:jc w:val="left"/>
        <w:rPr>
          <w:sz w:val="16"/>
          <w:szCs w:val="16"/>
          <w:lang w:val="en-US"/>
        </w:rPr>
      </w:pPr>
      <w:r w:rsidRPr="00A06751">
        <w:rPr>
          <w:sz w:val="16"/>
          <w:szCs w:val="16"/>
          <w:lang w:val="en-US"/>
        </w:rPr>
        <w:t xml:space="preserve">    limit?: number;</w:t>
      </w:r>
    </w:p>
    <w:p w14:paraId="22B31540" w14:textId="77777777" w:rsidR="00CB2782" w:rsidRPr="00A06751" w:rsidRDefault="00CB2782" w:rsidP="00A06751">
      <w:pPr>
        <w:pStyle w:val="Codelisting"/>
        <w:jc w:val="left"/>
        <w:rPr>
          <w:sz w:val="16"/>
          <w:szCs w:val="16"/>
          <w:lang w:val="en-US"/>
        </w:rPr>
      </w:pPr>
      <w:r w:rsidRPr="00A06751">
        <w:rPr>
          <w:sz w:val="16"/>
          <w:szCs w:val="16"/>
          <w:lang w:val="en-US"/>
        </w:rPr>
        <w:t xml:space="preserve">    search?: string;</w:t>
      </w:r>
    </w:p>
    <w:p w14:paraId="4B42F8D6"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boolean;</w:t>
      </w:r>
    </w:p>
    <w:p w14:paraId="6351199C"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string;</w:t>
      </w:r>
    </w:p>
    <w:p w14:paraId="395056C8" w14:textId="77777777" w:rsidR="00CB2782" w:rsidRPr="00A06751" w:rsidRDefault="00CB2782" w:rsidP="00A06751">
      <w:pPr>
        <w:pStyle w:val="Codelisting"/>
        <w:jc w:val="left"/>
        <w:rPr>
          <w:sz w:val="16"/>
          <w:szCs w:val="16"/>
          <w:lang w:val="en-US"/>
        </w:rPr>
      </w:pPr>
      <w:r w:rsidRPr="00A06751">
        <w:rPr>
          <w:sz w:val="16"/>
          <w:szCs w:val="16"/>
          <w:lang w:val="en-US"/>
        </w:rPr>
        <w:t xml:space="preserve">    dateFrom?: string;</w:t>
      </w:r>
    </w:p>
    <w:p w14:paraId="5A1DF9B7" w14:textId="77777777" w:rsidR="00CB2782" w:rsidRPr="00A06751" w:rsidRDefault="00CB2782" w:rsidP="00A06751">
      <w:pPr>
        <w:pStyle w:val="Codelisting"/>
        <w:jc w:val="left"/>
        <w:rPr>
          <w:sz w:val="16"/>
          <w:szCs w:val="16"/>
          <w:lang w:val="en-US"/>
        </w:rPr>
      </w:pPr>
      <w:r w:rsidRPr="00A06751">
        <w:rPr>
          <w:sz w:val="16"/>
          <w:szCs w:val="16"/>
          <w:lang w:val="en-US"/>
        </w:rPr>
        <w:t xml:space="preserve">    dateTo?: string;</w:t>
      </w:r>
    </w:p>
    <w:p w14:paraId="4B01D120" w14:textId="77777777" w:rsidR="00CB2782" w:rsidRPr="00A06751" w:rsidRDefault="00CB2782" w:rsidP="00A06751">
      <w:pPr>
        <w:pStyle w:val="Codelisting"/>
        <w:jc w:val="left"/>
        <w:rPr>
          <w:sz w:val="16"/>
          <w:szCs w:val="16"/>
          <w:lang w:val="en-US"/>
        </w:rPr>
      </w:pPr>
      <w:r w:rsidRPr="00A06751">
        <w:rPr>
          <w:sz w:val="16"/>
          <w:szCs w:val="16"/>
          <w:lang w:val="en-US"/>
        </w:rPr>
        <w:t xml:space="preserve">    sortBy?: string;</w:t>
      </w:r>
    </w:p>
    <w:p w14:paraId="1FC084D4" w14:textId="77777777" w:rsidR="00CB2782" w:rsidRPr="00A06751" w:rsidRDefault="00CB2782" w:rsidP="00A06751">
      <w:pPr>
        <w:pStyle w:val="Codelisting"/>
        <w:jc w:val="left"/>
        <w:rPr>
          <w:sz w:val="16"/>
          <w:szCs w:val="16"/>
          <w:lang w:val="en-US"/>
        </w:rPr>
      </w:pPr>
      <w:r w:rsidRPr="00A06751">
        <w:rPr>
          <w:sz w:val="16"/>
          <w:szCs w:val="16"/>
          <w:lang w:val="en-US"/>
        </w:rPr>
        <w:t xml:space="preserve">    sortOrder?: 'asc' | 'desc';</w:t>
      </w:r>
    </w:p>
    <w:p w14:paraId="37B48871"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23E31F3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page = 1, limit = 20, search, isActive, createdById, dateFrom, dateTo, sortBy = 'createdAt', sortOrder = 'desc' } = params;</w:t>
      </w:r>
    </w:p>
    <w:p w14:paraId="5B310B0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skip = (page - 1) * limit;</w:t>
      </w:r>
    </w:p>
    <w:p w14:paraId="0380A5B2" w14:textId="77777777" w:rsidR="00CB2782" w:rsidRPr="00A06751" w:rsidRDefault="00CB2782" w:rsidP="00A06751">
      <w:pPr>
        <w:pStyle w:val="Codelisting"/>
        <w:jc w:val="left"/>
        <w:rPr>
          <w:sz w:val="16"/>
          <w:szCs w:val="16"/>
          <w:lang w:val="en-US"/>
        </w:rPr>
      </w:pPr>
    </w:p>
    <w:p w14:paraId="7961603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where: any = {};</w:t>
      </w:r>
    </w:p>
    <w:p w14:paraId="27B469C2" w14:textId="77777777" w:rsidR="00CB2782" w:rsidRPr="00A06751" w:rsidRDefault="00CB2782" w:rsidP="00A06751">
      <w:pPr>
        <w:pStyle w:val="Codelisting"/>
        <w:jc w:val="left"/>
        <w:rPr>
          <w:sz w:val="16"/>
          <w:szCs w:val="16"/>
          <w:lang w:val="en-US"/>
        </w:rPr>
      </w:pPr>
      <w:r w:rsidRPr="00A06751">
        <w:rPr>
          <w:sz w:val="16"/>
          <w:szCs w:val="16"/>
          <w:lang w:val="en-US"/>
        </w:rPr>
        <w:t xml:space="preserve">    if (search) {</w:t>
      </w:r>
    </w:p>
    <w:p w14:paraId="4F49FA3D" w14:textId="77777777" w:rsidR="00CB2782" w:rsidRPr="00A06751" w:rsidRDefault="00CB2782" w:rsidP="00A06751">
      <w:pPr>
        <w:pStyle w:val="Codelisting"/>
        <w:jc w:val="left"/>
        <w:rPr>
          <w:sz w:val="16"/>
          <w:szCs w:val="16"/>
          <w:lang w:val="en-US"/>
        </w:rPr>
      </w:pPr>
      <w:r w:rsidRPr="00A06751">
        <w:rPr>
          <w:sz w:val="16"/>
          <w:szCs w:val="16"/>
          <w:lang w:val="en-US"/>
        </w:rPr>
        <w:t xml:space="preserve">      where.OR = [</w:t>
      </w:r>
    </w:p>
    <w:p w14:paraId="6411C9EE" w14:textId="77777777" w:rsidR="00CB2782" w:rsidRPr="00A06751" w:rsidRDefault="00CB2782" w:rsidP="00A06751">
      <w:pPr>
        <w:pStyle w:val="Codelisting"/>
        <w:jc w:val="left"/>
        <w:rPr>
          <w:sz w:val="16"/>
          <w:szCs w:val="16"/>
          <w:lang w:val="en-US"/>
        </w:rPr>
      </w:pPr>
      <w:r w:rsidRPr="00A06751">
        <w:rPr>
          <w:sz w:val="16"/>
          <w:szCs w:val="16"/>
          <w:lang w:val="en-US"/>
        </w:rPr>
        <w:t xml:space="preserve">        { title:       { contains: search, mode: 'insensitive' } },</w:t>
      </w:r>
    </w:p>
    <w:p w14:paraId="197C8C26" w14:textId="77777777" w:rsidR="00CB2782" w:rsidRPr="00A06751" w:rsidRDefault="00CB2782" w:rsidP="00A06751">
      <w:pPr>
        <w:pStyle w:val="Codelisting"/>
        <w:jc w:val="left"/>
        <w:rPr>
          <w:sz w:val="16"/>
          <w:szCs w:val="16"/>
          <w:lang w:val="en-US"/>
        </w:rPr>
      </w:pPr>
      <w:r w:rsidRPr="00A06751">
        <w:rPr>
          <w:sz w:val="16"/>
          <w:szCs w:val="16"/>
          <w:lang w:val="en-US"/>
        </w:rPr>
        <w:t xml:space="preserve">        { description: { contains: search, mode: 'insensitive' } },</w:t>
      </w:r>
    </w:p>
    <w:p w14:paraId="5A195BB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E0EB2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AAF9CF" w14:textId="77777777" w:rsidR="00CB2782" w:rsidRPr="00A06751" w:rsidRDefault="00CB2782" w:rsidP="00A06751">
      <w:pPr>
        <w:pStyle w:val="Codelisting"/>
        <w:jc w:val="left"/>
        <w:rPr>
          <w:sz w:val="16"/>
          <w:szCs w:val="16"/>
          <w:lang w:val="en-US"/>
        </w:rPr>
      </w:pPr>
      <w:r w:rsidRPr="00A06751">
        <w:rPr>
          <w:sz w:val="16"/>
          <w:szCs w:val="16"/>
          <w:lang w:val="en-US"/>
        </w:rPr>
        <w:t xml:space="preserve">    if (isActive !== undefined) where.isActive = isActive;</w:t>
      </w:r>
    </w:p>
    <w:p w14:paraId="0E3E5996" w14:textId="77777777" w:rsidR="00CB2782" w:rsidRPr="00A06751" w:rsidRDefault="00CB2782" w:rsidP="00A06751">
      <w:pPr>
        <w:pStyle w:val="Codelisting"/>
        <w:jc w:val="left"/>
        <w:rPr>
          <w:sz w:val="16"/>
          <w:szCs w:val="16"/>
          <w:lang w:val="en-US"/>
        </w:rPr>
      </w:pPr>
      <w:r w:rsidRPr="00A06751">
        <w:rPr>
          <w:sz w:val="16"/>
          <w:szCs w:val="16"/>
          <w:lang w:val="en-US"/>
        </w:rPr>
        <w:t xml:space="preserve">    if (createdById)            where.createdById = createdById;</w:t>
      </w:r>
    </w:p>
    <w:p w14:paraId="08FF8BBD"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(dateFrom || dateTo) {</w:t>
      </w:r>
    </w:p>
    <w:p w14:paraId="4EA086A2" w14:textId="77777777" w:rsidR="00CB2782" w:rsidRPr="00A06751" w:rsidRDefault="00CB2782" w:rsidP="00A06751">
      <w:pPr>
        <w:pStyle w:val="Codelisting"/>
        <w:jc w:val="left"/>
        <w:rPr>
          <w:sz w:val="16"/>
          <w:szCs w:val="16"/>
          <w:lang w:val="en-US"/>
        </w:rPr>
      </w:pPr>
      <w:r w:rsidRPr="00A06751">
        <w:rPr>
          <w:sz w:val="16"/>
          <w:szCs w:val="16"/>
          <w:lang w:val="en-US"/>
        </w:rPr>
        <w:t xml:space="preserve">      where.createdAt = {};</w:t>
      </w:r>
    </w:p>
    <w:p w14:paraId="7F59DECC"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(dateFrom) where.createdAt.gte = new Date(dateFrom);</w:t>
      </w:r>
    </w:p>
    <w:p w14:paraId="35C5322B"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(dateTo)   where.createdAt.lte = new Date(dateTo);</w:t>
      </w:r>
    </w:p>
    <w:p w14:paraId="6922716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65C885" w14:textId="77777777" w:rsidR="00CB2782" w:rsidRPr="00A06751" w:rsidRDefault="00CB2782" w:rsidP="00A06751">
      <w:pPr>
        <w:pStyle w:val="Codelisting"/>
        <w:jc w:val="left"/>
        <w:rPr>
          <w:sz w:val="16"/>
          <w:szCs w:val="16"/>
          <w:lang w:val="en-US"/>
        </w:rPr>
      </w:pPr>
    </w:p>
    <w:p w14:paraId="00CA8E6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validSort = ['createdAt', 'title', 'isActive', 'updatedAt'];</w:t>
      </w:r>
    </w:p>
    <w:p w14:paraId="75C6CBF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orderField = validSort.includes(sortBy) ? sortBy : 'createdAt';</w:t>
      </w:r>
    </w:p>
    <w:p w14:paraId="668B401B" w14:textId="77777777" w:rsidR="00CB2782" w:rsidRPr="00A06751" w:rsidRDefault="00CB2782" w:rsidP="00A06751">
      <w:pPr>
        <w:pStyle w:val="Codelisting"/>
        <w:jc w:val="left"/>
        <w:rPr>
          <w:sz w:val="16"/>
          <w:szCs w:val="16"/>
          <w:lang w:val="en-US"/>
        </w:rPr>
      </w:pPr>
    </w:p>
    <w:p w14:paraId="072749E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 total] = await Promise.all([</w:t>
      </w:r>
    </w:p>
    <w:p w14:paraId="094B6463"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this.prisma.survey.findMany({</w:t>
      </w:r>
    </w:p>
    <w:p w14:paraId="2C56DD4B" w14:textId="77777777" w:rsidR="00CB2782" w:rsidRPr="00A06751" w:rsidRDefault="00CB2782" w:rsidP="00A06751">
      <w:pPr>
        <w:pStyle w:val="Codelisting"/>
        <w:jc w:val="left"/>
        <w:rPr>
          <w:sz w:val="16"/>
          <w:szCs w:val="16"/>
          <w:lang w:val="en-US"/>
        </w:rPr>
      </w:pPr>
      <w:r w:rsidRPr="00A06751">
        <w:rPr>
          <w:sz w:val="16"/>
          <w:szCs w:val="16"/>
          <w:lang w:val="en-US"/>
        </w:rPr>
        <w:t xml:space="preserve">        where,</w:t>
      </w:r>
    </w:p>
    <w:p w14:paraId="1B7449FC" w14:textId="77777777" w:rsidR="00CB2782" w:rsidRPr="00A06751" w:rsidRDefault="00CB2782" w:rsidP="00A06751">
      <w:pPr>
        <w:pStyle w:val="Codelisting"/>
        <w:jc w:val="left"/>
        <w:rPr>
          <w:sz w:val="16"/>
          <w:szCs w:val="16"/>
          <w:lang w:val="en-US"/>
        </w:rPr>
      </w:pPr>
      <w:r w:rsidRPr="00A06751">
        <w:rPr>
          <w:sz w:val="16"/>
          <w:szCs w:val="16"/>
          <w:lang w:val="en-US"/>
        </w:rPr>
        <w:t xml:space="preserve">        skip,</w:t>
      </w:r>
    </w:p>
    <w:p w14:paraId="574703D0" w14:textId="77777777" w:rsidR="00CB2782" w:rsidRPr="00A06751" w:rsidRDefault="00CB2782" w:rsidP="00A06751">
      <w:pPr>
        <w:pStyle w:val="Codelisting"/>
        <w:jc w:val="left"/>
        <w:rPr>
          <w:sz w:val="16"/>
          <w:szCs w:val="16"/>
          <w:lang w:val="en-US"/>
        </w:rPr>
      </w:pPr>
      <w:r w:rsidRPr="00A06751">
        <w:rPr>
          <w:sz w:val="16"/>
          <w:szCs w:val="16"/>
          <w:lang w:val="en-US"/>
        </w:rPr>
        <w:t xml:space="preserve">        take: limit,</w:t>
      </w:r>
    </w:p>
    <w:p w14:paraId="5A6A3666"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[orderField]: sortOrder },</w:t>
      </w:r>
    </w:p>
    <w:p w14:paraId="37B5E037"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57676CCE"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title: true, description: true, imageUrl: true,</w:t>
      </w:r>
    </w:p>
    <w:p w14:paraId="35C5F7F9"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 isPrivate: true, accessType: true,</w:t>
      </w:r>
    </w:p>
    <w:p w14:paraId="06C6DCD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true, updatedAt: true, deadline: true,</w:t>
      </w:r>
    </w:p>
    <w:p w14:paraId="161294E6"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true, duplicatedFromId: true,</w:t>
      </w:r>
    </w:p>
    <w:p w14:paraId="61E6F3E6"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questions: true } },</w:t>
      </w:r>
    </w:p>
    <w:p w14:paraId="7427AF2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78050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668416"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this.prisma.survey.count({ where }),</w:t>
      </w:r>
    </w:p>
    <w:p w14:paraId="4BE61AF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A4F01C" w14:textId="77777777" w:rsidR="00CB2782" w:rsidRPr="00A06751" w:rsidRDefault="00CB2782" w:rsidP="00A06751">
      <w:pPr>
        <w:pStyle w:val="Codelisting"/>
        <w:jc w:val="left"/>
        <w:rPr>
          <w:sz w:val="16"/>
          <w:szCs w:val="16"/>
          <w:lang w:val="en-US"/>
        </w:rPr>
      </w:pPr>
    </w:p>
    <w:p w14:paraId="339C4A7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0DE1D7CE" w14:textId="77777777" w:rsidR="00CB2782" w:rsidRPr="00A06751" w:rsidRDefault="00CB2782" w:rsidP="00A06751">
      <w:pPr>
        <w:pStyle w:val="Codelisting"/>
        <w:jc w:val="left"/>
        <w:rPr>
          <w:sz w:val="16"/>
          <w:szCs w:val="16"/>
          <w:lang w:val="en-US"/>
        </w:rPr>
      </w:pPr>
      <w:r w:rsidRPr="00A06751">
        <w:rPr>
          <w:sz w:val="16"/>
          <w:szCs w:val="16"/>
          <w:lang w:val="en-US"/>
        </w:rPr>
        <w:t xml:space="preserve">      surveys,</w:t>
      </w:r>
    </w:p>
    <w:p w14:paraId="2C20B721" w14:textId="77777777" w:rsidR="00CB2782" w:rsidRPr="00A06751" w:rsidRDefault="00CB2782" w:rsidP="00A06751">
      <w:pPr>
        <w:pStyle w:val="Codelisting"/>
        <w:jc w:val="left"/>
        <w:rPr>
          <w:sz w:val="16"/>
          <w:szCs w:val="16"/>
          <w:lang w:val="en-US"/>
        </w:rPr>
      </w:pPr>
      <w:r w:rsidRPr="00A06751">
        <w:rPr>
          <w:sz w:val="16"/>
          <w:szCs w:val="16"/>
          <w:lang w:val="en-US"/>
        </w:rPr>
        <w:t xml:space="preserve">      pagination: { page, limit, total, totalPages: Math.ceil(total / limit) },</w:t>
      </w:r>
    </w:p>
    <w:p w14:paraId="7E1E36C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28E05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3428BB" w14:textId="77777777" w:rsidR="00CB2782" w:rsidRPr="00A06751" w:rsidRDefault="00CB2782" w:rsidP="00A06751">
      <w:pPr>
        <w:pStyle w:val="Codelisting"/>
        <w:jc w:val="left"/>
        <w:rPr>
          <w:sz w:val="16"/>
          <w:szCs w:val="16"/>
          <w:lang w:val="en-US"/>
        </w:rPr>
      </w:pPr>
    </w:p>
    <w:p w14:paraId="030B325A" w14:textId="77777777" w:rsidR="00CB2782" w:rsidRPr="00A06751" w:rsidRDefault="00CB2782" w:rsidP="00A06751">
      <w:pPr>
        <w:pStyle w:val="Codelisting"/>
        <w:jc w:val="left"/>
        <w:rPr>
          <w:sz w:val="16"/>
          <w:szCs w:val="16"/>
          <w:lang w:val="en-US"/>
        </w:rPr>
      </w:pPr>
      <w:r w:rsidRPr="00A06751">
        <w:rPr>
          <w:sz w:val="16"/>
          <w:szCs w:val="16"/>
          <w:lang w:val="en-US"/>
        </w:rPr>
        <w:t xml:space="preserve">  // ── Survey stats ──────────────────────────────────────────────────────────</w:t>
      </w:r>
    </w:p>
    <w:p w14:paraId="5F9764D0"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getSurveyStats(id: string) {</w:t>
      </w:r>
    </w:p>
    <w:p w14:paraId="4E03604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this.prisma.survey.findUnique({</w:t>
      </w:r>
    </w:p>
    <w:p w14:paraId="7291DC2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60B8E717"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30864C7A"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questions: true } },</w:t>
      </w:r>
    </w:p>
    <w:p w14:paraId="2B30A61C"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include: { options: { include: { _count: { select: { votes: true } } } } } },</w:t>
      </w:r>
    </w:p>
    <w:p w14:paraId="0461461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CA592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CB6950"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null;</w:t>
      </w:r>
    </w:p>
    <w:p w14:paraId="6193FFB9" w14:textId="77777777" w:rsidR="00CB2782" w:rsidRPr="00A06751" w:rsidRDefault="00CB2782" w:rsidP="00A06751">
      <w:pPr>
        <w:pStyle w:val="Codelisting"/>
        <w:jc w:val="left"/>
        <w:rPr>
          <w:sz w:val="16"/>
          <w:szCs w:val="16"/>
          <w:lang w:val="en-US"/>
        </w:rPr>
      </w:pPr>
    </w:p>
    <w:p w14:paraId="05C6380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voteMetas = await this.prisma.voteMeta.findMany({</w:t>
      </w:r>
    </w:p>
    <w:p w14:paraId="205EF8AC"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id },</w:t>
      </w:r>
    </w:p>
    <w:p w14:paraId="76769973"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ip: true, userAgent: true, riskScore: true, flags: true, submittedAt: true },</w:t>
      </w:r>
    </w:p>
    <w:p w14:paraId="3EE9CF1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BB223D" w14:textId="77777777" w:rsidR="00CB2782" w:rsidRPr="00A06751" w:rsidRDefault="00CB2782" w:rsidP="00A06751">
      <w:pPr>
        <w:pStyle w:val="Codelisting"/>
        <w:jc w:val="left"/>
        <w:rPr>
          <w:sz w:val="16"/>
          <w:szCs w:val="16"/>
          <w:lang w:val="en-US"/>
        </w:rPr>
      </w:pPr>
    </w:p>
    <w:p w14:paraId="681D596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uniqueIps      = new Set(voteMetas.map(m =&gt; m.ip)).size;</w:t>
      </w:r>
    </w:p>
    <w:p w14:paraId="48FC673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uniqueUAs      = new Set(voteMetas.map(m =&gt; m.userAgent)).size;</w:t>
      </w:r>
    </w:p>
    <w:p w14:paraId="161080C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suspicious     = voteMetas.filter(m =&gt; m.riskScore &gt; 30).length;</w:t>
      </w:r>
    </w:p>
    <w:p w14:paraId="1229E77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avgRisk        = voteMetas.length</w:t>
      </w:r>
    </w:p>
    <w:p w14:paraId="6CA122B5" w14:textId="77777777" w:rsidR="00CB2782" w:rsidRPr="00A06751" w:rsidRDefault="00CB2782" w:rsidP="00A06751">
      <w:pPr>
        <w:pStyle w:val="Codelisting"/>
        <w:jc w:val="left"/>
        <w:rPr>
          <w:sz w:val="16"/>
          <w:szCs w:val="16"/>
          <w:lang w:val="en-US"/>
        </w:rPr>
      </w:pPr>
      <w:r w:rsidRPr="00A06751">
        <w:rPr>
          <w:sz w:val="16"/>
          <w:szCs w:val="16"/>
          <w:lang w:val="en-US"/>
        </w:rPr>
        <w:t xml:space="preserve">      ? Math.round(voteMetas.reduce((s, m) =&gt; s + m.riskScore, 0) / voteMetas.length)</w:t>
      </w:r>
    </w:p>
    <w:p w14:paraId="7CBD6439" w14:textId="77777777" w:rsidR="00CB2782" w:rsidRPr="00A06751" w:rsidRDefault="00CB2782" w:rsidP="00A06751">
      <w:pPr>
        <w:pStyle w:val="Codelisting"/>
        <w:jc w:val="left"/>
        <w:rPr>
          <w:sz w:val="16"/>
          <w:szCs w:val="16"/>
          <w:lang w:val="en-US"/>
        </w:rPr>
      </w:pPr>
      <w:r w:rsidRPr="00A06751">
        <w:rPr>
          <w:sz w:val="16"/>
          <w:szCs w:val="16"/>
          <w:lang w:val="en-US"/>
        </w:rPr>
        <w:t xml:space="preserve">      : 0;</w:t>
      </w:r>
    </w:p>
    <w:p w14:paraId="08BAE342" w14:textId="77777777" w:rsidR="00CB2782" w:rsidRPr="00A06751" w:rsidRDefault="00CB2782" w:rsidP="00A06751">
      <w:pPr>
        <w:pStyle w:val="Codelisting"/>
        <w:jc w:val="left"/>
        <w:rPr>
          <w:sz w:val="16"/>
          <w:szCs w:val="16"/>
          <w:lang w:val="en-US"/>
        </w:rPr>
      </w:pPr>
    </w:p>
    <w:p w14:paraId="04AD1AE5"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 votes per day last 7 days</w:t>
      </w:r>
    </w:p>
    <w:p w14:paraId="7FED745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now = new Date();</w:t>
      </w:r>
    </w:p>
    <w:p w14:paraId="539533C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votesByDay: Record&lt;string, number&gt; = {};</w:t>
      </w:r>
    </w:p>
    <w:p w14:paraId="1DF1259A"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6; i &gt;= 0; i--) {</w:t>
      </w:r>
    </w:p>
    <w:p w14:paraId="473C4E8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 = new Date(now);</w:t>
      </w:r>
    </w:p>
    <w:p w14:paraId="6F9D52C1" w14:textId="77777777" w:rsidR="00CB2782" w:rsidRPr="00A06751" w:rsidRDefault="00CB2782" w:rsidP="00A06751">
      <w:pPr>
        <w:pStyle w:val="Codelisting"/>
        <w:jc w:val="left"/>
        <w:rPr>
          <w:sz w:val="16"/>
          <w:szCs w:val="16"/>
          <w:lang w:val="en-US"/>
        </w:rPr>
      </w:pPr>
      <w:r w:rsidRPr="00A06751">
        <w:rPr>
          <w:sz w:val="16"/>
          <w:szCs w:val="16"/>
          <w:lang w:val="en-US"/>
        </w:rPr>
        <w:t xml:space="preserve">      d.setDate(d.getDate() - i);</w:t>
      </w:r>
    </w:p>
    <w:p w14:paraId="017C9B6C" w14:textId="77777777" w:rsidR="00CB2782" w:rsidRPr="00A06751" w:rsidRDefault="00CB2782" w:rsidP="00A06751">
      <w:pPr>
        <w:pStyle w:val="Codelisting"/>
        <w:jc w:val="left"/>
        <w:rPr>
          <w:sz w:val="16"/>
          <w:szCs w:val="16"/>
          <w:lang w:val="en-US"/>
        </w:rPr>
      </w:pPr>
      <w:r w:rsidRPr="00A06751">
        <w:rPr>
          <w:sz w:val="16"/>
          <w:szCs w:val="16"/>
          <w:lang w:val="en-US"/>
        </w:rPr>
        <w:t xml:space="preserve">      votesByDay[d.toISOString().slice(0, 10)] = 0;</w:t>
      </w:r>
    </w:p>
    <w:p w14:paraId="2463218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0A00B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recentVotes = await this.prisma.vote.findMany({</w:t>
      </w:r>
    </w:p>
    <w:p w14:paraId="3CCAA5E4"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id, createdAt: { gte: new Date(Date.now() - 7 * 86400000) } },</w:t>
      </w:r>
    </w:p>
    <w:p w14:paraId="454AF481"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createdAt: true },</w:t>
      </w:r>
    </w:p>
    <w:p w14:paraId="6792E4C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5ED5E6" w14:textId="77777777" w:rsidR="00CB2782" w:rsidRPr="00A06751" w:rsidRDefault="00CB2782" w:rsidP="00A06751">
      <w:pPr>
        <w:pStyle w:val="Codelisting"/>
        <w:jc w:val="left"/>
        <w:rPr>
          <w:sz w:val="16"/>
          <w:szCs w:val="16"/>
          <w:lang w:val="en-US"/>
        </w:rPr>
      </w:pPr>
      <w:r w:rsidRPr="00A06751">
        <w:rPr>
          <w:sz w:val="16"/>
          <w:szCs w:val="16"/>
          <w:lang w:val="en-US"/>
        </w:rPr>
        <w:t xml:space="preserve">    recentVotes.forEach(v =&gt; {</w:t>
      </w:r>
    </w:p>
    <w:p w14:paraId="16408FD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key = v.createdAt.toISOString().slice(0, 10);</w:t>
      </w:r>
    </w:p>
    <w:p w14:paraId="45DB79FC" w14:textId="77777777" w:rsidR="00CB2782" w:rsidRPr="00A06751" w:rsidRDefault="00CB2782" w:rsidP="00A06751">
      <w:pPr>
        <w:pStyle w:val="Codelisting"/>
        <w:jc w:val="left"/>
        <w:rPr>
          <w:sz w:val="16"/>
          <w:szCs w:val="16"/>
          <w:lang w:val="en-US"/>
        </w:rPr>
      </w:pPr>
      <w:r w:rsidRPr="00A06751">
        <w:rPr>
          <w:sz w:val="16"/>
          <w:szCs w:val="16"/>
          <w:lang w:val="en-US"/>
        </w:rPr>
        <w:t xml:space="preserve">      if (key in votesByDay) votesByDay[key]++;</w:t>
      </w:r>
    </w:p>
    <w:p w14:paraId="0FE37F9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A23219" w14:textId="77777777" w:rsidR="00CB2782" w:rsidRPr="00A06751" w:rsidRDefault="00CB2782" w:rsidP="00A06751">
      <w:pPr>
        <w:pStyle w:val="Codelisting"/>
        <w:jc w:val="left"/>
        <w:rPr>
          <w:sz w:val="16"/>
          <w:szCs w:val="16"/>
          <w:lang w:val="en-US"/>
        </w:rPr>
      </w:pPr>
    </w:p>
    <w:p w14:paraId="5A68C10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7FC2CCA3"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6F317CE7" w14:textId="77777777" w:rsidR="00CB2782" w:rsidRPr="00A06751" w:rsidRDefault="00CB2782" w:rsidP="00A06751">
      <w:pPr>
        <w:pStyle w:val="Codelisting"/>
        <w:jc w:val="left"/>
        <w:rPr>
          <w:sz w:val="16"/>
          <w:szCs w:val="16"/>
          <w:lang w:val="en-US"/>
        </w:rPr>
      </w:pPr>
      <w:r w:rsidRPr="00A06751">
        <w:rPr>
          <w:sz w:val="16"/>
          <w:szCs w:val="16"/>
          <w:lang w:val="en-US"/>
        </w:rPr>
        <w:t xml:space="preserve">        id: survey.id, title: survey.title, isActive: survey.isActive,</w:t>
      </w:r>
    </w:p>
    <w:p w14:paraId="58919524"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survey.createdAt, deadline: survey.deadline,</w:t>
      </w:r>
    </w:p>
    <w:p w14:paraId="64135D38"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totalVotes: survey._count.votes, totalQuestions: survey._count.questions,</w:t>
      </w:r>
    </w:p>
    <w:p w14:paraId="55EC10B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497752" w14:textId="77777777" w:rsidR="00CB2782" w:rsidRPr="00A06751" w:rsidRDefault="00CB2782" w:rsidP="00A06751">
      <w:pPr>
        <w:pStyle w:val="Codelisting"/>
        <w:jc w:val="left"/>
        <w:rPr>
          <w:sz w:val="16"/>
          <w:szCs w:val="16"/>
          <w:lang w:val="en-US"/>
        </w:rPr>
      </w:pPr>
      <w:r w:rsidRPr="00A06751">
        <w:rPr>
          <w:sz w:val="16"/>
          <w:szCs w:val="16"/>
          <w:lang w:val="en-US"/>
        </w:rPr>
        <w:t xml:space="preserve">      fraud:   { uniqueIps, uniqueUAs, suspicious, avgRisk, total: voteMetas.length },</w:t>
      </w:r>
    </w:p>
    <w:p w14:paraId="09736BE5" w14:textId="77777777" w:rsidR="00CB2782" w:rsidRPr="00A06751" w:rsidRDefault="00CB2782" w:rsidP="00A06751">
      <w:pPr>
        <w:pStyle w:val="Codelisting"/>
        <w:jc w:val="left"/>
        <w:rPr>
          <w:sz w:val="16"/>
          <w:szCs w:val="16"/>
          <w:lang w:val="en-US"/>
        </w:rPr>
      </w:pPr>
      <w:r w:rsidRPr="00A06751">
        <w:rPr>
          <w:sz w:val="16"/>
          <w:szCs w:val="16"/>
          <w:lang w:val="en-US"/>
        </w:rPr>
        <w:t xml:space="preserve">      votesByDay,</w:t>
      </w:r>
    </w:p>
    <w:p w14:paraId="2BFEE145"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survey.questions.map(q =&gt; ({</w:t>
      </w:r>
    </w:p>
    <w:p w14:paraId="6C14ECEE" w14:textId="77777777" w:rsidR="00CB2782" w:rsidRPr="00A06751" w:rsidRDefault="00CB2782" w:rsidP="00A06751">
      <w:pPr>
        <w:pStyle w:val="Codelisting"/>
        <w:jc w:val="left"/>
        <w:rPr>
          <w:sz w:val="16"/>
          <w:szCs w:val="16"/>
          <w:lang w:val="en-US"/>
        </w:rPr>
      </w:pPr>
      <w:r w:rsidRPr="00A06751">
        <w:rPr>
          <w:sz w:val="16"/>
          <w:szCs w:val="16"/>
          <w:lang w:val="en-US"/>
        </w:rPr>
        <w:t xml:space="preserve">        id: q.id, text: q.text,</w:t>
      </w:r>
    </w:p>
    <w:p w14:paraId="79D250A2"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q.options.map(o =&gt; ({ id: o.id, text: o.text, votes: o._count.votes })),</w:t>
      </w:r>
    </w:p>
    <w:p w14:paraId="146C3F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CDEE7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2413B1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B83E919" w14:textId="77777777" w:rsidR="00CB2782" w:rsidRPr="00A06751" w:rsidRDefault="00CB2782" w:rsidP="00A06751">
      <w:pPr>
        <w:pStyle w:val="Codelisting"/>
        <w:jc w:val="left"/>
        <w:rPr>
          <w:sz w:val="16"/>
          <w:szCs w:val="16"/>
          <w:lang w:val="en-US"/>
        </w:rPr>
      </w:pPr>
    </w:p>
    <w:p w14:paraId="7E922976" w14:textId="77777777" w:rsidR="00CB2782" w:rsidRPr="00A06751" w:rsidRDefault="00CB2782" w:rsidP="00A06751">
      <w:pPr>
        <w:pStyle w:val="Codelisting"/>
        <w:jc w:val="left"/>
        <w:rPr>
          <w:sz w:val="16"/>
          <w:szCs w:val="16"/>
          <w:lang w:val="en-US"/>
        </w:rPr>
      </w:pPr>
      <w:r w:rsidRPr="00A06751">
        <w:rPr>
          <w:sz w:val="16"/>
          <w:szCs w:val="16"/>
          <w:lang w:val="en-US"/>
        </w:rPr>
        <w:t xml:space="preserve">  // ── Toggle active ─────────────────────────────────────────────────────────</w:t>
      </w:r>
    </w:p>
    <w:p w14:paraId="484D9BB6" w14:textId="77777777" w:rsidR="00CB2782" w:rsidRPr="00A06751" w:rsidRDefault="00CB2782" w:rsidP="00A06751">
      <w:pPr>
        <w:pStyle w:val="Codelisting"/>
        <w:jc w:val="left"/>
        <w:rPr>
          <w:sz w:val="16"/>
          <w:szCs w:val="16"/>
          <w:lang w:val="en-US"/>
        </w:rPr>
      </w:pPr>
      <w:r w:rsidRPr="00A06751">
        <w:rPr>
          <w:sz w:val="16"/>
          <w:szCs w:val="16"/>
          <w:lang w:val="en-US"/>
        </w:rPr>
        <w:t xml:space="preserve">  async toggleActive(id: string, isActive: boolean, actorId: string) {</w:t>
      </w:r>
    </w:p>
    <w:p w14:paraId="645B7B1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this.prisma.survey.findUnique({ where: { id } });</w:t>
      </w:r>
    </w:p>
    <w:p w14:paraId="248E29BA"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null;</w:t>
      </w:r>
    </w:p>
    <w:p w14:paraId="7CE38E85" w14:textId="77777777" w:rsidR="00CB2782" w:rsidRPr="00A06751" w:rsidRDefault="00CB2782" w:rsidP="00A06751">
      <w:pPr>
        <w:pStyle w:val="Codelisting"/>
        <w:jc w:val="left"/>
        <w:rPr>
          <w:sz w:val="16"/>
          <w:szCs w:val="16"/>
          <w:lang w:val="en-US"/>
        </w:rPr>
      </w:pPr>
    </w:p>
    <w:p w14:paraId="40DF8F3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this.prisma.survey.update({</w:t>
      </w:r>
    </w:p>
    <w:p w14:paraId="5B86C1A5"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5BBFB068" w14:textId="77777777" w:rsidR="00CB2782" w:rsidRPr="00A06751" w:rsidRDefault="00CB2782" w:rsidP="00A06751">
      <w:pPr>
        <w:pStyle w:val="Codelisting"/>
        <w:jc w:val="left"/>
        <w:rPr>
          <w:sz w:val="16"/>
          <w:szCs w:val="16"/>
          <w:lang w:val="en-US"/>
        </w:rPr>
      </w:pPr>
      <w:r w:rsidRPr="00A06751">
        <w:rPr>
          <w:sz w:val="16"/>
          <w:szCs w:val="16"/>
          <w:lang w:val="en-US"/>
        </w:rPr>
        <w:t xml:space="preserve">      data:  { isActive },</w:t>
      </w:r>
    </w:p>
    <w:p w14:paraId="63DF5AF9"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title: true, isActive: true },</w:t>
      </w:r>
    </w:p>
    <w:p w14:paraId="0AB1F07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625E7E" w14:textId="77777777" w:rsidR="00CB2782" w:rsidRPr="00A06751" w:rsidRDefault="00CB2782" w:rsidP="00A06751">
      <w:pPr>
        <w:pStyle w:val="Codelisting"/>
        <w:jc w:val="left"/>
        <w:rPr>
          <w:sz w:val="16"/>
          <w:szCs w:val="16"/>
          <w:lang w:val="en-US"/>
        </w:rPr>
      </w:pPr>
    </w:p>
    <w:p w14:paraId="43CFE52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19962FA2"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31AE0B01" w14:textId="77777777" w:rsidR="00CB2782" w:rsidRPr="00A06751" w:rsidRDefault="00CB2782" w:rsidP="00A06751">
      <w:pPr>
        <w:pStyle w:val="Codelisting"/>
        <w:jc w:val="left"/>
        <w:rPr>
          <w:sz w:val="16"/>
          <w:szCs w:val="16"/>
          <w:lang w:val="en-US"/>
        </w:rPr>
      </w:pPr>
      <w:r w:rsidRPr="00A06751">
        <w:rPr>
          <w:sz w:val="16"/>
          <w:szCs w:val="16"/>
          <w:lang w:val="en-US"/>
        </w:rPr>
        <w:t xml:space="preserve">        actorId,</w:t>
      </w:r>
    </w:p>
    <w:p w14:paraId="7CE90531" w14:textId="77777777" w:rsidR="00CB2782" w:rsidRPr="00A06751" w:rsidRDefault="00CB2782" w:rsidP="00A06751">
      <w:pPr>
        <w:pStyle w:val="Codelisting"/>
        <w:jc w:val="left"/>
        <w:rPr>
          <w:sz w:val="16"/>
          <w:szCs w:val="16"/>
          <w:lang w:val="en-US"/>
        </w:rPr>
      </w:pPr>
      <w:r w:rsidRPr="00A06751">
        <w:rPr>
          <w:sz w:val="16"/>
          <w:szCs w:val="16"/>
          <w:lang w:val="en-US"/>
        </w:rPr>
        <w:t xml:space="preserve">        action:     isActive ? 'SURVEY_ACTIVATED' : 'SURVEY_DEACTIVATED',</w:t>
      </w:r>
    </w:p>
    <w:p w14:paraId="12793538" w14:textId="77777777" w:rsidR="00CB2782" w:rsidRPr="00A06751" w:rsidRDefault="00CB2782" w:rsidP="00A06751">
      <w:pPr>
        <w:pStyle w:val="Codelisting"/>
        <w:jc w:val="left"/>
        <w:rPr>
          <w:sz w:val="16"/>
          <w:szCs w:val="16"/>
          <w:lang w:val="en-US"/>
        </w:rPr>
      </w:pPr>
      <w:r w:rsidRPr="00A06751">
        <w:rPr>
          <w:sz w:val="16"/>
          <w:szCs w:val="16"/>
          <w:lang w:val="en-US"/>
        </w:rPr>
        <w:t xml:space="preserve">        targetType: 'SURVEY',</w:t>
      </w:r>
    </w:p>
    <w:p w14:paraId="4EFB681B" w14:textId="77777777" w:rsidR="00CB2782" w:rsidRPr="00A06751" w:rsidRDefault="00CB2782" w:rsidP="00A06751">
      <w:pPr>
        <w:pStyle w:val="Codelisting"/>
        <w:jc w:val="left"/>
        <w:rPr>
          <w:sz w:val="16"/>
          <w:szCs w:val="16"/>
          <w:lang w:val="en-US"/>
        </w:rPr>
      </w:pPr>
      <w:r w:rsidRPr="00A06751">
        <w:rPr>
          <w:sz w:val="16"/>
          <w:szCs w:val="16"/>
          <w:lang w:val="en-US"/>
        </w:rPr>
        <w:t xml:space="preserve">        targetId:   id,</w:t>
      </w:r>
    </w:p>
    <w:p w14:paraId="1DD5A795" w14:textId="77777777" w:rsidR="00CB2782" w:rsidRPr="00A06751" w:rsidRDefault="00CB2782" w:rsidP="00A06751">
      <w:pPr>
        <w:pStyle w:val="Codelisting"/>
        <w:jc w:val="left"/>
        <w:rPr>
          <w:sz w:val="16"/>
          <w:szCs w:val="16"/>
          <w:lang w:val="en-US"/>
        </w:rPr>
      </w:pPr>
      <w:r w:rsidRPr="00A06751">
        <w:rPr>
          <w:sz w:val="16"/>
          <w:szCs w:val="16"/>
          <w:lang w:val="en-US"/>
        </w:rPr>
        <w:t xml:space="preserve">        meta: { title: survey.title },</w:t>
      </w:r>
    </w:p>
    <w:p w14:paraId="288AB5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C5FF11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7AFEF6B" w14:textId="77777777" w:rsidR="00CB2782" w:rsidRPr="00A06751" w:rsidRDefault="00CB2782" w:rsidP="00A06751">
      <w:pPr>
        <w:pStyle w:val="Codelisting"/>
        <w:jc w:val="left"/>
        <w:rPr>
          <w:sz w:val="16"/>
          <w:szCs w:val="16"/>
          <w:lang w:val="en-US"/>
        </w:rPr>
      </w:pPr>
    </w:p>
    <w:p w14:paraId="7380B86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updated;</w:t>
      </w:r>
    </w:p>
    <w:p w14:paraId="2C2F542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BB7AFD" w14:textId="77777777" w:rsidR="00CB2782" w:rsidRPr="00A06751" w:rsidRDefault="00CB2782" w:rsidP="00A06751">
      <w:pPr>
        <w:pStyle w:val="Codelisting"/>
        <w:jc w:val="left"/>
        <w:rPr>
          <w:sz w:val="16"/>
          <w:szCs w:val="16"/>
          <w:lang w:val="en-US"/>
        </w:rPr>
      </w:pPr>
    </w:p>
    <w:p w14:paraId="6969FF32" w14:textId="77777777" w:rsidR="00CB2782" w:rsidRPr="00A06751" w:rsidRDefault="00CB2782" w:rsidP="00A06751">
      <w:pPr>
        <w:pStyle w:val="Codelisting"/>
        <w:jc w:val="left"/>
        <w:rPr>
          <w:sz w:val="16"/>
          <w:szCs w:val="16"/>
          <w:lang w:val="en-US"/>
        </w:rPr>
      </w:pPr>
      <w:r w:rsidRPr="00A06751">
        <w:rPr>
          <w:sz w:val="16"/>
          <w:szCs w:val="16"/>
          <w:lang w:val="en-US"/>
        </w:rPr>
        <w:t xml:space="preserve">  // ── Duplicate survey ──────────────────────────────────────────────────────</w:t>
      </w:r>
    </w:p>
    <w:p w14:paraId="226FFF5A" w14:textId="77777777" w:rsidR="00CB2782" w:rsidRPr="00A06751" w:rsidRDefault="00CB2782" w:rsidP="00A06751">
      <w:pPr>
        <w:pStyle w:val="Codelisting"/>
        <w:jc w:val="left"/>
        <w:rPr>
          <w:sz w:val="16"/>
          <w:szCs w:val="16"/>
          <w:lang w:val="en-US"/>
        </w:rPr>
      </w:pPr>
      <w:r w:rsidRPr="00A06751">
        <w:rPr>
          <w:sz w:val="16"/>
          <w:szCs w:val="16"/>
          <w:lang w:val="en-US"/>
        </w:rPr>
        <w:t xml:space="preserve">  async duplicateSurvey(id: string, actorId: string) {</w:t>
      </w:r>
    </w:p>
    <w:p w14:paraId="3DA3DF8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original = await this.prisma.survey.findUnique({</w:t>
      </w:r>
    </w:p>
    <w:p w14:paraId="52C35B51"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2B931662"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 questions: { include: { options: true } } },</w:t>
      </w:r>
    </w:p>
    <w:p w14:paraId="44CE6CE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353981" w14:textId="77777777" w:rsidR="00CB2782" w:rsidRPr="00A06751" w:rsidRDefault="00CB2782" w:rsidP="00A06751">
      <w:pPr>
        <w:pStyle w:val="Codelisting"/>
        <w:jc w:val="left"/>
        <w:rPr>
          <w:sz w:val="16"/>
          <w:szCs w:val="16"/>
          <w:lang w:val="en-US"/>
        </w:rPr>
      </w:pPr>
      <w:r w:rsidRPr="00A06751">
        <w:rPr>
          <w:sz w:val="16"/>
          <w:szCs w:val="16"/>
          <w:lang w:val="en-US"/>
        </w:rPr>
        <w:t xml:space="preserve">    if (!original) return null;</w:t>
      </w:r>
    </w:p>
    <w:p w14:paraId="1AEBE44E" w14:textId="77777777" w:rsidR="00CB2782" w:rsidRPr="00A06751" w:rsidRDefault="00CB2782" w:rsidP="00A06751">
      <w:pPr>
        <w:pStyle w:val="Codelisting"/>
        <w:jc w:val="left"/>
        <w:rPr>
          <w:sz w:val="16"/>
          <w:szCs w:val="16"/>
          <w:lang w:val="en-US"/>
        </w:rPr>
      </w:pPr>
    </w:p>
    <w:p w14:paraId="66A2410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copy = await this.prisma.survey.create({</w:t>
      </w:r>
    </w:p>
    <w:p w14:paraId="79A58853"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5E6BCFBD" w14:textId="77777777" w:rsidR="00CB2782" w:rsidRPr="00A06751" w:rsidRDefault="00CB2782" w:rsidP="00A06751">
      <w:pPr>
        <w:pStyle w:val="Codelisting"/>
        <w:jc w:val="left"/>
        <w:rPr>
          <w:sz w:val="16"/>
          <w:szCs w:val="16"/>
          <w:lang w:val="en-US"/>
        </w:rPr>
      </w:pPr>
      <w:r w:rsidRPr="00A06751">
        <w:rPr>
          <w:sz w:val="16"/>
          <w:szCs w:val="16"/>
          <w:lang w:val="en-US"/>
        </w:rPr>
        <w:t xml:space="preserve">        title:           `${original.title} (копія)`,</w:t>
      </w:r>
    </w:p>
    <w:p w14:paraId="690D5B9A"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original.description,</w:t>
      </w:r>
    </w:p>
    <w:p w14:paraId="408009E6"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original.imageUrl,</w:t>
      </w:r>
    </w:p>
    <w:p w14:paraId="0B088610"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original.isPrivate,</w:t>
      </w:r>
    </w:p>
    <w:p w14:paraId="610BCE8E"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false,</w:t>
      </w:r>
    </w:p>
    <w:p w14:paraId="1D000703"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original.accessType,</w:t>
      </w:r>
    </w:p>
    <w:p w14:paraId="2519C75F"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actorId,</w:t>
      </w:r>
    </w:p>
    <w:p w14:paraId="690253B6" w14:textId="77777777" w:rsidR="00CB2782" w:rsidRPr="00A06751" w:rsidRDefault="00CB2782" w:rsidP="00A06751">
      <w:pPr>
        <w:pStyle w:val="Codelisting"/>
        <w:jc w:val="left"/>
        <w:rPr>
          <w:sz w:val="16"/>
          <w:szCs w:val="16"/>
          <w:lang w:val="en-US"/>
        </w:rPr>
      </w:pPr>
      <w:r w:rsidRPr="00A06751">
        <w:rPr>
          <w:sz w:val="16"/>
          <w:szCs w:val="16"/>
          <w:lang w:val="en-US"/>
        </w:rPr>
        <w:t xml:space="preserve">        duplicatedFromId: original.id,</w:t>
      </w:r>
    </w:p>
    <w:p w14:paraId="195262E8"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08A9267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 original.questions.map(q =&gt; ({</w:t>
      </w:r>
    </w:p>
    <w:p w14:paraId="5C346D74" w14:textId="77777777" w:rsidR="00CB2782" w:rsidRPr="00A06751" w:rsidRDefault="00CB2782" w:rsidP="00A06751">
      <w:pPr>
        <w:pStyle w:val="Codelisting"/>
        <w:jc w:val="left"/>
        <w:rPr>
          <w:sz w:val="16"/>
          <w:szCs w:val="16"/>
          <w:lang w:val="en-US"/>
        </w:rPr>
      </w:pPr>
      <w:r w:rsidRPr="00A06751">
        <w:rPr>
          <w:sz w:val="16"/>
          <w:szCs w:val="16"/>
          <w:lang w:val="en-US"/>
        </w:rPr>
        <w:t xml:space="preserve">            text:    q.text,</w:t>
      </w:r>
    </w:p>
    <w:p w14:paraId="6257E204"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q.imageUrl,</w:t>
      </w:r>
    </w:p>
    <w:p w14:paraId="60869C5A"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create: q.options.map(o =&gt; ({ text: o.text })) },</w:t>
      </w:r>
    </w:p>
    <w:p w14:paraId="27290D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D07FFC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EC8E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2FEF2D"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title: true, isActive: true, createdAt: true },</w:t>
      </w:r>
    </w:p>
    <w:p w14:paraId="75F73F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94C0D82" w14:textId="77777777" w:rsidR="00CB2782" w:rsidRPr="00A06751" w:rsidRDefault="00CB2782" w:rsidP="00A06751">
      <w:pPr>
        <w:pStyle w:val="Codelisting"/>
        <w:jc w:val="left"/>
        <w:rPr>
          <w:sz w:val="16"/>
          <w:szCs w:val="16"/>
          <w:lang w:val="en-US"/>
        </w:rPr>
      </w:pPr>
    </w:p>
    <w:p w14:paraId="65AEFF6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05880D33"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4F6F12A7" w14:textId="77777777" w:rsidR="00CB2782" w:rsidRPr="00A06751" w:rsidRDefault="00CB2782" w:rsidP="00A06751">
      <w:pPr>
        <w:pStyle w:val="Codelisting"/>
        <w:jc w:val="left"/>
        <w:rPr>
          <w:sz w:val="16"/>
          <w:szCs w:val="16"/>
          <w:lang w:val="en-US"/>
        </w:rPr>
      </w:pPr>
      <w:r w:rsidRPr="00A06751">
        <w:rPr>
          <w:sz w:val="16"/>
          <w:szCs w:val="16"/>
          <w:lang w:val="en-US"/>
        </w:rPr>
        <w:t xml:space="preserve">        actorId,</w:t>
      </w:r>
    </w:p>
    <w:p w14:paraId="732B6230" w14:textId="77777777" w:rsidR="00CB2782" w:rsidRPr="00A06751" w:rsidRDefault="00CB2782" w:rsidP="00A06751">
      <w:pPr>
        <w:pStyle w:val="Codelisting"/>
        <w:jc w:val="left"/>
        <w:rPr>
          <w:sz w:val="16"/>
          <w:szCs w:val="16"/>
          <w:lang w:val="en-US"/>
        </w:rPr>
      </w:pPr>
      <w:r w:rsidRPr="00A06751">
        <w:rPr>
          <w:sz w:val="16"/>
          <w:szCs w:val="16"/>
          <w:lang w:val="en-US"/>
        </w:rPr>
        <w:t xml:space="preserve">        action:     'SURVEY_DUPLICATED',</w:t>
      </w:r>
    </w:p>
    <w:p w14:paraId="6262BD40" w14:textId="77777777" w:rsidR="00CB2782" w:rsidRPr="00A06751" w:rsidRDefault="00CB2782" w:rsidP="00A06751">
      <w:pPr>
        <w:pStyle w:val="Codelisting"/>
        <w:jc w:val="left"/>
        <w:rPr>
          <w:sz w:val="16"/>
          <w:szCs w:val="16"/>
          <w:lang w:val="en-US"/>
        </w:rPr>
      </w:pPr>
      <w:r w:rsidRPr="00A06751">
        <w:rPr>
          <w:sz w:val="16"/>
          <w:szCs w:val="16"/>
          <w:lang w:val="en-US"/>
        </w:rPr>
        <w:t xml:space="preserve">        targetType: 'SURVEY',</w:t>
      </w:r>
    </w:p>
    <w:p w14:paraId="01033D29" w14:textId="77777777" w:rsidR="00CB2782" w:rsidRPr="00A06751" w:rsidRDefault="00CB2782" w:rsidP="00A06751">
      <w:pPr>
        <w:pStyle w:val="Codelisting"/>
        <w:jc w:val="left"/>
        <w:rPr>
          <w:sz w:val="16"/>
          <w:szCs w:val="16"/>
          <w:lang w:val="en-US"/>
        </w:rPr>
      </w:pPr>
      <w:r w:rsidRPr="00A06751">
        <w:rPr>
          <w:sz w:val="16"/>
          <w:szCs w:val="16"/>
          <w:lang w:val="en-US"/>
        </w:rPr>
        <w:t xml:space="preserve">        targetId:   id,</w:t>
      </w:r>
    </w:p>
    <w:p w14:paraId="744DF980" w14:textId="77777777" w:rsidR="00CB2782" w:rsidRPr="00A06751" w:rsidRDefault="00CB2782" w:rsidP="00A06751">
      <w:pPr>
        <w:pStyle w:val="Codelisting"/>
        <w:jc w:val="left"/>
        <w:rPr>
          <w:sz w:val="16"/>
          <w:szCs w:val="16"/>
          <w:lang w:val="en-US"/>
        </w:rPr>
      </w:pPr>
      <w:r w:rsidRPr="00A06751">
        <w:rPr>
          <w:sz w:val="16"/>
          <w:szCs w:val="16"/>
          <w:lang w:val="en-US"/>
        </w:rPr>
        <w:t xml:space="preserve">        meta: { newSurveyId: copy.id, originalTitle: original.title },</w:t>
      </w:r>
    </w:p>
    <w:p w14:paraId="6E6998C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16608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832132" w14:textId="77777777" w:rsidR="00CB2782" w:rsidRPr="00A06751" w:rsidRDefault="00CB2782" w:rsidP="00A06751">
      <w:pPr>
        <w:pStyle w:val="Codelisting"/>
        <w:jc w:val="left"/>
        <w:rPr>
          <w:sz w:val="16"/>
          <w:szCs w:val="16"/>
          <w:lang w:val="en-US"/>
        </w:rPr>
      </w:pPr>
    </w:p>
    <w:p w14:paraId="469D4D6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copy;</w:t>
      </w:r>
    </w:p>
    <w:p w14:paraId="1BB0861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1540B3" w14:textId="77777777" w:rsidR="00CB2782" w:rsidRPr="00A06751" w:rsidRDefault="00CB2782" w:rsidP="00A06751">
      <w:pPr>
        <w:pStyle w:val="Codelisting"/>
        <w:jc w:val="left"/>
        <w:rPr>
          <w:sz w:val="16"/>
          <w:szCs w:val="16"/>
          <w:lang w:val="en-US"/>
        </w:rPr>
      </w:pPr>
    </w:p>
    <w:p w14:paraId="70600823" w14:textId="77777777" w:rsidR="00CB2782" w:rsidRPr="00A06751" w:rsidRDefault="00CB2782" w:rsidP="00A06751">
      <w:pPr>
        <w:pStyle w:val="Codelisting"/>
        <w:jc w:val="left"/>
        <w:rPr>
          <w:sz w:val="16"/>
          <w:szCs w:val="16"/>
          <w:lang w:val="en-US"/>
        </w:rPr>
      </w:pPr>
      <w:r w:rsidRPr="00A06751">
        <w:rPr>
          <w:sz w:val="16"/>
          <w:szCs w:val="16"/>
          <w:lang w:val="en-US"/>
        </w:rPr>
        <w:t xml:space="preserve">  // ── Delete survey ─────────────────────────────────────────────────────────</w:t>
      </w:r>
    </w:p>
    <w:p w14:paraId="2F25233F" w14:textId="77777777" w:rsidR="00CB2782" w:rsidRPr="00A06751" w:rsidRDefault="00CB2782" w:rsidP="00A06751">
      <w:pPr>
        <w:pStyle w:val="Codelisting"/>
        <w:jc w:val="left"/>
        <w:rPr>
          <w:sz w:val="16"/>
          <w:szCs w:val="16"/>
          <w:lang w:val="en-US"/>
        </w:rPr>
      </w:pPr>
      <w:r w:rsidRPr="00A06751">
        <w:rPr>
          <w:sz w:val="16"/>
          <w:szCs w:val="16"/>
          <w:lang w:val="en-US"/>
        </w:rPr>
        <w:t xml:space="preserve">  async deleteSurvey(id: string, actorId: string) {</w:t>
      </w:r>
    </w:p>
    <w:p w14:paraId="3EC5FD8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this.prisma.survey.findUnique({ where: { id } });</w:t>
      </w:r>
    </w:p>
    <w:p w14:paraId="4C9C157C"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null;</w:t>
      </w:r>
    </w:p>
    <w:p w14:paraId="1AF1100A" w14:textId="77777777" w:rsidR="00CB2782" w:rsidRPr="00A06751" w:rsidRDefault="00CB2782" w:rsidP="00A06751">
      <w:pPr>
        <w:pStyle w:val="Codelisting"/>
        <w:jc w:val="left"/>
        <w:rPr>
          <w:sz w:val="16"/>
          <w:szCs w:val="16"/>
          <w:lang w:val="en-US"/>
        </w:rPr>
      </w:pPr>
    </w:p>
    <w:p w14:paraId="2D0108E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this.prisma.survey.delete({ where: { id } });</w:t>
      </w:r>
    </w:p>
    <w:p w14:paraId="1BBE70E3" w14:textId="77777777" w:rsidR="00CB2782" w:rsidRPr="00A06751" w:rsidRDefault="00CB2782" w:rsidP="00A06751">
      <w:pPr>
        <w:pStyle w:val="Codelisting"/>
        <w:jc w:val="left"/>
        <w:rPr>
          <w:sz w:val="16"/>
          <w:szCs w:val="16"/>
          <w:lang w:val="en-US"/>
        </w:rPr>
      </w:pPr>
    </w:p>
    <w:p w14:paraId="73FD837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5FA84AC2"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5648E40B" w14:textId="77777777" w:rsidR="00CB2782" w:rsidRPr="00A06751" w:rsidRDefault="00CB2782" w:rsidP="00A06751">
      <w:pPr>
        <w:pStyle w:val="Codelisting"/>
        <w:jc w:val="left"/>
        <w:rPr>
          <w:sz w:val="16"/>
          <w:szCs w:val="16"/>
          <w:lang w:val="en-US"/>
        </w:rPr>
      </w:pPr>
      <w:r w:rsidRPr="00A06751">
        <w:rPr>
          <w:sz w:val="16"/>
          <w:szCs w:val="16"/>
          <w:lang w:val="en-US"/>
        </w:rPr>
        <w:t xml:space="preserve">        actorId,</w:t>
      </w:r>
    </w:p>
    <w:p w14:paraId="45616598" w14:textId="77777777" w:rsidR="00CB2782" w:rsidRPr="00A06751" w:rsidRDefault="00CB2782" w:rsidP="00A06751">
      <w:pPr>
        <w:pStyle w:val="Codelisting"/>
        <w:jc w:val="left"/>
        <w:rPr>
          <w:sz w:val="16"/>
          <w:szCs w:val="16"/>
          <w:lang w:val="en-US"/>
        </w:rPr>
      </w:pPr>
      <w:r w:rsidRPr="00A06751">
        <w:rPr>
          <w:sz w:val="16"/>
          <w:szCs w:val="16"/>
          <w:lang w:val="en-US"/>
        </w:rPr>
        <w:t xml:space="preserve">        action:     'SURVEY_DELETED',</w:t>
      </w:r>
    </w:p>
    <w:p w14:paraId="44834BC4" w14:textId="77777777" w:rsidR="00CB2782" w:rsidRPr="00A06751" w:rsidRDefault="00CB2782" w:rsidP="00A06751">
      <w:pPr>
        <w:pStyle w:val="Codelisting"/>
        <w:jc w:val="left"/>
        <w:rPr>
          <w:sz w:val="16"/>
          <w:szCs w:val="16"/>
          <w:lang w:val="en-US"/>
        </w:rPr>
      </w:pPr>
      <w:r w:rsidRPr="00A06751">
        <w:rPr>
          <w:sz w:val="16"/>
          <w:szCs w:val="16"/>
          <w:lang w:val="en-US"/>
        </w:rPr>
        <w:t xml:space="preserve">        targetType: 'SURVEY',</w:t>
      </w:r>
    </w:p>
    <w:p w14:paraId="7BFE65FB" w14:textId="77777777" w:rsidR="00CB2782" w:rsidRPr="00A06751" w:rsidRDefault="00CB2782" w:rsidP="00A06751">
      <w:pPr>
        <w:pStyle w:val="Codelisting"/>
        <w:jc w:val="left"/>
        <w:rPr>
          <w:sz w:val="16"/>
          <w:szCs w:val="16"/>
          <w:lang w:val="en-US"/>
        </w:rPr>
      </w:pPr>
      <w:r w:rsidRPr="00A06751">
        <w:rPr>
          <w:sz w:val="16"/>
          <w:szCs w:val="16"/>
          <w:lang w:val="en-US"/>
        </w:rPr>
        <w:t xml:space="preserve">        targetId:   id,</w:t>
      </w:r>
    </w:p>
    <w:p w14:paraId="699B4ED5" w14:textId="77777777" w:rsidR="00CB2782" w:rsidRPr="00A06751" w:rsidRDefault="00CB2782" w:rsidP="00A06751">
      <w:pPr>
        <w:pStyle w:val="Codelisting"/>
        <w:jc w:val="left"/>
        <w:rPr>
          <w:sz w:val="16"/>
          <w:szCs w:val="16"/>
          <w:lang w:val="en-US"/>
        </w:rPr>
      </w:pPr>
      <w:r w:rsidRPr="00A06751">
        <w:rPr>
          <w:sz w:val="16"/>
          <w:szCs w:val="16"/>
          <w:lang w:val="en-US"/>
        </w:rPr>
        <w:t xml:space="preserve">        meta: { title: survey.title },</w:t>
      </w:r>
    </w:p>
    <w:p w14:paraId="062C3CF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2A8AD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1C66A3" w14:textId="77777777" w:rsidR="00CB2782" w:rsidRPr="00A06751" w:rsidRDefault="00CB2782" w:rsidP="00A06751">
      <w:pPr>
        <w:pStyle w:val="Codelisting"/>
        <w:jc w:val="left"/>
        <w:rPr>
          <w:sz w:val="16"/>
          <w:szCs w:val="16"/>
          <w:lang w:val="en-US"/>
        </w:rPr>
      </w:pPr>
    </w:p>
    <w:p w14:paraId="459A7EF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success: true };</w:t>
      </w:r>
    </w:p>
    <w:p w14:paraId="5304A39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05A37C" w14:textId="77777777" w:rsidR="00CB2782" w:rsidRPr="00A06751" w:rsidRDefault="00CB2782" w:rsidP="00A06751">
      <w:pPr>
        <w:pStyle w:val="Codelisting"/>
        <w:jc w:val="left"/>
        <w:rPr>
          <w:sz w:val="16"/>
          <w:szCs w:val="16"/>
          <w:lang w:val="en-US"/>
        </w:rPr>
      </w:pPr>
    </w:p>
    <w:p w14:paraId="175DCA01"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 ── Dashboard stats ───────────────────────────────────────────────────────</w:t>
      </w:r>
    </w:p>
    <w:p w14:paraId="041B48E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getDashboardStats() {</w:t>
      </w:r>
    </w:p>
    <w:p w14:paraId="25C7A24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[totalSurveys, activeSurveys, totalVotes, totalUsers, newSurveysWeek, recentSurveys] = await Promise.all([</w:t>
      </w:r>
    </w:p>
    <w:p w14:paraId="76A93CA8"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this.prisma.survey.count(),</w:t>
      </w:r>
    </w:p>
    <w:p w14:paraId="5588E214"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this.prisma.survey.count({ where: { isActive: true } }),</w:t>
      </w:r>
    </w:p>
    <w:p w14:paraId="7F560C94"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this.prisma.vote.count(),</w:t>
      </w:r>
    </w:p>
    <w:p w14:paraId="232D7883"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w:t>
      </w:r>
    </w:p>
    <w:p w14:paraId="2274FF0D"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this.prisma.survey.count({</w:t>
      </w:r>
    </w:p>
    <w:p w14:paraId="7D6957CE"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createdAt: { gte: new Date(Date.now() - 7 * 86400000) } },</w:t>
      </w:r>
    </w:p>
    <w:p w14:paraId="4D5A81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3955AC"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this.prisma.survey.findMany({</w:t>
      </w:r>
    </w:p>
    <w:p w14:paraId="46987902"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62670D2D" w14:textId="77777777" w:rsidR="00CB2782" w:rsidRPr="00A06751" w:rsidRDefault="00CB2782" w:rsidP="00A06751">
      <w:pPr>
        <w:pStyle w:val="Codelisting"/>
        <w:jc w:val="left"/>
        <w:rPr>
          <w:sz w:val="16"/>
          <w:szCs w:val="16"/>
          <w:lang w:val="en-US"/>
        </w:rPr>
      </w:pPr>
      <w:r w:rsidRPr="00A06751">
        <w:rPr>
          <w:sz w:val="16"/>
          <w:szCs w:val="16"/>
          <w:lang w:val="en-US"/>
        </w:rPr>
        <w:t xml:space="preserve">        take: 5,</w:t>
      </w:r>
    </w:p>
    <w:p w14:paraId="2671742E"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6982D3B6"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title: true, isActive: true, createdAt: true,</w:t>
      </w:r>
    </w:p>
    <w:p w14:paraId="5B00E680"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 },</w:t>
      </w:r>
    </w:p>
    <w:p w14:paraId="4C97A03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FEAC83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0F6BC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A57E23" w14:textId="77777777" w:rsidR="00CB2782" w:rsidRPr="00A06751" w:rsidRDefault="00CB2782" w:rsidP="00A06751">
      <w:pPr>
        <w:pStyle w:val="Codelisting"/>
        <w:jc w:val="left"/>
        <w:rPr>
          <w:sz w:val="16"/>
          <w:szCs w:val="16"/>
          <w:lang w:val="en-US"/>
        </w:rPr>
      </w:pPr>
    </w:p>
    <w:p w14:paraId="2EE4F94E" w14:textId="77777777" w:rsidR="00CB2782" w:rsidRPr="00A06751" w:rsidRDefault="00CB2782" w:rsidP="00A06751">
      <w:pPr>
        <w:pStyle w:val="Codelisting"/>
        <w:jc w:val="left"/>
        <w:rPr>
          <w:sz w:val="16"/>
          <w:szCs w:val="16"/>
          <w:lang w:val="en-US"/>
        </w:rPr>
      </w:pPr>
      <w:r w:rsidRPr="00A06751">
        <w:rPr>
          <w:sz w:val="16"/>
          <w:szCs w:val="16"/>
          <w:lang w:val="en-US"/>
        </w:rPr>
        <w:t xml:space="preserve">    // votes per day last 7 days</w:t>
      </w:r>
    </w:p>
    <w:p w14:paraId="213CF11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votesByDay: { date: string; count: number }[] = [];</w:t>
      </w:r>
    </w:p>
    <w:p w14:paraId="39F9CB55"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6; i &gt;= 0; i--) {</w:t>
      </w:r>
    </w:p>
    <w:p w14:paraId="3EFA5CC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from = new Date();</w:t>
      </w:r>
    </w:p>
    <w:p w14:paraId="25C5795C" w14:textId="77777777" w:rsidR="00CB2782" w:rsidRPr="00A06751" w:rsidRDefault="00CB2782" w:rsidP="00A06751">
      <w:pPr>
        <w:pStyle w:val="Codelisting"/>
        <w:jc w:val="left"/>
        <w:rPr>
          <w:sz w:val="16"/>
          <w:szCs w:val="16"/>
          <w:lang w:val="en-US"/>
        </w:rPr>
      </w:pPr>
      <w:r w:rsidRPr="00A06751">
        <w:rPr>
          <w:sz w:val="16"/>
          <w:szCs w:val="16"/>
          <w:lang w:val="en-US"/>
        </w:rPr>
        <w:t xml:space="preserve">      from.setDate(from.getDate() - i);</w:t>
      </w:r>
    </w:p>
    <w:p w14:paraId="23CD9411" w14:textId="77777777" w:rsidR="00CB2782" w:rsidRPr="00A06751" w:rsidRDefault="00CB2782" w:rsidP="00A06751">
      <w:pPr>
        <w:pStyle w:val="Codelisting"/>
        <w:jc w:val="left"/>
        <w:rPr>
          <w:sz w:val="16"/>
          <w:szCs w:val="16"/>
          <w:lang w:val="en-US"/>
        </w:rPr>
      </w:pPr>
      <w:r w:rsidRPr="00A06751">
        <w:rPr>
          <w:sz w:val="16"/>
          <w:szCs w:val="16"/>
          <w:lang w:val="en-US"/>
        </w:rPr>
        <w:t xml:space="preserve">      from.setHours(0, 0, 0, 0);</w:t>
      </w:r>
    </w:p>
    <w:p w14:paraId="20B61B4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 = new Date(from);</w:t>
      </w:r>
    </w:p>
    <w:p w14:paraId="0540669B" w14:textId="77777777" w:rsidR="00CB2782" w:rsidRPr="00A06751" w:rsidRDefault="00CB2782" w:rsidP="00A06751">
      <w:pPr>
        <w:pStyle w:val="Codelisting"/>
        <w:jc w:val="left"/>
        <w:rPr>
          <w:sz w:val="16"/>
          <w:szCs w:val="16"/>
          <w:lang w:val="en-US"/>
        </w:rPr>
      </w:pPr>
      <w:r w:rsidRPr="00A06751">
        <w:rPr>
          <w:sz w:val="16"/>
          <w:szCs w:val="16"/>
          <w:lang w:val="en-US"/>
        </w:rPr>
        <w:t xml:space="preserve">      to.setHours(23, 59, 59, 999);</w:t>
      </w:r>
    </w:p>
    <w:p w14:paraId="12AD018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count = await this.prisma.vote.count({ where: { createdAt: { gte: from, lte: to } } });</w:t>
      </w:r>
    </w:p>
    <w:p w14:paraId="122175BD" w14:textId="77777777" w:rsidR="00CB2782" w:rsidRPr="00A06751" w:rsidRDefault="00CB2782" w:rsidP="00A06751">
      <w:pPr>
        <w:pStyle w:val="Codelisting"/>
        <w:jc w:val="left"/>
        <w:rPr>
          <w:sz w:val="16"/>
          <w:szCs w:val="16"/>
          <w:lang w:val="en-US"/>
        </w:rPr>
      </w:pPr>
      <w:r w:rsidRPr="00A06751">
        <w:rPr>
          <w:sz w:val="16"/>
          <w:szCs w:val="16"/>
          <w:lang w:val="en-US"/>
        </w:rPr>
        <w:t xml:space="preserve">      votesByDay.push({ date: from.toISOString().slice(0, 10), count });</w:t>
      </w:r>
    </w:p>
    <w:p w14:paraId="28AE7C4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E24E24" w14:textId="77777777" w:rsidR="00CB2782" w:rsidRPr="00A06751" w:rsidRDefault="00CB2782" w:rsidP="00A06751">
      <w:pPr>
        <w:pStyle w:val="Codelisting"/>
        <w:jc w:val="left"/>
        <w:rPr>
          <w:sz w:val="16"/>
          <w:szCs w:val="16"/>
          <w:lang w:val="en-US"/>
        </w:rPr>
      </w:pPr>
    </w:p>
    <w:p w14:paraId="2CDC843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22C8C9E2" w14:textId="77777777" w:rsidR="00CB2782" w:rsidRPr="00A06751" w:rsidRDefault="00CB2782" w:rsidP="00A06751">
      <w:pPr>
        <w:pStyle w:val="Codelisting"/>
        <w:jc w:val="left"/>
        <w:rPr>
          <w:sz w:val="16"/>
          <w:szCs w:val="16"/>
          <w:lang w:val="en-US"/>
        </w:rPr>
      </w:pPr>
      <w:r w:rsidRPr="00A06751">
        <w:rPr>
          <w:sz w:val="16"/>
          <w:szCs w:val="16"/>
          <w:lang w:val="en-US"/>
        </w:rPr>
        <w:t xml:space="preserve">      totalSurveys, activeSurveys, totalVotes, totalUsers, newSurveysWeek,</w:t>
      </w:r>
    </w:p>
    <w:p w14:paraId="0BF5BAC5" w14:textId="77777777" w:rsidR="00CB2782" w:rsidRPr="00A06751" w:rsidRDefault="00CB2782" w:rsidP="00A06751">
      <w:pPr>
        <w:pStyle w:val="Codelisting"/>
        <w:jc w:val="left"/>
        <w:rPr>
          <w:sz w:val="16"/>
          <w:szCs w:val="16"/>
          <w:lang w:val="en-US"/>
        </w:rPr>
      </w:pPr>
      <w:r w:rsidRPr="00A06751">
        <w:rPr>
          <w:sz w:val="16"/>
          <w:szCs w:val="16"/>
          <w:lang w:val="en-US"/>
        </w:rPr>
        <w:t xml:space="preserve">      recentSurveys, votesByDay,</w:t>
      </w:r>
    </w:p>
    <w:p w14:paraId="6D0ADEF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18D44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941E6E" w14:textId="77777777" w:rsidR="00CB2782" w:rsidRPr="00A06751" w:rsidRDefault="00CB2782" w:rsidP="00A06751">
      <w:pPr>
        <w:pStyle w:val="Codelisting"/>
        <w:jc w:val="left"/>
        <w:rPr>
          <w:sz w:val="16"/>
          <w:szCs w:val="16"/>
          <w:lang w:val="en-US"/>
        </w:rPr>
      </w:pPr>
      <w:r w:rsidRPr="00A06751">
        <w:rPr>
          <w:sz w:val="16"/>
          <w:szCs w:val="16"/>
          <w:lang w:val="en-US"/>
        </w:rPr>
        <w:t>}</w:t>
      </w:r>
    </w:p>
    <w:p w14:paraId="316020C1" w14:textId="77777777" w:rsidR="00CB2782" w:rsidRPr="00A06751" w:rsidRDefault="00CB2782" w:rsidP="00A06751">
      <w:pPr>
        <w:pStyle w:val="Codelisting"/>
        <w:jc w:val="left"/>
        <w:rPr>
          <w:sz w:val="16"/>
          <w:szCs w:val="16"/>
          <w:lang w:val="en-US"/>
        </w:rPr>
      </w:pPr>
    </w:p>
    <w:p w14:paraId="4FD547D5" w14:textId="77777777" w:rsidR="00CB2782" w:rsidRPr="00A06751" w:rsidRDefault="00CB2782" w:rsidP="00A06751">
      <w:pPr>
        <w:pStyle w:val="Codelisting"/>
        <w:jc w:val="left"/>
        <w:rPr>
          <w:sz w:val="16"/>
          <w:szCs w:val="16"/>
          <w:lang w:val="en-US"/>
        </w:rPr>
      </w:pPr>
    </w:p>
    <w:p w14:paraId="4431874D"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C:\college\The-survey-uniqueness-control-module\backend\src\modules\admin\users\users.routes.ts =====</w:t>
      </w:r>
    </w:p>
    <w:p w14:paraId="3B207568" w14:textId="77777777" w:rsidR="00CB2782" w:rsidRPr="00A06751" w:rsidRDefault="00CB2782" w:rsidP="00A06751">
      <w:pPr>
        <w:pStyle w:val="Codelisting"/>
        <w:jc w:val="left"/>
        <w:rPr>
          <w:sz w:val="16"/>
          <w:szCs w:val="16"/>
          <w:lang w:val="en-US"/>
        </w:rPr>
      </w:pPr>
    </w:p>
    <w:p w14:paraId="6744E7DA"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597F8490" w14:textId="77777777" w:rsidR="00CB2782" w:rsidRPr="00A06751" w:rsidRDefault="00CB2782" w:rsidP="00A06751">
      <w:pPr>
        <w:pStyle w:val="Codelisting"/>
        <w:jc w:val="left"/>
        <w:rPr>
          <w:sz w:val="16"/>
          <w:szCs w:val="16"/>
          <w:lang w:val="en-US"/>
        </w:rPr>
      </w:pPr>
      <w:r w:rsidRPr="00A06751">
        <w:rPr>
          <w:sz w:val="16"/>
          <w:szCs w:val="16"/>
          <w:lang w:val="en-US"/>
        </w:rPr>
        <w:t>import { AdminUsersService } from './users.service';</w:t>
      </w:r>
    </w:p>
    <w:p w14:paraId="0C0D7782" w14:textId="77777777" w:rsidR="00CB2782" w:rsidRPr="00A06751" w:rsidRDefault="00CB2782" w:rsidP="00A06751">
      <w:pPr>
        <w:pStyle w:val="Codelisting"/>
        <w:jc w:val="left"/>
        <w:rPr>
          <w:sz w:val="16"/>
          <w:szCs w:val="16"/>
          <w:lang w:val="en-US"/>
        </w:rPr>
      </w:pPr>
    </w:p>
    <w:p w14:paraId="7BAE7EFB" w14:textId="77777777" w:rsidR="00CB2782" w:rsidRPr="00A06751" w:rsidRDefault="00CB2782" w:rsidP="00A06751">
      <w:pPr>
        <w:pStyle w:val="Codelisting"/>
        <w:jc w:val="left"/>
        <w:rPr>
          <w:sz w:val="16"/>
          <w:szCs w:val="16"/>
          <w:lang w:val="en-US"/>
        </w:rPr>
      </w:pPr>
      <w:r w:rsidRPr="00A06751">
        <w:rPr>
          <w:sz w:val="16"/>
          <w:szCs w:val="16"/>
          <w:lang w:val="en-US"/>
        </w:rPr>
        <w:t>// ─────────────────────────────────────────────────────────────────────────────</w:t>
      </w:r>
    </w:p>
    <w:p w14:paraId="704A4B55" w14:textId="77777777" w:rsidR="00CB2782" w:rsidRPr="00A06751" w:rsidRDefault="00CB2782" w:rsidP="00A06751">
      <w:pPr>
        <w:pStyle w:val="Codelisting"/>
        <w:jc w:val="left"/>
        <w:rPr>
          <w:sz w:val="16"/>
          <w:szCs w:val="16"/>
          <w:lang w:val="en-US"/>
        </w:rPr>
      </w:pPr>
      <w:r w:rsidRPr="00A06751">
        <w:rPr>
          <w:sz w:val="16"/>
          <w:szCs w:val="16"/>
          <w:lang w:val="en-US"/>
        </w:rPr>
        <w:t>// ALL routes in this file → ADMIN only</w:t>
      </w:r>
    </w:p>
    <w:p w14:paraId="6D38E84C" w14:textId="77777777" w:rsidR="00CB2782" w:rsidRPr="00A06751" w:rsidRDefault="00CB2782" w:rsidP="00A06751">
      <w:pPr>
        <w:pStyle w:val="Codelisting"/>
        <w:jc w:val="left"/>
        <w:rPr>
          <w:sz w:val="16"/>
          <w:szCs w:val="16"/>
          <w:lang w:val="en-US"/>
        </w:rPr>
      </w:pPr>
      <w:r w:rsidRPr="00A06751">
        <w:rPr>
          <w:sz w:val="16"/>
          <w:szCs w:val="16"/>
          <w:lang w:val="en-US"/>
        </w:rPr>
        <w:t>// ─────────────────────────────────────────────────────────────────────────────</w:t>
      </w:r>
    </w:p>
    <w:p w14:paraId="3B34A585" w14:textId="77777777" w:rsidR="00CB2782" w:rsidRPr="00A06751" w:rsidRDefault="00CB2782" w:rsidP="00A06751">
      <w:pPr>
        <w:pStyle w:val="Codelisting"/>
        <w:jc w:val="left"/>
        <w:rPr>
          <w:sz w:val="16"/>
          <w:szCs w:val="16"/>
          <w:lang w:val="en-US"/>
        </w:rPr>
      </w:pPr>
    </w:p>
    <w:p w14:paraId="6DBEA72C" w14:textId="77777777" w:rsidR="00CB2782" w:rsidRPr="00A06751" w:rsidRDefault="00CB2782" w:rsidP="00A06751">
      <w:pPr>
        <w:pStyle w:val="Codelisting"/>
        <w:jc w:val="left"/>
        <w:rPr>
          <w:sz w:val="16"/>
          <w:szCs w:val="16"/>
          <w:lang w:val="en-US"/>
        </w:rPr>
      </w:pPr>
      <w:r w:rsidRPr="00A06751">
        <w:rPr>
          <w:sz w:val="16"/>
          <w:szCs w:val="16"/>
          <w:lang w:val="en-US"/>
        </w:rPr>
        <w:t>export async function adminUsersRoutes(fastify: FastifyInstance) {</w:t>
      </w:r>
    </w:p>
    <w:p w14:paraId="4620243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svc       = new AdminUsersService(fastify.prisma);</w:t>
      </w:r>
    </w:p>
    <w:p w14:paraId="5A1B2FA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onlyAdmin = [fastify.authenticate, (fastify as any).requireRole(['ADMIN'])];</w:t>
      </w:r>
    </w:p>
    <w:p w14:paraId="6000A875" w14:textId="77777777" w:rsidR="00CB2782" w:rsidRPr="00A06751" w:rsidRDefault="00CB2782" w:rsidP="00A06751">
      <w:pPr>
        <w:pStyle w:val="Codelisting"/>
        <w:jc w:val="left"/>
        <w:rPr>
          <w:sz w:val="16"/>
          <w:szCs w:val="16"/>
          <w:lang w:val="en-US"/>
        </w:rPr>
      </w:pPr>
    </w:p>
    <w:p w14:paraId="144B7B94"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/api/admin/users</w:t>
      </w:r>
    </w:p>
    <w:p w14:paraId="2ED0A5E6"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 {</w:t>
      </w:r>
    </w:p>
    <w:p w14:paraId="157926D3"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63D31DF4"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Users'], summary: 'List users (ADMIN only)', security: [{ BearerAuth: [] }],</w:t>
      </w:r>
    </w:p>
    <w:p w14:paraId="35310769" w14:textId="77777777" w:rsidR="00CB2782" w:rsidRPr="00A06751" w:rsidRDefault="00CB2782" w:rsidP="00A06751">
      <w:pPr>
        <w:pStyle w:val="Codelisting"/>
        <w:jc w:val="left"/>
        <w:rPr>
          <w:sz w:val="16"/>
          <w:szCs w:val="16"/>
          <w:lang w:val="en-US"/>
        </w:rPr>
      </w:pPr>
      <w:r w:rsidRPr="00A06751">
        <w:rPr>
          <w:sz w:val="16"/>
          <w:szCs w:val="16"/>
          <w:lang w:val="en-US"/>
        </w:rPr>
        <w:t xml:space="preserve">      querystring: {</w:t>
      </w:r>
    </w:p>
    <w:p w14:paraId="34F624F5"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1F48E5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7E066AEF" w14:textId="77777777" w:rsidR="00CB2782" w:rsidRPr="00A06751" w:rsidRDefault="00CB2782" w:rsidP="00A06751">
      <w:pPr>
        <w:pStyle w:val="Codelisting"/>
        <w:jc w:val="left"/>
        <w:rPr>
          <w:sz w:val="16"/>
          <w:szCs w:val="16"/>
          <w:lang w:val="en-US"/>
        </w:rPr>
      </w:pPr>
      <w:r w:rsidRPr="00A06751">
        <w:rPr>
          <w:sz w:val="16"/>
          <w:szCs w:val="16"/>
          <w:lang w:val="en-US"/>
        </w:rPr>
        <w:t xml:space="preserve">          page:      { type: 'integer', minimum: 1, default: 1 },</w:t>
      </w:r>
    </w:p>
    <w:p w14:paraId="57415B44" w14:textId="77777777" w:rsidR="00CB2782" w:rsidRPr="00A06751" w:rsidRDefault="00CB2782" w:rsidP="00A06751">
      <w:pPr>
        <w:pStyle w:val="Codelisting"/>
        <w:jc w:val="left"/>
        <w:rPr>
          <w:sz w:val="16"/>
          <w:szCs w:val="16"/>
          <w:lang w:val="en-US"/>
        </w:rPr>
      </w:pPr>
      <w:r w:rsidRPr="00A06751">
        <w:rPr>
          <w:sz w:val="16"/>
          <w:szCs w:val="16"/>
          <w:lang w:val="en-US"/>
        </w:rPr>
        <w:t xml:space="preserve">          limit:     { type: 'integer', minimum: 1, maximum: 100, default: 20 },</w:t>
      </w:r>
    </w:p>
    <w:p w14:paraId="01573711" w14:textId="77777777" w:rsidR="00CB2782" w:rsidRPr="00A06751" w:rsidRDefault="00CB2782" w:rsidP="00A06751">
      <w:pPr>
        <w:pStyle w:val="Codelisting"/>
        <w:jc w:val="left"/>
        <w:rPr>
          <w:sz w:val="16"/>
          <w:szCs w:val="16"/>
          <w:lang w:val="en-US"/>
        </w:rPr>
      </w:pPr>
      <w:r w:rsidRPr="00A06751">
        <w:rPr>
          <w:sz w:val="16"/>
          <w:szCs w:val="16"/>
          <w:lang w:val="en-US"/>
        </w:rPr>
        <w:t xml:space="preserve">          search:    { type: 'string' },</w:t>
      </w:r>
    </w:p>
    <w:p w14:paraId="09E84838" w14:textId="77777777" w:rsidR="00CB2782" w:rsidRPr="00A06751" w:rsidRDefault="00CB2782" w:rsidP="00A06751">
      <w:pPr>
        <w:pStyle w:val="Codelisting"/>
        <w:jc w:val="left"/>
        <w:rPr>
          <w:sz w:val="16"/>
          <w:szCs w:val="16"/>
          <w:lang w:val="en-US"/>
        </w:rPr>
      </w:pPr>
      <w:r w:rsidRPr="00A06751">
        <w:rPr>
          <w:sz w:val="16"/>
          <w:szCs w:val="16"/>
          <w:lang w:val="en-US"/>
        </w:rPr>
        <w:t xml:space="preserve">          role:      { type: 'string', enum: ['USER', 'MODERATOR', 'ADMIN'] },</w:t>
      </w:r>
    </w:p>
    <w:p w14:paraId="2F2732EF" w14:textId="77777777" w:rsidR="00CB2782" w:rsidRPr="00A06751" w:rsidRDefault="00CB2782" w:rsidP="00A06751">
      <w:pPr>
        <w:pStyle w:val="Codelisting"/>
        <w:jc w:val="left"/>
        <w:rPr>
          <w:sz w:val="16"/>
          <w:szCs w:val="16"/>
          <w:lang w:val="en-US"/>
        </w:rPr>
      </w:pPr>
      <w:r w:rsidRPr="00A06751">
        <w:rPr>
          <w:sz w:val="16"/>
          <w:szCs w:val="16"/>
          <w:lang w:val="en-US"/>
        </w:rPr>
        <w:t xml:space="preserve">          isBlocked: { type: 'boolean' },</w:t>
      </w:r>
    </w:p>
    <w:p w14:paraId="0DD9CEB6" w14:textId="77777777" w:rsidR="00CB2782" w:rsidRPr="00A06751" w:rsidRDefault="00CB2782" w:rsidP="00A06751">
      <w:pPr>
        <w:pStyle w:val="Codelisting"/>
        <w:jc w:val="left"/>
        <w:rPr>
          <w:sz w:val="16"/>
          <w:szCs w:val="16"/>
          <w:lang w:val="en-US"/>
        </w:rPr>
      </w:pPr>
      <w:r w:rsidRPr="00A06751">
        <w:rPr>
          <w:sz w:val="16"/>
          <w:szCs w:val="16"/>
          <w:lang w:val="en-US"/>
        </w:rPr>
        <w:t xml:space="preserve">          sortBy:    { type: 'string' },</w:t>
      </w:r>
    </w:p>
    <w:p w14:paraId="77DBC9B5" w14:textId="77777777" w:rsidR="00CB2782" w:rsidRPr="00A06751" w:rsidRDefault="00CB2782" w:rsidP="00A06751">
      <w:pPr>
        <w:pStyle w:val="Codelisting"/>
        <w:jc w:val="left"/>
        <w:rPr>
          <w:sz w:val="16"/>
          <w:szCs w:val="16"/>
          <w:lang w:val="en-US"/>
        </w:rPr>
      </w:pPr>
      <w:r w:rsidRPr="00A06751">
        <w:rPr>
          <w:sz w:val="16"/>
          <w:szCs w:val="16"/>
          <w:lang w:val="en-US"/>
        </w:rPr>
        <w:t xml:space="preserve">          sortOrder: { type: 'string', enum: ['asc', 'desc'] },</w:t>
      </w:r>
    </w:p>
    <w:p w14:paraId="45D6260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7E4AD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F09E19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201C46"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7FE968AA"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Querystring: any }&gt;, reply) =&gt; {</w:t>
      </w:r>
    </w:p>
    <w:p w14:paraId="38614DA6" w14:textId="77777777" w:rsidR="00CB2782" w:rsidRPr="00A06751" w:rsidRDefault="00CB2782" w:rsidP="00A06751">
      <w:pPr>
        <w:pStyle w:val="Codelisting"/>
        <w:jc w:val="left"/>
        <w:rPr>
          <w:sz w:val="16"/>
          <w:szCs w:val="16"/>
          <w:lang w:val="en-US"/>
        </w:rPr>
      </w:pPr>
      <w:r w:rsidRPr="00A06751">
        <w:rPr>
          <w:sz w:val="16"/>
          <w:szCs w:val="16"/>
          <w:lang w:val="en-US"/>
        </w:rPr>
        <w:t xml:space="preserve">    try { return reply.send(await svc.listUsers(req.query as any)); }</w:t>
      </w:r>
    </w:p>
    <w:p w14:paraId="07ECB7F1" w14:textId="77777777" w:rsidR="00CB2782" w:rsidRPr="00A06751" w:rsidRDefault="00CB2782" w:rsidP="00A06751">
      <w:pPr>
        <w:pStyle w:val="Codelisting"/>
        <w:jc w:val="left"/>
        <w:rPr>
          <w:sz w:val="16"/>
          <w:szCs w:val="16"/>
          <w:lang w:val="en-US"/>
        </w:rPr>
      </w:pPr>
      <w:r w:rsidRPr="00A06751">
        <w:rPr>
          <w:sz w:val="16"/>
          <w:szCs w:val="16"/>
          <w:lang w:val="en-US"/>
        </w:rPr>
        <w:t xml:space="preserve">    catch (err) { fastify.log.error(err); return reply.status(500).send({ error: 'Помилка' }); }</w:t>
      </w:r>
    </w:p>
    <w:p w14:paraId="1F595BD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24FEED" w14:textId="77777777" w:rsidR="00CB2782" w:rsidRPr="00A06751" w:rsidRDefault="00CB2782" w:rsidP="00A06751">
      <w:pPr>
        <w:pStyle w:val="Codelisting"/>
        <w:jc w:val="left"/>
        <w:rPr>
          <w:sz w:val="16"/>
          <w:szCs w:val="16"/>
          <w:lang w:val="en-US"/>
        </w:rPr>
      </w:pPr>
    </w:p>
    <w:p w14:paraId="2054B04D"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/api/admin/users/stats</w:t>
      </w:r>
    </w:p>
    <w:p w14:paraId="6BFC4A85"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fastify.get('/stats', {</w:t>
      </w:r>
    </w:p>
    <w:p w14:paraId="48C3B445"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 tags: ['Admin - Users'], summary: 'User stats (ADMIN only)', security: [{ BearerAuth: [] }] },</w:t>
      </w:r>
    </w:p>
    <w:p w14:paraId="16E7A0E6"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4F144543"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(_req, reply) =&gt; {</w:t>
      </w:r>
    </w:p>
    <w:p w14:paraId="57B1ED89" w14:textId="77777777" w:rsidR="00CB2782" w:rsidRPr="00A06751" w:rsidRDefault="00CB2782" w:rsidP="00A06751">
      <w:pPr>
        <w:pStyle w:val="Codelisting"/>
        <w:jc w:val="left"/>
        <w:rPr>
          <w:sz w:val="16"/>
          <w:szCs w:val="16"/>
          <w:lang w:val="en-US"/>
        </w:rPr>
      </w:pPr>
      <w:r w:rsidRPr="00A06751">
        <w:rPr>
          <w:sz w:val="16"/>
          <w:szCs w:val="16"/>
          <w:lang w:val="en-US"/>
        </w:rPr>
        <w:t xml:space="preserve">    try { return reply.send(await svc.getStats()); }</w:t>
      </w:r>
    </w:p>
    <w:p w14:paraId="5FF28493" w14:textId="77777777" w:rsidR="00CB2782" w:rsidRPr="00A06751" w:rsidRDefault="00CB2782" w:rsidP="00A06751">
      <w:pPr>
        <w:pStyle w:val="Codelisting"/>
        <w:jc w:val="left"/>
        <w:rPr>
          <w:sz w:val="16"/>
          <w:szCs w:val="16"/>
          <w:lang w:val="en-US"/>
        </w:rPr>
      </w:pPr>
      <w:r w:rsidRPr="00A06751">
        <w:rPr>
          <w:sz w:val="16"/>
          <w:szCs w:val="16"/>
          <w:lang w:val="en-US"/>
        </w:rPr>
        <w:t xml:space="preserve">    catch (err) { fastify.log.error(err); return reply.status(500).send({ error: 'Помилка' }); }</w:t>
      </w:r>
    </w:p>
    <w:p w14:paraId="75D4D32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B500D2" w14:textId="77777777" w:rsidR="00CB2782" w:rsidRPr="00A06751" w:rsidRDefault="00CB2782" w:rsidP="00A06751">
      <w:pPr>
        <w:pStyle w:val="Codelisting"/>
        <w:jc w:val="left"/>
        <w:rPr>
          <w:sz w:val="16"/>
          <w:szCs w:val="16"/>
          <w:lang w:val="en-US"/>
        </w:rPr>
      </w:pPr>
    </w:p>
    <w:p w14:paraId="3AED2BC4"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/api/admin/users/:id</w:t>
      </w:r>
    </w:p>
    <w:p w14:paraId="37B4CFE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fastify.get('/:id', {</w:t>
      </w:r>
    </w:p>
    <w:p w14:paraId="2E97A93B"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B4402A5"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Users'], summary: 'Get user by ID (ADMIN only)', security: [{ BearerAuth: [] }],</w:t>
      </w:r>
    </w:p>
    <w:p w14:paraId="4B262EFC"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12E5587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8045D9"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6B043D2B"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1CAB8253"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AB36C9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svc.getUserById(req.params.id);</w:t>
      </w:r>
    </w:p>
    <w:p w14:paraId="505AA14B"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reply.status(404).send({ error: 'Не знайдено' });</w:t>
      </w:r>
    </w:p>
    <w:p w14:paraId="3FEAA79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user });</w:t>
      </w:r>
    </w:p>
    <w:p w14:paraId="282B400B"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1E449BB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16C4C0" w14:textId="77777777" w:rsidR="00CB2782" w:rsidRPr="00A06751" w:rsidRDefault="00CB2782" w:rsidP="00A06751">
      <w:pPr>
        <w:pStyle w:val="Codelisting"/>
        <w:jc w:val="left"/>
        <w:rPr>
          <w:sz w:val="16"/>
          <w:szCs w:val="16"/>
          <w:lang w:val="en-US"/>
        </w:rPr>
      </w:pPr>
    </w:p>
    <w:p w14:paraId="0986CA9A" w14:textId="77777777" w:rsidR="00CB2782" w:rsidRPr="00A06751" w:rsidRDefault="00CB2782" w:rsidP="00A06751">
      <w:pPr>
        <w:pStyle w:val="Codelisting"/>
        <w:jc w:val="left"/>
        <w:rPr>
          <w:sz w:val="16"/>
          <w:szCs w:val="16"/>
          <w:lang w:val="en-US"/>
        </w:rPr>
      </w:pPr>
      <w:r w:rsidRPr="00A06751">
        <w:rPr>
          <w:sz w:val="16"/>
          <w:szCs w:val="16"/>
          <w:lang w:val="en-US"/>
        </w:rPr>
        <w:t xml:space="preserve">  // PATCH /api/admin/users/:id/role</w:t>
      </w:r>
    </w:p>
    <w:p w14:paraId="1317290D"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fastify.patch('/:id/role', {</w:t>
      </w:r>
    </w:p>
    <w:p w14:paraId="7A8E868D"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48CCBD38"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Users'], summary: 'Change role (ADMIN only)', security: [{ BearerAuth: [] }],</w:t>
      </w:r>
    </w:p>
    <w:p w14:paraId="7183D9B1"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params: { type: 'object', properties: { id: { type: 'string' } } },</w:t>
      </w:r>
    </w:p>
    <w:p w14:paraId="6A435F06"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['role'], properties: { role: { type: 'string', enum: ['USER', 'MODERATOR', 'ADMIN'] } } },</w:t>
      </w:r>
    </w:p>
    <w:p w14:paraId="35A14F9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77D2C4"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77DD5A6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Body: { role: any } }&gt;, reply) =&gt; {</w:t>
      </w:r>
    </w:p>
    <w:p w14:paraId="01E314C4"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FA05EC4" w14:textId="77777777" w:rsidR="00CB2782" w:rsidRPr="00A06751" w:rsidRDefault="00CB2782" w:rsidP="00A06751">
      <w:pPr>
        <w:pStyle w:val="Codelisting"/>
        <w:jc w:val="left"/>
        <w:rPr>
          <w:sz w:val="16"/>
          <w:szCs w:val="16"/>
          <w:lang w:val="en-US"/>
        </w:rPr>
      </w:pPr>
      <w:r w:rsidRPr="00A06751">
        <w:rPr>
          <w:sz w:val="16"/>
          <w:szCs w:val="16"/>
          <w:lang w:val="en-US"/>
        </w:rPr>
        <w:t xml:space="preserve">      if (req.params.id === req.user.id) return reply.status(400).send({ error: 'Не можна змінити власну роль' });</w:t>
      </w:r>
    </w:p>
    <w:p w14:paraId="466094E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svc.changeRole(req.params.id, req.body.role, req.user.id);</w:t>
      </w:r>
    </w:p>
    <w:p w14:paraId="023DD4C4" w14:textId="77777777" w:rsidR="00CB2782" w:rsidRPr="00A06751" w:rsidRDefault="00CB2782" w:rsidP="00A06751">
      <w:pPr>
        <w:pStyle w:val="Codelisting"/>
        <w:jc w:val="left"/>
        <w:rPr>
          <w:sz w:val="16"/>
          <w:szCs w:val="16"/>
          <w:lang w:val="en-US"/>
        </w:rPr>
      </w:pPr>
      <w:r w:rsidRPr="00A06751">
        <w:rPr>
          <w:sz w:val="16"/>
          <w:szCs w:val="16"/>
          <w:lang w:val="en-US"/>
        </w:rPr>
        <w:t xml:space="preserve">      if (!updated) return reply.status(404).send({ error: 'Не знайдено' });</w:t>
      </w:r>
    </w:p>
    <w:p w14:paraId="19180B1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user: updated });</w:t>
      </w:r>
    </w:p>
    <w:p w14:paraId="4A6D56EE"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5FACCB7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0585DF" w14:textId="77777777" w:rsidR="00CB2782" w:rsidRPr="00A06751" w:rsidRDefault="00CB2782" w:rsidP="00A06751">
      <w:pPr>
        <w:pStyle w:val="Codelisting"/>
        <w:jc w:val="left"/>
        <w:rPr>
          <w:sz w:val="16"/>
          <w:szCs w:val="16"/>
          <w:lang w:val="en-US"/>
        </w:rPr>
      </w:pPr>
    </w:p>
    <w:p w14:paraId="05ED6AFF" w14:textId="77777777" w:rsidR="00CB2782" w:rsidRPr="00A06751" w:rsidRDefault="00CB2782" w:rsidP="00A06751">
      <w:pPr>
        <w:pStyle w:val="Codelisting"/>
        <w:jc w:val="left"/>
        <w:rPr>
          <w:sz w:val="16"/>
          <w:szCs w:val="16"/>
          <w:lang w:val="en-US"/>
        </w:rPr>
      </w:pPr>
      <w:r w:rsidRPr="00A06751">
        <w:rPr>
          <w:sz w:val="16"/>
          <w:szCs w:val="16"/>
          <w:lang w:val="en-US"/>
        </w:rPr>
        <w:t xml:space="preserve">  // PATCH /api/admin/users/:id/block</w:t>
      </w:r>
    </w:p>
    <w:p w14:paraId="002E67D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fastify.patch('/:id/block', {</w:t>
      </w:r>
    </w:p>
    <w:p w14:paraId="0F52A493"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70806130"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Users'], summary: 'Block/Unblock user (ADMIN only)', security: [{ BearerAuth: [] }],</w:t>
      </w:r>
    </w:p>
    <w:p w14:paraId="081D6230"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6A4C78C4"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['block'], properties: { block: { type: 'boolean' }, reason: { type: 'string', maxLength: 500 } } },</w:t>
      </w:r>
    </w:p>
    <w:p w14:paraId="12C1F34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9F0991"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313ED58B"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Body: { block: boolean; reason?: string } }&gt;, reply) =&gt; {</w:t>
      </w:r>
    </w:p>
    <w:p w14:paraId="5293157A"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6FABDD4F" w14:textId="77777777" w:rsidR="00CB2782" w:rsidRPr="00A06751" w:rsidRDefault="00CB2782" w:rsidP="00A06751">
      <w:pPr>
        <w:pStyle w:val="Codelisting"/>
        <w:jc w:val="left"/>
        <w:rPr>
          <w:sz w:val="16"/>
          <w:szCs w:val="16"/>
          <w:lang w:val="en-US"/>
        </w:rPr>
      </w:pPr>
      <w:r w:rsidRPr="00A06751">
        <w:rPr>
          <w:sz w:val="16"/>
          <w:szCs w:val="16"/>
          <w:lang w:val="en-US"/>
        </w:rPr>
        <w:t xml:space="preserve">      if (req.params.id === req.user.id) return reply.status(400).send({ error: 'Не можна заблокувати себе' });</w:t>
      </w:r>
    </w:p>
    <w:p w14:paraId="2F56006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svc.toggleBlock(req.params.id, req.body.block, req.body.reason, req.user.id);</w:t>
      </w:r>
    </w:p>
    <w:p w14:paraId="115B68FC" w14:textId="77777777" w:rsidR="00CB2782" w:rsidRPr="00A06751" w:rsidRDefault="00CB2782" w:rsidP="00A06751">
      <w:pPr>
        <w:pStyle w:val="Codelisting"/>
        <w:jc w:val="left"/>
        <w:rPr>
          <w:sz w:val="16"/>
          <w:szCs w:val="16"/>
          <w:lang w:val="en-US"/>
        </w:rPr>
      </w:pPr>
      <w:r w:rsidRPr="00A06751">
        <w:rPr>
          <w:sz w:val="16"/>
          <w:szCs w:val="16"/>
          <w:lang w:val="en-US"/>
        </w:rPr>
        <w:t xml:space="preserve">      if (!updated) return reply.status(404).send({ error: 'Не знайдено' });</w:t>
      </w:r>
    </w:p>
    <w:p w14:paraId="7AD74A0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user: updated });</w:t>
      </w:r>
    </w:p>
    <w:p w14:paraId="304027D8"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2845449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4651466" w14:textId="77777777" w:rsidR="00CB2782" w:rsidRPr="00A06751" w:rsidRDefault="00CB2782" w:rsidP="00A06751">
      <w:pPr>
        <w:pStyle w:val="Codelisting"/>
        <w:jc w:val="left"/>
        <w:rPr>
          <w:sz w:val="16"/>
          <w:szCs w:val="16"/>
          <w:lang w:val="en-US"/>
        </w:rPr>
      </w:pPr>
    </w:p>
    <w:p w14:paraId="34CC41BB" w14:textId="77777777" w:rsidR="00CB2782" w:rsidRPr="00A06751" w:rsidRDefault="00CB2782" w:rsidP="00A06751">
      <w:pPr>
        <w:pStyle w:val="Codelisting"/>
        <w:jc w:val="left"/>
        <w:rPr>
          <w:sz w:val="16"/>
          <w:szCs w:val="16"/>
          <w:lang w:val="en-US"/>
        </w:rPr>
      </w:pPr>
    </w:p>
    <w:p w14:paraId="1B027103" w14:textId="77777777" w:rsidR="00CB2782" w:rsidRPr="00A06751" w:rsidRDefault="00CB2782" w:rsidP="00A06751">
      <w:pPr>
        <w:pStyle w:val="Codelisting"/>
        <w:jc w:val="left"/>
        <w:rPr>
          <w:sz w:val="16"/>
          <w:szCs w:val="16"/>
          <w:lang w:val="en-US"/>
        </w:rPr>
      </w:pPr>
    </w:p>
    <w:p w14:paraId="47B63DE8" w14:textId="77777777" w:rsidR="00CB2782" w:rsidRPr="00A06751" w:rsidRDefault="00CB2782" w:rsidP="00A06751">
      <w:pPr>
        <w:pStyle w:val="Codelisting"/>
        <w:jc w:val="left"/>
        <w:rPr>
          <w:sz w:val="16"/>
          <w:szCs w:val="16"/>
          <w:lang w:val="en-US"/>
        </w:rPr>
      </w:pPr>
      <w:r w:rsidRPr="00A06751">
        <w:rPr>
          <w:sz w:val="16"/>
          <w:szCs w:val="16"/>
          <w:lang w:val="en-US"/>
        </w:rPr>
        <w:t xml:space="preserve">  // DELETE /api/admin/users/:id</w:t>
      </w:r>
    </w:p>
    <w:p w14:paraId="3571C18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fastify.delete('/:id', {</w:t>
      </w:r>
    </w:p>
    <w:p w14:paraId="68192BA2"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8ABC16A" w14:textId="77777777" w:rsidR="00CB2782" w:rsidRPr="00A06751" w:rsidRDefault="00CB2782" w:rsidP="00A06751">
      <w:pPr>
        <w:pStyle w:val="Codelisting"/>
        <w:jc w:val="left"/>
        <w:rPr>
          <w:sz w:val="16"/>
          <w:szCs w:val="16"/>
          <w:lang w:val="en-US"/>
        </w:rPr>
      </w:pPr>
      <w:r w:rsidRPr="00A06751">
        <w:rPr>
          <w:sz w:val="16"/>
          <w:szCs w:val="16"/>
          <w:lang w:val="en-US"/>
        </w:rPr>
        <w:t xml:space="preserve">      tags: ['Admin - Users'], summary: 'Delete user (ADMIN only)', security: [{ BearerAuth: [] }],</w:t>
      </w:r>
    </w:p>
    <w:p w14:paraId="6027D7FF"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73963F5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0876B8"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onlyAdmin,</w:t>
      </w:r>
    </w:p>
    <w:p w14:paraId="6DBF5EC3"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=&gt; {</w:t>
      </w:r>
    </w:p>
    <w:p w14:paraId="61A34A9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50713E20" w14:textId="77777777" w:rsidR="00CB2782" w:rsidRPr="00A06751" w:rsidRDefault="00CB2782" w:rsidP="00A06751">
      <w:pPr>
        <w:pStyle w:val="Codelisting"/>
        <w:jc w:val="left"/>
        <w:rPr>
          <w:sz w:val="16"/>
          <w:szCs w:val="16"/>
          <w:lang w:val="en-US"/>
        </w:rPr>
      </w:pPr>
      <w:r w:rsidRPr="00A06751">
        <w:rPr>
          <w:sz w:val="16"/>
          <w:szCs w:val="16"/>
          <w:lang w:val="en-US"/>
        </w:rPr>
        <w:t xml:space="preserve">      if (req.params.id === req.user.id) return reply.status(400).send({ error: 'Не можна видалити себе' });</w:t>
      </w:r>
    </w:p>
    <w:p w14:paraId="23691F1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await svc.deleteUser(req.params.id, req.user.id);</w:t>
      </w:r>
    </w:p>
    <w:p w14:paraId="12DAFB3F"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 return reply.status(404).send({ error: 'Не знайдено' });</w:t>
      </w:r>
    </w:p>
    <w:p w14:paraId="75E5485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w:t>
      </w:r>
    </w:p>
    <w:p w14:paraId="78155B77"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 fastify.log.error(err); return reply.status(500).send({ error: 'Помилка' }); }</w:t>
      </w:r>
    </w:p>
    <w:p w14:paraId="6662DC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A0568D" w14:textId="77777777" w:rsidR="00CB2782" w:rsidRPr="00A06751" w:rsidRDefault="00CB2782" w:rsidP="00A06751">
      <w:pPr>
        <w:pStyle w:val="Codelisting"/>
        <w:jc w:val="left"/>
        <w:rPr>
          <w:sz w:val="16"/>
          <w:szCs w:val="16"/>
          <w:lang w:val="en-US"/>
        </w:rPr>
      </w:pPr>
      <w:r w:rsidRPr="00A06751">
        <w:rPr>
          <w:sz w:val="16"/>
          <w:szCs w:val="16"/>
          <w:lang w:val="en-US"/>
        </w:rPr>
        <w:t>}</w:t>
      </w:r>
    </w:p>
    <w:p w14:paraId="17256725" w14:textId="77777777" w:rsidR="00CB2782" w:rsidRPr="00A06751" w:rsidRDefault="00CB2782" w:rsidP="00A06751">
      <w:pPr>
        <w:pStyle w:val="Codelisting"/>
        <w:jc w:val="left"/>
        <w:rPr>
          <w:sz w:val="16"/>
          <w:szCs w:val="16"/>
          <w:lang w:val="en-US"/>
        </w:rPr>
      </w:pPr>
    </w:p>
    <w:p w14:paraId="10F2BD1A" w14:textId="77777777" w:rsidR="00CB2782" w:rsidRPr="00A06751" w:rsidRDefault="00CB2782" w:rsidP="00A06751">
      <w:pPr>
        <w:pStyle w:val="Codelisting"/>
        <w:jc w:val="left"/>
        <w:rPr>
          <w:sz w:val="16"/>
          <w:szCs w:val="16"/>
          <w:lang w:val="en-US"/>
        </w:rPr>
      </w:pPr>
    </w:p>
    <w:p w14:paraId="4B4D4CEF"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C:\college\The-survey-uniqueness-control-module\backend\src\modules\admin\users\users.service.ts =====</w:t>
      </w:r>
    </w:p>
    <w:p w14:paraId="6F8D5965" w14:textId="77777777" w:rsidR="00CB2782" w:rsidRPr="00A06751" w:rsidRDefault="00CB2782" w:rsidP="00A06751">
      <w:pPr>
        <w:pStyle w:val="Codelisting"/>
        <w:jc w:val="left"/>
        <w:rPr>
          <w:sz w:val="16"/>
          <w:szCs w:val="16"/>
          <w:lang w:val="en-US"/>
        </w:rPr>
      </w:pPr>
    </w:p>
    <w:p w14:paraId="1CAB591A"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7485F303" w14:textId="77777777" w:rsidR="00CB2782" w:rsidRPr="00A06751" w:rsidRDefault="00CB2782" w:rsidP="00A06751">
      <w:pPr>
        <w:pStyle w:val="Codelisting"/>
        <w:jc w:val="left"/>
        <w:rPr>
          <w:sz w:val="16"/>
          <w:szCs w:val="16"/>
          <w:lang w:val="en-US"/>
        </w:rPr>
      </w:pPr>
      <w:r w:rsidRPr="00A06751">
        <w:rPr>
          <w:sz w:val="16"/>
          <w:szCs w:val="16"/>
          <w:lang w:val="en-US"/>
        </w:rPr>
        <w:t>import * as bcrypt from 'bcryptjs';</w:t>
      </w:r>
    </w:p>
    <w:p w14:paraId="51C8BF9C" w14:textId="77777777" w:rsidR="00CB2782" w:rsidRPr="00A06751" w:rsidRDefault="00CB2782" w:rsidP="00A06751">
      <w:pPr>
        <w:pStyle w:val="Codelisting"/>
        <w:jc w:val="left"/>
        <w:rPr>
          <w:sz w:val="16"/>
          <w:szCs w:val="16"/>
          <w:lang w:val="en-US"/>
        </w:rPr>
      </w:pPr>
      <w:r w:rsidRPr="00A06751">
        <w:rPr>
          <w:sz w:val="16"/>
          <w:szCs w:val="16"/>
          <w:lang w:val="en-US"/>
        </w:rPr>
        <w:t>import {</w:t>
      </w:r>
    </w:p>
    <w:p w14:paraId="1D6BB7E3" w14:textId="77777777" w:rsidR="00CB2782" w:rsidRPr="00A06751" w:rsidRDefault="00CB2782" w:rsidP="00A06751">
      <w:pPr>
        <w:pStyle w:val="Codelisting"/>
        <w:jc w:val="left"/>
        <w:rPr>
          <w:sz w:val="16"/>
          <w:szCs w:val="16"/>
          <w:lang w:val="en-US"/>
        </w:rPr>
      </w:pPr>
      <w:r w:rsidRPr="00A06751">
        <w:rPr>
          <w:sz w:val="16"/>
          <w:szCs w:val="16"/>
          <w:lang w:val="en-US"/>
        </w:rPr>
        <w:t xml:space="preserve">  sendBlockedEmail,</w:t>
      </w:r>
    </w:p>
    <w:p w14:paraId="487A4EBD" w14:textId="77777777" w:rsidR="00CB2782" w:rsidRPr="00A06751" w:rsidRDefault="00CB2782" w:rsidP="00A06751">
      <w:pPr>
        <w:pStyle w:val="Codelisting"/>
        <w:jc w:val="left"/>
        <w:rPr>
          <w:sz w:val="16"/>
          <w:szCs w:val="16"/>
          <w:lang w:val="en-US"/>
        </w:rPr>
      </w:pPr>
      <w:r w:rsidRPr="00A06751">
        <w:rPr>
          <w:sz w:val="16"/>
          <w:szCs w:val="16"/>
          <w:lang w:val="en-US"/>
        </w:rPr>
        <w:t xml:space="preserve">  sendUnblockedEmail,</w:t>
      </w:r>
    </w:p>
    <w:p w14:paraId="172B893F" w14:textId="77777777" w:rsidR="00CB2782" w:rsidRPr="00A06751" w:rsidRDefault="00CB2782" w:rsidP="00A06751">
      <w:pPr>
        <w:pStyle w:val="Codelisting"/>
        <w:jc w:val="left"/>
        <w:rPr>
          <w:sz w:val="16"/>
          <w:szCs w:val="16"/>
          <w:lang w:val="en-US"/>
        </w:rPr>
      </w:pPr>
      <w:r w:rsidRPr="00A06751">
        <w:rPr>
          <w:sz w:val="16"/>
          <w:szCs w:val="16"/>
          <w:lang w:val="en-US"/>
        </w:rPr>
        <w:t xml:space="preserve">  sendDeletedEmail,</w:t>
      </w:r>
    </w:p>
    <w:p w14:paraId="7C3CEE87" w14:textId="77777777" w:rsidR="00CB2782" w:rsidRPr="00A06751" w:rsidRDefault="00CB2782" w:rsidP="00A06751">
      <w:pPr>
        <w:pStyle w:val="Codelisting"/>
        <w:jc w:val="left"/>
        <w:rPr>
          <w:sz w:val="16"/>
          <w:szCs w:val="16"/>
          <w:lang w:val="en-US"/>
        </w:rPr>
      </w:pPr>
      <w:r w:rsidRPr="00A06751">
        <w:rPr>
          <w:sz w:val="16"/>
          <w:szCs w:val="16"/>
          <w:lang w:val="en-US"/>
        </w:rPr>
        <w:t>} from '../../../services/email.service';</w:t>
      </w:r>
    </w:p>
    <w:p w14:paraId="4897BD89" w14:textId="77777777" w:rsidR="00CB2782" w:rsidRPr="00A06751" w:rsidRDefault="00CB2782" w:rsidP="00A06751">
      <w:pPr>
        <w:pStyle w:val="Codelisting"/>
        <w:jc w:val="left"/>
        <w:rPr>
          <w:sz w:val="16"/>
          <w:szCs w:val="16"/>
          <w:lang w:val="en-US"/>
        </w:rPr>
      </w:pPr>
    </w:p>
    <w:p w14:paraId="004EFA6E" w14:textId="77777777" w:rsidR="00CB2782" w:rsidRPr="00A06751" w:rsidRDefault="00CB2782" w:rsidP="00A06751">
      <w:pPr>
        <w:pStyle w:val="Codelisting"/>
        <w:jc w:val="left"/>
        <w:rPr>
          <w:sz w:val="16"/>
          <w:szCs w:val="16"/>
          <w:lang w:val="en-US"/>
        </w:rPr>
      </w:pPr>
      <w:r w:rsidRPr="00A06751">
        <w:rPr>
          <w:sz w:val="16"/>
          <w:szCs w:val="16"/>
          <w:lang w:val="en-US"/>
        </w:rPr>
        <w:t>export class AdminUsersService {</w:t>
      </w:r>
    </w:p>
    <w:p w14:paraId="70E9F047"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readonly prisma: PrismaClient) {}</w:t>
      </w:r>
    </w:p>
    <w:p w14:paraId="59B3B4FA" w14:textId="77777777" w:rsidR="00CB2782" w:rsidRPr="00A06751" w:rsidRDefault="00CB2782" w:rsidP="00A06751">
      <w:pPr>
        <w:pStyle w:val="Codelisting"/>
        <w:jc w:val="left"/>
        <w:rPr>
          <w:sz w:val="16"/>
          <w:szCs w:val="16"/>
          <w:lang w:val="en-US"/>
        </w:rPr>
      </w:pPr>
    </w:p>
    <w:p w14:paraId="5E32B34F" w14:textId="77777777" w:rsidR="00CB2782" w:rsidRPr="00A06751" w:rsidRDefault="00CB2782" w:rsidP="00A06751">
      <w:pPr>
        <w:pStyle w:val="Codelisting"/>
        <w:jc w:val="left"/>
        <w:rPr>
          <w:sz w:val="16"/>
          <w:szCs w:val="16"/>
          <w:lang w:val="en-US"/>
        </w:rPr>
      </w:pPr>
      <w:r w:rsidRPr="00A06751">
        <w:rPr>
          <w:sz w:val="16"/>
          <w:szCs w:val="16"/>
          <w:lang w:val="en-US"/>
        </w:rPr>
        <w:t xml:space="preserve">  // ── List users ────────────────────────────────────────────────────────────</w:t>
      </w:r>
    </w:p>
    <w:p w14:paraId="5A15CB65" w14:textId="77777777" w:rsidR="00CB2782" w:rsidRPr="00A06751" w:rsidRDefault="00CB2782" w:rsidP="00A06751">
      <w:pPr>
        <w:pStyle w:val="Codelisting"/>
        <w:jc w:val="left"/>
        <w:rPr>
          <w:sz w:val="16"/>
          <w:szCs w:val="16"/>
          <w:lang w:val="en-US"/>
        </w:rPr>
      </w:pPr>
      <w:r w:rsidRPr="00A06751">
        <w:rPr>
          <w:sz w:val="16"/>
          <w:szCs w:val="16"/>
          <w:lang w:val="en-US"/>
        </w:rPr>
        <w:t xml:space="preserve">  async listUsers(params: {</w:t>
      </w:r>
    </w:p>
    <w:p w14:paraId="1128B889" w14:textId="77777777" w:rsidR="00CB2782" w:rsidRPr="00A06751" w:rsidRDefault="00CB2782" w:rsidP="00A06751">
      <w:pPr>
        <w:pStyle w:val="Codelisting"/>
        <w:jc w:val="left"/>
        <w:rPr>
          <w:sz w:val="16"/>
          <w:szCs w:val="16"/>
          <w:lang w:val="en-US"/>
        </w:rPr>
      </w:pPr>
      <w:r w:rsidRPr="00A06751">
        <w:rPr>
          <w:sz w:val="16"/>
          <w:szCs w:val="16"/>
          <w:lang w:val="en-US"/>
        </w:rPr>
        <w:t xml:space="preserve">    page?: number; limit?: number; search?: string;</w:t>
      </w:r>
    </w:p>
    <w:p w14:paraId="623C2740" w14:textId="77777777" w:rsidR="00CB2782" w:rsidRPr="00A06751" w:rsidRDefault="00CB2782" w:rsidP="00A06751">
      <w:pPr>
        <w:pStyle w:val="Codelisting"/>
        <w:jc w:val="left"/>
        <w:rPr>
          <w:sz w:val="16"/>
          <w:szCs w:val="16"/>
          <w:lang w:val="en-US"/>
        </w:rPr>
      </w:pPr>
      <w:r w:rsidRPr="00A06751">
        <w:rPr>
          <w:sz w:val="16"/>
          <w:szCs w:val="16"/>
          <w:lang w:val="en-US"/>
        </w:rPr>
        <w:t xml:space="preserve">    role?: string; isBlocked?: boolean;</w:t>
      </w:r>
    </w:p>
    <w:p w14:paraId="38BAA708" w14:textId="77777777" w:rsidR="00CB2782" w:rsidRPr="00A06751" w:rsidRDefault="00CB2782" w:rsidP="00A06751">
      <w:pPr>
        <w:pStyle w:val="Codelisting"/>
        <w:jc w:val="left"/>
        <w:rPr>
          <w:sz w:val="16"/>
          <w:szCs w:val="16"/>
          <w:lang w:val="en-US"/>
        </w:rPr>
      </w:pPr>
      <w:r w:rsidRPr="00A06751">
        <w:rPr>
          <w:sz w:val="16"/>
          <w:szCs w:val="16"/>
          <w:lang w:val="en-US"/>
        </w:rPr>
        <w:t xml:space="preserve">    sortBy?: string; sortOrder?: 'asc' | 'desc';</w:t>
      </w:r>
    </w:p>
    <w:p w14:paraId="6BA69D25"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71E779F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page = 1, limit = 20, search, role, isBlocked, sortBy = 'createdAt', sortOrder = 'desc' } = params;</w:t>
      </w:r>
    </w:p>
    <w:p w14:paraId="583EFDB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skip = (page - 1) * limit;</w:t>
      </w:r>
    </w:p>
    <w:p w14:paraId="0398B24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where: any = {};</w:t>
      </w:r>
    </w:p>
    <w:p w14:paraId="13FCCC67" w14:textId="77777777" w:rsidR="00CB2782" w:rsidRPr="00A06751" w:rsidRDefault="00CB2782" w:rsidP="00A06751">
      <w:pPr>
        <w:pStyle w:val="Codelisting"/>
        <w:jc w:val="left"/>
        <w:rPr>
          <w:sz w:val="16"/>
          <w:szCs w:val="16"/>
          <w:lang w:val="en-US"/>
        </w:rPr>
      </w:pPr>
      <w:r w:rsidRPr="00A06751">
        <w:rPr>
          <w:sz w:val="16"/>
          <w:szCs w:val="16"/>
          <w:lang w:val="en-US"/>
        </w:rPr>
        <w:t xml:space="preserve">    if (search) where.OR = [</w:t>
      </w:r>
    </w:p>
    <w:p w14:paraId="643A4722" w14:textId="77777777" w:rsidR="00CB2782" w:rsidRPr="00A06751" w:rsidRDefault="00CB2782" w:rsidP="00A06751">
      <w:pPr>
        <w:pStyle w:val="Codelisting"/>
        <w:jc w:val="left"/>
        <w:rPr>
          <w:sz w:val="16"/>
          <w:szCs w:val="16"/>
          <w:lang w:val="en-US"/>
        </w:rPr>
      </w:pPr>
      <w:r w:rsidRPr="00A06751">
        <w:rPr>
          <w:sz w:val="16"/>
          <w:szCs w:val="16"/>
          <w:lang w:val="en-US"/>
        </w:rPr>
        <w:t xml:space="preserve">      { name:  { contains: search, mode: 'insensitive' } },</w:t>
      </w:r>
    </w:p>
    <w:p w14:paraId="2AC7DAA4" w14:textId="77777777" w:rsidR="00CB2782" w:rsidRPr="00A06751" w:rsidRDefault="00CB2782" w:rsidP="00A06751">
      <w:pPr>
        <w:pStyle w:val="Codelisting"/>
        <w:jc w:val="left"/>
        <w:rPr>
          <w:sz w:val="16"/>
          <w:szCs w:val="16"/>
          <w:lang w:val="en-US"/>
        </w:rPr>
      </w:pPr>
      <w:r w:rsidRPr="00A06751">
        <w:rPr>
          <w:sz w:val="16"/>
          <w:szCs w:val="16"/>
          <w:lang w:val="en-US"/>
        </w:rPr>
        <w:t xml:space="preserve">      { email: { contains: search, mode: 'insensitive' } },</w:t>
      </w:r>
    </w:p>
    <w:p w14:paraId="501B7FA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FCD460" w14:textId="77777777" w:rsidR="00CB2782" w:rsidRPr="00A06751" w:rsidRDefault="00CB2782" w:rsidP="00A06751">
      <w:pPr>
        <w:pStyle w:val="Codelisting"/>
        <w:jc w:val="left"/>
        <w:rPr>
          <w:sz w:val="16"/>
          <w:szCs w:val="16"/>
          <w:lang w:val="en-US"/>
        </w:rPr>
      </w:pPr>
      <w:r w:rsidRPr="00A06751">
        <w:rPr>
          <w:sz w:val="16"/>
          <w:szCs w:val="16"/>
          <w:lang w:val="en-US"/>
        </w:rPr>
        <w:t xml:space="preserve">    if (role)                    where.role      = role;</w:t>
      </w:r>
    </w:p>
    <w:p w14:paraId="036C5540" w14:textId="77777777" w:rsidR="00CB2782" w:rsidRPr="00A06751" w:rsidRDefault="00CB2782" w:rsidP="00A06751">
      <w:pPr>
        <w:pStyle w:val="Codelisting"/>
        <w:jc w:val="left"/>
        <w:rPr>
          <w:sz w:val="16"/>
          <w:szCs w:val="16"/>
          <w:lang w:val="en-US"/>
        </w:rPr>
      </w:pPr>
      <w:r w:rsidRPr="00A06751">
        <w:rPr>
          <w:sz w:val="16"/>
          <w:szCs w:val="16"/>
          <w:lang w:val="en-US"/>
        </w:rPr>
        <w:t xml:space="preserve">    if (isBlocked !== undefined) where.isBlocked = isBlocked;</w:t>
      </w:r>
    </w:p>
    <w:p w14:paraId="6E0F1AB7" w14:textId="77777777" w:rsidR="00CB2782" w:rsidRPr="00A06751" w:rsidRDefault="00CB2782" w:rsidP="00A06751">
      <w:pPr>
        <w:pStyle w:val="Codelisting"/>
        <w:jc w:val="left"/>
        <w:rPr>
          <w:sz w:val="16"/>
          <w:szCs w:val="16"/>
          <w:lang w:val="en-US"/>
        </w:rPr>
      </w:pPr>
    </w:p>
    <w:p w14:paraId="5480CD9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validSort = ['createdAt', 'name', 'email', 'role', 'lastLoginAt'];</w:t>
      </w:r>
    </w:p>
    <w:p w14:paraId="6C5C4EC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orderField = validSort.includes(sortBy) ? sortBy : 'createdAt';</w:t>
      </w:r>
    </w:p>
    <w:p w14:paraId="2C482814" w14:textId="77777777" w:rsidR="00CB2782" w:rsidRPr="00A06751" w:rsidRDefault="00CB2782" w:rsidP="00A06751">
      <w:pPr>
        <w:pStyle w:val="Codelisting"/>
        <w:jc w:val="left"/>
        <w:rPr>
          <w:sz w:val="16"/>
          <w:szCs w:val="16"/>
          <w:lang w:val="en-US"/>
        </w:rPr>
      </w:pPr>
    </w:p>
    <w:p w14:paraId="673648D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[users, total] = await Promise.all([</w:t>
      </w:r>
    </w:p>
    <w:p w14:paraId="2894C462"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this.prisma.user.findMany({</w:t>
      </w:r>
    </w:p>
    <w:p w14:paraId="6E3EB57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skip, take: limit,</w:t>
      </w:r>
    </w:p>
    <w:p w14:paraId="76C5B76E"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[orderField]: sortOrder },</w:t>
      </w:r>
    </w:p>
    <w:p w14:paraId="1A1ADF30"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13F10164"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email: true, name: true, role: true,</w:t>
      </w:r>
    </w:p>
    <w:p w14:paraId="1FCF21B6" w14:textId="77777777" w:rsidR="00CB2782" w:rsidRPr="00A06751" w:rsidRDefault="00CB2782" w:rsidP="00A06751">
      <w:pPr>
        <w:pStyle w:val="Codelisting"/>
        <w:jc w:val="left"/>
        <w:rPr>
          <w:sz w:val="16"/>
          <w:szCs w:val="16"/>
          <w:lang w:val="en-US"/>
        </w:rPr>
      </w:pPr>
      <w:r w:rsidRPr="00A06751">
        <w:rPr>
          <w:sz w:val="16"/>
          <w:szCs w:val="16"/>
          <w:lang w:val="en-US"/>
        </w:rPr>
        <w:t xml:space="preserve">          isBlocked: true, blockedAt: true, blockedReason: true,</w:t>
      </w:r>
    </w:p>
    <w:p w14:paraId="684D086C" w14:textId="77777777" w:rsidR="00CB2782" w:rsidRPr="00A06751" w:rsidRDefault="00CB2782" w:rsidP="00A06751">
      <w:pPr>
        <w:pStyle w:val="Codelisting"/>
        <w:jc w:val="left"/>
        <w:rPr>
          <w:sz w:val="16"/>
          <w:szCs w:val="16"/>
          <w:lang w:val="en-US"/>
        </w:rPr>
      </w:pPr>
      <w:r w:rsidRPr="00A06751">
        <w:rPr>
          <w:sz w:val="16"/>
          <w:szCs w:val="16"/>
          <w:lang w:val="en-US"/>
        </w:rPr>
        <w:t xml:space="preserve">          lastLoginAt: true, createdAt: true, updatedAt: true,</w:t>
      </w:r>
    </w:p>
    <w:p w14:paraId="6E49181C"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 },</w:t>
      </w:r>
    </w:p>
    <w:p w14:paraId="052ED43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08F5CE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EBE27C"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 where }),</w:t>
      </w:r>
    </w:p>
    <w:p w14:paraId="625C7D7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4751C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users, pagination: { page, limit, total, totalPages: Math.ceil(total / limit) } };</w:t>
      </w:r>
    </w:p>
    <w:p w14:paraId="7819BEB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B6A137" w14:textId="77777777" w:rsidR="00CB2782" w:rsidRPr="00A06751" w:rsidRDefault="00CB2782" w:rsidP="00A06751">
      <w:pPr>
        <w:pStyle w:val="Codelisting"/>
        <w:jc w:val="left"/>
        <w:rPr>
          <w:sz w:val="16"/>
          <w:szCs w:val="16"/>
          <w:lang w:val="en-US"/>
        </w:rPr>
      </w:pPr>
    </w:p>
    <w:p w14:paraId="0F5384F0" w14:textId="77777777" w:rsidR="00CB2782" w:rsidRPr="00A06751" w:rsidRDefault="00CB2782" w:rsidP="00A06751">
      <w:pPr>
        <w:pStyle w:val="Codelisting"/>
        <w:jc w:val="left"/>
        <w:rPr>
          <w:sz w:val="16"/>
          <w:szCs w:val="16"/>
          <w:lang w:val="en-US"/>
        </w:rPr>
      </w:pPr>
      <w:r w:rsidRPr="00A06751">
        <w:rPr>
          <w:sz w:val="16"/>
          <w:szCs w:val="16"/>
          <w:lang w:val="en-US"/>
        </w:rPr>
        <w:t xml:space="preserve">  // ── Single user ───────────────────────────────────────────────────────────</w:t>
      </w:r>
    </w:p>
    <w:p w14:paraId="121FA962"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getUserById(id: string) {</w:t>
      </w:r>
    </w:p>
    <w:p w14:paraId="63B1BEE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w:t>
      </w:r>
    </w:p>
    <w:p w14:paraId="34F6C8B7"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7A7EF1EA"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73138B40"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email: true, name: true, role: true,</w:t>
      </w:r>
    </w:p>
    <w:p w14:paraId="4FD21028" w14:textId="77777777" w:rsidR="00CB2782" w:rsidRPr="00A06751" w:rsidRDefault="00CB2782" w:rsidP="00A06751">
      <w:pPr>
        <w:pStyle w:val="Codelisting"/>
        <w:jc w:val="left"/>
        <w:rPr>
          <w:sz w:val="16"/>
          <w:szCs w:val="16"/>
          <w:lang w:val="en-US"/>
        </w:rPr>
      </w:pPr>
      <w:r w:rsidRPr="00A06751">
        <w:rPr>
          <w:sz w:val="16"/>
          <w:szCs w:val="16"/>
          <w:lang w:val="en-US"/>
        </w:rPr>
        <w:t xml:space="preserve">        isBlocked: true, blockedAt: true, blockedReason: true,</w:t>
      </w:r>
    </w:p>
    <w:p w14:paraId="48C2BCC0" w14:textId="77777777" w:rsidR="00CB2782" w:rsidRPr="00A06751" w:rsidRDefault="00CB2782" w:rsidP="00A06751">
      <w:pPr>
        <w:pStyle w:val="Codelisting"/>
        <w:jc w:val="left"/>
        <w:rPr>
          <w:sz w:val="16"/>
          <w:szCs w:val="16"/>
          <w:lang w:val="en-US"/>
        </w:rPr>
      </w:pPr>
      <w:r w:rsidRPr="00A06751">
        <w:rPr>
          <w:sz w:val="16"/>
          <w:szCs w:val="16"/>
          <w:lang w:val="en-US"/>
        </w:rPr>
        <w:t xml:space="preserve">        lastLoginAt: true, createdAt: true, updatedAt: true,</w:t>
      </w:r>
    </w:p>
    <w:p w14:paraId="71CFF301"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 },</w:t>
      </w:r>
    </w:p>
    <w:p w14:paraId="51AA64B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E6F4B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45B17F"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null;</w:t>
      </w:r>
    </w:p>
    <w:p w14:paraId="17B7196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recentVotes = await this.prisma.vote.findMany({</w:t>
      </w:r>
    </w:p>
    <w:p w14:paraId="665623BC"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voterUserId: id },</w:t>
      </w:r>
    </w:p>
    <w:p w14:paraId="11A5E0A8"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23A83C17" w14:textId="77777777" w:rsidR="00CB2782" w:rsidRPr="00A06751" w:rsidRDefault="00CB2782" w:rsidP="00A06751">
      <w:pPr>
        <w:pStyle w:val="Codelisting"/>
        <w:jc w:val="left"/>
        <w:rPr>
          <w:sz w:val="16"/>
          <w:szCs w:val="16"/>
          <w:lang w:val="en-US"/>
        </w:rPr>
      </w:pPr>
      <w:r w:rsidRPr="00A06751">
        <w:rPr>
          <w:sz w:val="16"/>
          <w:szCs w:val="16"/>
          <w:lang w:val="en-US"/>
        </w:rPr>
        <w:t xml:space="preserve">      take: 10,</w:t>
      </w:r>
    </w:p>
    <w:p w14:paraId="0815F488"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createdAt: true, survey: { select: { id: true, title: true } } },</w:t>
      </w:r>
    </w:p>
    <w:p w14:paraId="4D52C56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6B922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...user, recentVotes };</w:t>
      </w:r>
    </w:p>
    <w:p w14:paraId="68D3A40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49B9E1" w14:textId="77777777" w:rsidR="00CB2782" w:rsidRPr="00A06751" w:rsidRDefault="00CB2782" w:rsidP="00A06751">
      <w:pPr>
        <w:pStyle w:val="Codelisting"/>
        <w:jc w:val="left"/>
        <w:rPr>
          <w:sz w:val="16"/>
          <w:szCs w:val="16"/>
          <w:lang w:val="en-US"/>
        </w:rPr>
      </w:pPr>
    </w:p>
    <w:p w14:paraId="196CABD5" w14:textId="77777777" w:rsidR="00CB2782" w:rsidRPr="00A06751" w:rsidRDefault="00CB2782" w:rsidP="00A06751">
      <w:pPr>
        <w:pStyle w:val="Codelisting"/>
        <w:jc w:val="left"/>
        <w:rPr>
          <w:sz w:val="16"/>
          <w:szCs w:val="16"/>
          <w:lang w:val="en-US"/>
        </w:rPr>
      </w:pPr>
      <w:r w:rsidRPr="00A06751">
        <w:rPr>
          <w:sz w:val="16"/>
          <w:szCs w:val="16"/>
          <w:lang w:val="en-US"/>
        </w:rPr>
        <w:t xml:space="preserve">  // ── Change role ───────────────────────────────────────────────────────────</w:t>
      </w:r>
    </w:p>
    <w:p w14:paraId="7908BB9B" w14:textId="77777777" w:rsidR="00CB2782" w:rsidRPr="00A06751" w:rsidRDefault="00CB2782" w:rsidP="00A06751">
      <w:pPr>
        <w:pStyle w:val="Codelisting"/>
        <w:jc w:val="left"/>
        <w:rPr>
          <w:sz w:val="16"/>
          <w:szCs w:val="16"/>
          <w:lang w:val="en-US"/>
        </w:rPr>
      </w:pPr>
      <w:r w:rsidRPr="00A06751">
        <w:rPr>
          <w:sz w:val="16"/>
          <w:szCs w:val="16"/>
          <w:lang w:val="en-US"/>
        </w:rPr>
        <w:t xml:space="preserve">  async changeRole(id: string, role: 'USER' | 'MODERATOR' | 'ADMIN', actorId: string) {</w:t>
      </w:r>
    </w:p>
    <w:p w14:paraId="5F12101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 });</w:t>
      </w:r>
    </w:p>
    <w:p w14:paraId="5300E41A"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null;</w:t>
      </w:r>
    </w:p>
    <w:p w14:paraId="643BA2C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this.prisma.user.update({</w:t>
      </w:r>
    </w:p>
    <w:p w14:paraId="5EE12E6B"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 data: { role: role as any },</w:t>
      </w:r>
    </w:p>
    <w:p w14:paraId="7FBEB58E"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email: true, name: true, role: true },</w:t>
      </w:r>
    </w:p>
    <w:p w14:paraId="5247FDF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E811C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17FDE518" w14:textId="77777777" w:rsidR="00CB2782" w:rsidRPr="00A06751" w:rsidRDefault="00CB2782" w:rsidP="00A06751">
      <w:pPr>
        <w:pStyle w:val="Codelisting"/>
        <w:jc w:val="left"/>
        <w:rPr>
          <w:sz w:val="16"/>
          <w:szCs w:val="16"/>
          <w:lang w:val="en-US"/>
        </w:rPr>
      </w:pPr>
      <w:r w:rsidRPr="00A06751">
        <w:rPr>
          <w:sz w:val="16"/>
          <w:szCs w:val="16"/>
          <w:lang w:val="en-US"/>
        </w:rPr>
        <w:t xml:space="preserve">      data: { actorId, action: 'ROLE_CHANGED', targetType: 'USER', targetId: id, meta: { oldRole: user.role, newRole: role } },</w:t>
      </w:r>
    </w:p>
    <w:p w14:paraId="024A843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BFECA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updated;</w:t>
      </w:r>
    </w:p>
    <w:p w14:paraId="00E7A4D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AC47A4" w14:textId="77777777" w:rsidR="00CB2782" w:rsidRPr="00A06751" w:rsidRDefault="00CB2782" w:rsidP="00A06751">
      <w:pPr>
        <w:pStyle w:val="Codelisting"/>
        <w:jc w:val="left"/>
        <w:rPr>
          <w:sz w:val="16"/>
          <w:szCs w:val="16"/>
          <w:lang w:val="en-US"/>
        </w:rPr>
      </w:pPr>
    </w:p>
    <w:p w14:paraId="59452F80" w14:textId="77777777" w:rsidR="00CB2782" w:rsidRPr="00A06751" w:rsidRDefault="00CB2782" w:rsidP="00A06751">
      <w:pPr>
        <w:pStyle w:val="Codelisting"/>
        <w:jc w:val="left"/>
        <w:rPr>
          <w:sz w:val="16"/>
          <w:szCs w:val="16"/>
          <w:lang w:val="en-US"/>
        </w:rPr>
      </w:pPr>
      <w:r w:rsidRPr="00A06751">
        <w:rPr>
          <w:sz w:val="16"/>
          <w:szCs w:val="16"/>
          <w:lang w:val="en-US"/>
        </w:rPr>
        <w:t xml:space="preserve">  // ── Block / Unblock + email ───────────────────────────────────────────────</w:t>
      </w:r>
    </w:p>
    <w:p w14:paraId="4E3C2D65" w14:textId="77777777" w:rsidR="00CB2782" w:rsidRPr="00A06751" w:rsidRDefault="00CB2782" w:rsidP="00A06751">
      <w:pPr>
        <w:pStyle w:val="Codelisting"/>
        <w:jc w:val="left"/>
        <w:rPr>
          <w:sz w:val="16"/>
          <w:szCs w:val="16"/>
          <w:lang w:val="en-US"/>
        </w:rPr>
      </w:pPr>
      <w:r w:rsidRPr="00A06751">
        <w:rPr>
          <w:sz w:val="16"/>
          <w:szCs w:val="16"/>
          <w:lang w:val="en-US"/>
        </w:rPr>
        <w:t xml:space="preserve">  async toggleBlock(id: string, block: boolean, reason: string | undefined, actorId: string) {</w:t>
      </w:r>
    </w:p>
    <w:p w14:paraId="75A66B1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actor = await this.prisma.user.findUnique({ where: { id: actorId }, select: { name: true } });</w:t>
      </w:r>
    </w:p>
    <w:p w14:paraId="0C67EED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 });</w:t>
      </w:r>
    </w:p>
    <w:p w14:paraId="0A423D52"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null;</w:t>
      </w:r>
    </w:p>
    <w:p w14:paraId="2A372165" w14:textId="77777777" w:rsidR="00CB2782" w:rsidRPr="00A06751" w:rsidRDefault="00CB2782" w:rsidP="00A06751">
      <w:pPr>
        <w:pStyle w:val="Codelisting"/>
        <w:jc w:val="left"/>
        <w:rPr>
          <w:sz w:val="16"/>
          <w:szCs w:val="16"/>
          <w:lang w:val="en-US"/>
        </w:rPr>
      </w:pPr>
    </w:p>
    <w:p w14:paraId="2008F8C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 = await this.prisma.user.update({</w:t>
      </w:r>
    </w:p>
    <w:p w14:paraId="133CE960"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22D1BDC0"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6369393A" w14:textId="77777777" w:rsidR="00CB2782" w:rsidRPr="00A06751" w:rsidRDefault="00CB2782" w:rsidP="00A06751">
      <w:pPr>
        <w:pStyle w:val="Codelisting"/>
        <w:jc w:val="left"/>
        <w:rPr>
          <w:sz w:val="16"/>
          <w:szCs w:val="16"/>
          <w:lang w:val="en-US"/>
        </w:rPr>
      </w:pPr>
      <w:r w:rsidRPr="00A06751">
        <w:rPr>
          <w:sz w:val="16"/>
          <w:szCs w:val="16"/>
          <w:lang w:val="en-US"/>
        </w:rPr>
        <w:t xml:space="preserve">        isBlocked:     block,</w:t>
      </w:r>
    </w:p>
    <w:p w14:paraId="56C5550A" w14:textId="77777777" w:rsidR="00CB2782" w:rsidRPr="00A06751" w:rsidRDefault="00CB2782" w:rsidP="00A06751">
      <w:pPr>
        <w:pStyle w:val="Codelisting"/>
        <w:jc w:val="left"/>
        <w:rPr>
          <w:sz w:val="16"/>
          <w:szCs w:val="16"/>
          <w:lang w:val="en-US"/>
        </w:rPr>
      </w:pPr>
      <w:r w:rsidRPr="00A06751">
        <w:rPr>
          <w:sz w:val="16"/>
          <w:szCs w:val="16"/>
          <w:lang w:val="en-US"/>
        </w:rPr>
        <w:t xml:space="preserve">        blockedAt:     block ? new Date() : null,</w:t>
      </w:r>
    </w:p>
    <w:p w14:paraId="6B5C3AD8" w14:textId="77777777" w:rsidR="00CB2782" w:rsidRPr="00A06751" w:rsidRDefault="00CB2782" w:rsidP="00A06751">
      <w:pPr>
        <w:pStyle w:val="Codelisting"/>
        <w:jc w:val="left"/>
        <w:rPr>
          <w:sz w:val="16"/>
          <w:szCs w:val="16"/>
          <w:lang w:val="en-US"/>
        </w:rPr>
      </w:pPr>
      <w:r w:rsidRPr="00A06751">
        <w:rPr>
          <w:sz w:val="16"/>
          <w:szCs w:val="16"/>
          <w:lang w:val="en-US"/>
        </w:rPr>
        <w:t xml:space="preserve">        blockedReason: block ? (reason ?? null) : null,</w:t>
      </w:r>
    </w:p>
    <w:p w14:paraId="4C4A64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D10DC68"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email: true, name: true, isBlocked: true, blockedAt: true, blockedReason: true },</w:t>
      </w:r>
    </w:p>
    <w:p w14:paraId="6AE458D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315938" w14:textId="77777777" w:rsidR="00CB2782" w:rsidRPr="00A06751" w:rsidRDefault="00CB2782" w:rsidP="00A06751">
      <w:pPr>
        <w:pStyle w:val="Codelisting"/>
        <w:jc w:val="left"/>
        <w:rPr>
          <w:sz w:val="16"/>
          <w:szCs w:val="16"/>
          <w:lang w:val="en-US"/>
        </w:rPr>
      </w:pPr>
    </w:p>
    <w:p w14:paraId="613891D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523F8613"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6A075DBE" w14:textId="77777777" w:rsidR="00CB2782" w:rsidRPr="00A06751" w:rsidRDefault="00CB2782" w:rsidP="00A06751">
      <w:pPr>
        <w:pStyle w:val="Codelisting"/>
        <w:jc w:val="left"/>
        <w:rPr>
          <w:sz w:val="16"/>
          <w:szCs w:val="16"/>
          <w:lang w:val="en-US"/>
        </w:rPr>
      </w:pPr>
      <w:r w:rsidRPr="00A06751">
        <w:rPr>
          <w:sz w:val="16"/>
          <w:szCs w:val="16"/>
          <w:lang w:val="en-US"/>
        </w:rPr>
        <w:t xml:space="preserve">        actorId,</w:t>
      </w:r>
    </w:p>
    <w:p w14:paraId="37A42FDF" w14:textId="77777777" w:rsidR="00CB2782" w:rsidRPr="00A06751" w:rsidRDefault="00CB2782" w:rsidP="00A06751">
      <w:pPr>
        <w:pStyle w:val="Codelisting"/>
        <w:jc w:val="left"/>
        <w:rPr>
          <w:sz w:val="16"/>
          <w:szCs w:val="16"/>
          <w:lang w:val="en-US"/>
        </w:rPr>
      </w:pPr>
      <w:r w:rsidRPr="00A06751">
        <w:rPr>
          <w:sz w:val="16"/>
          <w:szCs w:val="16"/>
          <w:lang w:val="en-US"/>
        </w:rPr>
        <w:t xml:space="preserve">        action:     block ? 'USER_BLOCKED' : 'USER_UNBLOCKED',</w:t>
      </w:r>
    </w:p>
    <w:p w14:paraId="30CD3C6E" w14:textId="77777777" w:rsidR="00CB2782" w:rsidRPr="00A06751" w:rsidRDefault="00CB2782" w:rsidP="00A06751">
      <w:pPr>
        <w:pStyle w:val="Codelisting"/>
        <w:jc w:val="left"/>
        <w:rPr>
          <w:sz w:val="16"/>
          <w:szCs w:val="16"/>
          <w:lang w:val="en-US"/>
        </w:rPr>
      </w:pPr>
      <w:r w:rsidRPr="00A06751">
        <w:rPr>
          <w:sz w:val="16"/>
          <w:szCs w:val="16"/>
          <w:lang w:val="en-US"/>
        </w:rPr>
        <w:t xml:space="preserve">        targetType: 'USER',</w:t>
      </w:r>
    </w:p>
    <w:p w14:paraId="4C940733" w14:textId="77777777" w:rsidR="00CB2782" w:rsidRPr="00A06751" w:rsidRDefault="00CB2782" w:rsidP="00A06751">
      <w:pPr>
        <w:pStyle w:val="Codelisting"/>
        <w:jc w:val="left"/>
        <w:rPr>
          <w:sz w:val="16"/>
          <w:szCs w:val="16"/>
          <w:lang w:val="en-US"/>
        </w:rPr>
      </w:pPr>
      <w:r w:rsidRPr="00A06751">
        <w:rPr>
          <w:sz w:val="16"/>
          <w:szCs w:val="16"/>
          <w:lang w:val="en-US"/>
        </w:rPr>
        <w:t xml:space="preserve">        targetId:   id,</w:t>
      </w:r>
    </w:p>
    <w:p w14:paraId="65E5150E" w14:textId="77777777" w:rsidR="00CB2782" w:rsidRPr="00A06751" w:rsidRDefault="00CB2782" w:rsidP="00A06751">
      <w:pPr>
        <w:pStyle w:val="Codelisting"/>
        <w:jc w:val="left"/>
        <w:rPr>
          <w:sz w:val="16"/>
          <w:szCs w:val="16"/>
          <w:lang w:val="en-US"/>
        </w:rPr>
      </w:pPr>
      <w:r w:rsidRPr="00A06751">
        <w:rPr>
          <w:sz w:val="16"/>
          <w:szCs w:val="16"/>
          <w:lang w:val="en-US"/>
        </w:rPr>
        <w:t xml:space="preserve">        meta:       { reason },</w:t>
      </w:r>
    </w:p>
    <w:p w14:paraId="206598A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9DD49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F2BA11" w14:textId="77777777" w:rsidR="00CB2782" w:rsidRPr="00A06751" w:rsidRDefault="00CB2782" w:rsidP="00A06751">
      <w:pPr>
        <w:pStyle w:val="Codelisting"/>
        <w:jc w:val="left"/>
        <w:rPr>
          <w:sz w:val="16"/>
          <w:szCs w:val="16"/>
          <w:lang w:val="en-US"/>
        </w:rPr>
      </w:pPr>
    </w:p>
    <w:p w14:paraId="2BD90401" w14:textId="77777777" w:rsidR="00CB2782" w:rsidRPr="00A06751" w:rsidRDefault="00CB2782" w:rsidP="00A06751">
      <w:pPr>
        <w:pStyle w:val="Codelisting"/>
        <w:jc w:val="left"/>
        <w:rPr>
          <w:sz w:val="16"/>
          <w:szCs w:val="16"/>
          <w:lang w:val="en-US"/>
        </w:rPr>
      </w:pPr>
      <w:r w:rsidRPr="00A06751">
        <w:rPr>
          <w:sz w:val="16"/>
          <w:szCs w:val="16"/>
          <w:lang w:val="en-US"/>
        </w:rPr>
        <w:t xml:space="preserve">    // Send email notification (non-blocking)</w:t>
      </w:r>
    </w:p>
    <w:p w14:paraId="3F7B6E6F" w14:textId="77777777" w:rsidR="00CB2782" w:rsidRPr="00A06751" w:rsidRDefault="00CB2782" w:rsidP="00A06751">
      <w:pPr>
        <w:pStyle w:val="Codelisting"/>
        <w:jc w:val="left"/>
        <w:rPr>
          <w:sz w:val="16"/>
          <w:szCs w:val="16"/>
          <w:lang w:val="en-US"/>
        </w:rPr>
      </w:pPr>
      <w:r w:rsidRPr="00A06751">
        <w:rPr>
          <w:sz w:val="16"/>
          <w:szCs w:val="16"/>
          <w:lang w:val="en-US"/>
        </w:rPr>
        <w:t xml:space="preserve">    if (block) {</w:t>
      </w:r>
    </w:p>
    <w:p w14:paraId="7D486A84" w14:textId="77777777" w:rsidR="00CB2782" w:rsidRPr="00A06751" w:rsidRDefault="00CB2782" w:rsidP="00A06751">
      <w:pPr>
        <w:pStyle w:val="Codelisting"/>
        <w:jc w:val="left"/>
        <w:rPr>
          <w:sz w:val="16"/>
          <w:szCs w:val="16"/>
          <w:lang w:val="en-US"/>
        </w:rPr>
      </w:pPr>
      <w:r w:rsidRPr="00A06751">
        <w:rPr>
          <w:sz w:val="16"/>
          <w:szCs w:val="16"/>
          <w:lang w:val="en-US"/>
        </w:rPr>
        <w:t xml:space="preserve">      sendBlockedEmail({ to: user.email, name: user.name, reason, blockedBy: actor?.name ?? 'Адміністратор' });</w:t>
      </w:r>
    </w:p>
    <w:p w14:paraId="5E2B541F"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3F470101" w14:textId="77777777" w:rsidR="00CB2782" w:rsidRPr="00A06751" w:rsidRDefault="00CB2782" w:rsidP="00A06751">
      <w:pPr>
        <w:pStyle w:val="Codelisting"/>
        <w:jc w:val="left"/>
        <w:rPr>
          <w:sz w:val="16"/>
          <w:szCs w:val="16"/>
          <w:lang w:val="en-US"/>
        </w:rPr>
      </w:pPr>
      <w:r w:rsidRPr="00A06751">
        <w:rPr>
          <w:sz w:val="16"/>
          <w:szCs w:val="16"/>
          <w:lang w:val="en-US"/>
        </w:rPr>
        <w:t xml:space="preserve">      sendUnblockedEmail({ to: user.email, name: user.name });</w:t>
      </w:r>
    </w:p>
    <w:p w14:paraId="21FE51B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92995A" w14:textId="77777777" w:rsidR="00CB2782" w:rsidRPr="00A06751" w:rsidRDefault="00CB2782" w:rsidP="00A06751">
      <w:pPr>
        <w:pStyle w:val="Codelisting"/>
        <w:jc w:val="left"/>
        <w:rPr>
          <w:sz w:val="16"/>
          <w:szCs w:val="16"/>
          <w:lang w:val="en-US"/>
        </w:rPr>
      </w:pPr>
    </w:p>
    <w:p w14:paraId="7711D56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updated;</w:t>
      </w:r>
    </w:p>
    <w:p w14:paraId="0235BE9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DD9AC5" w14:textId="77777777" w:rsidR="00CB2782" w:rsidRPr="00A06751" w:rsidRDefault="00CB2782" w:rsidP="00A06751">
      <w:pPr>
        <w:pStyle w:val="Codelisting"/>
        <w:jc w:val="left"/>
        <w:rPr>
          <w:sz w:val="16"/>
          <w:szCs w:val="16"/>
          <w:lang w:val="en-US"/>
        </w:rPr>
      </w:pPr>
    </w:p>
    <w:p w14:paraId="6A875155" w14:textId="77777777" w:rsidR="00CB2782" w:rsidRPr="00A06751" w:rsidRDefault="00CB2782" w:rsidP="00A06751">
      <w:pPr>
        <w:pStyle w:val="Codelisting"/>
        <w:jc w:val="left"/>
        <w:rPr>
          <w:sz w:val="16"/>
          <w:szCs w:val="16"/>
          <w:lang w:val="en-US"/>
        </w:rPr>
      </w:pPr>
      <w:r w:rsidRPr="00A06751">
        <w:rPr>
          <w:sz w:val="16"/>
          <w:szCs w:val="16"/>
          <w:lang w:val="en-US"/>
        </w:rPr>
        <w:t xml:space="preserve">  // ── Delete + email ────────────────────────────────────────────────────────</w:t>
      </w:r>
    </w:p>
    <w:p w14:paraId="64480B95" w14:textId="77777777" w:rsidR="00CB2782" w:rsidRPr="00A06751" w:rsidRDefault="00CB2782" w:rsidP="00A06751">
      <w:pPr>
        <w:pStyle w:val="Codelisting"/>
        <w:jc w:val="left"/>
        <w:rPr>
          <w:sz w:val="16"/>
          <w:szCs w:val="16"/>
          <w:lang w:val="en-US"/>
        </w:rPr>
      </w:pPr>
      <w:r w:rsidRPr="00A06751">
        <w:rPr>
          <w:sz w:val="16"/>
          <w:szCs w:val="16"/>
          <w:lang w:val="en-US"/>
        </w:rPr>
        <w:t xml:space="preserve">  async deleteUser(id: string, actorId: string) {</w:t>
      </w:r>
    </w:p>
    <w:p w14:paraId="3AF14DF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 });</w:t>
      </w:r>
    </w:p>
    <w:p w14:paraId="5647BEDC"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null;</w:t>
      </w:r>
    </w:p>
    <w:p w14:paraId="1971F37D" w14:textId="77777777" w:rsidR="00CB2782" w:rsidRPr="00A06751" w:rsidRDefault="00CB2782" w:rsidP="00A06751">
      <w:pPr>
        <w:pStyle w:val="Codelisting"/>
        <w:jc w:val="left"/>
        <w:rPr>
          <w:sz w:val="16"/>
          <w:szCs w:val="16"/>
          <w:lang w:val="en-US"/>
        </w:rPr>
      </w:pPr>
    </w:p>
    <w:p w14:paraId="4396B5A9" w14:textId="77777777" w:rsidR="00CB2782" w:rsidRPr="00A06751" w:rsidRDefault="00CB2782" w:rsidP="00A06751">
      <w:pPr>
        <w:pStyle w:val="Codelisting"/>
        <w:jc w:val="left"/>
        <w:rPr>
          <w:sz w:val="16"/>
          <w:szCs w:val="16"/>
          <w:lang w:val="en-US"/>
        </w:rPr>
      </w:pPr>
      <w:r w:rsidRPr="00A06751">
        <w:rPr>
          <w:sz w:val="16"/>
          <w:szCs w:val="16"/>
          <w:lang w:val="en-US"/>
        </w:rPr>
        <w:t xml:space="preserve">    // Save data before delete</w:t>
      </w:r>
    </w:p>
    <w:p w14:paraId="07C3F78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email, name } = user;</w:t>
      </w:r>
    </w:p>
    <w:p w14:paraId="03FBB570" w14:textId="77777777" w:rsidR="00CB2782" w:rsidRPr="00A06751" w:rsidRDefault="00CB2782" w:rsidP="00A06751">
      <w:pPr>
        <w:pStyle w:val="Codelisting"/>
        <w:jc w:val="left"/>
        <w:rPr>
          <w:sz w:val="16"/>
          <w:szCs w:val="16"/>
          <w:lang w:val="en-US"/>
        </w:rPr>
      </w:pPr>
    </w:p>
    <w:p w14:paraId="6A6C306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this.prisma.user.delete({ where: { id } });</w:t>
      </w:r>
    </w:p>
    <w:p w14:paraId="538A9BEA" w14:textId="77777777" w:rsidR="00CB2782" w:rsidRPr="00A06751" w:rsidRDefault="00CB2782" w:rsidP="00A06751">
      <w:pPr>
        <w:pStyle w:val="Codelisting"/>
        <w:jc w:val="left"/>
        <w:rPr>
          <w:sz w:val="16"/>
          <w:szCs w:val="16"/>
          <w:lang w:val="en-US"/>
        </w:rPr>
      </w:pPr>
    </w:p>
    <w:p w14:paraId="078C437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this.prisma.auditLog.create({</w:t>
      </w:r>
    </w:p>
    <w:p w14:paraId="2B03FAF4" w14:textId="77777777" w:rsidR="00CB2782" w:rsidRPr="00A06751" w:rsidRDefault="00CB2782" w:rsidP="00A06751">
      <w:pPr>
        <w:pStyle w:val="Codelisting"/>
        <w:jc w:val="left"/>
        <w:rPr>
          <w:sz w:val="16"/>
          <w:szCs w:val="16"/>
          <w:lang w:val="en-US"/>
        </w:rPr>
      </w:pPr>
      <w:r w:rsidRPr="00A06751">
        <w:rPr>
          <w:sz w:val="16"/>
          <w:szCs w:val="16"/>
          <w:lang w:val="en-US"/>
        </w:rPr>
        <w:t xml:space="preserve">      data: { actorId, action: 'USER_DELETED', targetType: 'USER', targetId: id, meta: { email, name } },</w:t>
      </w:r>
    </w:p>
    <w:p w14:paraId="52BF1F42" w14:textId="77777777" w:rsidR="00CB2782" w:rsidRPr="00A06751" w:rsidRDefault="00CB2782" w:rsidP="00A06751">
      <w:pPr>
        <w:pStyle w:val="Codelisting"/>
        <w:jc w:val="left"/>
        <w:rPr>
          <w:sz w:val="16"/>
          <w:szCs w:val="16"/>
          <w:lang w:val="en-US"/>
        </w:rPr>
      </w:pPr>
      <w:r w:rsidRPr="00A06751">
        <w:rPr>
          <w:sz w:val="16"/>
          <w:szCs w:val="16"/>
          <w:lang w:val="en-US"/>
        </w:rPr>
        <w:t xml:space="preserve">    }).catch(() =&gt; {}); // audit log might fail if actor was also deleted</w:t>
      </w:r>
    </w:p>
    <w:p w14:paraId="091EFECC" w14:textId="77777777" w:rsidR="00CB2782" w:rsidRPr="00A06751" w:rsidRDefault="00CB2782" w:rsidP="00A06751">
      <w:pPr>
        <w:pStyle w:val="Codelisting"/>
        <w:jc w:val="left"/>
        <w:rPr>
          <w:sz w:val="16"/>
          <w:szCs w:val="16"/>
          <w:lang w:val="en-US"/>
        </w:rPr>
      </w:pPr>
    </w:p>
    <w:p w14:paraId="05218718" w14:textId="77777777" w:rsidR="00CB2782" w:rsidRPr="00A06751" w:rsidRDefault="00CB2782" w:rsidP="00A06751">
      <w:pPr>
        <w:pStyle w:val="Codelisting"/>
        <w:jc w:val="left"/>
        <w:rPr>
          <w:sz w:val="16"/>
          <w:szCs w:val="16"/>
          <w:lang w:val="en-US"/>
        </w:rPr>
      </w:pPr>
      <w:r w:rsidRPr="00A06751">
        <w:rPr>
          <w:sz w:val="16"/>
          <w:szCs w:val="16"/>
          <w:lang w:val="en-US"/>
        </w:rPr>
        <w:t xml:space="preserve">    // Send deletion email (non-blocking)</w:t>
      </w:r>
    </w:p>
    <w:p w14:paraId="724852EC" w14:textId="77777777" w:rsidR="00CB2782" w:rsidRPr="00A06751" w:rsidRDefault="00CB2782" w:rsidP="00A06751">
      <w:pPr>
        <w:pStyle w:val="Codelisting"/>
        <w:jc w:val="left"/>
        <w:rPr>
          <w:sz w:val="16"/>
          <w:szCs w:val="16"/>
          <w:lang w:val="en-US"/>
        </w:rPr>
      </w:pPr>
      <w:r w:rsidRPr="00A06751">
        <w:rPr>
          <w:sz w:val="16"/>
          <w:szCs w:val="16"/>
          <w:lang w:val="en-US"/>
        </w:rPr>
        <w:t xml:space="preserve">    sendDeletedEmail({ to: email, name });</w:t>
      </w:r>
    </w:p>
    <w:p w14:paraId="5BA21235" w14:textId="77777777" w:rsidR="00CB2782" w:rsidRPr="00A06751" w:rsidRDefault="00CB2782" w:rsidP="00A06751">
      <w:pPr>
        <w:pStyle w:val="Codelisting"/>
        <w:jc w:val="left"/>
        <w:rPr>
          <w:sz w:val="16"/>
          <w:szCs w:val="16"/>
          <w:lang w:val="en-US"/>
        </w:rPr>
      </w:pPr>
    </w:p>
    <w:p w14:paraId="73A1597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success: true };</w:t>
      </w:r>
    </w:p>
    <w:p w14:paraId="0FF103E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2F1261" w14:textId="77777777" w:rsidR="00CB2782" w:rsidRPr="00A06751" w:rsidRDefault="00CB2782" w:rsidP="00A06751">
      <w:pPr>
        <w:pStyle w:val="Codelisting"/>
        <w:jc w:val="left"/>
        <w:rPr>
          <w:sz w:val="16"/>
          <w:szCs w:val="16"/>
          <w:lang w:val="en-US"/>
        </w:rPr>
      </w:pPr>
    </w:p>
    <w:p w14:paraId="24E0D0D5" w14:textId="77777777" w:rsidR="00CB2782" w:rsidRPr="00A06751" w:rsidRDefault="00CB2782" w:rsidP="00A06751">
      <w:pPr>
        <w:pStyle w:val="Codelisting"/>
        <w:jc w:val="left"/>
        <w:rPr>
          <w:sz w:val="16"/>
          <w:szCs w:val="16"/>
          <w:lang w:val="en-US"/>
        </w:rPr>
      </w:pPr>
      <w:r w:rsidRPr="00A06751">
        <w:rPr>
          <w:sz w:val="16"/>
          <w:szCs w:val="16"/>
          <w:lang w:val="en-US"/>
        </w:rPr>
        <w:t xml:space="preserve">  // ── Stats ─────────────────────────────────────────────────────────────────</w:t>
      </w:r>
    </w:p>
    <w:p w14:paraId="5FB83AB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getStats() {</w:t>
      </w:r>
    </w:p>
    <w:p w14:paraId="39B084C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[total, admins, moderators, blocked, newThisWeek] = await Promise.all([</w:t>
      </w:r>
    </w:p>
    <w:p w14:paraId="43E3608C"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w:t>
      </w:r>
    </w:p>
    <w:p w14:paraId="04FBBDEB"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 where: { role: 'ADMIN' } }),</w:t>
      </w:r>
    </w:p>
    <w:p w14:paraId="48B198CB"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 where: { role: 'MODERATOR' } }),</w:t>
      </w:r>
    </w:p>
    <w:p w14:paraId="603F74F7"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 where: { isBlocked: true } }),</w:t>
      </w:r>
    </w:p>
    <w:p w14:paraId="7D772408" w14:textId="77777777" w:rsidR="00CB2782" w:rsidRPr="00A06751" w:rsidRDefault="00CB2782" w:rsidP="00A06751">
      <w:pPr>
        <w:pStyle w:val="Codelisting"/>
        <w:jc w:val="left"/>
        <w:rPr>
          <w:sz w:val="16"/>
          <w:szCs w:val="16"/>
          <w:lang w:val="en-US"/>
        </w:rPr>
      </w:pPr>
      <w:r w:rsidRPr="00A06751">
        <w:rPr>
          <w:sz w:val="16"/>
          <w:szCs w:val="16"/>
          <w:lang w:val="en-US"/>
        </w:rPr>
        <w:t xml:space="preserve">      this.prisma.user.count({</w:t>
      </w:r>
    </w:p>
    <w:p w14:paraId="5EAE543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createdAt: { gte: new Date(Date.now() - 7 * 86400000) } },</w:t>
      </w:r>
    </w:p>
    <w:p w14:paraId="60E1D85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36307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EE266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total, admins, moderators, blocked, newThisWeek };</w:t>
      </w:r>
    </w:p>
    <w:p w14:paraId="2B447A8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1DC54A" w14:textId="77777777" w:rsidR="00CB2782" w:rsidRPr="00A06751" w:rsidRDefault="00CB2782" w:rsidP="00A06751">
      <w:pPr>
        <w:pStyle w:val="Codelisting"/>
        <w:jc w:val="left"/>
        <w:rPr>
          <w:sz w:val="16"/>
          <w:szCs w:val="16"/>
          <w:lang w:val="en-US"/>
        </w:rPr>
      </w:pPr>
    </w:p>
    <w:p w14:paraId="7A269AD2" w14:textId="77777777" w:rsidR="00CB2782" w:rsidRPr="00A06751" w:rsidRDefault="00CB2782" w:rsidP="00A06751">
      <w:pPr>
        <w:pStyle w:val="Codelisting"/>
        <w:jc w:val="left"/>
        <w:rPr>
          <w:sz w:val="16"/>
          <w:szCs w:val="16"/>
          <w:lang w:val="en-US"/>
        </w:rPr>
      </w:pPr>
    </w:p>
    <w:p w14:paraId="360E5CB5" w14:textId="77777777" w:rsidR="00CB2782" w:rsidRPr="00A06751" w:rsidRDefault="00CB2782" w:rsidP="00A06751">
      <w:pPr>
        <w:pStyle w:val="Codelisting"/>
        <w:jc w:val="left"/>
        <w:rPr>
          <w:sz w:val="16"/>
          <w:szCs w:val="16"/>
          <w:lang w:val="en-US"/>
        </w:rPr>
      </w:pPr>
      <w:r w:rsidRPr="00A06751">
        <w:rPr>
          <w:sz w:val="16"/>
          <w:szCs w:val="16"/>
          <w:lang w:val="en-US"/>
        </w:rPr>
        <w:t>}</w:t>
      </w:r>
    </w:p>
    <w:p w14:paraId="60074D51" w14:textId="77777777" w:rsidR="00CB2782" w:rsidRPr="00A06751" w:rsidRDefault="00CB2782" w:rsidP="00A06751">
      <w:pPr>
        <w:pStyle w:val="Codelisting"/>
        <w:jc w:val="left"/>
        <w:rPr>
          <w:sz w:val="16"/>
          <w:szCs w:val="16"/>
          <w:lang w:val="en-US"/>
        </w:rPr>
      </w:pPr>
    </w:p>
    <w:p w14:paraId="132DF3CC" w14:textId="77777777" w:rsidR="00CB2782" w:rsidRPr="00A06751" w:rsidRDefault="00CB2782" w:rsidP="00A06751">
      <w:pPr>
        <w:pStyle w:val="Codelisting"/>
        <w:jc w:val="left"/>
        <w:rPr>
          <w:sz w:val="16"/>
          <w:szCs w:val="16"/>
          <w:lang w:val="en-US"/>
        </w:rPr>
      </w:pPr>
    </w:p>
    <w:p w14:paraId="64EE84A4"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C:\college\The-survey-uniqueness-control-module\backend\src\modules\admin\admin.routes.ts =====</w:t>
      </w:r>
    </w:p>
    <w:p w14:paraId="2D6375E0" w14:textId="77777777" w:rsidR="00CB2782" w:rsidRPr="00A06751" w:rsidRDefault="00CB2782" w:rsidP="00A06751">
      <w:pPr>
        <w:pStyle w:val="Codelisting"/>
        <w:jc w:val="left"/>
        <w:rPr>
          <w:sz w:val="16"/>
          <w:szCs w:val="16"/>
          <w:lang w:val="en-US"/>
        </w:rPr>
      </w:pPr>
    </w:p>
    <w:p w14:paraId="5BADD43C" w14:textId="77777777" w:rsidR="00CB2782" w:rsidRPr="00A06751" w:rsidRDefault="00CB2782" w:rsidP="00A06751">
      <w:pPr>
        <w:pStyle w:val="Codelisting"/>
        <w:jc w:val="left"/>
        <w:rPr>
          <w:sz w:val="16"/>
          <w:szCs w:val="16"/>
          <w:lang w:val="en-US"/>
        </w:rPr>
      </w:pPr>
      <w:r w:rsidRPr="00A06751">
        <w:rPr>
          <w:sz w:val="16"/>
          <w:szCs w:val="16"/>
          <w:lang w:val="en-US"/>
        </w:rPr>
        <w:t>import { FastifyInstance } from 'fastify';</w:t>
      </w:r>
    </w:p>
    <w:p w14:paraId="36B3F50A" w14:textId="77777777" w:rsidR="00CB2782" w:rsidRPr="00A06751" w:rsidRDefault="00CB2782" w:rsidP="00A06751">
      <w:pPr>
        <w:pStyle w:val="Codelisting"/>
        <w:jc w:val="left"/>
        <w:rPr>
          <w:sz w:val="16"/>
          <w:szCs w:val="16"/>
          <w:lang w:val="en-US"/>
        </w:rPr>
      </w:pPr>
      <w:r w:rsidRPr="00A06751">
        <w:rPr>
          <w:sz w:val="16"/>
          <w:szCs w:val="16"/>
          <w:lang w:val="en-US"/>
        </w:rPr>
        <w:t>import { adminUsersRoutes }   from './users/users.routes';</w:t>
      </w:r>
    </w:p>
    <w:p w14:paraId="30CC420C" w14:textId="77777777" w:rsidR="00CB2782" w:rsidRPr="00A06751" w:rsidRDefault="00CB2782" w:rsidP="00A06751">
      <w:pPr>
        <w:pStyle w:val="Codelisting"/>
        <w:jc w:val="left"/>
        <w:rPr>
          <w:sz w:val="16"/>
          <w:szCs w:val="16"/>
          <w:lang w:val="en-US"/>
        </w:rPr>
      </w:pPr>
      <w:r w:rsidRPr="00A06751">
        <w:rPr>
          <w:sz w:val="16"/>
          <w:szCs w:val="16"/>
          <w:lang w:val="en-US"/>
        </w:rPr>
        <w:t>import { adminSurveysRoutes } from './surveys/surveys.routes';</w:t>
      </w:r>
    </w:p>
    <w:p w14:paraId="270E8FCA" w14:textId="77777777" w:rsidR="00CB2782" w:rsidRPr="00A06751" w:rsidRDefault="00CB2782" w:rsidP="00A06751">
      <w:pPr>
        <w:pStyle w:val="Codelisting"/>
        <w:jc w:val="left"/>
        <w:rPr>
          <w:sz w:val="16"/>
          <w:szCs w:val="16"/>
          <w:lang w:val="en-US"/>
        </w:rPr>
      </w:pPr>
      <w:r w:rsidRPr="00A06751">
        <w:rPr>
          <w:sz w:val="16"/>
          <w:szCs w:val="16"/>
          <w:lang w:val="en-US"/>
        </w:rPr>
        <w:t>import { adminAnomaliesRoutes } from './anomalies/anomalies.routes';</w:t>
      </w:r>
    </w:p>
    <w:p w14:paraId="74AF1285" w14:textId="77777777" w:rsidR="00CB2782" w:rsidRPr="00A06751" w:rsidRDefault="00CB2782" w:rsidP="00A06751">
      <w:pPr>
        <w:pStyle w:val="Codelisting"/>
        <w:jc w:val="left"/>
        <w:rPr>
          <w:sz w:val="16"/>
          <w:szCs w:val="16"/>
          <w:lang w:val="en-US"/>
        </w:rPr>
      </w:pPr>
      <w:r w:rsidRPr="00A06751">
        <w:rPr>
          <w:sz w:val="16"/>
          <w:szCs w:val="16"/>
          <w:lang w:val="en-US"/>
        </w:rPr>
        <w:t>import { adminExportRoutes }  from './export/admin-export.routes';</w:t>
      </w:r>
    </w:p>
    <w:p w14:paraId="7B6665DC" w14:textId="77777777" w:rsidR="00CB2782" w:rsidRPr="00A06751" w:rsidRDefault="00CB2782" w:rsidP="00A06751">
      <w:pPr>
        <w:pStyle w:val="Codelisting"/>
        <w:jc w:val="left"/>
        <w:rPr>
          <w:sz w:val="16"/>
          <w:szCs w:val="16"/>
          <w:lang w:val="en-US"/>
        </w:rPr>
      </w:pPr>
    </w:p>
    <w:p w14:paraId="225E9858" w14:textId="77777777" w:rsidR="00CB2782" w:rsidRPr="00A06751" w:rsidRDefault="00CB2782" w:rsidP="00A06751">
      <w:pPr>
        <w:pStyle w:val="Codelisting"/>
        <w:jc w:val="left"/>
        <w:rPr>
          <w:sz w:val="16"/>
          <w:szCs w:val="16"/>
          <w:lang w:val="en-US"/>
        </w:rPr>
      </w:pPr>
      <w:r w:rsidRPr="00A06751">
        <w:rPr>
          <w:sz w:val="16"/>
          <w:szCs w:val="16"/>
          <w:lang w:val="en-US"/>
        </w:rPr>
        <w:t>export async function adminRoutes(fastify: FastifyInstance) {</w:t>
      </w:r>
    </w:p>
    <w:p w14:paraId="22071F5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fastify.register(adminUsersRoutes,    { prefix: '/users' });</w:t>
      </w:r>
    </w:p>
    <w:p w14:paraId="064A2F5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fastify.register(adminSurveysRoutes,  { prefix: '/surveys' });</w:t>
      </w:r>
    </w:p>
    <w:p w14:paraId="6707C5B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fastify.register(adminAnomaliesRoutes, { prefix: '/anomalies' });</w:t>
      </w:r>
    </w:p>
    <w:p w14:paraId="30381F5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fastify.register(adminExportRoutes,   { prefix: '/export' });</w:t>
      </w:r>
    </w:p>
    <w:p w14:paraId="741853F4" w14:textId="77777777" w:rsidR="00CB2782" w:rsidRPr="00A06751" w:rsidRDefault="00CB2782" w:rsidP="00A06751">
      <w:pPr>
        <w:pStyle w:val="Codelisting"/>
        <w:jc w:val="left"/>
        <w:rPr>
          <w:sz w:val="16"/>
          <w:szCs w:val="16"/>
          <w:lang w:val="en-US"/>
        </w:rPr>
      </w:pPr>
      <w:r w:rsidRPr="00A06751">
        <w:rPr>
          <w:sz w:val="16"/>
          <w:szCs w:val="16"/>
          <w:lang w:val="en-US"/>
        </w:rPr>
        <w:t>}</w:t>
      </w:r>
    </w:p>
    <w:p w14:paraId="6459ACAD" w14:textId="77777777" w:rsidR="00CB2782" w:rsidRPr="00A06751" w:rsidRDefault="00CB2782" w:rsidP="00A06751">
      <w:pPr>
        <w:pStyle w:val="Codelisting"/>
        <w:jc w:val="left"/>
        <w:rPr>
          <w:sz w:val="16"/>
          <w:szCs w:val="16"/>
          <w:lang w:val="en-US"/>
        </w:rPr>
      </w:pPr>
    </w:p>
    <w:p w14:paraId="5F425E8F" w14:textId="77777777" w:rsidR="00CB2782" w:rsidRPr="00A06751" w:rsidRDefault="00CB2782" w:rsidP="00A06751">
      <w:pPr>
        <w:pStyle w:val="Codelisting"/>
        <w:jc w:val="left"/>
        <w:rPr>
          <w:sz w:val="16"/>
          <w:szCs w:val="16"/>
          <w:lang w:val="en-US"/>
        </w:rPr>
      </w:pPr>
    </w:p>
    <w:p w14:paraId="10327B81"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C:\college\The-survey-uniqueness-control-module\backend\src\modules\admin\users.routes.ts =====</w:t>
      </w:r>
    </w:p>
    <w:p w14:paraId="7BB8B862" w14:textId="77777777" w:rsidR="00CB2782" w:rsidRPr="00A06751" w:rsidRDefault="00CB2782" w:rsidP="00A06751">
      <w:pPr>
        <w:pStyle w:val="Codelisting"/>
        <w:jc w:val="left"/>
        <w:rPr>
          <w:sz w:val="16"/>
          <w:szCs w:val="16"/>
          <w:lang w:val="en-US"/>
        </w:rPr>
      </w:pPr>
    </w:p>
    <w:p w14:paraId="78869477" w14:textId="77777777" w:rsidR="00CB2782" w:rsidRPr="00A06751" w:rsidRDefault="00CB2782" w:rsidP="00A06751">
      <w:pPr>
        <w:pStyle w:val="Codelisting"/>
        <w:jc w:val="left"/>
        <w:rPr>
          <w:sz w:val="16"/>
          <w:szCs w:val="16"/>
          <w:lang w:val="en-US"/>
        </w:rPr>
      </w:pPr>
      <w:r w:rsidRPr="00A06751">
        <w:rPr>
          <w:sz w:val="16"/>
          <w:szCs w:val="16"/>
          <w:lang w:val="en-US"/>
        </w:rPr>
        <w:t>// Deprecated Admin Routes</w:t>
      </w:r>
    </w:p>
    <w:p w14:paraId="5DFA85A6" w14:textId="77777777" w:rsidR="00CB2782" w:rsidRPr="00A06751" w:rsidRDefault="00CB2782" w:rsidP="00A06751">
      <w:pPr>
        <w:pStyle w:val="Codelisting"/>
        <w:jc w:val="left"/>
        <w:rPr>
          <w:sz w:val="16"/>
          <w:szCs w:val="16"/>
          <w:lang w:val="en-US"/>
        </w:rPr>
      </w:pPr>
      <w:r w:rsidRPr="00A06751">
        <w:rPr>
          <w:sz w:val="16"/>
          <w:szCs w:val="16"/>
          <w:lang w:val="en-US"/>
        </w:rPr>
        <w:t>export async function adminUsersRoutes() {}</w:t>
      </w:r>
    </w:p>
    <w:p w14:paraId="6EE62B36" w14:textId="77777777" w:rsidR="00CB2782" w:rsidRPr="00A06751" w:rsidRDefault="00CB2782" w:rsidP="00A06751">
      <w:pPr>
        <w:pStyle w:val="Codelisting"/>
        <w:jc w:val="left"/>
        <w:rPr>
          <w:sz w:val="16"/>
          <w:szCs w:val="16"/>
          <w:lang w:val="en-US"/>
        </w:rPr>
      </w:pPr>
    </w:p>
    <w:p w14:paraId="0F14A4C4" w14:textId="77777777" w:rsidR="00CB2782" w:rsidRPr="00A06751" w:rsidRDefault="00CB2782" w:rsidP="00A06751">
      <w:pPr>
        <w:pStyle w:val="Codelisting"/>
        <w:jc w:val="left"/>
        <w:rPr>
          <w:sz w:val="16"/>
          <w:szCs w:val="16"/>
          <w:lang w:val="en-US"/>
        </w:rPr>
      </w:pPr>
    </w:p>
    <w:p w14:paraId="2601A748"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C:\college\The-survey-uniqueness-control-module\backend\src\modules\anti-fraud\antifraud.service.ts =====</w:t>
      </w:r>
    </w:p>
    <w:p w14:paraId="287B31DA" w14:textId="77777777" w:rsidR="00CB2782" w:rsidRPr="00A06751" w:rsidRDefault="00CB2782" w:rsidP="00A06751">
      <w:pPr>
        <w:pStyle w:val="Codelisting"/>
        <w:jc w:val="left"/>
        <w:rPr>
          <w:sz w:val="16"/>
          <w:szCs w:val="16"/>
          <w:lang w:val="en-US"/>
        </w:rPr>
      </w:pPr>
    </w:p>
    <w:p w14:paraId="1934309E" w14:textId="77777777" w:rsidR="00CB2782" w:rsidRPr="00A06751" w:rsidRDefault="00CB2782" w:rsidP="00A06751">
      <w:pPr>
        <w:pStyle w:val="Codelisting"/>
        <w:jc w:val="left"/>
        <w:rPr>
          <w:sz w:val="16"/>
          <w:szCs w:val="16"/>
          <w:lang w:val="en-US"/>
        </w:rPr>
      </w:pPr>
      <w:r w:rsidRPr="00A06751">
        <w:rPr>
          <w:sz w:val="16"/>
          <w:szCs w:val="16"/>
          <w:lang w:val="en-US"/>
        </w:rPr>
        <w:t>import { createHash } from 'crypto';</w:t>
      </w:r>
    </w:p>
    <w:p w14:paraId="0239EEA0"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03841FB5" w14:textId="77777777" w:rsidR="00CB2782" w:rsidRPr="00A06751" w:rsidRDefault="00CB2782" w:rsidP="00A06751">
      <w:pPr>
        <w:pStyle w:val="Codelisting"/>
        <w:jc w:val="left"/>
        <w:rPr>
          <w:sz w:val="16"/>
          <w:szCs w:val="16"/>
          <w:lang w:val="en-US"/>
        </w:rPr>
      </w:pPr>
    </w:p>
    <w:p w14:paraId="7EC12357" w14:textId="77777777" w:rsidR="00CB2782" w:rsidRPr="00A06751" w:rsidRDefault="00CB2782" w:rsidP="00A06751">
      <w:pPr>
        <w:pStyle w:val="Codelisting"/>
        <w:jc w:val="left"/>
        <w:rPr>
          <w:sz w:val="16"/>
          <w:szCs w:val="16"/>
          <w:lang w:val="en-US"/>
        </w:rPr>
      </w:pPr>
      <w:r w:rsidRPr="00A06751">
        <w:rPr>
          <w:sz w:val="16"/>
          <w:szCs w:val="16"/>
          <w:lang w:val="en-US"/>
        </w:rPr>
        <w:t>// ── Types ──────────────────────────────────────────────────────────────────</w:t>
      </w:r>
    </w:p>
    <w:p w14:paraId="5275C777" w14:textId="77777777" w:rsidR="00CB2782" w:rsidRPr="00A06751" w:rsidRDefault="00CB2782" w:rsidP="00A06751">
      <w:pPr>
        <w:pStyle w:val="Codelisting"/>
        <w:jc w:val="left"/>
        <w:rPr>
          <w:sz w:val="16"/>
          <w:szCs w:val="16"/>
          <w:lang w:val="en-US"/>
        </w:rPr>
      </w:pPr>
    </w:p>
    <w:p w14:paraId="0B720F81" w14:textId="77777777" w:rsidR="00CB2782" w:rsidRPr="00A06751" w:rsidRDefault="00CB2782" w:rsidP="00A06751">
      <w:pPr>
        <w:pStyle w:val="Codelisting"/>
        <w:jc w:val="left"/>
        <w:rPr>
          <w:sz w:val="16"/>
          <w:szCs w:val="16"/>
          <w:lang w:val="en-US"/>
        </w:rPr>
      </w:pPr>
      <w:r w:rsidRPr="00A06751">
        <w:rPr>
          <w:sz w:val="16"/>
          <w:szCs w:val="16"/>
          <w:lang w:val="en-US"/>
        </w:rPr>
        <w:t>export interface VoterIdentity {</w:t>
      </w:r>
    </w:p>
    <w:p w14:paraId="31C9713A" w14:textId="77777777" w:rsidR="00CB2782" w:rsidRPr="00A06751" w:rsidRDefault="00CB2782" w:rsidP="00A06751">
      <w:pPr>
        <w:pStyle w:val="Codelisting"/>
        <w:jc w:val="left"/>
        <w:rPr>
          <w:sz w:val="16"/>
          <w:szCs w:val="16"/>
          <w:lang w:val="en-US"/>
        </w:rPr>
      </w:pPr>
      <w:r w:rsidRPr="00A06751">
        <w:rPr>
          <w:sz w:val="16"/>
          <w:szCs w:val="16"/>
          <w:lang w:val="en-US"/>
        </w:rPr>
        <w:t xml:space="preserve">  /** Raw IP address — hashed with SHA-256 before storage */</w:t>
      </w:r>
    </w:p>
    <w:p w14:paraId="18097BBD" w14:textId="77777777" w:rsidR="00CB2782" w:rsidRPr="00A06751" w:rsidRDefault="00CB2782" w:rsidP="00A06751">
      <w:pPr>
        <w:pStyle w:val="Codelisting"/>
        <w:jc w:val="left"/>
        <w:rPr>
          <w:sz w:val="16"/>
          <w:szCs w:val="16"/>
          <w:lang w:val="en-US"/>
        </w:rPr>
      </w:pPr>
      <w:r w:rsidRPr="00A06751">
        <w:rPr>
          <w:sz w:val="16"/>
          <w:szCs w:val="16"/>
          <w:lang w:val="en-US"/>
        </w:rPr>
        <w:t xml:space="preserve">  ip: string;</w:t>
      </w:r>
    </w:p>
    <w:p w14:paraId="3EDCC7F1" w14:textId="77777777" w:rsidR="00CB2782" w:rsidRPr="00A06751" w:rsidRDefault="00CB2782" w:rsidP="00A06751">
      <w:pPr>
        <w:pStyle w:val="Codelisting"/>
        <w:jc w:val="left"/>
        <w:rPr>
          <w:sz w:val="16"/>
          <w:szCs w:val="16"/>
          <w:lang w:val="en-US"/>
        </w:rPr>
      </w:pPr>
      <w:r w:rsidRPr="00A06751">
        <w:rPr>
          <w:sz w:val="16"/>
          <w:szCs w:val="16"/>
          <w:lang w:val="en-US"/>
        </w:rPr>
        <w:t xml:space="preserve">  /** Full User-Agent string from request headers */</w:t>
      </w:r>
    </w:p>
    <w:p w14:paraId="36EF50ED" w14:textId="77777777" w:rsidR="00CB2782" w:rsidRPr="00A06751" w:rsidRDefault="00CB2782" w:rsidP="00A06751">
      <w:pPr>
        <w:pStyle w:val="Codelisting"/>
        <w:jc w:val="left"/>
        <w:rPr>
          <w:sz w:val="16"/>
          <w:szCs w:val="16"/>
          <w:lang w:val="en-US"/>
        </w:rPr>
      </w:pPr>
      <w:r w:rsidRPr="00A06751">
        <w:rPr>
          <w:sz w:val="16"/>
          <w:szCs w:val="16"/>
          <w:lang w:val="en-US"/>
        </w:rPr>
        <w:t xml:space="preserve">  userAgent: string;</w:t>
      </w:r>
    </w:p>
    <w:p w14:paraId="16006EEA" w14:textId="77777777" w:rsidR="00CB2782" w:rsidRPr="00A06751" w:rsidRDefault="00CB2782" w:rsidP="00A06751">
      <w:pPr>
        <w:pStyle w:val="Codelisting"/>
        <w:jc w:val="left"/>
        <w:rPr>
          <w:sz w:val="16"/>
          <w:szCs w:val="16"/>
          <w:lang w:val="en-US"/>
        </w:rPr>
      </w:pPr>
      <w:r w:rsidRPr="00A06751">
        <w:rPr>
          <w:sz w:val="16"/>
          <w:szCs w:val="16"/>
          <w:lang w:val="en-US"/>
        </w:rPr>
        <w:t xml:space="preserve">  /** UUID token persisted in voter's browser cookie / localStorage */</w:t>
      </w:r>
    </w:p>
    <w:p w14:paraId="29ABC02E"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string;</w:t>
      </w:r>
    </w:p>
    <w:p w14:paraId="3CF86EE4" w14:textId="77777777" w:rsidR="00CB2782" w:rsidRPr="00A06751" w:rsidRDefault="00CB2782" w:rsidP="00A06751">
      <w:pPr>
        <w:pStyle w:val="Codelisting"/>
        <w:jc w:val="left"/>
        <w:rPr>
          <w:sz w:val="16"/>
          <w:szCs w:val="16"/>
          <w:lang w:val="en-US"/>
        </w:rPr>
      </w:pPr>
      <w:r w:rsidRPr="00A06751">
        <w:rPr>
          <w:sz w:val="16"/>
          <w:szCs w:val="16"/>
          <w:lang w:val="en-US"/>
        </w:rPr>
        <w:t xml:space="preserve">  /** FingerprintJS visitorId — device fingerprint, survives cookie clearing */</w:t>
      </w:r>
    </w:p>
    <w:p w14:paraId="21C2F3ED" w14:textId="77777777" w:rsidR="00CB2782" w:rsidRPr="00A06751" w:rsidRDefault="00CB2782" w:rsidP="00A06751">
      <w:pPr>
        <w:pStyle w:val="Codelisting"/>
        <w:jc w:val="left"/>
        <w:rPr>
          <w:sz w:val="16"/>
          <w:szCs w:val="16"/>
          <w:lang w:val="en-US"/>
        </w:rPr>
      </w:pPr>
      <w:r w:rsidRPr="00A06751">
        <w:rPr>
          <w:sz w:val="16"/>
          <w:szCs w:val="16"/>
          <w:lang w:val="en-US"/>
        </w:rPr>
        <w:t xml:space="preserve">  fingerprint?: string;</w:t>
      </w:r>
    </w:p>
    <w:p w14:paraId="4F148F6F" w14:textId="77777777" w:rsidR="00CB2782" w:rsidRPr="00A06751" w:rsidRDefault="00CB2782" w:rsidP="00A06751">
      <w:pPr>
        <w:pStyle w:val="Codelisting"/>
        <w:jc w:val="left"/>
        <w:rPr>
          <w:sz w:val="16"/>
          <w:szCs w:val="16"/>
          <w:lang w:val="en-US"/>
        </w:rPr>
      </w:pPr>
      <w:r w:rsidRPr="00A06751">
        <w:rPr>
          <w:sz w:val="16"/>
          <w:szCs w:val="16"/>
          <w:lang w:val="en-US"/>
        </w:rPr>
        <w:t>}</w:t>
      </w:r>
    </w:p>
    <w:p w14:paraId="62CF61F9" w14:textId="77777777" w:rsidR="00CB2782" w:rsidRPr="00A06751" w:rsidRDefault="00CB2782" w:rsidP="00A06751">
      <w:pPr>
        <w:pStyle w:val="Codelisting"/>
        <w:jc w:val="left"/>
        <w:rPr>
          <w:sz w:val="16"/>
          <w:szCs w:val="16"/>
          <w:lang w:val="en-US"/>
        </w:rPr>
      </w:pPr>
    </w:p>
    <w:p w14:paraId="48EE86B1" w14:textId="77777777" w:rsidR="00CB2782" w:rsidRPr="00A06751" w:rsidRDefault="00CB2782" w:rsidP="00A06751">
      <w:pPr>
        <w:pStyle w:val="Codelisting"/>
        <w:jc w:val="left"/>
        <w:rPr>
          <w:sz w:val="16"/>
          <w:szCs w:val="16"/>
          <w:lang w:val="en-US"/>
        </w:rPr>
      </w:pPr>
      <w:r w:rsidRPr="00A06751">
        <w:rPr>
          <w:sz w:val="16"/>
          <w:szCs w:val="16"/>
          <w:lang w:val="en-US"/>
        </w:rPr>
        <w:t>export type FraudSignal = 'ip' | 'userAgent' | 'cookieId' | 'fingerprint' | 'userId';</w:t>
      </w:r>
    </w:p>
    <w:p w14:paraId="01B20A19" w14:textId="77777777" w:rsidR="00CB2782" w:rsidRPr="00A06751" w:rsidRDefault="00CB2782" w:rsidP="00A06751">
      <w:pPr>
        <w:pStyle w:val="Codelisting"/>
        <w:jc w:val="left"/>
        <w:rPr>
          <w:sz w:val="16"/>
          <w:szCs w:val="16"/>
          <w:lang w:val="en-US"/>
        </w:rPr>
      </w:pPr>
    </w:p>
    <w:p w14:paraId="263A13BC" w14:textId="77777777" w:rsidR="00CB2782" w:rsidRPr="00A06751" w:rsidRDefault="00CB2782" w:rsidP="00A06751">
      <w:pPr>
        <w:pStyle w:val="Codelisting"/>
        <w:jc w:val="left"/>
        <w:rPr>
          <w:sz w:val="16"/>
          <w:szCs w:val="16"/>
          <w:lang w:val="en-US"/>
        </w:rPr>
      </w:pPr>
      <w:r w:rsidRPr="00A06751">
        <w:rPr>
          <w:sz w:val="16"/>
          <w:szCs w:val="16"/>
          <w:lang w:val="en-US"/>
        </w:rPr>
        <w:t>export interface UniquenessCheckResult {</w:t>
      </w:r>
    </w:p>
    <w:p w14:paraId="1D13E50C" w14:textId="77777777" w:rsidR="00CB2782" w:rsidRPr="00A06751" w:rsidRDefault="00CB2782" w:rsidP="00A06751">
      <w:pPr>
        <w:pStyle w:val="Codelisting"/>
        <w:jc w:val="left"/>
        <w:rPr>
          <w:sz w:val="16"/>
          <w:szCs w:val="16"/>
          <w:lang w:val="en-US"/>
        </w:rPr>
      </w:pPr>
      <w:r w:rsidRPr="00A06751">
        <w:rPr>
          <w:sz w:val="16"/>
          <w:szCs w:val="16"/>
          <w:lang w:val="en-US"/>
        </w:rPr>
        <w:t xml:space="preserve">  isUnique: boolean;</w:t>
      </w:r>
    </w:p>
    <w:p w14:paraId="1F46CE5C" w14:textId="77777777" w:rsidR="00CB2782" w:rsidRPr="00A06751" w:rsidRDefault="00CB2782" w:rsidP="00A06751">
      <w:pPr>
        <w:pStyle w:val="Codelisting"/>
        <w:jc w:val="left"/>
        <w:rPr>
          <w:sz w:val="16"/>
          <w:szCs w:val="16"/>
          <w:lang w:val="en-US"/>
        </w:rPr>
      </w:pPr>
      <w:r w:rsidRPr="00A06751">
        <w:rPr>
          <w:sz w:val="16"/>
          <w:szCs w:val="16"/>
          <w:lang w:val="en-US"/>
        </w:rPr>
        <w:t xml:space="preserve">  /** Which signal triggered the duplicate detection, or null if unique */</w:t>
      </w:r>
    </w:p>
    <w:p w14:paraId="7A676075"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FraudSignal | null;</w:t>
      </w:r>
    </w:p>
    <w:p w14:paraId="6AEC5BD1" w14:textId="77777777" w:rsidR="00CB2782" w:rsidRPr="00A06751" w:rsidRDefault="00CB2782" w:rsidP="00A06751">
      <w:pPr>
        <w:pStyle w:val="Codelisting"/>
        <w:jc w:val="left"/>
        <w:rPr>
          <w:sz w:val="16"/>
          <w:szCs w:val="16"/>
          <w:lang w:val="en-US"/>
        </w:rPr>
      </w:pPr>
      <w:r w:rsidRPr="00A06751">
        <w:rPr>
          <w:sz w:val="16"/>
          <w:szCs w:val="16"/>
          <w:lang w:val="en-US"/>
        </w:rPr>
        <w:t xml:space="preserve">  /** Whether the check is a hard block or a soft warning */</w:t>
      </w:r>
    </w:p>
    <w:p w14:paraId="088B4FC0" w14:textId="77777777" w:rsidR="00CB2782" w:rsidRPr="00A06751" w:rsidRDefault="00CB2782" w:rsidP="00A06751">
      <w:pPr>
        <w:pStyle w:val="Codelisting"/>
        <w:jc w:val="left"/>
        <w:rPr>
          <w:sz w:val="16"/>
          <w:szCs w:val="16"/>
          <w:lang w:val="en-US"/>
        </w:rPr>
      </w:pPr>
      <w:r w:rsidRPr="00A06751">
        <w:rPr>
          <w:sz w:val="16"/>
          <w:szCs w:val="16"/>
          <w:lang w:val="en-US"/>
        </w:rPr>
        <w:t xml:space="preserve">  hardBlock: boolean;</w:t>
      </w:r>
    </w:p>
    <w:p w14:paraId="637F1EBD"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string;</w:t>
      </w:r>
    </w:p>
    <w:p w14:paraId="1ECB1606" w14:textId="77777777" w:rsidR="00CB2782" w:rsidRPr="00A06751" w:rsidRDefault="00CB2782" w:rsidP="00A06751">
      <w:pPr>
        <w:pStyle w:val="Codelisting"/>
        <w:jc w:val="left"/>
        <w:rPr>
          <w:sz w:val="16"/>
          <w:szCs w:val="16"/>
          <w:lang w:val="en-US"/>
        </w:rPr>
      </w:pPr>
      <w:r w:rsidRPr="00A06751">
        <w:rPr>
          <w:sz w:val="16"/>
          <w:szCs w:val="16"/>
          <w:lang w:val="en-US"/>
        </w:rPr>
        <w:t>}</w:t>
      </w:r>
    </w:p>
    <w:p w14:paraId="7018A417" w14:textId="77777777" w:rsidR="00CB2782" w:rsidRPr="00A06751" w:rsidRDefault="00CB2782" w:rsidP="00A06751">
      <w:pPr>
        <w:pStyle w:val="Codelisting"/>
        <w:jc w:val="left"/>
        <w:rPr>
          <w:sz w:val="16"/>
          <w:szCs w:val="16"/>
          <w:lang w:val="en-US"/>
        </w:rPr>
      </w:pPr>
    </w:p>
    <w:p w14:paraId="7C5C043B" w14:textId="77777777" w:rsidR="00CB2782" w:rsidRPr="00A06751" w:rsidRDefault="00CB2782" w:rsidP="00A06751">
      <w:pPr>
        <w:pStyle w:val="Codelisting"/>
        <w:jc w:val="left"/>
        <w:rPr>
          <w:sz w:val="16"/>
          <w:szCs w:val="16"/>
          <w:lang w:val="en-US"/>
        </w:rPr>
      </w:pPr>
      <w:r w:rsidRPr="00A06751">
        <w:rPr>
          <w:sz w:val="16"/>
          <w:szCs w:val="16"/>
          <w:lang w:val="en-US"/>
        </w:rPr>
        <w:t>// ── Service ────────────────────────────────────────────────────────────────</w:t>
      </w:r>
    </w:p>
    <w:p w14:paraId="711B51A1" w14:textId="77777777" w:rsidR="00CB2782" w:rsidRPr="00A06751" w:rsidRDefault="00CB2782" w:rsidP="00A06751">
      <w:pPr>
        <w:pStyle w:val="Codelisting"/>
        <w:jc w:val="left"/>
        <w:rPr>
          <w:sz w:val="16"/>
          <w:szCs w:val="16"/>
          <w:lang w:val="en-US"/>
        </w:rPr>
      </w:pPr>
    </w:p>
    <w:p w14:paraId="4017739E" w14:textId="77777777" w:rsidR="00CB2782" w:rsidRPr="00A06751" w:rsidRDefault="00CB2782" w:rsidP="00A06751">
      <w:pPr>
        <w:pStyle w:val="Codelisting"/>
        <w:jc w:val="left"/>
        <w:rPr>
          <w:sz w:val="16"/>
          <w:szCs w:val="16"/>
          <w:lang w:val="en-US"/>
        </w:rPr>
      </w:pPr>
      <w:r w:rsidRPr="00A06751">
        <w:rPr>
          <w:sz w:val="16"/>
          <w:szCs w:val="16"/>
          <w:lang w:val="en-US"/>
        </w:rPr>
        <w:t>export class AntiFraudService {</w:t>
      </w:r>
    </w:p>
    <w:p w14:paraId="5EBB3E0D"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readonly prisma: PrismaClient) {}</w:t>
      </w:r>
    </w:p>
    <w:p w14:paraId="504867C4" w14:textId="77777777" w:rsidR="00CB2782" w:rsidRPr="00A06751" w:rsidRDefault="00CB2782" w:rsidP="00A06751">
      <w:pPr>
        <w:pStyle w:val="Codelisting"/>
        <w:jc w:val="left"/>
        <w:rPr>
          <w:sz w:val="16"/>
          <w:szCs w:val="16"/>
          <w:lang w:val="en-US"/>
        </w:rPr>
      </w:pPr>
    </w:p>
    <w:p w14:paraId="04C1AB64" w14:textId="77777777" w:rsidR="00CB2782" w:rsidRPr="00A06751" w:rsidRDefault="00CB2782" w:rsidP="00A06751">
      <w:pPr>
        <w:pStyle w:val="Codelisting"/>
        <w:jc w:val="left"/>
        <w:rPr>
          <w:sz w:val="16"/>
          <w:szCs w:val="16"/>
          <w:lang w:val="en-US"/>
        </w:rPr>
      </w:pPr>
      <w:r w:rsidRPr="00A06751">
        <w:rPr>
          <w:sz w:val="16"/>
          <w:szCs w:val="16"/>
          <w:lang w:val="en-US"/>
        </w:rPr>
        <w:t xml:space="preserve">  // ── Helpers ───────────────────────────────────────────────────────────────</w:t>
      </w:r>
    </w:p>
    <w:p w14:paraId="14D8BEFF" w14:textId="77777777" w:rsidR="00CB2782" w:rsidRPr="00A06751" w:rsidRDefault="00CB2782" w:rsidP="00A06751">
      <w:pPr>
        <w:pStyle w:val="Codelisting"/>
        <w:jc w:val="left"/>
        <w:rPr>
          <w:sz w:val="16"/>
          <w:szCs w:val="16"/>
          <w:lang w:val="en-US"/>
        </w:rPr>
      </w:pPr>
    </w:p>
    <w:p w14:paraId="5A2401CB" w14:textId="77777777" w:rsidR="00CB2782" w:rsidRPr="00A06751" w:rsidRDefault="00CB2782" w:rsidP="00A06751">
      <w:pPr>
        <w:pStyle w:val="Codelisting"/>
        <w:jc w:val="left"/>
        <w:rPr>
          <w:sz w:val="16"/>
          <w:szCs w:val="16"/>
          <w:lang w:val="en-US"/>
        </w:rPr>
      </w:pPr>
      <w:r w:rsidRPr="00A06751">
        <w:rPr>
          <w:sz w:val="16"/>
          <w:szCs w:val="16"/>
          <w:lang w:val="en-US"/>
        </w:rPr>
        <w:t xml:space="preserve">  /** SHA-256 hash of a string (for safe IP storage) */</w:t>
      </w:r>
    </w:p>
    <w:p w14:paraId="3265BBB0" w14:textId="77777777" w:rsidR="00CB2782" w:rsidRPr="00A06751" w:rsidRDefault="00CB2782" w:rsidP="00A06751">
      <w:pPr>
        <w:pStyle w:val="Codelisting"/>
        <w:jc w:val="left"/>
        <w:rPr>
          <w:sz w:val="16"/>
          <w:szCs w:val="16"/>
          <w:lang w:val="en-US"/>
        </w:rPr>
      </w:pPr>
      <w:r w:rsidRPr="00A06751">
        <w:rPr>
          <w:sz w:val="16"/>
          <w:szCs w:val="16"/>
          <w:lang w:val="en-US"/>
        </w:rPr>
        <w:t xml:space="preserve">  hashIp(rawIp: string): string {</w:t>
      </w:r>
    </w:p>
    <w:p w14:paraId="03DE1AD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createHash('sha256').update(rawIp.trim()).digest('hex');</w:t>
      </w:r>
    </w:p>
    <w:p w14:paraId="7AB8840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AD8C76" w14:textId="77777777" w:rsidR="00CB2782" w:rsidRPr="00A06751" w:rsidRDefault="00CB2782" w:rsidP="00A06751">
      <w:pPr>
        <w:pStyle w:val="Codelisting"/>
        <w:jc w:val="left"/>
        <w:rPr>
          <w:sz w:val="16"/>
          <w:szCs w:val="16"/>
          <w:lang w:val="en-US"/>
        </w:rPr>
      </w:pPr>
    </w:p>
    <w:p w14:paraId="03F239DA" w14:textId="77777777" w:rsidR="00CB2782" w:rsidRPr="00A06751" w:rsidRDefault="00CB2782" w:rsidP="00A06751">
      <w:pPr>
        <w:pStyle w:val="Codelisting"/>
        <w:jc w:val="left"/>
        <w:rPr>
          <w:sz w:val="16"/>
          <w:szCs w:val="16"/>
          <w:lang w:val="en-US"/>
        </w:rPr>
      </w:pPr>
      <w:r w:rsidRPr="00A06751">
        <w:rPr>
          <w:sz w:val="16"/>
          <w:szCs w:val="16"/>
          <w:lang w:val="en-US"/>
        </w:rPr>
        <w:t xml:space="preserve">  /** Truncate User-Agent to 512 chars to match DB column */</w:t>
      </w:r>
    </w:p>
    <w:p w14:paraId="7EA20F66" w14:textId="77777777" w:rsidR="00CB2782" w:rsidRPr="00A06751" w:rsidRDefault="00CB2782" w:rsidP="00A06751">
      <w:pPr>
        <w:pStyle w:val="Codelisting"/>
        <w:jc w:val="left"/>
        <w:rPr>
          <w:sz w:val="16"/>
          <w:szCs w:val="16"/>
          <w:lang w:val="en-US"/>
        </w:rPr>
      </w:pPr>
      <w:r w:rsidRPr="00A06751">
        <w:rPr>
          <w:sz w:val="16"/>
          <w:szCs w:val="16"/>
          <w:lang w:val="en-US"/>
        </w:rPr>
        <w:t xml:space="preserve">  normaliseUserAgent(ua: string): string {</w:t>
      </w:r>
    </w:p>
    <w:p w14:paraId="2A35A68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ua.trim().slice(0, 512);</w:t>
      </w:r>
    </w:p>
    <w:p w14:paraId="6742673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7F0245" w14:textId="77777777" w:rsidR="00CB2782" w:rsidRPr="00A06751" w:rsidRDefault="00CB2782" w:rsidP="00A06751">
      <w:pPr>
        <w:pStyle w:val="Codelisting"/>
        <w:jc w:val="left"/>
        <w:rPr>
          <w:sz w:val="16"/>
          <w:szCs w:val="16"/>
          <w:lang w:val="en-US"/>
        </w:rPr>
      </w:pPr>
    </w:p>
    <w:p w14:paraId="188707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49E5DA" w14:textId="77777777" w:rsidR="00CB2782" w:rsidRPr="00A06751" w:rsidRDefault="00CB2782" w:rsidP="00A06751">
      <w:pPr>
        <w:pStyle w:val="Codelisting"/>
        <w:jc w:val="left"/>
        <w:rPr>
          <w:sz w:val="16"/>
          <w:szCs w:val="16"/>
          <w:lang w:val="en-US"/>
        </w:rPr>
      </w:pPr>
      <w:r w:rsidRPr="00A06751">
        <w:rPr>
          <w:sz w:val="16"/>
          <w:szCs w:val="16"/>
          <w:lang w:val="en-US"/>
        </w:rPr>
        <w:t xml:space="preserve">   * Checks VoteMeta for duplicate identity signals before accepting a vote.</w:t>
      </w:r>
    </w:p>
    <w:p w14:paraId="2103A27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7D0AB3" w14:textId="77777777" w:rsidR="00CB2782" w:rsidRPr="00A06751" w:rsidRDefault="00CB2782" w:rsidP="00A06751">
      <w:pPr>
        <w:pStyle w:val="Codelisting"/>
        <w:jc w:val="left"/>
        <w:rPr>
          <w:sz w:val="16"/>
          <w:szCs w:val="16"/>
          <w:lang w:val="en-US"/>
        </w:rPr>
      </w:pPr>
      <w:r w:rsidRPr="00A06751">
        <w:rPr>
          <w:sz w:val="16"/>
          <w:szCs w:val="16"/>
          <w:lang w:val="en-US"/>
        </w:rPr>
        <w:t xml:space="preserve">   * Strictness levels:</w:t>
      </w:r>
    </w:p>
    <w:p w14:paraId="0F10297B" w14:textId="77777777" w:rsidR="00CB2782" w:rsidRPr="00A06751" w:rsidRDefault="00CB2782" w:rsidP="00A06751">
      <w:pPr>
        <w:pStyle w:val="Codelisting"/>
        <w:jc w:val="left"/>
        <w:rPr>
          <w:sz w:val="16"/>
          <w:szCs w:val="16"/>
          <w:lang w:val="en-US"/>
        </w:rPr>
      </w:pPr>
      <w:r w:rsidRPr="00A06751">
        <w:rPr>
          <w:sz w:val="16"/>
          <w:szCs w:val="16"/>
          <w:lang w:val="en-US"/>
        </w:rPr>
        <w:t xml:space="preserve">   *   1. cookieId — HARD BLOCK: unique per browser session, most reliable</w:t>
      </w:r>
    </w:p>
    <w:p w14:paraId="7A140CDA" w14:textId="77777777" w:rsidR="00CB2782" w:rsidRPr="00A06751" w:rsidRDefault="00CB2782" w:rsidP="00A06751">
      <w:pPr>
        <w:pStyle w:val="Codelisting"/>
        <w:jc w:val="left"/>
        <w:rPr>
          <w:sz w:val="16"/>
          <w:szCs w:val="16"/>
          <w:lang w:val="en-US"/>
        </w:rPr>
      </w:pPr>
      <w:r w:rsidRPr="00A06751">
        <w:rPr>
          <w:sz w:val="16"/>
          <w:szCs w:val="16"/>
          <w:lang w:val="en-US"/>
        </w:rPr>
        <w:t xml:space="preserve">   *   2. IP       — SOFT signal only: shared NAT/Wi-Fi causes false positives</w:t>
      </w:r>
    </w:p>
    <w:p w14:paraId="6E3DF7BC" w14:textId="77777777" w:rsidR="00CB2782" w:rsidRPr="00A06751" w:rsidRDefault="00CB2782" w:rsidP="00A06751">
      <w:pPr>
        <w:pStyle w:val="Codelisting"/>
        <w:jc w:val="left"/>
        <w:rPr>
          <w:sz w:val="16"/>
          <w:szCs w:val="16"/>
          <w:lang w:val="en-US"/>
        </w:rPr>
      </w:pPr>
      <w:r w:rsidRPr="00A06751">
        <w:rPr>
          <w:sz w:val="16"/>
          <w:szCs w:val="16"/>
          <w:lang w:val="en-US"/>
        </w:rPr>
        <w:t xml:space="preserve">   *   3. UA       — SOFT signal only: many people share identical browser builds</w:t>
      </w:r>
    </w:p>
    <w:p w14:paraId="5A55E0E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BA1F6A1" w14:textId="77777777" w:rsidR="00CB2782" w:rsidRPr="00A06751" w:rsidRDefault="00CB2782" w:rsidP="00A06751">
      <w:pPr>
        <w:pStyle w:val="Codelisting"/>
        <w:jc w:val="left"/>
        <w:rPr>
          <w:sz w:val="16"/>
          <w:szCs w:val="16"/>
          <w:lang w:val="en-US"/>
        </w:rPr>
      </w:pPr>
      <w:r w:rsidRPr="00A06751">
        <w:rPr>
          <w:sz w:val="16"/>
          <w:szCs w:val="16"/>
          <w:lang w:val="en-US"/>
        </w:rPr>
        <w:t xml:space="preserve">   * Only a cookieId match causes an actual vote rejection. IP and UA matches</w:t>
      </w:r>
    </w:p>
    <w:p w14:paraId="7F7F49DD" w14:textId="77777777" w:rsidR="00CB2782" w:rsidRPr="00A06751" w:rsidRDefault="00CB2782" w:rsidP="00A06751">
      <w:pPr>
        <w:pStyle w:val="Codelisting"/>
        <w:jc w:val="left"/>
        <w:rPr>
          <w:sz w:val="16"/>
          <w:szCs w:val="16"/>
          <w:lang w:val="en-US"/>
        </w:rPr>
      </w:pPr>
      <w:r w:rsidRPr="00A06751">
        <w:rPr>
          <w:sz w:val="16"/>
          <w:szCs w:val="16"/>
          <w:lang w:val="en-US"/>
        </w:rPr>
        <w:t xml:space="preserve">   * are recorded in the signal field for analytics but do NOT block the vote.</w:t>
      </w:r>
    </w:p>
    <w:p w14:paraId="5141992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9D160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checkUniqueness(</w:t>
      </w:r>
    </w:p>
    <w:p w14:paraId="1161FDFB"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775942F3" w14:textId="77777777" w:rsidR="00CB2782" w:rsidRPr="00A06751" w:rsidRDefault="00CB2782" w:rsidP="00A06751">
      <w:pPr>
        <w:pStyle w:val="Codelisting"/>
        <w:jc w:val="left"/>
        <w:rPr>
          <w:sz w:val="16"/>
          <w:szCs w:val="16"/>
          <w:lang w:val="en-US"/>
        </w:rPr>
      </w:pPr>
      <w:r w:rsidRPr="00A06751">
        <w:rPr>
          <w:sz w:val="16"/>
          <w:szCs w:val="16"/>
          <w:lang w:val="en-US"/>
        </w:rPr>
        <w:t xml:space="preserve">    identity: VoterIdentity</w:t>
      </w:r>
    </w:p>
    <w:p w14:paraId="366A4A08" w14:textId="77777777" w:rsidR="00CB2782" w:rsidRPr="00A06751" w:rsidRDefault="00CB2782" w:rsidP="00A06751">
      <w:pPr>
        <w:pStyle w:val="Codelisting"/>
        <w:jc w:val="left"/>
        <w:rPr>
          <w:sz w:val="16"/>
          <w:szCs w:val="16"/>
          <w:lang w:val="en-US"/>
        </w:rPr>
      </w:pPr>
      <w:r w:rsidRPr="00A06751">
        <w:rPr>
          <w:sz w:val="16"/>
          <w:szCs w:val="16"/>
          <w:lang w:val="en-US"/>
        </w:rPr>
        <w:t xml:space="preserve">  ): Promise&lt;UniquenessCheckResult&gt; {</w:t>
      </w:r>
    </w:p>
    <w:p w14:paraId="26A6E22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hashedIp = this.hashIp(identity.ip);</w:t>
      </w:r>
    </w:p>
    <w:p w14:paraId="6B3EFCC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ua = this.normaliseUserAgent(identity.userAgent);</w:t>
      </w:r>
    </w:p>
    <w:p w14:paraId="6A748634" w14:textId="77777777" w:rsidR="00CB2782" w:rsidRPr="00A06751" w:rsidRDefault="00CB2782" w:rsidP="00A06751">
      <w:pPr>
        <w:pStyle w:val="Codelisting"/>
        <w:jc w:val="left"/>
        <w:rPr>
          <w:sz w:val="16"/>
          <w:szCs w:val="16"/>
          <w:lang w:val="en-US"/>
        </w:rPr>
      </w:pPr>
    </w:p>
    <w:p w14:paraId="134D7B58" w14:textId="77777777" w:rsidR="00CB2782" w:rsidRPr="00A06751" w:rsidRDefault="00CB2782" w:rsidP="00A06751">
      <w:pPr>
        <w:pStyle w:val="Codelisting"/>
        <w:jc w:val="left"/>
        <w:rPr>
          <w:sz w:val="16"/>
          <w:szCs w:val="16"/>
          <w:lang w:val="en-US"/>
        </w:rPr>
      </w:pPr>
      <w:r w:rsidRPr="00A06751">
        <w:rPr>
          <w:sz w:val="16"/>
          <w:szCs w:val="16"/>
          <w:lang w:val="en-US"/>
        </w:rPr>
        <w:t xml:space="preserve">    // ── 1. Cookie check — HARD BLOCK ─────────────────────────────────────</w:t>
      </w:r>
    </w:p>
    <w:p w14:paraId="1E819B8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byCookie = await this.prisma.voteMeta.findFirst({</w:t>
      </w:r>
    </w:p>
    <w:p w14:paraId="6D37C16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cookieId: identity.cookieId },</w:t>
      </w:r>
    </w:p>
    <w:p w14:paraId="0F04BF28"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442610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544729" w14:textId="77777777" w:rsidR="00CB2782" w:rsidRPr="00A06751" w:rsidRDefault="00CB2782" w:rsidP="00A06751">
      <w:pPr>
        <w:pStyle w:val="Codelisting"/>
        <w:jc w:val="left"/>
        <w:rPr>
          <w:sz w:val="16"/>
          <w:szCs w:val="16"/>
          <w:lang w:val="en-US"/>
        </w:rPr>
      </w:pPr>
      <w:r w:rsidRPr="00A06751">
        <w:rPr>
          <w:sz w:val="16"/>
          <w:szCs w:val="16"/>
          <w:lang w:val="en-US"/>
        </w:rPr>
        <w:t xml:space="preserve">    if (byCookie) {</w:t>
      </w:r>
    </w:p>
    <w:p w14:paraId="533AB40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0E18687B" w14:textId="77777777" w:rsidR="00CB2782" w:rsidRPr="00A06751" w:rsidRDefault="00CB2782" w:rsidP="00A06751">
      <w:pPr>
        <w:pStyle w:val="Codelisting"/>
        <w:jc w:val="left"/>
        <w:rPr>
          <w:sz w:val="16"/>
          <w:szCs w:val="16"/>
          <w:lang w:val="en-US"/>
        </w:rPr>
      </w:pPr>
      <w:r w:rsidRPr="00A06751">
        <w:rPr>
          <w:sz w:val="16"/>
          <w:szCs w:val="16"/>
          <w:lang w:val="en-US"/>
        </w:rPr>
        <w:t xml:space="preserve">        isUnique: false,</w:t>
      </w:r>
    </w:p>
    <w:p w14:paraId="596CE031" w14:textId="77777777" w:rsidR="00CB2782" w:rsidRPr="00A06751" w:rsidRDefault="00CB2782" w:rsidP="00A06751">
      <w:pPr>
        <w:pStyle w:val="Codelisting"/>
        <w:jc w:val="left"/>
        <w:rPr>
          <w:sz w:val="16"/>
          <w:szCs w:val="16"/>
          <w:lang w:val="en-US"/>
        </w:rPr>
      </w:pPr>
      <w:r w:rsidRPr="00A06751">
        <w:rPr>
          <w:sz w:val="16"/>
          <w:szCs w:val="16"/>
          <w:lang w:val="en-US"/>
        </w:rPr>
        <w:t xml:space="preserve">        hardBlock: true,</w:t>
      </w:r>
    </w:p>
    <w:p w14:paraId="40E1A9C4"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'cookieId',</w:t>
      </w:r>
    </w:p>
    <w:p w14:paraId="2C3AA89C"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'Цей браузер вже використовувався для голосування в цьому опитуванні.',</w:t>
      </w:r>
    </w:p>
    <w:p w14:paraId="61632B6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86151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E41668" w14:textId="77777777" w:rsidR="00CB2782" w:rsidRPr="00A06751" w:rsidRDefault="00CB2782" w:rsidP="00A06751">
      <w:pPr>
        <w:pStyle w:val="Codelisting"/>
        <w:jc w:val="left"/>
        <w:rPr>
          <w:sz w:val="16"/>
          <w:szCs w:val="16"/>
          <w:lang w:val="en-US"/>
        </w:rPr>
      </w:pPr>
    </w:p>
    <w:p w14:paraId="473C61B5" w14:textId="77777777" w:rsidR="00CB2782" w:rsidRPr="00A06751" w:rsidRDefault="00CB2782" w:rsidP="00A06751">
      <w:pPr>
        <w:pStyle w:val="Codelisting"/>
        <w:jc w:val="left"/>
        <w:rPr>
          <w:sz w:val="16"/>
          <w:szCs w:val="16"/>
          <w:lang w:val="en-US"/>
        </w:rPr>
      </w:pPr>
      <w:r w:rsidRPr="00A06751">
        <w:rPr>
          <w:sz w:val="16"/>
          <w:szCs w:val="16"/>
          <w:lang w:val="en-US"/>
        </w:rPr>
        <w:t xml:space="preserve">    // ── 2. Fingerprint check — HARD BLOCK (survives cookie clearing) ────────</w:t>
      </w:r>
    </w:p>
    <w:p w14:paraId="727D32FE" w14:textId="77777777" w:rsidR="00CB2782" w:rsidRPr="00A06751" w:rsidRDefault="00CB2782" w:rsidP="00A06751">
      <w:pPr>
        <w:pStyle w:val="Codelisting"/>
        <w:jc w:val="left"/>
        <w:rPr>
          <w:sz w:val="16"/>
          <w:szCs w:val="16"/>
          <w:lang w:val="en-US"/>
        </w:rPr>
      </w:pPr>
      <w:r w:rsidRPr="00A06751">
        <w:rPr>
          <w:sz w:val="16"/>
          <w:szCs w:val="16"/>
          <w:lang w:val="en-US"/>
        </w:rPr>
        <w:t xml:space="preserve">    if (identity.fingerprint) {</w:t>
      </w:r>
    </w:p>
    <w:p w14:paraId="481A3D19"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byFp = await this.prisma.voteMeta.findFirst({</w:t>
      </w:r>
    </w:p>
    <w:p w14:paraId="31A6C79E"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fingerprint: identity.fingerprint },</w:t>
      </w:r>
    </w:p>
    <w:p w14:paraId="6644C293"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76E97AD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1B349E" w14:textId="77777777" w:rsidR="00CB2782" w:rsidRPr="00A06751" w:rsidRDefault="00CB2782" w:rsidP="00A06751">
      <w:pPr>
        <w:pStyle w:val="Codelisting"/>
        <w:jc w:val="left"/>
        <w:rPr>
          <w:sz w:val="16"/>
          <w:szCs w:val="16"/>
          <w:lang w:val="en-US"/>
        </w:rPr>
      </w:pPr>
      <w:r w:rsidRPr="00A06751">
        <w:rPr>
          <w:sz w:val="16"/>
          <w:szCs w:val="16"/>
          <w:lang w:val="en-US"/>
        </w:rPr>
        <w:t xml:space="preserve">      if (byFp) {</w:t>
      </w:r>
    </w:p>
    <w:p w14:paraId="0CBE846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03EAA975" w14:textId="77777777" w:rsidR="00CB2782" w:rsidRPr="00A06751" w:rsidRDefault="00CB2782" w:rsidP="00A06751">
      <w:pPr>
        <w:pStyle w:val="Codelisting"/>
        <w:jc w:val="left"/>
        <w:rPr>
          <w:sz w:val="16"/>
          <w:szCs w:val="16"/>
          <w:lang w:val="en-US"/>
        </w:rPr>
      </w:pPr>
      <w:r w:rsidRPr="00A06751">
        <w:rPr>
          <w:sz w:val="16"/>
          <w:szCs w:val="16"/>
          <w:lang w:val="en-US"/>
        </w:rPr>
        <w:t xml:space="preserve">          isUnique: false,</w:t>
      </w:r>
    </w:p>
    <w:p w14:paraId="5C73A3E7" w14:textId="77777777" w:rsidR="00CB2782" w:rsidRPr="00A06751" w:rsidRDefault="00CB2782" w:rsidP="00A06751">
      <w:pPr>
        <w:pStyle w:val="Codelisting"/>
        <w:jc w:val="left"/>
        <w:rPr>
          <w:sz w:val="16"/>
          <w:szCs w:val="16"/>
          <w:lang w:val="en-US"/>
        </w:rPr>
      </w:pPr>
      <w:r w:rsidRPr="00A06751">
        <w:rPr>
          <w:sz w:val="16"/>
          <w:szCs w:val="16"/>
          <w:lang w:val="en-US"/>
        </w:rPr>
        <w:t xml:space="preserve">          hardBlock: true,</w:t>
      </w:r>
    </w:p>
    <w:p w14:paraId="5B63A9CF"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'fingerprint',</w:t>
      </w:r>
    </w:p>
    <w:p w14:paraId="197662B0"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'Цей пристрій вже використовувався для голосування в цьому опитуванні.',</w:t>
      </w:r>
    </w:p>
    <w:p w14:paraId="6DB4B06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E088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CE82E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7FB687" w14:textId="77777777" w:rsidR="00CB2782" w:rsidRPr="00A06751" w:rsidRDefault="00CB2782" w:rsidP="00A06751">
      <w:pPr>
        <w:pStyle w:val="Codelisting"/>
        <w:jc w:val="left"/>
        <w:rPr>
          <w:sz w:val="16"/>
          <w:szCs w:val="16"/>
          <w:lang w:val="en-US"/>
        </w:rPr>
      </w:pPr>
    </w:p>
    <w:p w14:paraId="1A8A02C8" w14:textId="77777777" w:rsidR="00CB2782" w:rsidRPr="00A06751" w:rsidRDefault="00CB2782" w:rsidP="00A06751">
      <w:pPr>
        <w:pStyle w:val="Codelisting"/>
        <w:jc w:val="left"/>
        <w:rPr>
          <w:sz w:val="16"/>
          <w:szCs w:val="16"/>
          <w:lang w:val="en-US"/>
        </w:rPr>
      </w:pPr>
      <w:r w:rsidRPr="00A06751">
        <w:rPr>
          <w:sz w:val="16"/>
          <w:szCs w:val="16"/>
          <w:lang w:val="en-US"/>
        </w:rPr>
        <w:t xml:space="preserve">    // ── 3. IP check — SOFT signal, vote still allowed ─────────────────────</w:t>
      </w:r>
    </w:p>
    <w:p w14:paraId="3B996CC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byIp = await this.prisma.voteMeta.findFirst({</w:t>
      </w:r>
    </w:p>
    <w:p w14:paraId="07EFCC84"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ip: hashedIp },</w:t>
      </w:r>
    </w:p>
    <w:p w14:paraId="1585A7D7"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4384AC4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D33E4C" w14:textId="77777777" w:rsidR="00CB2782" w:rsidRPr="00A06751" w:rsidRDefault="00CB2782" w:rsidP="00A06751">
      <w:pPr>
        <w:pStyle w:val="Codelisting"/>
        <w:jc w:val="left"/>
        <w:rPr>
          <w:sz w:val="16"/>
          <w:szCs w:val="16"/>
          <w:lang w:val="en-US"/>
        </w:rPr>
      </w:pPr>
      <w:r w:rsidRPr="00A06751">
        <w:rPr>
          <w:sz w:val="16"/>
          <w:szCs w:val="16"/>
          <w:lang w:val="en-US"/>
        </w:rPr>
        <w:t xml:space="preserve">    if (byIp) {</w:t>
      </w:r>
    </w:p>
    <w:p w14:paraId="6A09BD27" w14:textId="77777777" w:rsidR="00CB2782" w:rsidRPr="00A06751" w:rsidRDefault="00CB2782" w:rsidP="00A06751">
      <w:pPr>
        <w:pStyle w:val="Codelisting"/>
        <w:jc w:val="left"/>
        <w:rPr>
          <w:sz w:val="16"/>
          <w:szCs w:val="16"/>
          <w:lang w:val="en-US"/>
        </w:rPr>
      </w:pPr>
      <w:r w:rsidRPr="00A06751">
        <w:rPr>
          <w:sz w:val="16"/>
          <w:szCs w:val="16"/>
          <w:lang w:val="en-US"/>
        </w:rPr>
        <w:t xml:space="preserve">      // isUnique=true so the vote proceeds; signal recorded for admin analytics</w:t>
      </w:r>
    </w:p>
    <w:p w14:paraId="12AA6F5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isUnique: true, hardBlock: false, signal: 'ip', message: 'OK (shared IP)' };</w:t>
      </w:r>
    </w:p>
    <w:p w14:paraId="2F7D2A5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FCE93D0" w14:textId="77777777" w:rsidR="00CB2782" w:rsidRPr="00A06751" w:rsidRDefault="00CB2782" w:rsidP="00A06751">
      <w:pPr>
        <w:pStyle w:val="Codelisting"/>
        <w:jc w:val="left"/>
        <w:rPr>
          <w:sz w:val="16"/>
          <w:szCs w:val="16"/>
          <w:lang w:val="en-US"/>
        </w:rPr>
      </w:pPr>
    </w:p>
    <w:p w14:paraId="63097996" w14:textId="77777777" w:rsidR="00CB2782" w:rsidRPr="00A06751" w:rsidRDefault="00CB2782" w:rsidP="00A06751">
      <w:pPr>
        <w:pStyle w:val="Codelisting"/>
        <w:jc w:val="left"/>
        <w:rPr>
          <w:sz w:val="16"/>
          <w:szCs w:val="16"/>
          <w:lang w:val="en-US"/>
        </w:rPr>
      </w:pPr>
      <w:r w:rsidRPr="00A06751">
        <w:rPr>
          <w:sz w:val="16"/>
          <w:szCs w:val="16"/>
          <w:lang w:val="en-US"/>
        </w:rPr>
        <w:t xml:space="preserve">    // ── 3. User-Agent check — SOFT signal, vote still allowed ─────────────</w:t>
      </w:r>
    </w:p>
    <w:p w14:paraId="7D8A666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byUA = await this.prisma.voteMeta.findFirst({</w:t>
      </w:r>
    </w:p>
    <w:p w14:paraId="4187615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userAgent: ua },</w:t>
      </w:r>
    </w:p>
    <w:p w14:paraId="01AF5F58"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3FE960A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72E9F0B" w14:textId="77777777" w:rsidR="00CB2782" w:rsidRPr="00A06751" w:rsidRDefault="00CB2782" w:rsidP="00A06751">
      <w:pPr>
        <w:pStyle w:val="Codelisting"/>
        <w:jc w:val="left"/>
        <w:rPr>
          <w:sz w:val="16"/>
          <w:szCs w:val="16"/>
          <w:lang w:val="en-US"/>
        </w:rPr>
      </w:pPr>
      <w:r w:rsidRPr="00A06751">
        <w:rPr>
          <w:sz w:val="16"/>
          <w:szCs w:val="16"/>
          <w:lang w:val="en-US"/>
        </w:rPr>
        <w:t xml:space="preserve">    if (byUA) {</w:t>
      </w:r>
    </w:p>
    <w:p w14:paraId="529863C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isUnique: true, hardBlock: false, signal: 'userAgent', message: 'OK (shared UA)' };</w:t>
      </w:r>
    </w:p>
    <w:p w14:paraId="3B39A49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6BE4A9" w14:textId="77777777" w:rsidR="00CB2782" w:rsidRPr="00A06751" w:rsidRDefault="00CB2782" w:rsidP="00A06751">
      <w:pPr>
        <w:pStyle w:val="Codelisting"/>
        <w:jc w:val="left"/>
        <w:rPr>
          <w:sz w:val="16"/>
          <w:szCs w:val="16"/>
          <w:lang w:val="en-US"/>
        </w:rPr>
      </w:pPr>
    </w:p>
    <w:p w14:paraId="1F2FFCE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isUnique: true, hardBlock: false, signal: null, message: 'OK' };</w:t>
      </w:r>
    </w:p>
    <w:p w14:paraId="0F0573F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F3ED353" w14:textId="77777777" w:rsidR="00CB2782" w:rsidRPr="00A06751" w:rsidRDefault="00CB2782" w:rsidP="00A06751">
      <w:pPr>
        <w:pStyle w:val="Codelisting"/>
        <w:jc w:val="left"/>
        <w:rPr>
          <w:sz w:val="16"/>
          <w:szCs w:val="16"/>
          <w:lang w:val="en-US"/>
        </w:rPr>
      </w:pPr>
    </w:p>
    <w:p w14:paraId="083DF604" w14:textId="77777777" w:rsidR="00CB2782" w:rsidRPr="00A06751" w:rsidRDefault="00CB2782" w:rsidP="00A06751">
      <w:pPr>
        <w:pStyle w:val="Codelisting"/>
        <w:jc w:val="left"/>
        <w:rPr>
          <w:sz w:val="16"/>
          <w:szCs w:val="16"/>
          <w:lang w:val="en-US"/>
        </w:rPr>
      </w:pPr>
      <w:r w:rsidRPr="00A06751">
        <w:rPr>
          <w:sz w:val="16"/>
          <w:szCs w:val="16"/>
          <w:lang w:val="en-US"/>
        </w:rPr>
        <w:t xml:space="preserve">  // ── Record VoteMeta ───────────────────────────────────────────────────────</w:t>
      </w:r>
    </w:p>
    <w:p w14:paraId="4C13A948" w14:textId="77777777" w:rsidR="00CB2782" w:rsidRPr="00A06751" w:rsidRDefault="00CB2782" w:rsidP="00A06751">
      <w:pPr>
        <w:pStyle w:val="Codelisting"/>
        <w:jc w:val="left"/>
        <w:rPr>
          <w:sz w:val="16"/>
          <w:szCs w:val="16"/>
          <w:lang w:val="en-US"/>
        </w:rPr>
      </w:pPr>
    </w:p>
    <w:p w14:paraId="295200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FC5E25" w14:textId="77777777" w:rsidR="00CB2782" w:rsidRPr="00A06751" w:rsidRDefault="00CB2782" w:rsidP="00A06751">
      <w:pPr>
        <w:pStyle w:val="Codelisting"/>
        <w:jc w:val="left"/>
        <w:rPr>
          <w:sz w:val="16"/>
          <w:szCs w:val="16"/>
          <w:lang w:val="en-US"/>
        </w:rPr>
      </w:pPr>
      <w:r w:rsidRPr="00A06751">
        <w:rPr>
          <w:sz w:val="16"/>
          <w:szCs w:val="16"/>
          <w:lang w:val="en-US"/>
        </w:rPr>
        <w:t xml:space="preserve">   * Creates a VoteMeta record linking the vote to all three identity signals.</w:t>
      </w:r>
    </w:p>
    <w:p w14:paraId="71B49DC9" w14:textId="77777777" w:rsidR="00CB2782" w:rsidRPr="00A06751" w:rsidRDefault="00CB2782" w:rsidP="00A06751">
      <w:pPr>
        <w:pStyle w:val="Codelisting"/>
        <w:jc w:val="left"/>
        <w:rPr>
          <w:sz w:val="16"/>
          <w:szCs w:val="16"/>
          <w:lang w:val="en-US"/>
        </w:rPr>
      </w:pPr>
      <w:r w:rsidRPr="00A06751">
        <w:rPr>
          <w:sz w:val="16"/>
          <w:szCs w:val="16"/>
          <w:lang w:val="en-US"/>
        </w:rPr>
        <w:t xml:space="preserve">   * Must be called inside the same DB transaction as Vote creation.</w:t>
      </w:r>
    </w:p>
    <w:p w14:paraId="39161AE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0123B7A" w14:textId="77777777" w:rsidR="00CB2782" w:rsidRPr="00A06751" w:rsidRDefault="00CB2782" w:rsidP="00A06751">
      <w:pPr>
        <w:pStyle w:val="Codelisting"/>
        <w:jc w:val="left"/>
        <w:rPr>
          <w:sz w:val="16"/>
          <w:szCs w:val="16"/>
          <w:lang w:val="en-US"/>
        </w:rPr>
      </w:pPr>
      <w:r w:rsidRPr="00A06751">
        <w:rPr>
          <w:sz w:val="16"/>
          <w:szCs w:val="16"/>
          <w:lang w:val="en-US"/>
        </w:rPr>
        <w:t xml:space="preserve">   * @param tx - Prisma transaction client (pass `tx` from $transaction callback)</w:t>
      </w:r>
    </w:p>
    <w:p w14:paraId="768075F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3A3283"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recordVoteMeta(</w:t>
      </w:r>
    </w:p>
    <w:p w14:paraId="08B0A4D5"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string,</w:t>
      </w:r>
    </w:p>
    <w:p w14:paraId="7BB03FAA"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3387571E" w14:textId="77777777" w:rsidR="00CB2782" w:rsidRPr="00A06751" w:rsidRDefault="00CB2782" w:rsidP="00A06751">
      <w:pPr>
        <w:pStyle w:val="Codelisting"/>
        <w:jc w:val="left"/>
        <w:rPr>
          <w:sz w:val="16"/>
          <w:szCs w:val="16"/>
          <w:lang w:val="en-US"/>
        </w:rPr>
      </w:pPr>
      <w:r w:rsidRPr="00A06751">
        <w:rPr>
          <w:sz w:val="16"/>
          <w:szCs w:val="16"/>
          <w:lang w:val="en-US"/>
        </w:rPr>
        <w:t xml:space="preserve">    identity: VoterIdentity,</w:t>
      </w:r>
    </w:p>
    <w:p w14:paraId="6A25E533" w14:textId="77777777" w:rsidR="00CB2782" w:rsidRPr="00A06751" w:rsidRDefault="00CB2782" w:rsidP="00A06751">
      <w:pPr>
        <w:pStyle w:val="Codelisting"/>
        <w:jc w:val="left"/>
        <w:rPr>
          <w:sz w:val="16"/>
          <w:szCs w:val="16"/>
          <w:lang w:val="en-US"/>
        </w:rPr>
      </w:pPr>
      <w:r w:rsidRPr="00A06751">
        <w:rPr>
          <w:sz w:val="16"/>
          <w:szCs w:val="16"/>
          <w:lang w:val="en-US"/>
        </w:rPr>
        <w:t xml:space="preserve">    tx: Omit&lt;PrismaClient, '$connect' | '$disconnect' | '$on' | '$transaction' | '$use' | '$extends'&gt;</w:t>
      </w:r>
    </w:p>
    <w:p w14:paraId="4AD6C46C" w14:textId="77777777" w:rsidR="00CB2782" w:rsidRPr="00A06751" w:rsidRDefault="00CB2782" w:rsidP="00A06751">
      <w:pPr>
        <w:pStyle w:val="Codelisting"/>
        <w:jc w:val="left"/>
        <w:rPr>
          <w:sz w:val="16"/>
          <w:szCs w:val="16"/>
          <w:lang w:val="en-US"/>
        </w:rPr>
      </w:pPr>
      <w:r w:rsidRPr="00A06751">
        <w:rPr>
          <w:sz w:val="16"/>
          <w:szCs w:val="16"/>
          <w:lang w:val="en-US"/>
        </w:rPr>
        <w:t xml:space="preserve">  ): Promise&lt;void&gt; {</w:t>
      </w:r>
    </w:p>
    <w:p w14:paraId="2C3A367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tx.voteMeta.create({</w:t>
      </w:r>
    </w:p>
    <w:p w14:paraId="5048DEF4"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169E216B" w14:textId="77777777" w:rsidR="00CB2782" w:rsidRPr="00A06751" w:rsidRDefault="00CB2782" w:rsidP="00A06751">
      <w:pPr>
        <w:pStyle w:val="Codelisting"/>
        <w:jc w:val="left"/>
        <w:rPr>
          <w:sz w:val="16"/>
          <w:szCs w:val="16"/>
          <w:lang w:val="en-US"/>
        </w:rPr>
      </w:pPr>
      <w:r w:rsidRPr="00A06751">
        <w:rPr>
          <w:sz w:val="16"/>
          <w:szCs w:val="16"/>
          <w:lang w:val="en-US"/>
        </w:rPr>
        <w:t xml:space="preserve">        voteId,</w:t>
      </w:r>
    </w:p>
    <w:p w14:paraId="4B74B321"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w:t>
      </w:r>
    </w:p>
    <w:p w14:paraId="5708C7BD" w14:textId="77777777" w:rsidR="00CB2782" w:rsidRPr="00A06751" w:rsidRDefault="00CB2782" w:rsidP="00A06751">
      <w:pPr>
        <w:pStyle w:val="Codelisting"/>
        <w:jc w:val="left"/>
        <w:rPr>
          <w:sz w:val="16"/>
          <w:szCs w:val="16"/>
          <w:lang w:val="en-US"/>
        </w:rPr>
      </w:pPr>
      <w:r w:rsidRPr="00A06751">
        <w:rPr>
          <w:sz w:val="16"/>
          <w:szCs w:val="16"/>
          <w:lang w:val="en-US"/>
        </w:rPr>
        <w:t xml:space="preserve">        ip:          this.hashIp(identity.ip),</w:t>
      </w:r>
    </w:p>
    <w:p w14:paraId="06E373D5" w14:textId="77777777" w:rsidR="00CB2782" w:rsidRPr="00A06751" w:rsidRDefault="00CB2782" w:rsidP="00A06751">
      <w:pPr>
        <w:pStyle w:val="Codelisting"/>
        <w:jc w:val="left"/>
        <w:rPr>
          <w:sz w:val="16"/>
          <w:szCs w:val="16"/>
          <w:lang w:val="en-US"/>
        </w:rPr>
      </w:pPr>
      <w:r w:rsidRPr="00A06751">
        <w:rPr>
          <w:sz w:val="16"/>
          <w:szCs w:val="16"/>
          <w:lang w:val="en-US"/>
        </w:rPr>
        <w:t xml:space="preserve">        userAgent:   this.normaliseUserAgent(identity.userAgent),</w:t>
      </w:r>
    </w:p>
    <w:p w14:paraId="5EDF6182"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identity.cookieId,</w:t>
      </w:r>
    </w:p>
    <w:p w14:paraId="3AAC9BBB" w14:textId="77777777" w:rsidR="00CB2782" w:rsidRPr="00A06751" w:rsidRDefault="00CB2782" w:rsidP="00A06751">
      <w:pPr>
        <w:pStyle w:val="Codelisting"/>
        <w:jc w:val="left"/>
        <w:rPr>
          <w:sz w:val="16"/>
          <w:szCs w:val="16"/>
          <w:lang w:val="en-US"/>
        </w:rPr>
      </w:pPr>
      <w:r w:rsidRPr="00A06751">
        <w:rPr>
          <w:sz w:val="16"/>
          <w:szCs w:val="16"/>
          <w:lang w:val="en-US"/>
        </w:rPr>
        <w:t xml:space="preserve">        fingerprint: identity.fingerprint ?? null,</w:t>
      </w:r>
    </w:p>
    <w:p w14:paraId="0ADF372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5425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20C81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FA8EC2E" w14:textId="77777777" w:rsidR="00CB2782" w:rsidRPr="00A06751" w:rsidRDefault="00CB2782" w:rsidP="00A06751">
      <w:pPr>
        <w:pStyle w:val="Codelisting"/>
        <w:jc w:val="left"/>
        <w:rPr>
          <w:sz w:val="16"/>
          <w:szCs w:val="16"/>
          <w:lang w:val="en-US"/>
        </w:rPr>
      </w:pPr>
    </w:p>
    <w:p w14:paraId="7E7961AC" w14:textId="77777777" w:rsidR="00CB2782" w:rsidRPr="00A06751" w:rsidRDefault="00CB2782" w:rsidP="00A06751">
      <w:pPr>
        <w:pStyle w:val="Codelisting"/>
        <w:jc w:val="left"/>
        <w:rPr>
          <w:sz w:val="16"/>
          <w:szCs w:val="16"/>
          <w:lang w:val="en-US"/>
        </w:rPr>
      </w:pPr>
      <w:r w:rsidRPr="00A06751">
        <w:rPr>
          <w:sz w:val="16"/>
          <w:szCs w:val="16"/>
          <w:lang w:val="en-US"/>
        </w:rPr>
        <w:t xml:space="preserve">  // ── Fraud statistics ──────────────────────────────────────────────────────</w:t>
      </w:r>
    </w:p>
    <w:p w14:paraId="11A4EFD5" w14:textId="77777777" w:rsidR="00CB2782" w:rsidRPr="00A06751" w:rsidRDefault="00CB2782" w:rsidP="00A06751">
      <w:pPr>
        <w:pStyle w:val="Codelisting"/>
        <w:jc w:val="left"/>
        <w:rPr>
          <w:sz w:val="16"/>
          <w:szCs w:val="16"/>
          <w:lang w:val="en-US"/>
        </w:rPr>
      </w:pPr>
    </w:p>
    <w:p w14:paraId="7F918B0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8F84C8" w14:textId="77777777" w:rsidR="00CB2782" w:rsidRPr="00A06751" w:rsidRDefault="00CB2782" w:rsidP="00A06751">
      <w:pPr>
        <w:pStyle w:val="Codelisting"/>
        <w:jc w:val="left"/>
        <w:rPr>
          <w:sz w:val="16"/>
          <w:szCs w:val="16"/>
          <w:lang w:val="en-US"/>
        </w:rPr>
      </w:pPr>
      <w:r w:rsidRPr="00A06751">
        <w:rPr>
          <w:sz w:val="16"/>
          <w:szCs w:val="16"/>
          <w:lang w:val="en-US"/>
        </w:rPr>
        <w:t xml:space="preserve">   * Returns fraud statistics for a survey — useful for survey creators.</w:t>
      </w:r>
    </w:p>
    <w:p w14:paraId="55E59C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A790BF" w14:textId="77777777" w:rsidR="00CB2782" w:rsidRPr="00A06751" w:rsidRDefault="00CB2782" w:rsidP="00A06751">
      <w:pPr>
        <w:pStyle w:val="Codelisting"/>
        <w:jc w:val="left"/>
        <w:rPr>
          <w:sz w:val="16"/>
          <w:szCs w:val="16"/>
          <w:lang w:val="en-US"/>
        </w:rPr>
      </w:pPr>
      <w:r w:rsidRPr="00A06751">
        <w:rPr>
          <w:sz w:val="16"/>
          <w:szCs w:val="16"/>
          <w:lang w:val="en-US"/>
        </w:rPr>
        <w:t xml:space="preserve">   * Leverages the @@index([surveyId, ip]) and @@index([surveyId, userAgent])</w:t>
      </w:r>
    </w:p>
    <w:p w14:paraId="0B68DF42" w14:textId="77777777" w:rsidR="00CB2782" w:rsidRPr="00A06751" w:rsidRDefault="00CB2782" w:rsidP="00A06751">
      <w:pPr>
        <w:pStyle w:val="Codelisting"/>
        <w:jc w:val="left"/>
        <w:rPr>
          <w:sz w:val="16"/>
          <w:szCs w:val="16"/>
          <w:lang w:val="en-US"/>
        </w:rPr>
      </w:pPr>
      <w:r w:rsidRPr="00A06751">
        <w:rPr>
          <w:sz w:val="16"/>
          <w:szCs w:val="16"/>
          <w:lang w:val="en-US"/>
        </w:rPr>
        <w:t xml:space="preserve">   * indexes for efficient aggregation.</w:t>
      </w:r>
    </w:p>
    <w:p w14:paraId="5149A1B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CDF945"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getFraudStats(surveyId: string) {</w:t>
      </w:r>
    </w:p>
    <w:p w14:paraId="48E0955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metas = await this.prisma.voteMeta.findMany({</w:t>
      </w:r>
    </w:p>
    <w:p w14:paraId="6ACE438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w:t>
      </w:r>
    </w:p>
    <w:p w14:paraId="0601AE33"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ip: true, userAgent: true, cookieId: true },</w:t>
      </w:r>
    </w:p>
    <w:p w14:paraId="09847C5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AA22C8F" w14:textId="77777777" w:rsidR="00CB2782" w:rsidRPr="00A06751" w:rsidRDefault="00CB2782" w:rsidP="00A06751">
      <w:pPr>
        <w:pStyle w:val="Codelisting"/>
        <w:jc w:val="left"/>
        <w:rPr>
          <w:sz w:val="16"/>
          <w:szCs w:val="16"/>
          <w:lang w:val="en-US"/>
        </w:rPr>
      </w:pPr>
    </w:p>
    <w:p w14:paraId="7A942A7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uniqueIps = new Set(metas.map((m) =&gt; m.ip)).size;</w:t>
      </w:r>
    </w:p>
    <w:p w14:paraId="212DD9C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uniqueUAs = new Set(metas.map((m) =&gt; m.userAgent)).size;</w:t>
      </w:r>
    </w:p>
    <w:p w14:paraId="7708196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uniqueCookies = new Set(metas.map((m) =&gt; m.cookieId)).size;</w:t>
      </w:r>
    </w:p>
    <w:p w14:paraId="0CC47A0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total = metas.length;</w:t>
      </w:r>
    </w:p>
    <w:p w14:paraId="6889920A" w14:textId="77777777" w:rsidR="00CB2782" w:rsidRPr="00A06751" w:rsidRDefault="00CB2782" w:rsidP="00A06751">
      <w:pPr>
        <w:pStyle w:val="Codelisting"/>
        <w:jc w:val="left"/>
        <w:rPr>
          <w:sz w:val="16"/>
          <w:szCs w:val="16"/>
          <w:lang w:val="en-US"/>
        </w:rPr>
      </w:pPr>
    </w:p>
    <w:p w14:paraId="00B47862" w14:textId="77777777" w:rsidR="00CB2782" w:rsidRPr="00A06751" w:rsidRDefault="00CB2782" w:rsidP="00A06751">
      <w:pPr>
        <w:pStyle w:val="Codelisting"/>
        <w:jc w:val="left"/>
        <w:rPr>
          <w:sz w:val="16"/>
          <w:szCs w:val="16"/>
          <w:lang w:val="en-US"/>
        </w:rPr>
      </w:pPr>
      <w:r w:rsidRPr="00A06751">
        <w:rPr>
          <w:sz w:val="16"/>
          <w:szCs w:val="16"/>
          <w:lang w:val="en-US"/>
        </w:rPr>
        <w:t xml:space="preserve">    // Submissions where signals are inconsistent (e.g. same IP, different cookie)</w:t>
      </w:r>
    </w:p>
    <w:p w14:paraId="267AE68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suspiciousCount = total - Math.min(uniqueIps, uniqueCookies, uniqueUAs);</w:t>
      </w:r>
    </w:p>
    <w:p w14:paraId="53EB635F" w14:textId="77777777" w:rsidR="00CB2782" w:rsidRPr="00A06751" w:rsidRDefault="00CB2782" w:rsidP="00A06751">
      <w:pPr>
        <w:pStyle w:val="Codelisting"/>
        <w:jc w:val="left"/>
        <w:rPr>
          <w:sz w:val="16"/>
          <w:szCs w:val="16"/>
          <w:lang w:val="en-US"/>
        </w:rPr>
      </w:pPr>
    </w:p>
    <w:p w14:paraId="0850290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0643279F"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totalVotes: total,</w:t>
      </w:r>
    </w:p>
    <w:p w14:paraId="5953C112" w14:textId="77777777" w:rsidR="00CB2782" w:rsidRPr="00A06751" w:rsidRDefault="00CB2782" w:rsidP="00A06751">
      <w:pPr>
        <w:pStyle w:val="Codelisting"/>
        <w:jc w:val="left"/>
        <w:rPr>
          <w:sz w:val="16"/>
          <w:szCs w:val="16"/>
          <w:lang w:val="en-US"/>
        </w:rPr>
      </w:pPr>
      <w:r w:rsidRPr="00A06751">
        <w:rPr>
          <w:sz w:val="16"/>
          <w:szCs w:val="16"/>
          <w:lang w:val="en-US"/>
        </w:rPr>
        <w:t xml:space="preserve">      uniqueIps,</w:t>
      </w:r>
    </w:p>
    <w:p w14:paraId="7D22C639" w14:textId="77777777" w:rsidR="00CB2782" w:rsidRPr="00A06751" w:rsidRDefault="00CB2782" w:rsidP="00A06751">
      <w:pPr>
        <w:pStyle w:val="Codelisting"/>
        <w:jc w:val="left"/>
        <w:rPr>
          <w:sz w:val="16"/>
          <w:szCs w:val="16"/>
          <w:lang w:val="en-US"/>
        </w:rPr>
      </w:pPr>
      <w:r w:rsidRPr="00A06751">
        <w:rPr>
          <w:sz w:val="16"/>
          <w:szCs w:val="16"/>
          <w:lang w:val="en-US"/>
        </w:rPr>
        <w:t xml:space="preserve">      uniqueUserAgents: uniqueUAs,</w:t>
      </w:r>
    </w:p>
    <w:p w14:paraId="3A1B6E1F" w14:textId="77777777" w:rsidR="00CB2782" w:rsidRPr="00A06751" w:rsidRDefault="00CB2782" w:rsidP="00A06751">
      <w:pPr>
        <w:pStyle w:val="Codelisting"/>
        <w:jc w:val="left"/>
        <w:rPr>
          <w:sz w:val="16"/>
          <w:szCs w:val="16"/>
          <w:lang w:val="en-US"/>
        </w:rPr>
      </w:pPr>
      <w:r w:rsidRPr="00A06751">
        <w:rPr>
          <w:sz w:val="16"/>
          <w:szCs w:val="16"/>
          <w:lang w:val="en-US"/>
        </w:rPr>
        <w:t xml:space="preserve">      uniqueCookies,</w:t>
      </w:r>
    </w:p>
    <w:p w14:paraId="495C6704" w14:textId="77777777" w:rsidR="00CB2782" w:rsidRPr="00A06751" w:rsidRDefault="00CB2782" w:rsidP="00A06751">
      <w:pPr>
        <w:pStyle w:val="Codelisting"/>
        <w:jc w:val="left"/>
        <w:rPr>
          <w:sz w:val="16"/>
          <w:szCs w:val="16"/>
          <w:lang w:val="en-US"/>
        </w:rPr>
      </w:pPr>
      <w:r w:rsidRPr="00A06751">
        <w:rPr>
          <w:sz w:val="16"/>
          <w:szCs w:val="16"/>
          <w:lang w:val="en-US"/>
        </w:rPr>
        <w:t xml:space="preserve">      suspiciousCount: Math.max(0, suspiciousCount),</w:t>
      </w:r>
    </w:p>
    <w:p w14:paraId="78E8D06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90ECD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DAEF10" w14:textId="77777777" w:rsidR="00CB2782" w:rsidRPr="00A06751" w:rsidRDefault="00CB2782" w:rsidP="00A06751">
      <w:pPr>
        <w:pStyle w:val="Codelisting"/>
        <w:jc w:val="left"/>
        <w:rPr>
          <w:sz w:val="16"/>
          <w:szCs w:val="16"/>
          <w:lang w:val="en-US"/>
        </w:rPr>
      </w:pPr>
      <w:r w:rsidRPr="00A06751">
        <w:rPr>
          <w:sz w:val="16"/>
          <w:szCs w:val="16"/>
          <w:lang w:val="en-US"/>
        </w:rPr>
        <w:t>}</w:t>
      </w:r>
    </w:p>
    <w:p w14:paraId="7A12156C" w14:textId="77777777" w:rsidR="00CB2782" w:rsidRPr="00A06751" w:rsidRDefault="00CB2782" w:rsidP="00A06751">
      <w:pPr>
        <w:pStyle w:val="Codelisting"/>
        <w:jc w:val="left"/>
        <w:rPr>
          <w:sz w:val="16"/>
          <w:szCs w:val="16"/>
          <w:lang w:val="en-US"/>
        </w:rPr>
      </w:pPr>
    </w:p>
    <w:p w14:paraId="22CCBD8F" w14:textId="77777777" w:rsidR="00CB2782" w:rsidRPr="00A06751" w:rsidRDefault="00CB2782" w:rsidP="00A06751">
      <w:pPr>
        <w:pStyle w:val="Codelisting"/>
        <w:jc w:val="left"/>
        <w:rPr>
          <w:sz w:val="16"/>
          <w:szCs w:val="16"/>
          <w:lang w:val="en-US"/>
        </w:rPr>
      </w:pPr>
    </w:p>
    <w:p w14:paraId="2390CB07"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C:\college\The-survey-uniqueness-control-module\backend\src\modules\auth\auth.routes.ts =====</w:t>
      </w:r>
    </w:p>
    <w:p w14:paraId="04C9883D" w14:textId="77777777" w:rsidR="00CB2782" w:rsidRPr="00A06751" w:rsidRDefault="00CB2782" w:rsidP="00A06751">
      <w:pPr>
        <w:pStyle w:val="Codelisting"/>
        <w:jc w:val="left"/>
        <w:rPr>
          <w:sz w:val="16"/>
          <w:szCs w:val="16"/>
          <w:lang w:val="en-US"/>
        </w:rPr>
      </w:pPr>
    </w:p>
    <w:p w14:paraId="427C4495"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FastifyReply } from 'fastify';</w:t>
      </w:r>
    </w:p>
    <w:p w14:paraId="345FD95A" w14:textId="77777777" w:rsidR="00CB2782" w:rsidRPr="00A06751" w:rsidRDefault="00CB2782" w:rsidP="00A06751">
      <w:pPr>
        <w:pStyle w:val="Codelisting"/>
        <w:jc w:val="left"/>
        <w:rPr>
          <w:sz w:val="16"/>
          <w:szCs w:val="16"/>
          <w:lang w:val="en-US"/>
        </w:rPr>
      </w:pPr>
      <w:r w:rsidRPr="00A06751">
        <w:rPr>
          <w:sz w:val="16"/>
          <w:szCs w:val="16"/>
          <w:lang w:val="en-US"/>
        </w:rPr>
        <w:t>import * as bcrypt from 'bcryptjs';</w:t>
      </w:r>
    </w:p>
    <w:p w14:paraId="5C2227A3" w14:textId="77777777" w:rsidR="00CB2782" w:rsidRPr="00A06751" w:rsidRDefault="00CB2782" w:rsidP="00A06751">
      <w:pPr>
        <w:pStyle w:val="Codelisting"/>
        <w:jc w:val="left"/>
        <w:rPr>
          <w:sz w:val="16"/>
          <w:szCs w:val="16"/>
          <w:lang w:val="en-US"/>
        </w:rPr>
      </w:pPr>
      <w:r w:rsidRPr="00A06751">
        <w:rPr>
          <w:sz w:val="16"/>
          <w:szCs w:val="16"/>
          <w:lang w:val="en-US"/>
        </w:rPr>
        <w:t>import { sendVerificationCode } from '../../services/email.service';</w:t>
      </w:r>
    </w:p>
    <w:p w14:paraId="25577F2B" w14:textId="77777777" w:rsidR="00CB2782" w:rsidRPr="00A06751" w:rsidRDefault="00CB2782" w:rsidP="00A06751">
      <w:pPr>
        <w:pStyle w:val="Codelisting"/>
        <w:jc w:val="left"/>
        <w:rPr>
          <w:sz w:val="16"/>
          <w:szCs w:val="16"/>
          <w:lang w:val="en-US"/>
        </w:rPr>
      </w:pPr>
    </w:p>
    <w:p w14:paraId="28B65E21" w14:textId="77777777" w:rsidR="00CB2782" w:rsidRPr="00A06751" w:rsidRDefault="00CB2782" w:rsidP="00A06751">
      <w:pPr>
        <w:pStyle w:val="Codelisting"/>
        <w:jc w:val="left"/>
        <w:rPr>
          <w:sz w:val="16"/>
          <w:szCs w:val="16"/>
          <w:lang w:val="en-US"/>
        </w:rPr>
      </w:pPr>
      <w:r w:rsidRPr="00A06751">
        <w:rPr>
          <w:sz w:val="16"/>
          <w:szCs w:val="16"/>
          <w:lang w:val="en-US"/>
        </w:rPr>
        <w:t>function generateCode(): string {</w:t>
      </w:r>
    </w:p>
    <w:p w14:paraId="7745D2B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Math.floor(100000 + Math.random() * 900000).toString();</w:t>
      </w:r>
    </w:p>
    <w:p w14:paraId="4CB2395B" w14:textId="77777777" w:rsidR="00CB2782" w:rsidRPr="00A06751" w:rsidRDefault="00CB2782" w:rsidP="00A06751">
      <w:pPr>
        <w:pStyle w:val="Codelisting"/>
        <w:jc w:val="left"/>
        <w:rPr>
          <w:sz w:val="16"/>
          <w:szCs w:val="16"/>
          <w:lang w:val="en-US"/>
        </w:rPr>
      </w:pPr>
      <w:r w:rsidRPr="00A06751">
        <w:rPr>
          <w:sz w:val="16"/>
          <w:szCs w:val="16"/>
          <w:lang w:val="en-US"/>
        </w:rPr>
        <w:t>}</w:t>
      </w:r>
    </w:p>
    <w:p w14:paraId="6C4F47C6" w14:textId="77777777" w:rsidR="00CB2782" w:rsidRPr="00A06751" w:rsidRDefault="00CB2782" w:rsidP="00A06751">
      <w:pPr>
        <w:pStyle w:val="Codelisting"/>
        <w:jc w:val="left"/>
        <w:rPr>
          <w:sz w:val="16"/>
          <w:szCs w:val="16"/>
          <w:lang w:val="en-US"/>
        </w:rPr>
      </w:pPr>
      <w:r w:rsidRPr="00A06751">
        <w:rPr>
          <w:sz w:val="16"/>
          <w:szCs w:val="16"/>
          <w:lang w:val="en-US"/>
        </w:rPr>
        <w:t>const CODE_TTL_MS = 15 * 60 * 1000;</w:t>
      </w:r>
    </w:p>
    <w:p w14:paraId="38817077" w14:textId="77777777" w:rsidR="00CB2782" w:rsidRPr="00A06751" w:rsidRDefault="00CB2782" w:rsidP="00A06751">
      <w:pPr>
        <w:pStyle w:val="Codelisting"/>
        <w:jc w:val="left"/>
        <w:rPr>
          <w:sz w:val="16"/>
          <w:szCs w:val="16"/>
          <w:lang w:val="en-US"/>
        </w:rPr>
      </w:pPr>
    </w:p>
    <w:p w14:paraId="58C450AF" w14:textId="77777777" w:rsidR="00CB2782" w:rsidRPr="00A06751" w:rsidRDefault="00CB2782" w:rsidP="00A06751">
      <w:pPr>
        <w:pStyle w:val="Codelisting"/>
        <w:jc w:val="left"/>
        <w:rPr>
          <w:sz w:val="16"/>
          <w:szCs w:val="16"/>
          <w:lang w:val="en-US"/>
        </w:rPr>
      </w:pPr>
      <w:r w:rsidRPr="00A06751">
        <w:rPr>
          <w:sz w:val="16"/>
          <w:szCs w:val="16"/>
          <w:lang w:val="en-US"/>
        </w:rPr>
        <w:t>function isValidEmail(email: string): boolean {</w:t>
      </w:r>
    </w:p>
    <w:p w14:paraId="7E58200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/^[^\s@]+@[^\s@]+\.[^\s@]+$/.test(email);</w:t>
      </w:r>
    </w:p>
    <w:p w14:paraId="15D21101" w14:textId="77777777" w:rsidR="00CB2782" w:rsidRPr="00A06751" w:rsidRDefault="00CB2782" w:rsidP="00A06751">
      <w:pPr>
        <w:pStyle w:val="Codelisting"/>
        <w:jc w:val="left"/>
        <w:rPr>
          <w:sz w:val="16"/>
          <w:szCs w:val="16"/>
          <w:lang w:val="en-US"/>
        </w:rPr>
      </w:pPr>
      <w:r w:rsidRPr="00A06751">
        <w:rPr>
          <w:sz w:val="16"/>
          <w:szCs w:val="16"/>
          <w:lang w:val="en-US"/>
        </w:rPr>
        <w:t>}</w:t>
      </w:r>
    </w:p>
    <w:p w14:paraId="36E30019" w14:textId="77777777" w:rsidR="00CB2782" w:rsidRPr="00A06751" w:rsidRDefault="00CB2782" w:rsidP="00A06751">
      <w:pPr>
        <w:pStyle w:val="Codelisting"/>
        <w:jc w:val="left"/>
        <w:rPr>
          <w:sz w:val="16"/>
          <w:szCs w:val="16"/>
          <w:lang w:val="en-US"/>
        </w:rPr>
      </w:pPr>
    </w:p>
    <w:p w14:paraId="3D87836B" w14:textId="77777777" w:rsidR="00CB2782" w:rsidRPr="00A06751" w:rsidRDefault="00CB2782" w:rsidP="00A06751">
      <w:pPr>
        <w:pStyle w:val="Codelisting"/>
        <w:jc w:val="left"/>
        <w:rPr>
          <w:sz w:val="16"/>
          <w:szCs w:val="16"/>
          <w:lang w:val="en-US"/>
        </w:rPr>
      </w:pPr>
      <w:r w:rsidRPr="00A06751">
        <w:rPr>
          <w:sz w:val="16"/>
          <w:szCs w:val="16"/>
          <w:lang w:val="en-US"/>
        </w:rPr>
        <w:t>export async function authRoutes(fastify: FastifyInstance) {</w:t>
      </w:r>
    </w:p>
    <w:p w14:paraId="12C96C87" w14:textId="77777777" w:rsidR="00CB2782" w:rsidRPr="00A06751" w:rsidRDefault="00CB2782" w:rsidP="00A06751">
      <w:pPr>
        <w:pStyle w:val="Codelisting"/>
        <w:jc w:val="left"/>
        <w:rPr>
          <w:sz w:val="16"/>
          <w:szCs w:val="16"/>
          <w:lang w:val="en-US"/>
        </w:rPr>
      </w:pPr>
    </w:p>
    <w:p w14:paraId="5455238D" w14:textId="77777777" w:rsidR="00CB2782" w:rsidRPr="00A06751" w:rsidRDefault="00CB2782" w:rsidP="00A06751">
      <w:pPr>
        <w:pStyle w:val="Codelisting"/>
        <w:jc w:val="left"/>
        <w:rPr>
          <w:sz w:val="16"/>
          <w:szCs w:val="16"/>
          <w:lang w:val="en-US"/>
        </w:rPr>
      </w:pPr>
      <w:r w:rsidRPr="00A06751">
        <w:rPr>
          <w:sz w:val="16"/>
          <w:szCs w:val="16"/>
          <w:lang w:val="en-US"/>
        </w:rPr>
        <w:t xml:space="preserve">  // ── POST /api/auth/register ───────────────────────────────────────────────</w:t>
      </w:r>
    </w:p>
    <w:p w14:paraId="6141AE0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fastify.post('/register', {</w:t>
      </w:r>
    </w:p>
    <w:p w14:paraId="2FBDA878"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19F4D558" w14:textId="77777777" w:rsidR="00CB2782" w:rsidRPr="00A06751" w:rsidRDefault="00CB2782" w:rsidP="00A06751">
      <w:pPr>
        <w:pStyle w:val="Codelisting"/>
        <w:jc w:val="left"/>
        <w:rPr>
          <w:sz w:val="16"/>
          <w:szCs w:val="16"/>
          <w:lang w:val="en-US"/>
        </w:rPr>
      </w:pPr>
      <w:r w:rsidRPr="00A06751">
        <w:rPr>
          <w:sz w:val="16"/>
          <w:szCs w:val="16"/>
          <w:lang w:val="en-US"/>
        </w:rPr>
        <w:t xml:space="preserve">      tags: ['Authentication'],</w:t>
      </w:r>
    </w:p>
    <w:p w14:paraId="60A94AF6"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'Register a new user',</w:t>
      </w:r>
    </w:p>
    <w:p w14:paraId="59ADAFD5"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773F70DE"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7D9E377"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['name', 'email', 'password'],</w:t>
      </w:r>
    </w:p>
    <w:p w14:paraId="5CF83EF2"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3A93A746" w14:textId="77777777" w:rsidR="00CB2782" w:rsidRPr="00A06751" w:rsidRDefault="00CB2782" w:rsidP="00A06751">
      <w:pPr>
        <w:pStyle w:val="Codelisting"/>
        <w:jc w:val="left"/>
        <w:rPr>
          <w:sz w:val="16"/>
          <w:szCs w:val="16"/>
          <w:lang w:val="en-US"/>
        </w:rPr>
      </w:pPr>
      <w:r w:rsidRPr="00A06751">
        <w:rPr>
          <w:sz w:val="16"/>
          <w:szCs w:val="16"/>
          <w:lang w:val="en-US"/>
        </w:rPr>
        <w:t xml:space="preserve">          name:     { type: 'string', minLength: 2 },</w:t>
      </w:r>
    </w:p>
    <w:p w14:paraId="4D850EB5" w14:textId="77777777" w:rsidR="00CB2782" w:rsidRPr="00A06751" w:rsidRDefault="00CB2782" w:rsidP="00A06751">
      <w:pPr>
        <w:pStyle w:val="Codelisting"/>
        <w:jc w:val="left"/>
        <w:rPr>
          <w:sz w:val="16"/>
          <w:szCs w:val="16"/>
          <w:lang w:val="en-US"/>
        </w:rPr>
      </w:pPr>
      <w:r w:rsidRPr="00A06751">
        <w:rPr>
          <w:sz w:val="16"/>
          <w:szCs w:val="16"/>
          <w:lang w:val="en-US"/>
        </w:rPr>
        <w:t xml:space="preserve">          email:    { type: 'string', format: 'email' },</w:t>
      </w:r>
    </w:p>
    <w:p w14:paraId="04920D46"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 type: 'string', minLength: 6 },</w:t>
      </w:r>
    </w:p>
    <w:p w14:paraId="7213EFE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1E7309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40936F"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5164DD18" w14:textId="77777777" w:rsidR="00CB2782" w:rsidRPr="00A06751" w:rsidRDefault="00CB2782" w:rsidP="00A06751">
      <w:pPr>
        <w:pStyle w:val="Codelisting"/>
        <w:jc w:val="left"/>
        <w:rPr>
          <w:sz w:val="16"/>
          <w:szCs w:val="16"/>
          <w:lang w:val="en-US"/>
        </w:rPr>
      </w:pPr>
      <w:r w:rsidRPr="00A06751">
        <w:rPr>
          <w:sz w:val="16"/>
          <w:szCs w:val="16"/>
          <w:lang w:val="en-US"/>
        </w:rPr>
        <w:t xml:space="preserve">        201: {</w:t>
      </w:r>
    </w:p>
    <w:p w14:paraId="2582D569"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741E201"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2588176F" w14:textId="77777777" w:rsidR="00CB2782" w:rsidRPr="00A06751" w:rsidRDefault="00CB2782" w:rsidP="00A06751">
      <w:pPr>
        <w:pStyle w:val="Codelisting"/>
        <w:jc w:val="left"/>
        <w:rPr>
          <w:sz w:val="16"/>
          <w:szCs w:val="16"/>
          <w:lang w:val="en-US"/>
        </w:rPr>
      </w:pPr>
      <w:r w:rsidRPr="00A06751">
        <w:rPr>
          <w:sz w:val="16"/>
          <w:szCs w:val="16"/>
          <w:lang w:val="en-US"/>
        </w:rPr>
        <w:t xml:space="preserve">            token: { type: 'string' },</w:t>
      </w:r>
    </w:p>
    <w:p w14:paraId="70F7B358" w14:textId="77777777" w:rsidR="00CB2782" w:rsidRPr="00A06751" w:rsidRDefault="00CB2782" w:rsidP="00A06751">
      <w:pPr>
        <w:pStyle w:val="Codelisting"/>
        <w:jc w:val="left"/>
        <w:rPr>
          <w:sz w:val="16"/>
          <w:szCs w:val="16"/>
          <w:lang w:val="en-US"/>
        </w:rPr>
      </w:pPr>
      <w:r w:rsidRPr="00A06751">
        <w:rPr>
          <w:sz w:val="16"/>
          <w:szCs w:val="16"/>
          <w:lang w:val="en-US"/>
        </w:rPr>
        <w:t xml:space="preserve">            user: {</w:t>
      </w:r>
    </w:p>
    <w:p w14:paraId="69A835BF"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7522C71C"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523D7E7F"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1C2ABBC2" w14:textId="77777777" w:rsidR="00CB2782" w:rsidRPr="00A06751" w:rsidRDefault="00CB2782" w:rsidP="00A06751">
      <w:pPr>
        <w:pStyle w:val="Codelisting"/>
        <w:jc w:val="left"/>
        <w:rPr>
          <w:sz w:val="16"/>
          <w:szCs w:val="16"/>
          <w:lang w:val="en-US"/>
        </w:rPr>
      </w:pPr>
      <w:r w:rsidRPr="00A06751">
        <w:rPr>
          <w:sz w:val="16"/>
          <w:szCs w:val="16"/>
          <w:lang w:val="en-US"/>
        </w:rPr>
        <w:t xml:space="preserve">                email:     { type: 'string' },</w:t>
      </w:r>
    </w:p>
    <w:p w14:paraId="2E71D15A" w14:textId="77777777" w:rsidR="00CB2782" w:rsidRPr="00A06751" w:rsidRDefault="00CB2782" w:rsidP="00A06751">
      <w:pPr>
        <w:pStyle w:val="Codelisting"/>
        <w:jc w:val="left"/>
        <w:rPr>
          <w:sz w:val="16"/>
          <w:szCs w:val="16"/>
          <w:lang w:val="en-US"/>
        </w:rPr>
      </w:pPr>
      <w:r w:rsidRPr="00A06751">
        <w:rPr>
          <w:sz w:val="16"/>
          <w:szCs w:val="16"/>
          <w:lang w:val="en-US"/>
        </w:rPr>
        <w:t xml:space="preserve">                name:      { type: 'string' },</w:t>
      </w:r>
    </w:p>
    <w:p w14:paraId="5F79354C" w14:textId="77777777" w:rsidR="00CB2782" w:rsidRPr="00A06751" w:rsidRDefault="00CB2782" w:rsidP="00A06751">
      <w:pPr>
        <w:pStyle w:val="Codelisting"/>
        <w:jc w:val="left"/>
        <w:rPr>
          <w:sz w:val="16"/>
          <w:szCs w:val="16"/>
          <w:lang w:val="en-US"/>
        </w:rPr>
      </w:pPr>
      <w:r w:rsidRPr="00A06751">
        <w:rPr>
          <w:sz w:val="16"/>
          <w:szCs w:val="16"/>
          <w:lang w:val="en-US"/>
        </w:rPr>
        <w:t xml:space="preserve">                role:      { type: 'string' },</w:t>
      </w:r>
    </w:p>
    <w:p w14:paraId="47FE8903"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 type: 'string' },</w:t>
      </w:r>
    </w:p>
    <w:p w14:paraId="0ADB213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960EC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EC0B86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706E9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E50534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97A74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F84826"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 reply: FastifyReply) =&gt; {</w:t>
      </w:r>
    </w:p>
    <w:p w14:paraId="3DF4A3F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name, email, password } = request.body as any;</w:t>
      </w:r>
    </w:p>
    <w:p w14:paraId="6D43CDA4" w14:textId="77777777" w:rsidR="00CB2782" w:rsidRPr="00A06751" w:rsidRDefault="00CB2782" w:rsidP="00A06751">
      <w:pPr>
        <w:pStyle w:val="Codelisting"/>
        <w:jc w:val="left"/>
        <w:rPr>
          <w:sz w:val="16"/>
          <w:szCs w:val="16"/>
          <w:lang w:val="en-US"/>
        </w:rPr>
      </w:pPr>
    </w:p>
    <w:p w14:paraId="5D34F746" w14:textId="77777777" w:rsidR="00CB2782" w:rsidRPr="00A06751" w:rsidRDefault="00CB2782" w:rsidP="00A06751">
      <w:pPr>
        <w:pStyle w:val="Codelisting"/>
        <w:jc w:val="left"/>
        <w:rPr>
          <w:sz w:val="16"/>
          <w:szCs w:val="16"/>
          <w:lang w:val="en-US"/>
        </w:rPr>
      </w:pPr>
      <w:r w:rsidRPr="00A06751">
        <w:rPr>
          <w:sz w:val="16"/>
          <w:szCs w:val="16"/>
          <w:lang w:val="en-US"/>
        </w:rPr>
        <w:t xml:space="preserve">    if (!name || name.trim().length &lt; 2)</w:t>
      </w:r>
    </w:p>
    <w:p w14:paraId="53FF2B7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"Ім'я має містити щонайменше 2 символи" });</w:t>
      </w:r>
    </w:p>
    <w:p w14:paraId="7F328748" w14:textId="77777777" w:rsidR="00CB2782" w:rsidRPr="00A06751" w:rsidRDefault="00CB2782" w:rsidP="00A06751">
      <w:pPr>
        <w:pStyle w:val="Codelisting"/>
        <w:jc w:val="left"/>
        <w:rPr>
          <w:sz w:val="16"/>
          <w:szCs w:val="16"/>
          <w:lang w:val="en-US"/>
        </w:rPr>
      </w:pPr>
      <w:r w:rsidRPr="00A06751">
        <w:rPr>
          <w:sz w:val="16"/>
          <w:szCs w:val="16"/>
          <w:lang w:val="en-US"/>
        </w:rPr>
        <w:t xml:space="preserve">    if (!email || !isValidEmail(email))</w:t>
      </w:r>
    </w:p>
    <w:p w14:paraId="507CD15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'Введіть коректний email' });</w:t>
      </w:r>
    </w:p>
    <w:p w14:paraId="5F76C327" w14:textId="77777777" w:rsidR="00CB2782" w:rsidRPr="00A06751" w:rsidRDefault="00CB2782" w:rsidP="00A06751">
      <w:pPr>
        <w:pStyle w:val="Codelisting"/>
        <w:jc w:val="left"/>
        <w:rPr>
          <w:sz w:val="16"/>
          <w:szCs w:val="16"/>
          <w:lang w:val="en-US"/>
        </w:rPr>
      </w:pPr>
      <w:r w:rsidRPr="00A06751">
        <w:rPr>
          <w:sz w:val="16"/>
          <w:szCs w:val="16"/>
          <w:lang w:val="en-US"/>
        </w:rPr>
        <w:t xml:space="preserve">    if (!password || password.length &lt; 6)</w:t>
      </w:r>
    </w:p>
    <w:p w14:paraId="6A2987E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'Пароль має містити щонайменше 6 символів' });</w:t>
      </w:r>
    </w:p>
    <w:p w14:paraId="564EC556" w14:textId="77777777" w:rsidR="00CB2782" w:rsidRPr="00A06751" w:rsidRDefault="00CB2782" w:rsidP="00A06751">
      <w:pPr>
        <w:pStyle w:val="Codelisting"/>
        <w:jc w:val="left"/>
        <w:rPr>
          <w:sz w:val="16"/>
          <w:szCs w:val="16"/>
          <w:lang w:val="en-US"/>
        </w:rPr>
      </w:pPr>
    </w:p>
    <w:p w14:paraId="26F5651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existing = await fastify.prisma.user.findUnique({ where: { email: email.toLowerCase().trim() } });</w:t>
      </w:r>
    </w:p>
    <w:p w14:paraId="2F33C599"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w:t>
      </w:r>
    </w:p>
    <w:p w14:paraId="703058C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reply.status(409).send({ error: 'Користувач з таким email вже існує' });</w:t>
      </w:r>
    </w:p>
    <w:p w14:paraId="09CB5843" w14:textId="77777777" w:rsidR="00CB2782" w:rsidRPr="00A06751" w:rsidRDefault="00CB2782" w:rsidP="00A06751">
      <w:pPr>
        <w:pStyle w:val="Codelisting"/>
        <w:jc w:val="left"/>
        <w:rPr>
          <w:sz w:val="16"/>
          <w:szCs w:val="16"/>
          <w:lang w:val="en-US"/>
        </w:rPr>
      </w:pPr>
    </w:p>
    <w:p w14:paraId="5905C73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hashed = await bcrypt.hash(password, 12);</w:t>
      </w:r>
    </w:p>
    <w:p w14:paraId="4DB7C69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fastify.prisma.user.create({</w:t>
      </w:r>
    </w:p>
    <w:p w14:paraId="1E4A919C"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2DC0BFBA" w14:textId="77777777" w:rsidR="00CB2782" w:rsidRPr="00A06751" w:rsidRDefault="00CB2782" w:rsidP="00A06751">
      <w:pPr>
        <w:pStyle w:val="Codelisting"/>
        <w:jc w:val="left"/>
        <w:rPr>
          <w:sz w:val="16"/>
          <w:szCs w:val="16"/>
          <w:lang w:val="en-US"/>
        </w:rPr>
      </w:pPr>
      <w:r w:rsidRPr="00A06751">
        <w:rPr>
          <w:sz w:val="16"/>
          <w:szCs w:val="16"/>
          <w:lang w:val="en-US"/>
        </w:rPr>
        <w:t xml:space="preserve">        name:  name.trim(),</w:t>
      </w:r>
    </w:p>
    <w:p w14:paraId="568802EF" w14:textId="77777777" w:rsidR="00CB2782" w:rsidRPr="00A06751" w:rsidRDefault="00CB2782" w:rsidP="00A06751">
      <w:pPr>
        <w:pStyle w:val="Codelisting"/>
        <w:jc w:val="left"/>
        <w:rPr>
          <w:sz w:val="16"/>
          <w:szCs w:val="16"/>
          <w:lang w:val="en-US"/>
        </w:rPr>
      </w:pPr>
      <w:r w:rsidRPr="00A06751">
        <w:rPr>
          <w:sz w:val="16"/>
          <w:szCs w:val="16"/>
          <w:lang w:val="en-US"/>
        </w:rPr>
        <w:t xml:space="preserve">        email: email.toLowerCase().trim(),</w:t>
      </w:r>
    </w:p>
    <w:p w14:paraId="3AE565CA"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hashed,</w:t>
      </w:r>
    </w:p>
    <w:p w14:paraId="0D7EBD7E" w14:textId="77777777" w:rsidR="00CB2782" w:rsidRPr="00A06751" w:rsidRDefault="00CB2782" w:rsidP="00A06751">
      <w:pPr>
        <w:pStyle w:val="Codelisting"/>
        <w:jc w:val="left"/>
        <w:rPr>
          <w:sz w:val="16"/>
          <w:szCs w:val="16"/>
          <w:lang w:val="en-US"/>
        </w:rPr>
      </w:pPr>
      <w:r w:rsidRPr="00A06751">
        <w:rPr>
          <w:sz w:val="16"/>
          <w:szCs w:val="16"/>
          <w:lang w:val="en-US"/>
        </w:rPr>
        <w:t xml:space="preserve">        role: 'USER',</w:t>
      </w:r>
    </w:p>
    <w:p w14:paraId="52384CB6" w14:textId="77777777" w:rsidR="00CB2782" w:rsidRPr="00A06751" w:rsidRDefault="00CB2782" w:rsidP="00A06751">
      <w:pPr>
        <w:pStyle w:val="Codelisting"/>
        <w:jc w:val="left"/>
        <w:rPr>
          <w:sz w:val="16"/>
          <w:szCs w:val="16"/>
          <w:lang w:val="en-US"/>
        </w:rPr>
      </w:pPr>
      <w:r w:rsidRPr="00A06751">
        <w:rPr>
          <w:sz w:val="16"/>
          <w:szCs w:val="16"/>
          <w:lang w:val="en-US"/>
        </w:rPr>
        <w:t xml:space="preserve">        lastLoginAt: new Date(),</w:t>
      </w:r>
    </w:p>
    <w:p w14:paraId="54E3B5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C88206"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email: true, name: true, role: true, createdAt: true },</w:t>
      </w:r>
    </w:p>
    <w:p w14:paraId="2D30E9F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8D3F2A" w14:textId="77777777" w:rsidR="00CB2782" w:rsidRPr="00A06751" w:rsidRDefault="00CB2782" w:rsidP="00A06751">
      <w:pPr>
        <w:pStyle w:val="Codelisting"/>
        <w:jc w:val="left"/>
        <w:rPr>
          <w:sz w:val="16"/>
          <w:szCs w:val="16"/>
          <w:lang w:val="en-US"/>
        </w:rPr>
      </w:pPr>
    </w:p>
    <w:p w14:paraId="6DBD073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fastify.jwt.sign(</w:t>
      </w:r>
    </w:p>
    <w:p w14:paraId="07C9FA4F" w14:textId="77777777" w:rsidR="00CB2782" w:rsidRPr="00A06751" w:rsidRDefault="00CB2782" w:rsidP="00A06751">
      <w:pPr>
        <w:pStyle w:val="Codelisting"/>
        <w:jc w:val="left"/>
        <w:rPr>
          <w:sz w:val="16"/>
          <w:szCs w:val="16"/>
          <w:lang w:val="en-US"/>
        </w:rPr>
      </w:pPr>
      <w:r w:rsidRPr="00A06751">
        <w:rPr>
          <w:sz w:val="16"/>
          <w:szCs w:val="16"/>
          <w:lang w:val="en-US"/>
        </w:rPr>
        <w:t xml:space="preserve">      { id: user.id, email: user.email, role: user.role },</w:t>
      </w:r>
    </w:p>
    <w:p w14:paraId="6A9466F6" w14:textId="77777777" w:rsidR="00CB2782" w:rsidRPr="00A06751" w:rsidRDefault="00CB2782" w:rsidP="00A06751">
      <w:pPr>
        <w:pStyle w:val="Codelisting"/>
        <w:jc w:val="left"/>
        <w:rPr>
          <w:sz w:val="16"/>
          <w:szCs w:val="16"/>
          <w:lang w:val="en-US"/>
        </w:rPr>
      </w:pPr>
      <w:r w:rsidRPr="00A06751">
        <w:rPr>
          <w:sz w:val="16"/>
          <w:szCs w:val="16"/>
          <w:lang w:val="en-US"/>
        </w:rPr>
        <w:t xml:space="preserve">      { expiresIn: '7d' }</w:t>
      </w:r>
    </w:p>
    <w:p w14:paraId="5A3EE96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A8CB576" w14:textId="77777777" w:rsidR="00CB2782" w:rsidRPr="00A06751" w:rsidRDefault="00CB2782" w:rsidP="00A06751">
      <w:pPr>
        <w:pStyle w:val="Codelisting"/>
        <w:jc w:val="left"/>
        <w:rPr>
          <w:sz w:val="16"/>
          <w:szCs w:val="16"/>
          <w:lang w:val="en-US"/>
        </w:rPr>
      </w:pPr>
    </w:p>
    <w:p w14:paraId="431A4DAD"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user.id }, 'New user registered');</w:t>
      </w:r>
    </w:p>
    <w:p w14:paraId="6322CF9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reply.status(201).send({ token, user });</w:t>
      </w:r>
    </w:p>
    <w:p w14:paraId="4981F9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41AEE2" w14:textId="77777777" w:rsidR="00CB2782" w:rsidRPr="00A06751" w:rsidRDefault="00CB2782" w:rsidP="00A06751">
      <w:pPr>
        <w:pStyle w:val="Codelisting"/>
        <w:jc w:val="left"/>
        <w:rPr>
          <w:sz w:val="16"/>
          <w:szCs w:val="16"/>
          <w:lang w:val="en-US"/>
        </w:rPr>
      </w:pPr>
    </w:p>
    <w:p w14:paraId="64DEE506" w14:textId="77777777" w:rsidR="00CB2782" w:rsidRPr="00A06751" w:rsidRDefault="00CB2782" w:rsidP="00A06751">
      <w:pPr>
        <w:pStyle w:val="Codelisting"/>
        <w:jc w:val="left"/>
        <w:rPr>
          <w:sz w:val="16"/>
          <w:szCs w:val="16"/>
          <w:lang w:val="en-US"/>
        </w:rPr>
      </w:pPr>
      <w:r w:rsidRPr="00A06751">
        <w:rPr>
          <w:sz w:val="16"/>
          <w:szCs w:val="16"/>
          <w:lang w:val="en-US"/>
        </w:rPr>
        <w:t xml:space="preserve">  // ── POST /api/auth/login ──────────────────────────────────────────────────</w:t>
      </w:r>
    </w:p>
    <w:p w14:paraId="5604F79D"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fastify.post('/login', {</w:t>
      </w:r>
    </w:p>
    <w:p w14:paraId="179C131C"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995E12D" w14:textId="77777777" w:rsidR="00CB2782" w:rsidRPr="00A06751" w:rsidRDefault="00CB2782" w:rsidP="00A06751">
      <w:pPr>
        <w:pStyle w:val="Codelisting"/>
        <w:jc w:val="left"/>
        <w:rPr>
          <w:sz w:val="16"/>
          <w:szCs w:val="16"/>
          <w:lang w:val="en-US"/>
        </w:rPr>
      </w:pPr>
      <w:r w:rsidRPr="00A06751">
        <w:rPr>
          <w:sz w:val="16"/>
          <w:szCs w:val="16"/>
          <w:lang w:val="en-US"/>
        </w:rPr>
        <w:t xml:space="preserve">      tags: ['Authentication'],</w:t>
      </w:r>
    </w:p>
    <w:p w14:paraId="65EC6A8A"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'Login user',</w:t>
      </w:r>
    </w:p>
    <w:p w14:paraId="39C01F41"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1A7BC267"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18DDAF54"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['email', 'password'],</w:t>
      </w:r>
    </w:p>
    <w:p w14:paraId="0B9BEF0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782E8EC6" w14:textId="77777777" w:rsidR="00CB2782" w:rsidRPr="00A06751" w:rsidRDefault="00CB2782" w:rsidP="00A06751">
      <w:pPr>
        <w:pStyle w:val="Codelisting"/>
        <w:jc w:val="left"/>
        <w:rPr>
          <w:sz w:val="16"/>
          <w:szCs w:val="16"/>
          <w:lang w:val="en-US"/>
        </w:rPr>
      </w:pPr>
      <w:r w:rsidRPr="00A06751">
        <w:rPr>
          <w:sz w:val="16"/>
          <w:szCs w:val="16"/>
          <w:lang w:val="en-US"/>
        </w:rPr>
        <w:t xml:space="preserve">          email:    { type: 'string', format: 'email' },</w:t>
      </w:r>
    </w:p>
    <w:p w14:paraId="2D2845F4"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 type: 'string', minLength: 1 },</w:t>
      </w:r>
    </w:p>
    <w:p w14:paraId="7D107D9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CAE6BB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67E489"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0EB74280" w14:textId="77777777" w:rsidR="00CB2782" w:rsidRPr="00A06751" w:rsidRDefault="00CB2782" w:rsidP="00A06751">
      <w:pPr>
        <w:pStyle w:val="Codelisting"/>
        <w:jc w:val="left"/>
        <w:rPr>
          <w:sz w:val="16"/>
          <w:szCs w:val="16"/>
          <w:lang w:val="en-US"/>
        </w:rPr>
      </w:pPr>
      <w:r w:rsidRPr="00A06751">
        <w:rPr>
          <w:sz w:val="16"/>
          <w:szCs w:val="16"/>
          <w:lang w:val="en-US"/>
        </w:rPr>
        <w:t xml:space="preserve">        200: {</w:t>
      </w:r>
    </w:p>
    <w:p w14:paraId="277EDD1A"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48F4F58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787D0A85" w14:textId="77777777" w:rsidR="00CB2782" w:rsidRPr="00A06751" w:rsidRDefault="00CB2782" w:rsidP="00A06751">
      <w:pPr>
        <w:pStyle w:val="Codelisting"/>
        <w:jc w:val="left"/>
        <w:rPr>
          <w:sz w:val="16"/>
          <w:szCs w:val="16"/>
          <w:lang w:val="en-US"/>
        </w:rPr>
      </w:pPr>
      <w:r w:rsidRPr="00A06751">
        <w:rPr>
          <w:sz w:val="16"/>
          <w:szCs w:val="16"/>
          <w:lang w:val="en-US"/>
        </w:rPr>
        <w:t xml:space="preserve">            token: { type: 'string' },</w:t>
      </w:r>
    </w:p>
    <w:p w14:paraId="70098A86" w14:textId="77777777" w:rsidR="00CB2782" w:rsidRPr="00A06751" w:rsidRDefault="00CB2782" w:rsidP="00A06751">
      <w:pPr>
        <w:pStyle w:val="Codelisting"/>
        <w:jc w:val="left"/>
        <w:rPr>
          <w:sz w:val="16"/>
          <w:szCs w:val="16"/>
          <w:lang w:val="en-US"/>
        </w:rPr>
      </w:pPr>
      <w:r w:rsidRPr="00A06751">
        <w:rPr>
          <w:sz w:val="16"/>
          <w:szCs w:val="16"/>
          <w:lang w:val="en-US"/>
        </w:rPr>
        <w:t xml:space="preserve">            user: {</w:t>
      </w:r>
    </w:p>
    <w:p w14:paraId="39141A69"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345FEFE"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3F542FBD"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1BB83ADB" w14:textId="77777777" w:rsidR="00CB2782" w:rsidRPr="00A06751" w:rsidRDefault="00CB2782" w:rsidP="00A06751">
      <w:pPr>
        <w:pStyle w:val="Codelisting"/>
        <w:jc w:val="left"/>
        <w:rPr>
          <w:sz w:val="16"/>
          <w:szCs w:val="16"/>
          <w:lang w:val="en-US"/>
        </w:rPr>
      </w:pPr>
      <w:r w:rsidRPr="00A06751">
        <w:rPr>
          <w:sz w:val="16"/>
          <w:szCs w:val="16"/>
          <w:lang w:val="en-US"/>
        </w:rPr>
        <w:t xml:space="preserve">                email: { type: 'string' },</w:t>
      </w:r>
    </w:p>
    <w:p w14:paraId="05B6AB32" w14:textId="77777777" w:rsidR="00CB2782" w:rsidRPr="00A06751" w:rsidRDefault="00CB2782" w:rsidP="00A06751">
      <w:pPr>
        <w:pStyle w:val="Codelisting"/>
        <w:jc w:val="left"/>
        <w:rPr>
          <w:sz w:val="16"/>
          <w:szCs w:val="16"/>
          <w:lang w:val="en-US"/>
        </w:rPr>
      </w:pPr>
      <w:r w:rsidRPr="00A06751">
        <w:rPr>
          <w:sz w:val="16"/>
          <w:szCs w:val="16"/>
          <w:lang w:val="en-US"/>
        </w:rPr>
        <w:t xml:space="preserve">                name:  { type: 'string' },</w:t>
      </w:r>
    </w:p>
    <w:p w14:paraId="4BD24327" w14:textId="77777777" w:rsidR="00CB2782" w:rsidRPr="00A06751" w:rsidRDefault="00CB2782" w:rsidP="00A06751">
      <w:pPr>
        <w:pStyle w:val="Codelisting"/>
        <w:jc w:val="left"/>
        <w:rPr>
          <w:sz w:val="16"/>
          <w:szCs w:val="16"/>
          <w:lang w:val="en-US"/>
        </w:rPr>
      </w:pPr>
      <w:r w:rsidRPr="00A06751">
        <w:rPr>
          <w:sz w:val="16"/>
          <w:szCs w:val="16"/>
          <w:lang w:val="en-US"/>
        </w:rPr>
        <w:t xml:space="preserve">                role:  { type: 'string' },</w:t>
      </w:r>
    </w:p>
    <w:p w14:paraId="5C670C8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8587D5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CC8A4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E2B22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DA01C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81EC5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6543A98"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 reply: FastifyReply) =&gt; {</w:t>
      </w:r>
    </w:p>
    <w:p w14:paraId="5858983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email, password } = request.body as any;</w:t>
      </w:r>
    </w:p>
    <w:p w14:paraId="59D5066B" w14:textId="77777777" w:rsidR="00CB2782" w:rsidRPr="00A06751" w:rsidRDefault="00CB2782" w:rsidP="00A06751">
      <w:pPr>
        <w:pStyle w:val="Codelisting"/>
        <w:jc w:val="left"/>
        <w:rPr>
          <w:sz w:val="16"/>
          <w:szCs w:val="16"/>
          <w:lang w:val="en-US"/>
        </w:rPr>
      </w:pPr>
    </w:p>
    <w:p w14:paraId="5C6421CB" w14:textId="77777777" w:rsidR="00CB2782" w:rsidRPr="00A06751" w:rsidRDefault="00CB2782" w:rsidP="00A06751">
      <w:pPr>
        <w:pStyle w:val="Codelisting"/>
        <w:jc w:val="left"/>
        <w:rPr>
          <w:sz w:val="16"/>
          <w:szCs w:val="16"/>
          <w:lang w:val="en-US"/>
        </w:rPr>
      </w:pPr>
      <w:r w:rsidRPr="00A06751">
        <w:rPr>
          <w:sz w:val="16"/>
          <w:szCs w:val="16"/>
          <w:lang w:val="en-US"/>
        </w:rPr>
        <w:t xml:space="preserve">    if (!email || !password)</w:t>
      </w:r>
    </w:p>
    <w:p w14:paraId="08714A4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'Email та пароль є обов\'язковими' });</w:t>
      </w:r>
    </w:p>
    <w:p w14:paraId="7D3C58D7" w14:textId="77777777" w:rsidR="00CB2782" w:rsidRPr="00A06751" w:rsidRDefault="00CB2782" w:rsidP="00A06751">
      <w:pPr>
        <w:pStyle w:val="Codelisting"/>
        <w:jc w:val="left"/>
        <w:rPr>
          <w:sz w:val="16"/>
          <w:szCs w:val="16"/>
          <w:lang w:val="en-US"/>
        </w:rPr>
      </w:pPr>
      <w:r w:rsidRPr="00A06751">
        <w:rPr>
          <w:sz w:val="16"/>
          <w:szCs w:val="16"/>
          <w:lang w:val="en-US"/>
        </w:rPr>
        <w:t xml:space="preserve">    if (!isValidEmail(email))</w:t>
      </w:r>
    </w:p>
    <w:p w14:paraId="0F292D6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'Введіть коректний email' });</w:t>
      </w:r>
    </w:p>
    <w:p w14:paraId="39BEFD6A" w14:textId="77777777" w:rsidR="00CB2782" w:rsidRPr="00A06751" w:rsidRDefault="00CB2782" w:rsidP="00A06751">
      <w:pPr>
        <w:pStyle w:val="Codelisting"/>
        <w:jc w:val="left"/>
        <w:rPr>
          <w:sz w:val="16"/>
          <w:szCs w:val="16"/>
          <w:lang w:val="en-US"/>
        </w:rPr>
      </w:pPr>
    </w:p>
    <w:p w14:paraId="6F0CAC2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fastify.prisma.user.findUnique({ where: { email: email.toLowerCase().trim() } });</w:t>
      </w:r>
    </w:p>
    <w:p w14:paraId="5435AD3C"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w:t>
      </w:r>
    </w:p>
    <w:p w14:paraId="2A43B8E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reply.status(401).send({ error: 'Невірний email або пароль' });</w:t>
      </w:r>
    </w:p>
    <w:p w14:paraId="031860AA"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(user.isBlocked)</w:t>
      </w:r>
    </w:p>
    <w:p w14:paraId="594113D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'Обліковий запис заблоковано' });</w:t>
      </w:r>
    </w:p>
    <w:p w14:paraId="30A27D17" w14:textId="77777777" w:rsidR="00CB2782" w:rsidRPr="00A06751" w:rsidRDefault="00CB2782" w:rsidP="00A06751">
      <w:pPr>
        <w:pStyle w:val="Codelisting"/>
        <w:jc w:val="left"/>
        <w:rPr>
          <w:sz w:val="16"/>
          <w:szCs w:val="16"/>
          <w:lang w:val="en-US"/>
        </w:rPr>
      </w:pPr>
    </w:p>
    <w:p w14:paraId="64A5BA5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isMatch = await bcrypt.compare(password, user.password);</w:t>
      </w:r>
    </w:p>
    <w:p w14:paraId="44EB67EA" w14:textId="77777777" w:rsidR="00CB2782" w:rsidRPr="00A06751" w:rsidRDefault="00CB2782" w:rsidP="00A06751">
      <w:pPr>
        <w:pStyle w:val="Codelisting"/>
        <w:jc w:val="left"/>
        <w:rPr>
          <w:sz w:val="16"/>
          <w:szCs w:val="16"/>
          <w:lang w:val="en-US"/>
        </w:rPr>
      </w:pPr>
      <w:r w:rsidRPr="00A06751">
        <w:rPr>
          <w:sz w:val="16"/>
          <w:szCs w:val="16"/>
          <w:lang w:val="en-US"/>
        </w:rPr>
        <w:t xml:space="preserve">    if (!isMatch)</w:t>
      </w:r>
    </w:p>
    <w:p w14:paraId="15FE459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reply.status(401).send({ error: 'Невірний email або пароль' });</w:t>
      </w:r>
    </w:p>
    <w:p w14:paraId="56C07391" w14:textId="77777777" w:rsidR="00CB2782" w:rsidRPr="00A06751" w:rsidRDefault="00CB2782" w:rsidP="00A06751">
      <w:pPr>
        <w:pStyle w:val="Codelisting"/>
        <w:jc w:val="left"/>
        <w:rPr>
          <w:sz w:val="16"/>
          <w:szCs w:val="16"/>
          <w:lang w:val="en-US"/>
        </w:rPr>
      </w:pPr>
    </w:p>
    <w:p w14:paraId="301E66FB" w14:textId="77777777" w:rsidR="00CB2782" w:rsidRPr="00A06751" w:rsidRDefault="00CB2782" w:rsidP="00A06751">
      <w:pPr>
        <w:pStyle w:val="Codelisting"/>
        <w:jc w:val="left"/>
        <w:rPr>
          <w:sz w:val="16"/>
          <w:szCs w:val="16"/>
          <w:lang w:val="en-US"/>
        </w:rPr>
      </w:pPr>
      <w:r w:rsidRPr="00A06751">
        <w:rPr>
          <w:sz w:val="16"/>
          <w:szCs w:val="16"/>
          <w:lang w:val="en-US"/>
        </w:rPr>
        <w:t xml:space="preserve">    // Update lastLoginAt</w:t>
      </w:r>
    </w:p>
    <w:p w14:paraId="196174D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fastify.prisma.user.update({</w:t>
      </w:r>
    </w:p>
    <w:p w14:paraId="4ACC24C9"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where: { id: user.id },</w:t>
      </w:r>
    </w:p>
    <w:p w14:paraId="14AC1434" w14:textId="77777777" w:rsidR="00CB2782" w:rsidRPr="00A06751" w:rsidRDefault="00CB2782" w:rsidP="00A06751">
      <w:pPr>
        <w:pStyle w:val="Codelisting"/>
        <w:jc w:val="left"/>
        <w:rPr>
          <w:sz w:val="16"/>
          <w:szCs w:val="16"/>
          <w:lang w:val="en-US"/>
        </w:rPr>
      </w:pPr>
      <w:r w:rsidRPr="00A06751">
        <w:rPr>
          <w:sz w:val="16"/>
          <w:szCs w:val="16"/>
          <w:lang w:val="en-US"/>
        </w:rPr>
        <w:t xml:space="preserve">      data:  { lastLoginAt: new Date() },</w:t>
      </w:r>
    </w:p>
    <w:p w14:paraId="288FD8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819AE5" w14:textId="77777777" w:rsidR="00CB2782" w:rsidRPr="00A06751" w:rsidRDefault="00CB2782" w:rsidP="00A06751">
      <w:pPr>
        <w:pStyle w:val="Codelisting"/>
        <w:jc w:val="left"/>
        <w:rPr>
          <w:sz w:val="16"/>
          <w:szCs w:val="16"/>
          <w:lang w:val="en-US"/>
        </w:rPr>
      </w:pPr>
    </w:p>
    <w:p w14:paraId="54200FC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fastify.jwt.sign(</w:t>
      </w:r>
    </w:p>
    <w:p w14:paraId="6D09C477" w14:textId="77777777" w:rsidR="00CB2782" w:rsidRPr="00A06751" w:rsidRDefault="00CB2782" w:rsidP="00A06751">
      <w:pPr>
        <w:pStyle w:val="Codelisting"/>
        <w:jc w:val="left"/>
        <w:rPr>
          <w:sz w:val="16"/>
          <w:szCs w:val="16"/>
          <w:lang w:val="en-US"/>
        </w:rPr>
      </w:pPr>
      <w:r w:rsidRPr="00A06751">
        <w:rPr>
          <w:sz w:val="16"/>
          <w:szCs w:val="16"/>
          <w:lang w:val="en-US"/>
        </w:rPr>
        <w:t xml:space="preserve">      { id: user.id, email: user.email, role: user.role },</w:t>
      </w:r>
    </w:p>
    <w:p w14:paraId="2AC30982" w14:textId="77777777" w:rsidR="00CB2782" w:rsidRPr="00A06751" w:rsidRDefault="00CB2782" w:rsidP="00A06751">
      <w:pPr>
        <w:pStyle w:val="Codelisting"/>
        <w:jc w:val="left"/>
        <w:rPr>
          <w:sz w:val="16"/>
          <w:szCs w:val="16"/>
          <w:lang w:val="en-US"/>
        </w:rPr>
      </w:pPr>
      <w:r w:rsidRPr="00A06751">
        <w:rPr>
          <w:sz w:val="16"/>
          <w:szCs w:val="16"/>
          <w:lang w:val="en-US"/>
        </w:rPr>
        <w:t xml:space="preserve">      { expiresIn: '7d' }</w:t>
      </w:r>
    </w:p>
    <w:p w14:paraId="175098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0551EC" w14:textId="77777777" w:rsidR="00CB2782" w:rsidRPr="00A06751" w:rsidRDefault="00CB2782" w:rsidP="00A06751">
      <w:pPr>
        <w:pStyle w:val="Codelisting"/>
        <w:jc w:val="left"/>
        <w:rPr>
          <w:sz w:val="16"/>
          <w:szCs w:val="16"/>
          <w:lang w:val="en-US"/>
        </w:rPr>
      </w:pPr>
    </w:p>
    <w:p w14:paraId="092472F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user.id }, 'User logged in');</w:t>
      </w:r>
    </w:p>
    <w:p w14:paraId="565B82B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w:t>
      </w:r>
    </w:p>
    <w:p w14:paraId="0FB177AD" w14:textId="77777777" w:rsidR="00CB2782" w:rsidRPr="00A06751" w:rsidRDefault="00CB2782" w:rsidP="00A06751">
      <w:pPr>
        <w:pStyle w:val="Codelisting"/>
        <w:jc w:val="left"/>
        <w:rPr>
          <w:sz w:val="16"/>
          <w:szCs w:val="16"/>
          <w:lang w:val="en-US"/>
        </w:rPr>
      </w:pPr>
      <w:r w:rsidRPr="00A06751">
        <w:rPr>
          <w:sz w:val="16"/>
          <w:szCs w:val="16"/>
          <w:lang w:val="en-US"/>
        </w:rPr>
        <w:t xml:space="preserve">      token,</w:t>
      </w:r>
    </w:p>
    <w:p w14:paraId="2648E43E" w14:textId="77777777" w:rsidR="00CB2782" w:rsidRPr="00A06751" w:rsidRDefault="00CB2782" w:rsidP="00A06751">
      <w:pPr>
        <w:pStyle w:val="Codelisting"/>
        <w:jc w:val="left"/>
        <w:rPr>
          <w:sz w:val="16"/>
          <w:szCs w:val="16"/>
          <w:lang w:val="en-US"/>
        </w:rPr>
      </w:pPr>
      <w:r w:rsidRPr="00A06751">
        <w:rPr>
          <w:sz w:val="16"/>
          <w:szCs w:val="16"/>
          <w:lang w:val="en-US"/>
        </w:rPr>
        <w:t xml:space="preserve">      user: { id: user.id, email: user.email, name: user.name, role: user.role },</w:t>
      </w:r>
    </w:p>
    <w:p w14:paraId="5568E16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39D410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D4A45A" w14:textId="77777777" w:rsidR="00CB2782" w:rsidRPr="00A06751" w:rsidRDefault="00CB2782" w:rsidP="00A06751">
      <w:pPr>
        <w:pStyle w:val="Codelisting"/>
        <w:jc w:val="left"/>
        <w:rPr>
          <w:sz w:val="16"/>
          <w:szCs w:val="16"/>
          <w:lang w:val="en-US"/>
        </w:rPr>
      </w:pPr>
    </w:p>
    <w:p w14:paraId="22B1DF5F"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/api/auth/me ──────────────────────────────────────────────────────</w:t>
      </w:r>
    </w:p>
    <w:p w14:paraId="1CD30EB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fastify.get('/me', {</w:t>
      </w:r>
    </w:p>
    <w:p w14:paraId="67E835BB"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2622A10" w14:textId="77777777" w:rsidR="00CB2782" w:rsidRPr="00A06751" w:rsidRDefault="00CB2782" w:rsidP="00A06751">
      <w:pPr>
        <w:pStyle w:val="Codelisting"/>
        <w:jc w:val="left"/>
        <w:rPr>
          <w:sz w:val="16"/>
          <w:szCs w:val="16"/>
          <w:lang w:val="en-US"/>
        </w:rPr>
      </w:pPr>
      <w:r w:rsidRPr="00A06751">
        <w:rPr>
          <w:sz w:val="16"/>
          <w:szCs w:val="16"/>
          <w:lang w:val="en-US"/>
        </w:rPr>
        <w:t xml:space="preserve">      tags: ['Authentication'],</w:t>
      </w:r>
    </w:p>
    <w:p w14:paraId="1AF48D91"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current user profile',</w:t>
      </w:r>
    </w:p>
    <w:p w14:paraId="32E7C0C7"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7FDB68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490C1B"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50621CC8"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 reply: FastifyReply) =&gt; {</w:t>
      </w:r>
    </w:p>
    <w:p w14:paraId="5EF70E9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fastify.prisma.user.findUnique({</w:t>
      </w:r>
    </w:p>
    <w:p w14:paraId="46F82401"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request.user.id },</w:t>
      </w:r>
    </w:p>
    <w:p w14:paraId="388A1015"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email: true, name: true, role: true, createdAt: true, lastLoginAt: true },</w:t>
      </w:r>
    </w:p>
    <w:p w14:paraId="2397C7A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D40DB8"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reply.status(401).send({ error: 'Користувача не знайдено' });</w:t>
      </w:r>
    </w:p>
    <w:p w14:paraId="321F057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user });</w:t>
      </w:r>
    </w:p>
    <w:p w14:paraId="6B2173D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66794A" w14:textId="77777777" w:rsidR="00CB2782" w:rsidRPr="00A06751" w:rsidRDefault="00CB2782" w:rsidP="00A06751">
      <w:pPr>
        <w:pStyle w:val="Codelisting"/>
        <w:jc w:val="left"/>
        <w:rPr>
          <w:sz w:val="16"/>
          <w:szCs w:val="16"/>
          <w:lang w:val="en-US"/>
        </w:rPr>
      </w:pPr>
      <w:r w:rsidRPr="00A06751">
        <w:rPr>
          <w:sz w:val="16"/>
          <w:szCs w:val="16"/>
          <w:lang w:val="en-US"/>
        </w:rPr>
        <w:t xml:space="preserve">  // ── POST /api/auth/forgot-password/request ──────────────────────────────</w:t>
      </w:r>
    </w:p>
    <w:p w14:paraId="5F47F8E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fastify.post('/forgot-password/request', {</w:t>
      </w:r>
    </w:p>
    <w:p w14:paraId="67249AD8"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2554403" w14:textId="77777777" w:rsidR="00CB2782" w:rsidRPr="00A06751" w:rsidRDefault="00CB2782" w:rsidP="00A06751">
      <w:pPr>
        <w:pStyle w:val="Codelisting"/>
        <w:jc w:val="left"/>
        <w:rPr>
          <w:sz w:val="16"/>
          <w:szCs w:val="16"/>
          <w:lang w:val="en-US"/>
        </w:rPr>
      </w:pPr>
      <w:r w:rsidRPr="00A06751">
        <w:rPr>
          <w:sz w:val="16"/>
          <w:szCs w:val="16"/>
          <w:lang w:val="en-US"/>
        </w:rPr>
        <w:t xml:space="preserve">      tags: ['Authentication'],</w:t>
      </w:r>
    </w:p>
    <w:p w14:paraId="1C1EDE04"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'Request password reset code',</w:t>
      </w:r>
    </w:p>
    <w:p w14:paraId="6737F866"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694153B1"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 required: ['email'],</w:t>
      </w:r>
    </w:p>
    <w:p w14:paraId="0A34AA0F"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email: { type: 'string', format: 'email' } },</w:t>
      </w:r>
    </w:p>
    <w:p w14:paraId="216CC57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E0FD3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5DFDCB"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Body: { email: string } }&gt;, reply) =&gt; {</w:t>
      </w:r>
    </w:p>
    <w:p w14:paraId="7EDE290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email } = request.body;</w:t>
      </w:r>
    </w:p>
    <w:p w14:paraId="2BD94BBC" w14:textId="77777777" w:rsidR="00CB2782" w:rsidRPr="00A06751" w:rsidRDefault="00CB2782" w:rsidP="00A06751">
      <w:pPr>
        <w:pStyle w:val="Codelisting"/>
        <w:jc w:val="left"/>
        <w:rPr>
          <w:sz w:val="16"/>
          <w:szCs w:val="16"/>
          <w:lang w:val="en-US"/>
        </w:rPr>
      </w:pPr>
      <w:r w:rsidRPr="00A06751">
        <w:rPr>
          <w:sz w:val="16"/>
          <w:szCs w:val="16"/>
          <w:lang w:val="en-US"/>
        </w:rPr>
        <w:t xml:space="preserve">    if (!email || !isValidEmail(email)) return reply.status(400).send({ error: 'Невірний email' });</w:t>
      </w:r>
    </w:p>
    <w:p w14:paraId="4A3B42BD" w14:textId="77777777" w:rsidR="00CB2782" w:rsidRPr="00A06751" w:rsidRDefault="00CB2782" w:rsidP="00A06751">
      <w:pPr>
        <w:pStyle w:val="Codelisting"/>
        <w:jc w:val="left"/>
        <w:rPr>
          <w:sz w:val="16"/>
          <w:szCs w:val="16"/>
          <w:lang w:val="en-US"/>
        </w:rPr>
      </w:pPr>
    </w:p>
    <w:p w14:paraId="5E7C258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fastify.prisma.user.findUnique({ where: { email: email.toLowerCase().trim() } });</w:t>
      </w:r>
    </w:p>
    <w:p w14:paraId="5BB86FDA"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reply.send({ ok: true }); // Prevent email enumeration</w:t>
      </w:r>
    </w:p>
    <w:p w14:paraId="4DA7E6CB" w14:textId="77777777" w:rsidR="00CB2782" w:rsidRPr="00A06751" w:rsidRDefault="00CB2782" w:rsidP="00A06751">
      <w:pPr>
        <w:pStyle w:val="Codelisting"/>
        <w:jc w:val="left"/>
        <w:rPr>
          <w:sz w:val="16"/>
          <w:szCs w:val="16"/>
          <w:lang w:val="en-US"/>
        </w:rPr>
      </w:pPr>
    </w:p>
    <w:p w14:paraId="3D4DE977" w14:textId="77777777" w:rsidR="00CB2782" w:rsidRPr="00A06751" w:rsidRDefault="00CB2782" w:rsidP="00A06751">
      <w:pPr>
        <w:pStyle w:val="Codelisting"/>
        <w:jc w:val="left"/>
        <w:rPr>
          <w:sz w:val="16"/>
          <w:szCs w:val="16"/>
          <w:lang w:val="en-US"/>
        </w:rPr>
      </w:pPr>
      <w:r w:rsidRPr="00A06751">
        <w:rPr>
          <w:sz w:val="16"/>
          <w:szCs w:val="16"/>
          <w:lang w:val="en-US"/>
        </w:rPr>
        <w:t xml:space="preserve">    // Invalidate old tokens</w:t>
      </w:r>
    </w:p>
    <w:p w14:paraId="71024D66"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fastify.prisma.userToken.deleteMany({ where: { userId: user.id, type: 'FORGOT_PASSWORD' } });</w:t>
      </w:r>
    </w:p>
    <w:p w14:paraId="006033BA" w14:textId="77777777" w:rsidR="00CB2782" w:rsidRPr="00A06751" w:rsidRDefault="00CB2782" w:rsidP="00A06751">
      <w:pPr>
        <w:pStyle w:val="Codelisting"/>
        <w:jc w:val="left"/>
        <w:rPr>
          <w:sz w:val="16"/>
          <w:szCs w:val="16"/>
          <w:lang w:val="en-US"/>
        </w:rPr>
      </w:pPr>
    </w:p>
    <w:p w14:paraId="05AD08D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code = generateCode();</w:t>
      </w:r>
    </w:p>
    <w:p w14:paraId="5A37EDC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fastify.prisma.userToken.create({</w:t>
      </w:r>
    </w:p>
    <w:p w14:paraId="2EA9C7D1"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42636C6D" w14:textId="77777777" w:rsidR="00CB2782" w:rsidRPr="00A06751" w:rsidRDefault="00CB2782" w:rsidP="00A06751">
      <w:pPr>
        <w:pStyle w:val="Codelisting"/>
        <w:jc w:val="left"/>
        <w:rPr>
          <w:sz w:val="16"/>
          <w:szCs w:val="16"/>
          <w:lang w:val="en-US"/>
        </w:rPr>
      </w:pPr>
      <w:r w:rsidRPr="00A06751">
        <w:rPr>
          <w:sz w:val="16"/>
          <w:szCs w:val="16"/>
          <w:lang w:val="en-US"/>
        </w:rPr>
        <w:t xml:space="preserve">        userId: user.id,</w:t>
      </w:r>
    </w:p>
    <w:p w14:paraId="7B4360B8" w14:textId="77777777" w:rsidR="00CB2782" w:rsidRPr="00A06751" w:rsidRDefault="00CB2782" w:rsidP="00A06751">
      <w:pPr>
        <w:pStyle w:val="Codelisting"/>
        <w:jc w:val="left"/>
        <w:rPr>
          <w:sz w:val="16"/>
          <w:szCs w:val="16"/>
          <w:lang w:val="en-US"/>
        </w:rPr>
      </w:pPr>
      <w:r w:rsidRPr="00A06751">
        <w:rPr>
          <w:sz w:val="16"/>
          <w:szCs w:val="16"/>
          <w:lang w:val="en-US"/>
        </w:rPr>
        <w:t xml:space="preserve">        type: 'FORGOT_PASSWORD',</w:t>
      </w:r>
    </w:p>
    <w:p w14:paraId="62E26BDA" w14:textId="77777777" w:rsidR="00CB2782" w:rsidRPr="00A06751" w:rsidRDefault="00CB2782" w:rsidP="00A06751">
      <w:pPr>
        <w:pStyle w:val="Codelisting"/>
        <w:jc w:val="left"/>
        <w:rPr>
          <w:sz w:val="16"/>
          <w:szCs w:val="16"/>
          <w:lang w:val="en-US"/>
        </w:rPr>
      </w:pPr>
      <w:r w:rsidRPr="00A06751">
        <w:rPr>
          <w:sz w:val="16"/>
          <w:szCs w:val="16"/>
          <w:lang w:val="en-US"/>
        </w:rPr>
        <w:t xml:space="preserve">        code,</w:t>
      </w:r>
    </w:p>
    <w:p w14:paraId="23507186" w14:textId="77777777" w:rsidR="00CB2782" w:rsidRPr="00A06751" w:rsidRDefault="00CB2782" w:rsidP="00A06751">
      <w:pPr>
        <w:pStyle w:val="Codelisting"/>
        <w:jc w:val="left"/>
        <w:rPr>
          <w:sz w:val="16"/>
          <w:szCs w:val="16"/>
          <w:lang w:val="en-US"/>
        </w:rPr>
      </w:pPr>
      <w:r w:rsidRPr="00A06751">
        <w:rPr>
          <w:sz w:val="16"/>
          <w:szCs w:val="16"/>
          <w:lang w:val="en-US"/>
        </w:rPr>
        <w:t xml:space="preserve">        expiresAt: new Date(Date.now() + CODE_TTL_MS),</w:t>
      </w:r>
    </w:p>
    <w:p w14:paraId="601FE7A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07314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5F99C47" w14:textId="77777777" w:rsidR="00CB2782" w:rsidRPr="00A06751" w:rsidRDefault="00CB2782" w:rsidP="00A06751">
      <w:pPr>
        <w:pStyle w:val="Codelisting"/>
        <w:jc w:val="left"/>
        <w:rPr>
          <w:sz w:val="16"/>
          <w:szCs w:val="16"/>
          <w:lang w:val="en-US"/>
        </w:rPr>
      </w:pPr>
    </w:p>
    <w:p w14:paraId="53ED077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sendVerificationCode({ to: user.email, name: user.name, code, purpose: 'password' });</w:t>
      </w:r>
    </w:p>
    <w:p w14:paraId="4744387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user.id }, `Forgot password code sent: ${code}`);</w:t>
      </w:r>
    </w:p>
    <w:p w14:paraId="1F3838E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4AECBF4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773D9B1" w14:textId="77777777" w:rsidR="00CB2782" w:rsidRPr="00A06751" w:rsidRDefault="00CB2782" w:rsidP="00A06751">
      <w:pPr>
        <w:pStyle w:val="Codelisting"/>
        <w:jc w:val="left"/>
        <w:rPr>
          <w:sz w:val="16"/>
          <w:szCs w:val="16"/>
          <w:lang w:val="en-US"/>
        </w:rPr>
      </w:pPr>
    </w:p>
    <w:p w14:paraId="32734AA5" w14:textId="77777777" w:rsidR="00CB2782" w:rsidRPr="00A06751" w:rsidRDefault="00CB2782" w:rsidP="00A06751">
      <w:pPr>
        <w:pStyle w:val="Codelisting"/>
        <w:jc w:val="left"/>
        <w:rPr>
          <w:sz w:val="16"/>
          <w:szCs w:val="16"/>
          <w:lang w:val="en-US"/>
        </w:rPr>
      </w:pPr>
      <w:r w:rsidRPr="00A06751">
        <w:rPr>
          <w:sz w:val="16"/>
          <w:szCs w:val="16"/>
          <w:lang w:val="en-US"/>
        </w:rPr>
        <w:t xml:space="preserve">  // ── POST /api/auth/forgot-password/confirm ──────────────────────────────</w:t>
      </w:r>
    </w:p>
    <w:p w14:paraId="0C0372C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fastify.post('/forgot-password/confirm', {</w:t>
      </w:r>
    </w:p>
    <w:p w14:paraId="7B57507F"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FB82347" w14:textId="77777777" w:rsidR="00CB2782" w:rsidRPr="00A06751" w:rsidRDefault="00CB2782" w:rsidP="00A06751">
      <w:pPr>
        <w:pStyle w:val="Codelisting"/>
        <w:jc w:val="left"/>
        <w:rPr>
          <w:sz w:val="16"/>
          <w:szCs w:val="16"/>
          <w:lang w:val="en-US"/>
        </w:rPr>
      </w:pPr>
      <w:r w:rsidRPr="00A06751">
        <w:rPr>
          <w:sz w:val="16"/>
          <w:szCs w:val="16"/>
          <w:lang w:val="en-US"/>
        </w:rPr>
        <w:t xml:space="preserve">      tags: ['Authentication'],</w:t>
      </w:r>
    </w:p>
    <w:p w14:paraId="362E4079"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'Confirm password reset code',</w:t>
      </w:r>
    </w:p>
    <w:p w14:paraId="276C2817"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7B4AD4CA"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 required: ['email', 'code', 'newPassword'],</w:t>
      </w:r>
    </w:p>
    <w:p w14:paraId="00D252CE"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1FBF6169" w14:textId="77777777" w:rsidR="00CB2782" w:rsidRPr="00A06751" w:rsidRDefault="00CB2782" w:rsidP="00A06751">
      <w:pPr>
        <w:pStyle w:val="Codelisting"/>
        <w:jc w:val="left"/>
        <w:rPr>
          <w:sz w:val="16"/>
          <w:szCs w:val="16"/>
          <w:lang w:val="en-US"/>
        </w:rPr>
      </w:pPr>
      <w:r w:rsidRPr="00A06751">
        <w:rPr>
          <w:sz w:val="16"/>
          <w:szCs w:val="16"/>
          <w:lang w:val="en-US"/>
        </w:rPr>
        <w:t xml:space="preserve">          email:       { type: 'string', format: 'email' },</w:t>
      </w:r>
    </w:p>
    <w:p w14:paraId="0C08B1F2" w14:textId="77777777" w:rsidR="00CB2782" w:rsidRPr="00A06751" w:rsidRDefault="00CB2782" w:rsidP="00A06751">
      <w:pPr>
        <w:pStyle w:val="Codelisting"/>
        <w:jc w:val="left"/>
        <w:rPr>
          <w:sz w:val="16"/>
          <w:szCs w:val="16"/>
          <w:lang w:val="en-US"/>
        </w:rPr>
      </w:pPr>
      <w:r w:rsidRPr="00A06751">
        <w:rPr>
          <w:sz w:val="16"/>
          <w:szCs w:val="16"/>
          <w:lang w:val="en-US"/>
        </w:rPr>
        <w:t xml:space="preserve">          code:        { type: 'string', minLength: 6, maxLength: 6 },</w:t>
      </w:r>
    </w:p>
    <w:p w14:paraId="449F43C1" w14:textId="77777777" w:rsidR="00CB2782" w:rsidRPr="00A06751" w:rsidRDefault="00CB2782" w:rsidP="00A06751">
      <w:pPr>
        <w:pStyle w:val="Codelisting"/>
        <w:jc w:val="left"/>
        <w:rPr>
          <w:sz w:val="16"/>
          <w:szCs w:val="16"/>
          <w:lang w:val="en-US"/>
        </w:rPr>
      </w:pPr>
      <w:r w:rsidRPr="00A06751">
        <w:rPr>
          <w:sz w:val="16"/>
          <w:szCs w:val="16"/>
          <w:lang w:val="en-US"/>
        </w:rPr>
        <w:t xml:space="preserve">          newPassword: { type: 'string', minLength: 6 },</w:t>
      </w:r>
    </w:p>
    <w:p w14:paraId="2CF7131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A48F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1997E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E504C1"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Body: { email: string; code: string; newPassword: string } }&gt;, reply) =&gt; {</w:t>
      </w:r>
    </w:p>
    <w:p w14:paraId="11F454C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email, code, newPassword } = request.body;</w:t>
      </w:r>
    </w:p>
    <w:p w14:paraId="65652903" w14:textId="77777777" w:rsidR="00CB2782" w:rsidRPr="00A06751" w:rsidRDefault="00CB2782" w:rsidP="00A06751">
      <w:pPr>
        <w:pStyle w:val="Codelisting"/>
        <w:jc w:val="left"/>
        <w:rPr>
          <w:sz w:val="16"/>
          <w:szCs w:val="16"/>
          <w:lang w:val="en-US"/>
        </w:rPr>
      </w:pPr>
    </w:p>
    <w:p w14:paraId="74E3464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fastify.prisma.user.findUnique({ where: { email: email.toLowerCase().trim() } });</w:t>
      </w:r>
    </w:p>
    <w:p w14:paraId="4E0D25F5"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return reply.status(400).send({ error: 'Невірний код або email' });</w:t>
      </w:r>
    </w:p>
    <w:p w14:paraId="6975F926" w14:textId="77777777" w:rsidR="00CB2782" w:rsidRPr="00A06751" w:rsidRDefault="00CB2782" w:rsidP="00A06751">
      <w:pPr>
        <w:pStyle w:val="Codelisting"/>
        <w:jc w:val="left"/>
        <w:rPr>
          <w:sz w:val="16"/>
          <w:szCs w:val="16"/>
          <w:lang w:val="en-US"/>
        </w:rPr>
      </w:pPr>
    </w:p>
    <w:p w14:paraId="6DE41C2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await fastify.prisma.userToken.findFirst({</w:t>
      </w:r>
    </w:p>
    <w:p w14:paraId="63187C26"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userId: user.id, type: 'FORGOT_PASSWORD', code },</w:t>
      </w:r>
    </w:p>
    <w:p w14:paraId="3D5FAD6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8B011D"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 return reply.status(400).send({ error: 'Невірний або прострочений код' });</w:t>
      </w:r>
    </w:p>
    <w:p w14:paraId="61B662B7"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(token.expiresAt &lt; new Date()) {</w:t>
      </w:r>
    </w:p>
    <w:p w14:paraId="2CF5F4A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fastify.prisma.userToken.delete({ where: { id: token.id } });</w:t>
      </w:r>
    </w:p>
    <w:p w14:paraId="72B6786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'Код прострочений. Спробуйте знову.' });</w:t>
      </w:r>
    </w:p>
    <w:p w14:paraId="5D364FA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999428" w14:textId="77777777" w:rsidR="00CB2782" w:rsidRPr="00A06751" w:rsidRDefault="00CB2782" w:rsidP="00A06751">
      <w:pPr>
        <w:pStyle w:val="Codelisting"/>
        <w:jc w:val="left"/>
        <w:rPr>
          <w:sz w:val="16"/>
          <w:szCs w:val="16"/>
          <w:lang w:val="en-US"/>
        </w:rPr>
      </w:pPr>
    </w:p>
    <w:p w14:paraId="29D56CA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hashed = await bcrypt.hash(newPassword, 12);</w:t>
      </w:r>
    </w:p>
    <w:p w14:paraId="7BB5AC9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fastify.prisma.user.update({ where: { id: user.id }, data: { password: hashed } });</w:t>
      </w:r>
    </w:p>
    <w:p w14:paraId="03A9FA1E"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fastify.prisma.userToken.deleteMany({ where: { userId: user.id, type: 'FORGOT_PASSWORD' } });</w:t>
      </w:r>
    </w:p>
    <w:p w14:paraId="2AECF04C" w14:textId="77777777" w:rsidR="00CB2782" w:rsidRPr="00A06751" w:rsidRDefault="00CB2782" w:rsidP="00A06751">
      <w:pPr>
        <w:pStyle w:val="Codelisting"/>
        <w:jc w:val="left"/>
        <w:rPr>
          <w:sz w:val="16"/>
          <w:szCs w:val="16"/>
          <w:lang w:val="en-US"/>
        </w:rPr>
      </w:pPr>
    </w:p>
    <w:p w14:paraId="5ECB4B3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3811018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755B21" w14:textId="77777777" w:rsidR="00CB2782" w:rsidRPr="00A06751" w:rsidRDefault="00CB2782" w:rsidP="00A06751">
      <w:pPr>
        <w:pStyle w:val="Codelisting"/>
        <w:jc w:val="left"/>
        <w:rPr>
          <w:sz w:val="16"/>
          <w:szCs w:val="16"/>
          <w:lang w:val="en-US"/>
        </w:rPr>
      </w:pPr>
      <w:r w:rsidRPr="00A06751">
        <w:rPr>
          <w:sz w:val="16"/>
          <w:szCs w:val="16"/>
          <w:lang w:val="en-US"/>
        </w:rPr>
        <w:t>}</w:t>
      </w:r>
    </w:p>
    <w:p w14:paraId="54360A2E" w14:textId="77777777" w:rsidR="00CB2782" w:rsidRPr="00A06751" w:rsidRDefault="00CB2782" w:rsidP="00A06751">
      <w:pPr>
        <w:pStyle w:val="Codelisting"/>
        <w:jc w:val="left"/>
        <w:rPr>
          <w:sz w:val="16"/>
          <w:szCs w:val="16"/>
          <w:lang w:val="en-US"/>
        </w:rPr>
      </w:pPr>
    </w:p>
    <w:p w14:paraId="38317707" w14:textId="77777777" w:rsidR="00CB2782" w:rsidRPr="00A06751" w:rsidRDefault="00CB2782" w:rsidP="00A06751">
      <w:pPr>
        <w:pStyle w:val="Codelisting"/>
        <w:jc w:val="left"/>
        <w:rPr>
          <w:sz w:val="16"/>
          <w:szCs w:val="16"/>
          <w:lang w:val="en-US"/>
        </w:rPr>
      </w:pPr>
    </w:p>
    <w:p w14:paraId="5CB02C18"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C:\college\The-survey-uniqueness-control-module\backend\src\modules\chat\chat.routes.ts =====</w:t>
      </w:r>
    </w:p>
    <w:p w14:paraId="6D988BC7" w14:textId="77777777" w:rsidR="00CB2782" w:rsidRPr="00A06751" w:rsidRDefault="00CB2782" w:rsidP="00A06751">
      <w:pPr>
        <w:pStyle w:val="Codelisting"/>
        <w:jc w:val="left"/>
        <w:rPr>
          <w:sz w:val="16"/>
          <w:szCs w:val="16"/>
          <w:lang w:val="en-US"/>
        </w:rPr>
      </w:pPr>
    </w:p>
    <w:p w14:paraId="10374330"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33193F83" w14:textId="77777777" w:rsidR="00CB2782" w:rsidRPr="00A06751" w:rsidRDefault="00CB2782" w:rsidP="00A06751">
      <w:pPr>
        <w:pStyle w:val="Codelisting"/>
        <w:jc w:val="left"/>
        <w:rPr>
          <w:sz w:val="16"/>
          <w:szCs w:val="16"/>
          <w:lang w:val="en-US"/>
        </w:rPr>
      </w:pPr>
      <w:r w:rsidRPr="00A06751">
        <w:rPr>
          <w:sz w:val="16"/>
          <w:szCs w:val="16"/>
          <w:lang w:val="en-US"/>
        </w:rPr>
        <w:t>import { SocketStream } from '@fastify/websocket';</w:t>
      </w:r>
    </w:p>
    <w:p w14:paraId="6AA64B78" w14:textId="77777777" w:rsidR="00CB2782" w:rsidRPr="00A06751" w:rsidRDefault="00CB2782" w:rsidP="00A06751">
      <w:pPr>
        <w:pStyle w:val="Codelisting"/>
        <w:jc w:val="left"/>
        <w:rPr>
          <w:sz w:val="16"/>
          <w:szCs w:val="16"/>
          <w:lang w:val="en-US"/>
        </w:rPr>
      </w:pPr>
      <w:r w:rsidRPr="00A06751">
        <w:rPr>
          <w:sz w:val="16"/>
          <w:szCs w:val="16"/>
          <w:lang w:val="en-US"/>
        </w:rPr>
        <w:t>import fs from 'fs';</w:t>
      </w:r>
    </w:p>
    <w:p w14:paraId="08AA345B" w14:textId="77777777" w:rsidR="00CB2782" w:rsidRPr="00A06751" w:rsidRDefault="00CB2782" w:rsidP="00A06751">
      <w:pPr>
        <w:pStyle w:val="Codelisting"/>
        <w:jc w:val="left"/>
        <w:rPr>
          <w:sz w:val="16"/>
          <w:szCs w:val="16"/>
          <w:lang w:val="en-US"/>
        </w:rPr>
      </w:pPr>
      <w:r w:rsidRPr="00A06751">
        <w:rPr>
          <w:sz w:val="16"/>
          <w:szCs w:val="16"/>
          <w:lang w:val="en-US"/>
        </w:rPr>
        <w:t>import path from 'path';</w:t>
      </w:r>
    </w:p>
    <w:p w14:paraId="04A740E8" w14:textId="77777777" w:rsidR="00CB2782" w:rsidRPr="00A06751" w:rsidRDefault="00CB2782" w:rsidP="00A06751">
      <w:pPr>
        <w:pStyle w:val="Codelisting"/>
        <w:jc w:val="left"/>
        <w:rPr>
          <w:sz w:val="16"/>
          <w:szCs w:val="16"/>
          <w:lang w:val="en-US"/>
        </w:rPr>
      </w:pPr>
      <w:r w:rsidRPr="00A06751">
        <w:rPr>
          <w:sz w:val="16"/>
          <w:szCs w:val="16"/>
          <w:lang w:val="en-US"/>
        </w:rPr>
        <w:t>import { encryptMessage, decryptMessage } from '../../utils/crypto';</w:t>
      </w:r>
    </w:p>
    <w:p w14:paraId="1F71C073" w14:textId="77777777" w:rsidR="00CB2782" w:rsidRPr="00A06751" w:rsidRDefault="00CB2782" w:rsidP="00A06751">
      <w:pPr>
        <w:pStyle w:val="Codelisting"/>
        <w:jc w:val="left"/>
        <w:rPr>
          <w:sz w:val="16"/>
          <w:szCs w:val="16"/>
          <w:lang w:val="en-US"/>
        </w:rPr>
      </w:pPr>
    </w:p>
    <w:p w14:paraId="69F0D025" w14:textId="77777777" w:rsidR="00CB2782" w:rsidRPr="00A06751" w:rsidRDefault="00CB2782" w:rsidP="00A06751">
      <w:pPr>
        <w:pStyle w:val="Codelisting"/>
        <w:jc w:val="left"/>
        <w:rPr>
          <w:sz w:val="16"/>
          <w:szCs w:val="16"/>
          <w:lang w:val="en-US"/>
        </w:rPr>
      </w:pPr>
      <w:r w:rsidRPr="00A06751">
        <w:rPr>
          <w:sz w:val="16"/>
          <w:szCs w:val="16"/>
          <w:lang w:val="en-US"/>
        </w:rPr>
        <w:t>const CHAT_UPLOAD_DIR = path.join(process.cwd(), 'public', 'uploads', 'chat');</w:t>
      </w:r>
    </w:p>
    <w:p w14:paraId="566E0983" w14:textId="77777777" w:rsidR="00CB2782" w:rsidRPr="00A06751" w:rsidRDefault="00CB2782" w:rsidP="00A06751">
      <w:pPr>
        <w:pStyle w:val="Codelisting"/>
        <w:jc w:val="left"/>
        <w:rPr>
          <w:sz w:val="16"/>
          <w:szCs w:val="16"/>
          <w:lang w:val="en-US"/>
        </w:rPr>
      </w:pPr>
      <w:r w:rsidRPr="00A06751">
        <w:rPr>
          <w:sz w:val="16"/>
          <w:szCs w:val="16"/>
          <w:lang w:val="en-US"/>
        </w:rPr>
        <w:t>if (!fs.existsSync(CHAT_UPLOAD_DIR)) {</w:t>
      </w:r>
    </w:p>
    <w:p w14:paraId="566FB9E9" w14:textId="77777777" w:rsidR="00CB2782" w:rsidRPr="00A06751" w:rsidRDefault="00CB2782" w:rsidP="00A06751">
      <w:pPr>
        <w:pStyle w:val="Codelisting"/>
        <w:jc w:val="left"/>
        <w:rPr>
          <w:sz w:val="16"/>
          <w:szCs w:val="16"/>
          <w:lang w:val="en-US"/>
        </w:rPr>
      </w:pPr>
      <w:r w:rsidRPr="00A06751">
        <w:rPr>
          <w:sz w:val="16"/>
          <w:szCs w:val="16"/>
          <w:lang w:val="en-US"/>
        </w:rPr>
        <w:t xml:space="preserve">  fs.mkdirSync(CHAT_UPLOAD_DIR, { recursive: true });</w:t>
      </w:r>
    </w:p>
    <w:p w14:paraId="173BF8E3" w14:textId="77777777" w:rsidR="00CB2782" w:rsidRPr="00A06751" w:rsidRDefault="00CB2782" w:rsidP="00A06751">
      <w:pPr>
        <w:pStyle w:val="Codelisting"/>
        <w:jc w:val="left"/>
        <w:rPr>
          <w:sz w:val="16"/>
          <w:szCs w:val="16"/>
          <w:lang w:val="en-US"/>
        </w:rPr>
      </w:pPr>
      <w:r w:rsidRPr="00A06751">
        <w:rPr>
          <w:sz w:val="16"/>
          <w:szCs w:val="16"/>
          <w:lang w:val="en-US"/>
        </w:rPr>
        <w:t>}</w:t>
      </w:r>
    </w:p>
    <w:p w14:paraId="72C7DCC0" w14:textId="77777777" w:rsidR="00CB2782" w:rsidRPr="00A06751" w:rsidRDefault="00CB2782" w:rsidP="00A06751">
      <w:pPr>
        <w:pStyle w:val="Codelisting"/>
        <w:jc w:val="left"/>
        <w:rPr>
          <w:sz w:val="16"/>
          <w:szCs w:val="16"/>
          <w:lang w:val="en-US"/>
        </w:rPr>
      </w:pPr>
    </w:p>
    <w:p w14:paraId="786CAC1B" w14:textId="77777777" w:rsidR="00CB2782" w:rsidRPr="00A06751" w:rsidRDefault="00CB2782" w:rsidP="00A06751">
      <w:pPr>
        <w:pStyle w:val="Codelisting"/>
        <w:jc w:val="left"/>
        <w:rPr>
          <w:sz w:val="16"/>
          <w:szCs w:val="16"/>
          <w:lang w:val="en-US"/>
        </w:rPr>
      </w:pPr>
      <w:r w:rsidRPr="00A06751">
        <w:rPr>
          <w:sz w:val="16"/>
          <w:szCs w:val="16"/>
          <w:lang w:val="en-US"/>
        </w:rPr>
        <w:t>// Track online users mapping: userId -&gt; WebSocket</w:t>
      </w:r>
    </w:p>
    <w:p w14:paraId="7C137979" w14:textId="77777777" w:rsidR="00CB2782" w:rsidRPr="00A06751" w:rsidRDefault="00CB2782" w:rsidP="00A06751">
      <w:pPr>
        <w:pStyle w:val="Codelisting"/>
        <w:jc w:val="left"/>
        <w:rPr>
          <w:sz w:val="16"/>
          <w:szCs w:val="16"/>
          <w:lang w:val="en-US"/>
        </w:rPr>
      </w:pPr>
      <w:r w:rsidRPr="00A06751">
        <w:rPr>
          <w:sz w:val="16"/>
          <w:szCs w:val="16"/>
          <w:lang w:val="en-US"/>
        </w:rPr>
        <w:t>export const chatClients = new Map&lt;string, WebSocket&gt;();</w:t>
      </w:r>
    </w:p>
    <w:p w14:paraId="122805EE" w14:textId="77777777" w:rsidR="00CB2782" w:rsidRPr="00A06751" w:rsidRDefault="00CB2782" w:rsidP="00A06751">
      <w:pPr>
        <w:pStyle w:val="Codelisting"/>
        <w:jc w:val="left"/>
        <w:rPr>
          <w:sz w:val="16"/>
          <w:szCs w:val="16"/>
          <w:lang w:val="en-US"/>
        </w:rPr>
      </w:pPr>
    </w:p>
    <w:p w14:paraId="24782F63" w14:textId="77777777" w:rsidR="00CB2782" w:rsidRPr="00A06751" w:rsidRDefault="00CB2782" w:rsidP="00A06751">
      <w:pPr>
        <w:pStyle w:val="Codelisting"/>
        <w:jc w:val="left"/>
        <w:rPr>
          <w:sz w:val="16"/>
          <w:szCs w:val="16"/>
          <w:lang w:val="en-US"/>
        </w:rPr>
      </w:pPr>
      <w:r w:rsidRPr="00A06751">
        <w:rPr>
          <w:sz w:val="16"/>
          <w:szCs w:val="16"/>
          <w:lang w:val="en-US"/>
        </w:rPr>
        <w:t>export async function chatRoutes(fastify: FastifyInstance) {</w:t>
      </w:r>
    </w:p>
    <w:p w14:paraId="31BEBE16"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/api/chat/history/:friendId ───────────────────────────────────────</w:t>
      </w:r>
    </w:p>
    <w:p w14:paraId="7D8F12A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fastify.get('/history/:friendId', {</w:t>
      </w:r>
    </w:p>
    <w:p w14:paraId="74CB8780"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3F1A3D00"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6CA2FA72" w14:textId="77777777" w:rsidR="00CB2782" w:rsidRPr="00A06751" w:rsidRDefault="00CB2782" w:rsidP="00A06751">
      <w:pPr>
        <w:pStyle w:val="Codelisting"/>
        <w:jc w:val="left"/>
        <w:rPr>
          <w:sz w:val="16"/>
          <w:szCs w:val="16"/>
          <w:lang w:val="en-US"/>
        </w:rPr>
      </w:pPr>
      <w:r w:rsidRPr="00A06751">
        <w:rPr>
          <w:sz w:val="16"/>
          <w:szCs w:val="16"/>
          <w:lang w:val="en-US"/>
        </w:rPr>
        <w:t xml:space="preserve">      tags: ['Chat'],</w:t>
      </w:r>
    </w:p>
    <w:p w14:paraId="436ED243"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chat history with a friend',</w:t>
      </w:r>
    </w:p>
    <w:p w14:paraId="0D852F15"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friendId: { type: 'string' } }, required: ['friendId'] },</w:t>
      </w:r>
    </w:p>
    <w:p w14:paraId="496BEAD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1CBBA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friendId: string } }&gt;, reply) =&gt; {</w:t>
      </w:r>
    </w:p>
    <w:p w14:paraId="0558D4F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friendId } = request.params;</w:t>
      </w:r>
    </w:p>
    <w:p w14:paraId="3BED9C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25A0A078" w14:textId="77777777" w:rsidR="00CB2782" w:rsidRPr="00A06751" w:rsidRDefault="00CB2782" w:rsidP="00A06751">
      <w:pPr>
        <w:pStyle w:val="Codelisting"/>
        <w:jc w:val="left"/>
        <w:rPr>
          <w:sz w:val="16"/>
          <w:szCs w:val="16"/>
          <w:lang w:val="en-US"/>
        </w:rPr>
      </w:pPr>
    </w:p>
    <w:p w14:paraId="1E38EC98"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Optional: check if they are friends first</w:t>
      </w:r>
    </w:p>
    <w:p w14:paraId="08D9444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isFriend = await fastify.prisma.friendship.findFirst({</w:t>
      </w:r>
    </w:p>
    <w:p w14:paraId="121C64EE"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6658C6D7" w14:textId="77777777" w:rsidR="00CB2782" w:rsidRPr="00A06751" w:rsidRDefault="00CB2782" w:rsidP="00A06751">
      <w:pPr>
        <w:pStyle w:val="Codelisting"/>
        <w:jc w:val="left"/>
        <w:rPr>
          <w:sz w:val="16"/>
          <w:szCs w:val="16"/>
          <w:lang w:val="en-US"/>
        </w:rPr>
      </w:pPr>
      <w:r w:rsidRPr="00A06751">
        <w:rPr>
          <w:sz w:val="16"/>
          <w:szCs w:val="16"/>
          <w:lang w:val="en-US"/>
        </w:rPr>
        <w:t xml:space="preserve">        OR: [</w:t>
      </w:r>
    </w:p>
    <w:p w14:paraId="76D111C6" w14:textId="77777777" w:rsidR="00CB2782" w:rsidRPr="00A06751" w:rsidRDefault="00CB2782" w:rsidP="00A06751">
      <w:pPr>
        <w:pStyle w:val="Codelisting"/>
        <w:jc w:val="left"/>
        <w:rPr>
          <w:sz w:val="16"/>
          <w:szCs w:val="16"/>
          <w:lang w:val="en-US"/>
        </w:rPr>
      </w:pPr>
      <w:r w:rsidRPr="00A06751">
        <w:rPr>
          <w:sz w:val="16"/>
          <w:szCs w:val="16"/>
          <w:lang w:val="en-US"/>
        </w:rPr>
        <w:t xml:space="preserve">          { user1Id: userId, user2Id: friendId },</w:t>
      </w:r>
    </w:p>
    <w:p w14:paraId="4DA3D9CE" w14:textId="77777777" w:rsidR="00CB2782" w:rsidRPr="00A06751" w:rsidRDefault="00CB2782" w:rsidP="00A06751">
      <w:pPr>
        <w:pStyle w:val="Codelisting"/>
        <w:jc w:val="left"/>
        <w:rPr>
          <w:sz w:val="16"/>
          <w:szCs w:val="16"/>
          <w:lang w:val="en-US"/>
        </w:rPr>
      </w:pPr>
      <w:r w:rsidRPr="00A06751">
        <w:rPr>
          <w:sz w:val="16"/>
          <w:szCs w:val="16"/>
          <w:lang w:val="en-US"/>
        </w:rPr>
        <w:t xml:space="preserve">          { user1Id: friendId, user2Id: userId },</w:t>
      </w:r>
    </w:p>
    <w:p w14:paraId="21E79D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9FDB96" w14:textId="77777777" w:rsidR="00CB2782" w:rsidRPr="00A06751" w:rsidRDefault="00CB2782" w:rsidP="00A06751">
      <w:pPr>
        <w:pStyle w:val="Codelisting"/>
        <w:jc w:val="left"/>
        <w:rPr>
          <w:sz w:val="16"/>
          <w:szCs w:val="16"/>
          <w:lang w:val="en-US"/>
        </w:rPr>
      </w:pPr>
      <w:r w:rsidRPr="00A06751">
        <w:rPr>
          <w:sz w:val="16"/>
          <w:szCs w:val="16"/>
          <w:lang w:val="en-US"/>
        </w:rPr>
        <w:t xml:space="preserve">        status: 'ACCEPTED'</w:t>
      </w:r>
    </w:p>
    <w:p w14:paraId="08B7DB1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5CD3C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354BA3" w14:textId="77777777" w:rsidR="00CB2782" w:rsidRPr="00A06751" w:rsidRDefault="00CB2782" w:rsidP="00A06751">
      <w:pPr>
        <w:pStyle w:val="Codelisting"/>
        <w:jc w:val="left"/>
        <w:rPr>
          <w:sz w:val="16"/>
          <w:szCs w:val="16"/>
          <w:lang w:val="en-US"/>
        </w:rPr>
      </w:pPr>
    </w:p>
    <w:p w14:paraId="1BA39DF5" w14:textId="77777777" w:rsidR="00CB2782" w:rsidRPr="00A06751" w:rsidRDefault="00CB2782" w:rsidP="00A06751">
      <w:pPr>
        <w:pStyle w:val="Codelisting"/>
        <w:jc w:val="left"/>
        <w:rPr>
          <w:sz w:val="16"/>
          <w:szCs w:val="16"/>
          <w:lang w:val="en-US"/>
        </w:rPr>
      </w:pPr>
      <w:r w:rsidRPr="00A06751">
        <w:rPr>
          <w:sz w:val="16"/>
          <w:szCs w:val="16"/>
          <w:lang w:val="en-US"/>
        </w:rPr>
        <w:t xml:space="preserve">    if (!isFriend) {</w:t>
      </w:r>
    </w:p>
    <w:p w14:paraId="6EEF8F8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'You are not friends with this user' });</w:t>
      </w:r>
    </w:p>
    <w:p w14:paraId="776116F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BBBA8E" w14:textId="77777777" w:rsidR="00CB2782" w:rsidRPr="00A06751" w:rsidRDefault="00CB2782" w:rsidP="00A06751">
      <w:pPr>
        <w:pStyle w:val="Codelisting"/>
        <w:jc w:val="left"/>
        <w:rPr>
          <w:sz w:val="16"/>
          <w:szCs w:val="16"/>
          <w:lang w:val="en-US"/>
        </w:rPr>
      </w:pPr>
    </w:p>
    <w:p w14:paraId="56F0C0E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rawMessages = await fastify.prisma.message.findMany({</w:t>
      </w:r>
    </w:p>
    <w:p w14:paraId="6D2596FD"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561E5AC6" w14:textId="77777777" w:rsidR="00CB2782" w:rsidRPr="00A06751" w:rsidRDefault="00CB2782" w:rsidP="00A06751">
      <w:pPr>
        <w:pStyle w:val="Codelisting"/>
        <w:jc w:val="left"/>
        <w:rPr>
          <w:sz w:val="16"/>
          <w:szCs w:val="16"/>
          <w:lang w:val="en-US"/>
        </w:rPr>
      </w:pPr>
      <w:r w:rsidRPr="00A06751">
        <w:rPr>
          <w:sz w:val="16"/>
          <w:szCs w:val="16"/>
          <w:lang w:val="en-US"/>
        </w:rPr>
        <w:t xml:space="preserve">        OR: [</w:t>
      </w:r>
    </w:p>
    <w:p w14:paraId="658D494D" w14:textId="77777777" w:rsidR="00CB2782" w:rsidRPr="00A06751" w:rsidRDefault="00CB2782" w:rsidP="00A06751">
      <w:pPr>
        <w:pStyle w:val="Codelisting"/>
        <w:jc w:val="left"/>
        <w:rPr>
          <w:sz w:val="16"/>
          <w:szCs w:val="16"/>
          <w:lang w:val="en-US"/>
        </w:rPr>
      </w:pPr>
      <w:r w:rsidRPr="00A06751">
        <w:rPr>
          <w:sz w:val="16"/>
          <w:szCs w:val="16"/>
          <w:lang w:val="en-US"/>
        </w:rPr>
        <w:t xml:space="preserve">          { senderId: userId, receiverId: friendId },</w:t>
      </w:r>
    </w:p>
    <w:p w14:paraId="7841F3F9" w14:textId="77777777" w:rsidR="00CB2782" w:rsidRPr="00A06751" w:rsidRDefault="00CB2782" w:rsidP="00A06751">
      <w:pPr>
        <w:pStyle w:val="Codelisting"/>
        <w:jc w:val="left"/>
        <w:rPr>
          <w:sz w:val="16"/>
          <w:szCs w:val="16"/>
          <w:lang w:val="en-US"/>
        </w:rPr>
      </w:pPr>
      <w:r w:rsidRPr="00A06751">
        <w:rPr>
          <w:sz w:val="16"/>
          <w:szCs w:val="16"/>
          <w:lang w:val="en-US"/>
        </w:rPr>
        <w:t xml:space="preserve">          { senderId: friendId, receiverId: userId },</w:t>
      </w:r>
    </w:p>
    <w:p w14:paraId="153991F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A189F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36D5BF"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'asc' },</w:t>
      </w:r>
    </w:p>
    <w:p w14:paraId="1EB2D46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8A7ED4" w14:textId="77777777" w:rsidR="00CB2782" w:rsidRPr="00A06751" w:rsidRDefault="00CB2782" w:rsidP="00A06751">
      <w:pPr>
        <w:pStyle w:val="Codelisting"/>
        <w:jc w:val="left"/>
        <w:rPr>
          <w:sz w:val="16"/>
          <w:szCs w:val="16"/>
          <w:lang w:val="en-US"/>
        </w:rPr>
      </w:pPr>
    </w:p>
    <w:p w14:paraId="553072F1" w14:textId="77777777" w:rsidR="00CB2782" w:rsidRPr="00A06751" w:rsidRDefault="00CB2782" w:rsidP="00A06751">
      <w:pPr>
        <w:pStyle w:val="Codelisting"/>
        <w:jc w:val="left"/>
        <w:rPr>
          <w:sz w:val="16"/>
          <w:szCs w:val="16"/>
          <w:lang w:val="en-US"/>
        </w:rPr>
      </w:pPr>
      <w:r w:rsidRPr="00A06751">
        <w:rPr>
          <w:sz w:val="16"/>
          <w:szCs w:val="16"/>
          <w:lang w:val="en-US"/>
        </w:rPr>
        <w:t xml:space="preserve">    // Mark as read</w:t>
      </w:r>
    </w:p>
    <w:p w14:paraId="3EB65EE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fastify.prisma.message.updateMany({</w:t>
      </w:r>
    </w:p>
    <w:p w14:paraId="75642F44"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senderId: friendId, receiverId: userId, isRead: false },</w:t>
      </w:r>
    </w:p>
    <w:p w14:paraId="1F763200" w14:textId="77777777" w:rsidR="00CB2782" w:rsidRPr="00A06751" w:rsidRDefault="00CB2782" w:rsidP="00A06751">
      <w:pPr>
        <w:pStyle w:val="Codelisting"/>
        <w:jc w:val="left"/>
        <w:rPr>
          <w:sz w:val="16"/>
          <w:szCs w:val="16"/>
          <w:lang w:val="en-US"/>
        </w:rPr>
      </w:pPr>
      <w:r w:rsidRPr="00A06751">
        <w:rPr>
          <w:sz w:val="16"/>
          <w:szCs w:val="16"/>
          <w:lang w:val="en-US"/>
        </w:rPr>
        <w:t xml:space="preserve">      data: { isRead: true }</w:t>
      </w:r>
    </w:p>
    <w:p w14:paraId="1468EB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82D4A2A" w14:textId="77777777" w:rsidR="00CB2782" w:rsidRPr="00A06751" w:rsidRDefault="00CB2782" w:rsidP="00A06751">
      <w:pPr>
        <w:pStyle w:val="Codelisting"/>
        <w:jc w:val="left"/>
        <w:rPr>
          <w:sz w:val="16"/>
          <w:szCs w:val="16"/>
          <w:lang w:val="en-US"/>
        </w:rPr>
      </w:pPr>
    </w:p>
    <w:p w14:paraId="1C82EEAC" w14:textId="77777777" w:rsidR="00CB2782" w:rsidRPr="00A06751" w:rsidRDefault="00CB2782" w:rsidP="00A06751">
      <w:pPr>
        <w:pStyle w:val="Codelisting"/>
        <w:jc w:val="left"/>
        <w:rPr>
          <w:sz w:val="16"/>
          <w:szCs w:val="16"/>
          <w:lang w:val="en-US"/>
        </w:rPr>
      </w:pPr>
      <w:r w:rsidRPr="00A06751">
        <w:rPr>
          <w:sz w:val="16"/>
          <w:szCs w:val="16"/>
          <w:lang w:val="en-US"/>
        </w:rPr>
        <w:t xml:space="preserve">    // Decrypt message content before sending to client</w:t>
      </w:r>
    </w:p>
    <w:p w14:paraId="660B05E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messages = rawMessages.map(m =&gt; ({ ...m, content: decryptMessage(m.content) }));</w:t>
      </w:r>
    </w:p>
    <w:p w14:paraId="4FEEBC25" w14:textId="77777777" w:rsidR="00CB2782" w:rsidRPr="00A06751" w:rsidRDefault="00CB2782" w:rsidP="00A06751">
      <w:pPr>
        <w:pStyle w:val="Codelisting"/>
        <w:jc w:val="left"/>
        <w:rPr>
          <w:sz w:val="16"/>
          <w:szCs w:val="16"/>
          <w:lang w:val="en-US"/>
        </w:rPr>
      </w:pPr>
    </w:p>
    <w:p w14:paraId="14B4C4F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messages });</w:t>
      </w:r>
    </w:p>
    <w:p w14:paraId="75F5E6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A4AFA6" w14:textId="77777777" w:rsidR="00CB2782" w:rsidRPr="00A06751" w:rsidRDefault="00CB2782" w:rsidP="00A06751">
      <w:pPr>
        <w:pStyle w:val="Codelisting"/>
        <w:jc w:val="left"/>
        <w:rPr>
          <w:sz w:val="16"/>
          <w:szCs w:val="16"/>
          <w:lang w:val="en-US"/>
        </w:rPr>
      </w:pPr>
    </w:p>
    <w:p w14:paraId="49F35755" w14:textId="77777777" w:rsidR="00CB2782" w:rsidRPr="00A06751" w:rsidRDefault="00CB2782" w:rsidP="00A06751">
      <w:pPr>
        <w:pStyle w:val="Codelisting"/>
        <w:jc w:val="left"/>
        <w:rPr>
          <w:sz w:val="16"/>
          <w:szCs w:val="16"/>
          <w:lang w:val="en-US"/>
        </w:rPr>
      </w:pPr>
      <w:r w:rsidRPr="00A06751">
        <w:rPr>
          <w:sz w:val="16"/>
          <w:szCs w:val="16"/>
          <w:lang w:val="en-US"/>
        </w:rPr>
        <w:t xml:space="preserve">  // ── DELETE /api/chat/history/:friendId ──────────────────────────────────────</w:t>
      </w:r>
    </w:p>
    <w:p w14:paraId="176A449A"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fastify.delete('/history/:friendId', {</w:t>
      </w:r>
    </w:p>
    <w:p w14:paraId="62D690EC"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5C82AACA"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1BDEE74B" w14:textId="77777777" w:rsidR="00CB2782" w:rsidRPr="00A06751" w:rsidRDefault="00CB2782" w:rsidP="00A06751">
      <w:pPr>
        <w:pStyle w:val="Codelisting"/>
        <w:jc w:val="left"/>
        <w:rPr>
          <w:sz w:val="16"/>
          <w:szCs w:val="16"/>
          <w:lang w:val="en-US"/>
        </w:rPr>
      </w:pPr>
      <w:r w:rsidRPr="00A06751">
        <w:rPr>
          <w:sz w:val="16"/>
          <w:szCs w:val="16"/>
          <w:lang w:val="en-US"/>
        </w:rPr>
        <w:t xml:space="preserve">      tags: ['Chat'],</w:t>
      </w:r>
    </w:p>
    <w:p w14:paraId="515BEEE7"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'Delete entire chat history with a friend',</w:t>
      </w:r>
    </w:p>
    <w:p w14:paraId="4EE8F8C5"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5A9C8A2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6C421F"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friendId: string } }&gt;, reply) =&gt; {</w:t>
      </w:r>
    </w:p>
    <w:p w14:paraId="4E317E3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friendId } = request.params;</w:t>
      </w:r>
    </w:p>
    <w:p w14:paraId="5BC3235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682EF4D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fastify.prisma.message.deleteMany({</w:t>
      </w:r>
    </w:p>
    <w:p w14:paraId="6C7436E5"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416AD804" w14:textId="77777777" w:rsidR="00CB2782" w:rsidRPr="00A06751" w:rsidRDefault="00CB2782" w:rsidP="00A06751">
      <w:pPr>
        <w:pStyle w:val="Codelisting"/>
        <w:jc w:val="left"/>
        <w:rPr>
          <w:sz w:val="16"/>
          <w:szCs w:val="16"/>
          <w:lang w:val="en-US"/>
        </w:rPr>
      </w:pPr>
      <w:r w:rsidRPr="00A06751">
        <w:rPr>
          <w:sz w:val="16"/>
          <w:szCs w:val="16"/>
          <w:lang w:val="en-US"/>
        </w:rPr>
        <w:t xml:space="preserve">        OR: [</w:t>
      </w:r>
    </w:p>
    <w:p w14:paraId="3AEDEFCA" w14:textId="77777777" w:rsidR="00CB2782" w:rsidRPr="00A06751" w:rsidRDefault="00CB2782" w:rsidP="00A06751">
      <w:pPr>
        <w:pStyle w:val="Codelisting"/>
        <w:jc w:val="left"/>
        <w:rPr>
          <w:sz w:val="16"/>
          <w:szCs w:val="16"/>
          <w:lang w:val="en-US"/>
        </w:rPr>
      </w:pPr>
      <w:r w:rsidRPr="00A06751">
        <w:rPr>
          <w:sz w:val="16"/>
          <w:szCs w:val="16"/>
          <w:lang w:val="en-US"/>
        </w:rPr>
        <w:t xml:space="preserve">          { senderId: userId, receiverId: friendId },</w:t>
      </w:r>
    </w:p>
    <w:p w14:paraId="5514E628" w14:textId="77777777" w:rsidR="00CB2782" w:rsidRPr="00A06751" w:rsidRDefault="00CB2782" w:rsidP="00A06751">
      <w:pPr>
        <w:pStyle w:val="Codelisting"/>
        <w:jc w:val="left"/>
        <w:rPr>
          <w:sz w:val="16"/>
          <w:szCs w:val="16"/>
          <w:lang w:val="en-US"/>
        </w:rPr>
      </w:pPr>
      <w:r w:rsidRPr="00A06751">
        <w:rPr>
          <w:sz w:val="16"/>
          <w:szCs w:val="16"/>
          <w:lang w:val="en-US"/>
        </w:rPr>
        <w:t xml:space="preserve">          { senderId: friendId, receiverId: userId },</w:t>
      </w:r>
    </w:p>
    <w:p w14:paraId="1DCE7B3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55938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CF0E1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5B8B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0FFBD7" w14:textId="77777777" w:rsidR="00CB2782" w:rsidRPr="00A06751" w:rsidRDefault="00CB2782" w:rsidP="00A06751">
      <w:pPr>
        <w:pStyle w:val="Codelisting"/>
        <w:jc w:val="left"/>
        <w:rPr>
          <w:sz w:val="16"/>
          <w:szCs w:val="16"/>
          <w:lang w:val="en-US"/>
        </w:rPr>
      </w:pPr>
      <w:r w:rsidRPr="00A06751">
        <w:rPr>
          <w:sz w:val="16"/>
          <w:szCs w:val="16"/>
          <w:lang w:val="en-US"/>
        </w:rPr>
        <w:t xml:space="preserve">    // Notify friend about history clear</w:t>
      </w:r>
    </w:p>
    <w:p w14:paraId="5B3D26F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receiverWs = chatClients.get(friendId);</w:t>
      </w:r>
    </w:p>
    <w:p w14:paraId="540BE276" w14:textId="77777777" w:rsidR="00CB2782" w:rsidRPr="00A06751" w:rsidRDefault="00CB2782" w:rsidP="00A06751">
      <w:pPr>
        <w:pStyle w:val="Codelisting"/>
        <w:jc w:val="left"/>
        <w:rPr>
          <w:sz w:val="16"/>
          <w:szCs w:val="16"/>
          <w:lang w:val="en-US"/>
        </w:rPr>
      </w:pPr>
      <w:r w:rsidRPr="00A06751">
        <w:rPr>
          <w:sz w:val="16"/>
          <w:szCs w:val="16"/>
          <w:lang w:val="en-US"/>
        </w:rPr>
        <w:t xml:space="preserve">    if (receiverWs?.readyState === WebSocket.OPEN) {</w:t>
      </w:r>
    </w:p>
    <w:p w14:paraId="66FBACD2" w14:textId="77777777" w:rsidR="00CB2782" w:rsidRPr="00A06751" w:rsidRDefault="00CB2782" w:rsidP="00A06751">
      <w:pPr>
        <w:pStyle w:val="Codelisting"/>
        <w:jc w:val="left"/>
        <w:rPr>
          <w:sz w:val="16"/>
          <w:szCs w:val="16"/>
          <w:lang w:val="en-US"/>
        </w:rPr>
      </w:pPr>
      <w:r w:rsidRPr="00A06751">
        <w:rPr>
          <w:sz w:val="16"/>
          <w:szCs w:val="16"/>
          <w:lang w:val="en-US"/>
        </w:rPr>
        <w:t xml:space="preserve">      receiverWs.send(JSON.stringify({ type: 'CHAT_CLEARED', data: { fromUserId: userId } }));</w:t>
      </w:r>
    </w:p>
    <w:p w14:paraId="6021D9F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B3C53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A21C8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w:t>
      </w:r>
    </w:p>
    <w:p w14:paraId="1A2C8A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C1CAF1" w14:textId="77777777" w:rsidR="00CB2782" w:rsidRPr="00A06751" w:rsidRDefault="00CB2782" w:rsidP="00A06751">
      <w:pPr>
        <w:pStyle w:val="Codelisting"/>
        <w:jc w:val="left"/>
        <w:rPr>
          <w:sz w:val="16"/>
          <w:szCs w:val="16"/>
          <w:lang w:val="en-US"/>
        </w:rPr>
      </w:pPr>
    </w:p>
    <w:p w14:paraId="5A9350C6" w14:textId="77777777" w:rsidR="00CB2782" w:rsidRPr="00A06751" w:rsidRDefault="00CB2782" w:rsidP="00A06751">
      <w:pPr>
        <w:pStyle w:val="Codelisting"/>
        <w:jc w:val="left"/>
        <w:rPr>
          <w:sz w:val="16"/>
          <w:szCs w:val="16"/>
          <w:lang w:val="en-US"/>
        </w:rPr>
      </w:pPr>
      <w:r w:rsidRPr="00A06751">
        <w:rPr>
          <w:sz w:val="16"/>
          <w:szCs w:val="16"/>
          <w:lang w:val="en-US"/>
        </w:rPr>
        <w:t xml:space="preserve">  // ── DELETE /api/chat/messages/:messageId ────────────────────────────────────</w:t>
      </w:r>
    </w:p>
    <w:p w14:paraId="608E91D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fastify.delete('/messages/:messageId', {</w:t>
      </w:r>
    </w:p>
    <w:p w14:paraId="587EFEF6"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1B08133D"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1FD6C5E8" w14:textId="77777777" w:rsidR="00CB2782" w:rsidRPr="00A06751" w:rsidRDefault="00CB2782" w:rsidP="00A06751">
      <w:pPr>
        <w:pStyle w:val="Codelisting"/>
        <w:jc w:val="left"/>
        <w:rPr>
          <w:sz w:val="16"/>
          <w:szCs w:val="16"/>
          <w:lang w:val="en-US"/>
        </w:rPr>
      </w:pPr>
      <w:r w:rsidRPr="00A06751">
        <w:rPr>
          <w:sz w:val="16"/>
          <w:szCs w:val="16"/>
          <w:lang w:val="en-US"/>
        </w:rPr>
        <w:t xml:space="preserve">      tags: ['Chat'],</w:t>
      </w:r>
    </w:p>
    <w:p w14:paraId="0D731858"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'Delete a single message',</w:t>
      </w:r>
    </w:p>
    <w:p w14:paraId="1379B140"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3E91B0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2B2190"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messageId: string } }&gt;, reply) =&gt; {</w:t>
      </w:r>
    </w:p>
    <w:p w14:paraId="6FB37FD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messageId } = request.params;</w:t>
      </w:r>
    </w:p>
    <w:p w14:paraId="543BE53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18D5834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2198D1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msg = await fastify.prisma.message.findUnique({ where: { id: messageId } });</w:t>
      </w:r>
    </w:p>
    <w:p w14:paraId="3946667A" w14:textId="77777777" w:rsidR="00CB2782" w:rsidRPr="00A06751" w:rsidRDefault="00CB2782" w:rsidP="00A06751">
      <w:pPr>
        <w:pStyle w:val="Codelisting"/>
        <w:jc w:val="left"/>
        <w:rPr>
          <w:sz w:val="16"/>
          <w:szCs w:val="16"/>
          <w:lang w:val="en-US"/>
        </w:rPr>
      </w:pPr>
      <w:r w:rsidRPr="00A06751">
        <w:rPr>
          <w:sz w:val="16"/>
          <w:szCs w:val="16"/>
          <w:lang w:val="en-US"/>
        </w:rPr>
        <w:t xml:space="preserve">    if (!msg) return reply.status(404).send({ error: 'Повідомлення не знайдено' });</w:t>
      </w:r>
    </w:p>
    <w:p w14:paraId="5CD615DC" w14:textId="77777777" w:rsidR="00CB2782" w:rsidRPr="00A06751" w:rsidRDefault="00CB2782" w:rsidP="00A06751">
      <w:pPr>
        <w:pStyle w:val="Codelisting"/>
        <w:jc w:val="left"/>
        <w:rPr>
          <w:sz w:val="16"/>
          <w:szCs w:val="16"/>
          <w:lang w:val="en-US"/>
        </w:rPr>
      </w:pPr>
      <w:r w:rsidRPr="00A06751">
        <w:rPr>
          <w:sz w:val="16"/>
          <w:szCs w:val="16"/>
          <w:lang w:val="en-US"/>
        </w:rPr>
        <w:t xml:space="preserve">    if (msg.senderId !== userId) return reply.status(403).send({ error: 'Немає доступу' });</w:t>
      </w:r>
    </w:p>
    <w:p w14:paraId="1C1173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9A727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fastify.prisma.message.delete({ where: { id: messageId } });</w:t>
      </w:r>
    </w:p>
    <w:p w14:paraId="14253D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AAD4A6" w14:textId="77777777" w:rsidR="00CB2782" w:rsidRPr="00A06751" w:rsidRDefault="00CB2782" w:rsidP="00A06751">
      <w:pPr>
        <w:pStyle w:val="Codelisting"/>
        <w:jc w:val="left"/>
        <w:rPr>
          <w:sz w:val="16"/>
          <w:szCs w:val="16"/>
          <w:lang w:val="en-US"/>
        </w:rPr>
      </w:pPr>
      <w:r w:rsidRPr="00A06751">
        <w:rPr>
          <w:sz w:val="16"/>
          <w:szCs w:val="16"/>
          <w:lang w:val="en-US"/>
        </w:rPr>
        <w:t xml:space="preserve">    // Notify friend about message deletion</w:t>
      </w:r>
    </w:p>
    <w:p w14:paraId="7BACEAC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receiverWs = chatClients.get(msg.receiverId);</w:t>
      </w:r>
    </w:p>
    <w:p w14:paraId="33B8961C" w14:textId="77777777" w:rsidR="00CB2782" w:rsidRPr="00A06751" w:rsidRDefault="00CB2782" w:rsidP="00A06751">
      <w:pPr>
        <w:pStyle w:val="Codelisting"/>
        <w:jc w:val="left"/>
        <w:rPr>
          <w:sz w:val="16"/>
          <w:szCs w:val="16"/>
          <w:lang w:val="en-US"/>
        </w:rPr>
      </w:pPr>
      <w:r w:rsidRPr="00A06751">
        <w:rPr>
          <w:sz w:val="16"/>
          <w:szCs w:val="16"/>
          <w:lang w:val="en-US"/>
        </w:rPr>
        <w:t xml:space="preserve">    if (receiverWs?.readyState === WebSocket.OPEN) {</w:t>
      </w:r>
    </w:p>
    <w:p w14:paraId="4B638FB4"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receiverWs.send(JSON.stringify({ type: 'MESSAGE_DELETED', data: { messageId } }));</w:t>
      </w:r>
    </w:p>
    <w:p w14:paraId="458CDCE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048FE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12151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w:t>
      </w:r>
    </w:p>
    <w:p w14:paraId="3ABF20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42CABF" w14:textId="77777777" w:rsidR="00CB2782" w:rsidRPr="00A06751" w:rsidRDefault="00CB2782" w:rsidP="00A06751">
      <w:pPr>
        <w:pStyle w:val="Codelisting"/>
        <w:jc w:val="left"/>
        <w:rPr>
          <w:sz w:val="16"/>
          <w:szCs w:val="16"/>
          <w:lang w:val="en-US"/>
        </w:rPr>
      </w:pPr>
    </w:p>
    <w:p w14:paraId="0A68DE27" w14:textId="77777777" w:rsidR="00CB2782" w:rsidRPr="00A06751" w:rsidRDefault="00CB2782" w:rsidP="00A06751">
      <w:pPr>
        <w:pStyle w:val="Codelisting"/>
        <w:jc w:val="left"/>
        <w:rPr>
          <w:sz w:val="16"/>
          <w:szCs w:val="16"/>
          <w:lang w:val="en-US"/>
        </w:rPr>
      </w:pPr>
      <w:r w:rsidRPr="00A06751">
        <w:rPr>
          <w:sz w:val="16"/>
          <w:szCs w:val="16"/>
          <w:lang w:val="en-US"/>
        </w:rPr>
        <w:t xml:space="preserve">  // ── PUT /api/chat/messages/:messageId ───────────────────────────────────────</w:t>
      </w:r>
    </w:p>
    <w:p w14:paraId="741F2CB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fastify.put('/messages/:messageId', {</w:t>
      </w:r>
    </w:p>
    <w:p w14:paraId="6B02A125"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5EED0BA4"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46E46E84" w14:textId="77777777" w:rsidR="00CB2782" w:rsidRPr="00A06751" w:rsidRDefault="00CB2782" w:rsidP="00A06751">
      <w:pPr>
        <w:pStyle w:val="Codelisting"/>
        <w:jc w:val="left"/>
        <w:rPr>
          <w:sz w:val="16"/>
          <w:szCs w:val="16"/>
          <w:lang w:val="en-US"/>
        </w:rPr>
      </w:pPr>
      <w:r w:rsidRPr="00A06751">
        <w:rPr>
          <w:sz w:val="16"/>
          <w:szCs w:val="16"/>
          <w:lang w:val="en-US"/>
        </w:rPr>
        <w:t xml:space="preserve">      tags: ['Chat'],</w:t>
      </w:r>
    </w:p>
    <w:p w14:paraId="447092EC"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'Edit a single message',</w:t>
      </w:r>
    </w:p>
    <w:p w14:paraId="2DC140D3"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69E0B75D"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properties: { content: { type: 'string' } }, required: ['content'] }</w:t>
      </w:r>
    </w:p>
    <w:p w14:paraId="6CE76D6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55C3973"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messageId: string }, Body: { content: string } }&gt;, reply) =&gt; {</w:t>
      </w:r>
    </w:p>
    <w:p w14:paraId="3E14932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messageId } = request.params;</w:t>
      </w:r>
    </w:p>
    <w:p w14:paraId="365EC0C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content } = request.body;</w:t>
      </w:r>
    </w:p>
    <w:p w14:paraId="6C1631D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2A82CAA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A4BEA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msg = await fastify.prisma.message.findUnique({ where: { id: messageId } });</w:t>
      </w:r>
    </w:p>
    <w:p w14:paraId="29322A83" w14:textId="77777777" w:rsidR="00CB2782" w:rsidRPr="00A06751" w:rsidRDefault="00CB2782" w:rsidP="00A06751">
      <w:pPr>
        <w:pStyle w:val="Codelisting"/>
        <w:jc w:val="left"/>
        <w:rPr>
          <w:sz w:val="16"/>
          <w:szCs w:val="16"/>
          <w:lang w:val="en-US"/>
        </w:rPr>
      </w:pPr>
      <w:r w:rsidRPr="00A06751">
        <w:rPr>
          <w:sz w:val="16"/>
          <w:szCs w:val="16"/>
          <w:lang w:val="en-US"/>
        </w:rPr>
        <w:t xml:space="preserve">    if (!msg) return reply.status(404).send({ error: 'Повідомлення не знайдено' });</w:t>
      </w:r>
    </w:p>
    <w:p w14:paraId="0495BF88" w14:textId="77777777" w:rsidR="00CB2782" w:rsidRPr="00A06751" w:rsidRDefault="00CB2782" w:rsidP="00A06751">
      <w:pPr>
        <w:pStyle w:val="Codelisting"/>
        <w:jc w:val="left"/>
        <w:rPr>
          <w:sz w:val="16"/>
          <w:szCs w:val="16"/>
          <w:lang w:val="en-US"/>
        </w:rPr>
      </w:pPr>
      <w:r w:rsidRPr="00A06751">
        <w:rPr>
          <w:sz w:val="16"/>
          <w:szCs w:val="16"/>
          <w:lang w:val="en-US"/>
        </w:rPr>
        <w:t xml:space="preserve">    if (msg.senderId !== userId) return reply.status(403).send({ error: 'Немає доступу' });</w:t>
      </w:r>
    </w:p>
    <w:p w14:paraId="7FE173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06132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updatedMsg = await fastify.prisma.message.update({</w:t>
      </w:r>
    </w:p>
    <w:p w14:paraId="0F1AA481"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messageId },</w:t>
      </w:r>
    </w:p>
    <w:p w14:paraId="0C25A5B5" w14:textId="77777777" w:rsidR="00CB2782" w:rsidRPr="00A06751" w:rsidRDefault="00CB2782" w:rsidP="00A06751">
      <w:pPr>
        <w:pStyle w:val="Codelisting"/>
        <w:jc w:val="left"/>
        <w:rPr>
          <w:sz w:val="16"/>
          <w:szCs w:val="16"/>
          <w:lang w:val="en-US"/>
        </w:rPr>
      </w:pPr>
      <w:r w:rsidRPr="00A06751">
        <w:rPr>
          <w:sz w:val="16"/>
          <w:szCs w:val="16"/>
          <w:lang w:val="en-US"/>
        </w:rPr>
        <w:t xml:space="preserve">      data: { content: encryptMessage(content) }</w:t>
      </w:r>
    </w:p>
    <w:p w14:paraId="1B52D71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133C8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1056AA6" w14:textId="77777777" w:rsidR="00CB2782" w:rsidRPr="00A06751" w:rsidRDefault="00CB2782" w:rsidP="00A06751">
      <w:pPr>
        <w:pStyle w:val="Codelisting"/>
        <w:jc w:val="left"/>
        <w:rPr>
          <w:sz w:val="16"/>
          <w:szCs w:val="16"/>
          <w:lang w:val="en-US"/>
        </w:rPr>
      </w:pPr>
      <w:r w:rsidRPr="00A06751">
        <w:rPr>
          <w:sz w:val="16"/>
          <w:szCs w:val="16"/>
          <w:lang w:val="en-US"/>
        </w:rPr>
        <w:t xml:space="preserve">    // Send decrypted content to client via WebSocket</w:t>
      </w:r>
    </w:p>
    <w:p w14:paraId="47D91BD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decryptedMsg = { ...updatedMsg, content };</w:t>
      </w:r>
    </w:p>
    <w:p w14:paraId="6F0E40D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receiverWs = chatClients.get(msg.receiverId);</w:t>
      </w:r>
    </w:p>
    <w:p w14:paraId="10DADB84" w14:textId="77777777" w:rsidR="00CB2782" w:rsidRPr="00A06751" w:rsidRDefault="00CB2782" w:rsidP="00A06751">
      <w:pPr>
        <w:pStyle w:val="Codelisting"/>
        <w:jc w:val="left"/>
        <w:rPr>
          <w:sz w:val="16"/>
          <w:szCs w:val="16"/>
          <w:lang w:val="en-US"/>
        </w:rPr>
      </w:pPr>
      <w:r w:rsidRPr="00A06751">
        <w:rPr>
          <w:sz w:val="16"/>
          <w:szCs w:val="16"/>
          <w:lang w:val="en-US"/>
        </w:rPr>
        <w:t xml:space="preserve">    if (receiverWs?.readyState === WebSocket.OPEN) {</w:t>
      </w:r>
    </w:p>
    <w:p w14:paraId="37241538" w14:textId="77777777" w:rsidR="00CB2782" w:rsidRPr="00A06751" w:rsidRDefault="00CB2782" w:rsidP="00A06751">
      <w:pPr>
        <w:pStyle w:val="Codelisting"/>
        <w:jc w:val="left"/>
        <w:rPr>
          <w:sz w:val="16"/>
          <w:szCs w:val="16"/>
          <w:lang w:val="en-US"/>
        </w:rPr>
      </w:pPr>
      <w:r w:rsidRPr="00A06751">
        <w:rPr>
          <w:sz w:val="16"/>
          <w:szCs w:val="16"/>
          <w:lang w:val="en-US"/>
        </w:rPr>
        <w:t xml:space="preserve">      receiverWs.send(JSON.stringify({ type: 'MESSAGE_EDITED', data: decryptedMsg }));</w:t>
      </w:r>
    </w:p>
    <w:p w14:paraId="7E4EDD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81837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9E7D0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reply.send(decryptedMsg);</w:t>
      </w:r>
    </w:p>
    <w:p w14:paraId="342F198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F27143" w14:textId="77777777" w:rsidR="00CB2782" w:rsidRPr="00A06751" w:rsidRDefault="00CB2782" w:rsidP="00A06751">
      <w:pPr>
        <w:pStyle w:val="Codelisting"/>
        <w:jc w:val="left"/>
        <w:rPr>
          <w:sz w:val="16"/>
          <w:szCs w:val="16"/>
          <w:lang w:val="en-US"/>
        </w:rPr>
      </w:pPr>
    </w:p>
    <w:p w14:paraId="28EFD36F" w14:textId="77777777" w:rsidR="00CB2782" w:rsidRPr="00A06751" w:rsidRDefault="00CB2782" w:rsidP="00A06751">
      <w:pPr>
        <w:pStyle w:val="Codelisting"/>
        <w:jc w:val="left"/>
        <w:rPr>
          <w:sz w:val="16"/>
          <w:szCs w:val="16"/>
          <w:lang w:val="en-US"/>
        </w:rPr>
      </w:pPr>
      <w:r w:rsidRPr="00A06751">
        <w:rPr>
          <w:sz w:val="16"/>
          <w:szCs w:val="16"/>
          <w:lang w:val="en-US"/>
        </w:rPr>
        <w:t xml:space="preserve">  // ── POST /api/chat/image ──────────────────────────────────────────────────</w:t>
      </w:r>
    </w:p>
    <w:p w14:paraId="138F16BA"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fastify.post('/image', {</w:t>
      </w:r>
    </w:p>
    <w:p w14:paraId="7367A965"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6ADA80FF"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B93B9D6" w14:textId="77777777" w:rsidR="00CB2782" w:rsidRPr="00A06751" w:rsidRDefault="00CB2782" w:rsidP="00A06751">
      <w:pPr>
        <w:pStyle w:val="Codelisting"/>
        <w:jc w:val="left"/>
        <w:rPr>
          <w:sz w:val="16"/>
          <w:szCs w:val="16"/>
          <w:lang w:val="en-US"/>
        </w:rPr>
      </w:pPr>
      <w:r w:rsidRPr="00A06751">
        <w:rPr>
          <w:sz w:val="16"/>
          <w:szCs w:val="16"/>
          <w:lang w:val="en-US"/>
        </w:rPr>
        <w:t xml:space="preserve">      tags: ['Chat'],</w:t>
      </w:r>
    </w:p>
    <w:p w14:paraId="4D4D22AE"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'Upload chat image',</w:t>
      </w:r>
    </w:p>
    <w:p w14:paraId="2338422F"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404FB7C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4B0C30"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 reply) =&gt; {</w:t>
      </w:r>
    </w:p>
    <w:p w14:paraId="531F69A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725DC5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request.file();</w:t>
      </w:r>
    </w:p>
    <w:p w14:paraId="02824B20"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 reply.status(400).send({ error: 'Файл не знайдено' });</w:t>
      </w:r>
    </w:p>
    <w:p w14:paraId="5B88BE8D" w14:textId="77777777" w:rsidR="00CB2782" w:rsidRPr="00A06751" w:rsidRDefault="00CB2782" w:rsidP="00A06751">
      <w:pPr>
        <w:pStyle w:val="Codelisting"/>
        <w:jc w:val="left"/>
        <w:rPr>
          <w:sz w:val="16"/>
          <w:szCs w:val="16"/>
          <w:lang w:val="en-US"/>
        </w:rPr>
      </w:pPr>
    </w:p>
    <w:p w14:paraId="2802FC5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ext = path.extname(data.filename).toLowerCase();</w:t>
      </w:r>
    </w:p>
    <w:p w14:paraId="159793A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allowed = ['.jpg', '.jpeg', '.png', '.webp', '.gif'];</w:t>
      </w:r>
    </w:p>
    <w:p w14:paraId="73079B9E" w14:textId="77777777" w:rsidR="00CB2782" w:rsidRPr="00A06751" w:rsidRDefault="00CB2782" w:rsidP="00A06751">
      <w:pPr>
        <w:pStyle w:val="Codelisting"/>
        <w:jc w:val="left"/>
        <w:rPr>
          <w:sz w:val="16"/>
          <w:szCs w:val="16"/>
          <w:lang w:val="en-US"/>
        </w:rPr>
      </w:pPr>
      <w:r w:rsidRPr="00A06751">
        <w:rPr>
          <w:sz w:val="16"/>
          <w:szCs w:val="16"/>
          <w:lang w:val="en-US"/>
        </w:rPr>
        <w:t xml:space="preserve">      if (!allowed.includes(ext)) {</w:t>
      </w:r>
    </w:p>
    <w:p w14:paraId="05EA009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'Дозволені формати: jpg, png, webp, gif' });</w:t>
      </w:r>
    </w:p>
    <w:p w14:paraId="7D24CAC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837FFF" w14:textId="77777777" w:rsidR="00CB2782" w:rsidRPr="00A06751" w:rsidRDefault="00CB2782" w:rsidP="00A06751">
      <w:pPr>
        <w:pStyle w:val="Codelisting"/>
        <w:jc w:val="left"/>
        <w:rPr>
          <w:sz w:val="16"/>
          <w:szCs w:val="16"/>
          <w:lang w:val="en-US"/>
        </w:rPr>
      </w:pPr>
    </w:p>
    <w:p w14:paraId="5AD2158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chunks: Buffer[] = [];</w:t>
      </w:r>
    </w:p>
    <w:p w14:paraId="488FD4B9" w14:textId="77777777" w:rsidR="00CB2782" w:rsidRPr="00A06751" w:rsidRDefault="00CB2782" w:rsidP="00A06751">
      <w:pPr>
        <w:pStyle w:val="Codelisting"/>
        <w:jc w:val="left"/>
        <w:rPr>
          <w:sz w:val="16"/>
          <w:szCs w:val="16"/>
          <w:lang w:val="en-US"/>
        </w:rPr>
      </w:pPr>
      <w:r w:rsidRPr="00A06751">
        <w:rPr>
          <w:sz w:val="16"/>
          <w:szCs w:val="16"/>
          <w:lang w:val="en-US"/>
        </w:rPr>
        <w:t xml:space="preserve">      for await (const chunk of data.file) {</w:t>
      </w:r>
    </w:p>
    <w:p w14:paraId="50E09566" w14:textId="77777777" w:rsidR="00CB2782" w:rsidRPr="00A06751" w:rsidRDefault="00CB2782" w:rsidP="00A06751">
      <w:pPr>
        <w:pStyle w:val="Codelisting"/>
        <w:jc w:val="left"/>
        <w:rPr>
          <w:sz w:val="16"/>
          <w:szCs w:val="16"/>
          <w:lang w:val="en-US"/>
        </w:rPr>
      </w:pPr>
      <w:r w:rsidRPr="00A06751">
        <w:rPr>
          <w:sz w:val="16"/>
          <w:szCs w:val="16"/>
          <w:lang w:val="en-US"/>
        </w:rPr>
        <w:t xml:space="preserve">        chunks.push(chunk);</w:t>
      </w:r>
    </w:p>
    <w:p w14:paraId="52D03BE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95E7B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Buffer.concat(chunks);</w:t>
      </w:r>
    </w:p>
    <w:p w14:paraId="26E6AA60" w14:textId="77777777" w:rsidR="00CB2782" w:rsidRPr="00A06751" w:rsidRDefault="00CB2782" w:rsidP="00A06751">
      <w:pPr>
        <w:pStyle w:val="Codelisting"/>
        <w:jc w:val="left"/>
        <w:rPr>
          <w:sz w:val="16"/>
          <w:szCs w:val="16"/>
          <w:lang w:val="en-US"/>
        </w:rPr>
      </w:pPr>
    </w:p>
    <w:p w14:paraId="7A22F16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filename = `${request.user.id}-${Date.now()}${ext}`;</w:t>
      </w:r>
    </w:p>
    <w:p w14:paraId="2992DB2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filePath = path.join(CHAT_UPLOAD_DIR, filename);</w:t>
      </w:r>
    </w:p>
    <w:p w14:paraId="01EF0506" w14:textId="77777777" w:rsidR="00CB2782" w:rsidRPr="00A06751" w:rsidRDefault="00CB2782" w:rsidP="00A06751">
      <w:pPr>
        <w:pStyle w:val="Codelisting"/>
        <w:jc w:val="left"/>
        <w:rPr>
          <w:sz w:val="16"/>
          <w:szCs w:val="16"/>
          <w:lang w:val="en-US"/>
        </w:rPr>
      </w:pPr>
      <w:r w:rsidRPr="00A06751">
        <w:rPr>
          <w:sz w:val="16"/>
          <w:szCs w:val="16"/>
          <w:lang w:val="en-US"/>
        </w:rPr>
        <w:t xml:space="preserve">      fs.writeFileSync(filePath, buffer);</w:t>
      </w:r>
    </w:p>
    <w:p w14:paraId="49A06915" w14:textId="77777777" w:rsidR="00CB2782" w:rsidRPr="00A06751" w:rsidRDefault="00CB2782" w:rsidP="00A06751">
      <w:pPr>
        <w:pStyle w:val="Codelisting"/>
        <w:jc w:val="left"/>
        <w:rPr>
          <w:sz w:val="16"/>
          <w:szCs w:val="16"/>
          <w:lang w:val="en-US"/>
        </w:rPr>
      </w:pPr>
    </w:p>
    <w:p w14:paraId="29EC236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url = `/uploads/chat/${filename}`;</w:t>
      </w:r>
    </w:p>
    <w:p w14:paraId="6317BA1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url });</w:t>
      </w:r>
    </w:p>
    <w:p w14:paraId="204A74EC"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63744B89" w14:textId="77777777" w:rsidR="00CB2782" w:rsidRPr="00A06751" w:rsidRDefault="00CB2782" w:rsidP="00A06751">
      <w:pPr>
        <w:pStyle w:val="Codelisting"/>
        <w:jc w:val="left"/>
        <w:rPr>
          <w:sz w:val="16"/>
          <w:szCs w:val="16"/>
          <w:lang w:val="en-US"/>
        </w:rPr>
      </w:pPr>
      <w:r w:rsidRPr="00A06751">
        <w:rPr>
          <w:sz w:val="16"/>
          <w:szCs w:val="16"/>
          <w:lang w:val="en-US"/>
        </w:rPr>
        <w:t xml:space="preserve">      request.log.error(err, 'Failed to upload chat image');</w:t>
      </w:r>
    </w:p>
    <w:p w14:paraId="7F82C3B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завантаження зображення' });</w:t>
      </w:r>
    </w:p>
    <w:p w14:paraId="569C75B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5BD22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9A0D9E" w14:textId="77777777" w:rsidR="00CB2782" w:rsidRPr="00A06751" w:rsidRDefault="00CB2782" w:rsidP="00A06751">
      <w:pPr>
        <w:pStyle w:val="Codelisting"/>
        <w:jc w:val="left"/>
        <w:rPr>
          <w:sz w:val="16"/>
          <w:szCs w:val="16"/>
          <w:lang w:val="en-US"/>
        </w:rPr>
      </w:pPr>
    </w:p>
    <w:p w14:paraId="5D092C01" w14:textId="77777777" w:rsidR="00CB2782" w:rsidRPr="00A06751" w:rsidRDefault="00CB2782" w:rsidP="00A06751">
      <w:pPr>
        <w:pStyle w:val="Codelisting"/>
        <w:jc w:val="left"/>
        <w:rPr>
          <w:sz w:val="16"/>
          <w:szCs w:val="16"/>
          <w:lang w:val="en-US"/>
        </w:rPr>
      </w:pPr>
      <w:r w:rsidRPr="00A06751">
        <w:rPr>
          <w:sz w:val="16"/>
          <w:szCs w:val="16"/>
          <w:lang w:val="en-US"/>
        </w:rPr>
        <w:t xml:space="preserve">  // ── WebSocket /api/chat/ws ────────────────────────────────────────────────</w:t>
      </w:r>
    </w:p>
    <w:p w14:paraId="43EA18C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fastify.get('/ws', { websocket: true }, async (connection: SocketStream, request: FastifyRequest) =&gt; {</w:t>
      </w:r>
    </w:p>
    <w:p w14:paraId="06C4574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ws = connection.socket;</w:t>
      </w:r>
    </w:p>
    <w:p w14:paraId="35558E0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3725DF" w14:textId="77777777" w:rsidR="00CB2782" w:rsidRPr="00A06751" w:rsidRDefault="00CB2782" w:rsidP="00A06751">
      <w:pPr>
        <w:pStyle w:val="Codelisting"/>
        <w:jc w:val="left"/>
        <w:rPr>
          <w:sz w:val="16"/>
          <w:szCs w:val="16"/>
          <w:lang w:val="en-US"/>
        </w:rPr>
      </w:pPr>
      <w:r w:rsidRPr="00A06751">
        <w:rPr>
          <w:sz w:val="16"/>
          <w:szCs w:val="16"/>
          <w:lang w:val="en-US"/>
        </w:rPr>
        <w:t xml:space="preserve">    // Authenticate from query param or auth token</w:t>
      </w:r>
    </w:p>
    <w:p w14:paraId="14B4A8B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(request.query as any).token as string;</w:t>
      </w:r>
    </w:p>
    <w:p w14:paraId="71BA347F"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 {</w:t>
      </w:r>
    </w:p>
    <w:p w14:paraId="0F7CE42D" w14:textId="77777777" w:rsidR="00CB2782" w:rsidRPr="00A06751" w:rsidRDefault="00CB2782" w:rsidP="00A06751">
      <w:pPr>
        <w:pStyle w:val="Codelisting"/>
        <w:jc w:val="left"/>
        <w:rPr>
          <w:sz w:val="16"/>
          <w:szCs w:val="16"/>
          <w:lang w:val="en-US"/>
        </w:rPr>
      </w:pPr>
      <w:r w:rsidRPr="00A06751">
        <w:rPr>
          <w:sz w:val="16"/>
          <w:szCs w:val="16"/>
          <w:lang w:val="en-US"/>
        </w:rPr>
        <w:t xml:space="preserve">      ws.close(1008, 'Token required');</w:t>
      </w:r>
    </w:p>
    <w:p w14:paraId="454A458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4D5A01D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057EFB" w14:textId="77777777" w:rsidR="00CB2782" w:rsidRPr="00A06751" w:rsidRDefault="00CB2782" w:rsidP="00A06751">
      <w:pPr>
        <w:pStyle w:val="Codelisting"/>
        <w:jc w:val="left"/>
        <w:rPr>
          <w:sz w:val="16"/>
          <w:szCs w:val="16"/>
          <w:lang w:val="en-US"/>
        </w:rPr>
      </w:pPr>
    </w:p>
    <w:p w14:paraId="1AE52FEA" w14:textId="77777777" w:rsidR="00CB2782" w:rsidRPr="00A06751" w:rsidRDefault="00CB2782" w:rsidP="00A06751">
      <w:pPr>
        <w:pStyle w:val="Codelisting"/>
        <w:jc w:val="left"/>
        <w:rPr>
          <w:sz w:val="16"/>
          <w:szCs w:val="16"/>
          <w:lang w:val="en-US"/>
        </w:rPr>
      </w:pPr>
      <w:r w:rsidRPr="00A06751">
        <w:rPr>
          <w:sz w:val="16"/>
          <w:szCs w:val="16"/>
          <w:lang w:val="en-US"/>
        </w:rPr>
        <w:t xml:space="preserve">    let decoded: any;</w:t>
      </w:r>
    </w:p>
    <w:p w14:paraId="656BD77B"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53681B7" w14:textId="77777777" w:rsidR="00CB2782" w:rsidRPr="00A06751" w:rsidRDefault="00CB2782" w:rsidP="00A06751">
      <w:pPr>
        <w:pStyle w:val="Codelisting"/>
        <w:jc w:val="left"/>
        <w:rPr>
          <w:sz w:val="16"/>
          <w:szCs w:val="16"/>
          <w:lang w:val="en-US"/>
        </w:rPr>
      </w:pPr>
      <w:r w:rsidRPr="00A06751">
        <w:rPr>
          <w:sz w:val="16"/>
          <w:szCs w:val="16"/>
          <w:lang w:val="en-US"/>
        </w:rPr>
        <w:t xml:space="preserve">      decoded = fastify.jwt.verify(token);</w:t>
      </w:r>
    </w:p>
    <w:p w14:paraId="471B493C"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 {</w:t>
      </w:r>
    </w:p>
    <w:p w14:paraId="7CD55118" w14:textId="77777777" w:rsidR="00CB2782" w:rsidRPr="00A06751" w:rsidRDefault="00CB2782" w:rsidP="00A06751">
      <w:pPr>
        <w:pStyle w:val="Codelisting"/>
        <w:jc w:val="left"/>
        <w:rPr>
          <w:sz w:val="16"/>
          <w:szCs w:val="16"/>
          <w:lang w:val="en-US"/>
        </w:rPr>
      </w:pPr>
      <w:r w:rsidRPr="00A06751">
        <w:rPr>
          <w:sz w:val="16"/>
          <w:szCs w:val="16"/>
          <w:lang w:val="en-US"/>
        </w:rPr>
        <w:t xml:space="preserve">      ws.close(1008, 'Invalid token');</w:t>
      </w:r>
    </w:p>
    <w:p w14:paraId="1E94FEC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54FFECB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28238E" w14:textId="77777777" w:rsidR="00CB2782" w:rsidRPr="00A06751" w:rsidRDefault="00CB2782" w:rsidP="00A06751">
      <w:pPr>
        <w:pStyle w:val="Codelisting"/>
        <w:jc w:val="left"/>
        <w:rPr>
          <w:sz w:val="16"/>
          <w:szCs w:val="16"/>
          <w:lang w:val="en-US"/>
        </w:rPr>
      </w:pPr>
    </w:p>
    <w:p w14:paraId="13E8F5F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decoded.id;</w:t>
      </w:r>
    </w:p>
    <w:p w14:paraId="6B302C63" w14:textId="77777777" w:rsidR="00CB2782" w:rsidRPr="00A06751" w:rsidRDefault="00CB2782" w:rsidP="00A06751">
      <w:pPr>
        <w:pStyle w:val="Codelisting"/>
        <w:jc w:val="left"/>
        <w:rPr>
          <w:sz w:val="16"/>
          <w:szCs w:val="16"/>
          <w:lang w:val="en-US"/>
        </w:rPr>
      </w:pPr>
      <w:r w:rsidRPr="00A06751">
        <w:rPr>
          <w:sz w:val="16"/>
          <w:szCs w:val="16"/>
          <w:lang w:val="en-US"/>
        </w:rPr>
        <w:t xml:space="preserve">    chatClients.set(userId, ws as unknown as WebSocket);</w:t>
      </w:r>
    </w:p>
    <w:p w14:paraId="3223CC40" w14:textId="77777777" w:rsidR="00CB2782" w:rsidRPr="00A06751" w:rsidRDefault="00CB2782" w:rsidP="00A06751">
      <w:pPr>
        <w:pStyle w:val="Codelisting"/>
        <w:jc w:val="left"/>
        <w:rPr>
          <w:sz w:val="16"/>
          <w:szCs w:val="16"/>
          <w:lang w:val="en-US"/>
        </w:rPr>
      </w:pPr>
    </w:p>
    <w:p w14:paraId="225F7783" w14:textId="77777777" w:rsidR="00CB2782" w:rsidRPr="00A06751" w:rsidRDefault="00CB2782" w:rsidP="00A06751">
      <w:pPr>
        <w:pStyle w:val="Codelisting"/>
        <w:jc w:val="left"/>
        <w:rPr>
          <w:sz w:val="16"/>
          <w:szCs w:val="16"/>
          <w:lang w:val="en-US"/>
        </w:rPr>
      </w:pPr>
      <w:r w:rsidRPr="00A06751">
        <w:rPr>
          <w:sz w:val="16"/>
          <w:szCs w:val="16"/>
          <w:lang w:val="en-US"/>
        </w:rPr>
        <w:t xml:space="preserve">    ws.on('message', async (raw: any) =&gt; {</w:t>
      </w:r>
    </w:p>
    <w:p w14:paraId="4378A24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05F62E6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msg = JSON.parse(raw.toString());</w:t>
      </w:r>
    </w:p>
    <w:p w14:paraId="505FBAA7" w14:textId="77777777" w:rsidR="00CB2782" w:rsidRPr="00A06751" w:rsidRDefault="00CB2782" w:rsidP="00A06751">
      <w:pPr>
        <w:pStyle w:val="Codelisting"/>
        <w:jc w:val="left"/>
        <w:rPr>
          <w:sz w:val="16"/>
          <w:szCs w:val="16"/>
          <w:lang w:val="en-US"/>
        </w:rPr>
      </w:pPr>
      <w:r w:rsidRPr="00A06751">
        <w:rPr>
          <w:sz w:val="16"/>
          <w:szCs w:val="16"/>
          <w:lang w:val="en-US"/>
        </w:rPr>
        <w:t xml:space="preserve">        if (msg.type === 'chat' &amp;&amp; msg.to &amp;&amp; msg.text) {</w:t>
      </w:r>
    </w:p>
    <w:p w14:paraId="0388753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05323F" w14:textId="77777777" w:rsidR="00CB2782" w:rsidRPr="00A06751" w:rsidRDefault="00CB2782" w:rsidP="00A06751">
      <w:pPr>
        <w:pStyle w:val="Codelisting"/>
        <w:jc w:val="left"/>
        <w:rPr>
          <w:sz w:val="16"/>
          <w:szCs w:val="16"/>
          <w:lang w:val="en-US"/>
        </w:rPr>
      </w:pPr>
      <w:r w:rsidRPr="00A06751">
        <w:rPr>
          <w:sz w:val="16"/>
          <w:szCs w:val="16"/>
          <w:lang w:val="en-US"/>
        </w:rPr>
        <w:t xml:space="preserve">          // Verify friendship</w:t>
      </w:r>
    </w:p>
    <w:p w14:paraId="5365530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isFriend = await fastify.prisma.friendship.findFirst({</w:t>
      </w:r>
    </w:p>
    <w:p w14:paraId="712E4F70"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18AA621E" w14:textId="77777777" w:rsidR="00CB2782" w:rsidRPr="00A06751" w:rsidRDefault="00CB2782" w:rsidP="00A06751">
      <w:pPr>
        <w:pStyle w:val="Codelisting"/>
        <w:jc w:val="left"/>
        <w:rPr>
          <w:sz w:val="16"/>
          <w:szCs w:val="16"/>
          <w:lang w:val="en-US"/>
        </w:rPr>
      </w:pPr>
      <w:r w:rsidRPr="00A06751">
        <w:rPr>
          <w:sz w:val="16"/>
          <w:szCs w:val="16"/>
          <w:lang w:val="en-US"/>
        </w:rPr>
        <w:t xml:space="preserve">              OR: [</w:t>
      </w:r>
    </w:p>
    <w:p w14:paraId="5B82D810" w14:textId="77777777" w:rsidR="00CB2782" w:rsidRPr="00A06751" w:rsidRDefault="00CB2782" w:rsidP="00A06751">
      <w:pPr>
        <w:pStyle w:val="Codelisting"/>
        <w:jc w:val="left"/>
        <w:rPr>
          <w:sz w:val="16"/>
          <w:szCs w:val="16"/>
          <w:lang w:val="en-US"/>
        </w:rPr>
      </w:pPr>
      <w:r w:rsidRPr="00A06751">
        <w:rPr>
          <w:sz w:val="16"/>
          <w:szCs w:val="16"/>
          <w:lang w:val="en-US"/>
        </w:rPr>
        <w:t xml:space="preserve">                { user1Id: userId, user2Id: msg.to },</w:t>
      </w:r>
    </w:p>
    <w:p w14:paraId="45A7BC5F" w14:textId="77777777" w:rsidR="00CB2782" w:rsidRPr="00A06751" w:rsidRDefault="00CB2782" w:rsidP="00A06751">
      <w:pPr>
        <w:pStyle w:val="Codelisting"/>
        <w:jc w:val="left"/>
        <w:rPr>
          <w:sz w:val="16"/>
          <w:szCs w:val="16"/>
          <w:lang w:val="en-US"/>
        </w:rPr>
      </w:pPr>
      <w:r w:rsidRPr="00A06751">
        <w:rPr>
          <w:sz w:val="16"/>
          <w:szCs w:val="16"/>
          <w:lang w:val="en-US"/>
        </w:rPr>
        <w:t xml:space="preserve">                { user1Id: msg.to, user2Id: userId },</w:t>
      </w:r>
    </w:p>
    <w:p w14:paraId="4EF26B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507191B" w14:textId="77777777" w:rsidR="00CB2782" w:rsidRPr="00A06751" w:rsidRDefault="00CB2782" w:rsidP="00A06751">
      <w:pPr>
        <w:pStyle w:val="Codelisting"/>
        <w:jc w:val="left"/>
        <w:rPr>
          <w:sz w:val="16"/>
          <w:szCs w:val="16"/>
          <w:lang w:val="en-US"/>
        </w:rPr>
      </w:pPr>
      <w:r w:rsidRPr="00A06751">
        <w:rPr>
          <w:sz w:val="16"/>
          <w:szCs w:val="16"/>
          <w:lang w:val="en-US"/>
        </w:rPr>
        <w:t xml:space="preserve">              status: 'ACCEPTED'</w:t>
      </w:r>
    </w:p>
    <w:p w14:paraId="3C5B06A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1A6F4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2C15B8" w14:textId="77777777" w:rsidR="00CB2782" w:rsidRPr="00A06751" w:rsidRDefault="00CB2782" w:rsidP="00A06751">
      <w:pPr>
        <w:pStyle w:val="Codelisting"/>
        <w:jc w:val="left"/>
        <w:rPr>
          <w:sz w:val="16"/>
          <w:szCs w:val="16"/>
          <w:lang w:val="en-US"/>
        </w:rPr>
      </w:pPr>
    </w:p>
    <w:p w14:paraId="0649F14A"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if (!isFriend) return; // Ignore message if not friend</w:t>
      </w:r>
    </w:p>
    <w:p w14:paraId="5DBA5542" w14:textId="77777777" w:rsidR="00CB2782" w:rsidRPr="00A06751" w:rsidRDefault="00CB2782" w:rsidP="00A06751">
      <w:pPr>
        <w:pStyle w:val="Codelisting"/>
        <w:jc w:val="left"/>
        <w:rPr>
          <w:sz w:val="16"/>
          <w:szCs w:val="16"/>
          <w:lang w:val="en-US"/>
        </w:rPr>
      </w:pPr>
    </w:p>
    <w:p w14:paraId="5065B9B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plainText = msg.text || '';</w:t>
      </w:r>
    </w:p>
    <w:p w14:paraId="69927B2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savedMessage = await fastify.prisma.message.create({</w:t>
      </w:r>
    </w:p>
    <w:p w14:paraId="338C0AB8"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1E84167A" w14:textId="77777777" w:rsidR="00CB2782" w:rsidRPr="00A06751" w:rsidRDefault="00CB2782" w:rsidP="00A06751">
      <w:pPr>
        <w:pStyle w:val="Codelisting"/>
        <w:jc w:val="left"/>
        <w:rPr>
          <w:sz w:val="16"/>
          <w:szCs w:val="16"/>
          <w:lang w:val="en-US"/>
        </w:rPr>
      </w:pPr>
      <w:r w:rsidRPr="00A06751">
        <w:rPr>
          <w:sz w:val="16"/>
          <w:szCs w:val="16"/>
          <w:lang w:val="en-US"/>
        </w:rPr>
        <w:t xml:space="preserve">              senderId: userId,</w:t>
      </w:r>
    </w:p>
    <w:p w14:paraId="4C5F13CC" w14:textId="77777777" w:rsidR="00CB2782" w:rsidRPr="00A06751" w:rsidRDefault="00CB2782" w:rsidP="00A06751">
      <w:pPr>
        <w:pStyle w:val="Codelisting"/>
        <w:jc w:val="left"/>
        <w:rPr>
          <w:sz w:val="16"/>
          <w:szCs w:val="16"/>
          <w:lang w:val="en-US"/>
        </w:rPr>
      </w:pPr>
      <w:r w:rsidRPr="00A06751">
        <w:rPr>
          <w:sz w:val="16"/>
          <w:szCs w:val="16"/>
          <w:lang w:val="en-US"/>
        </w:rPr>
        <w:t xml:space="preserve">              receiverId: msg.to,</w:t>
      </w:r>
    </w:p>
    <w:p w14:paraId="76874BE7" w14:textId="77777777" w:rsidR="00CB2782" w:rsidRPr="00A06751" w:rsidRDefault="00CB2782" w:rsidP="00A06751">
      <w:pPr>
        <w:pStyle w:val="Codelisting"/>
        <w:jc w:val="left"/>
        <w:rPr>
          <w:sz w:val="16"/>
          <w:szCs w:val="16"/>
          <w:lang w:val="en-US"/>
        </w:rPr>
      </w:pPr>
      <w:r w:rsidRPr="00A06751">
        <w:rPr>
          <w:sz w:val="16"/>
          <w:szCs w:val="16"/>
          <w:lang w:val="en-US"/>
        </w:rPr>
        <w:t xml:space="preserve">              content: encryptMessage(plainText),</w:t>
      </w:r>
    </w:p>
    <w:p w14:paraId="3F77D21B" w14:textId="77777777" w:rsidR="00CB2782" w:rsidRPr="00A06751" w:rsidRDefault="00CB2782" w:rsidP="00A06751">
      <w:pPr>
        <w:pStyle w:val="Codelisting"/>
        <w:jc w:val="left"/>
        <w:rPr>
          <w:sz w:val="16"/>
          <w:szCs w:val="16"/>
          <w:lang w:val="en-US"/>
        </w:rPr>
      </w:pPr>
      <w:r w:rsidRPr="00A06751">
        <w:rPr>
          <w:sz w:val="16"/>
          <w:szCs w:val="16"/>
          <w:lang w:val="en-US"/>
        </w:rPr>
        <w:t xml:space="preserve">              type: msg.msgType || 'TEXT',</w:t>
      </w:r>
    </w:p>
    <w:p w14:paraId="72C432F1" w14:textId="77777777" w:rsidR="00CB2782" w:rsidRPr="00A06751" w:rsidRDefault="00CB2782" w:rsidP="00A06751">
      <w:pPr>
        <w:pStyle w:val="Codelisting"/>
        <w:jc w:val="left"/>
        <w:rPr>
          <w:sz w:val="16"/>
          <w:szCs w:val="16"/>
          <w:lang w:val="en-US"/>
        </w:rPr>
      </w:pPr>
      <w:r w:rsidRPr="00A06751">
        <w:rPr>
          <w:sz w:val="16"/>
          <w:szCs w:val="16"/>
          <w:lang w:val="en-US"/>
        </w:rPr>
        <w:t xml:space="preserve">              metadata: msg.metadata || null</w:t>
      </w:r>
    </w:p>
    <w:p w14:paraId="6BE33F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FFB78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8316294" w14:textId="77777777" w:rsidR="00CB2782" w:rsidRPr="00A06751" w:rsidRDefault="00CB2782" w:rsidP="00A06751">
      <w:pPr>
        <w:pStyle w:val="Codelisting"/>
        <w:jc w:val="left"/>
        <w:rPr>
          <w:sz w:val="16"/>
          <w:szCs w:val="16"/>
          <w:lang w:val="en-US"/>
        </w:rPr>
      </w:pPr>
    </w:p>
    <w:p w14:paraId="199FB71D" w14:textId="77777777" w:rsidR="00CB2782" w:rsidRPr="00A06751" w:rsidRDefault="00CB2782" w:rsidP="00A06751">
      <w:pPr>
        <w:pStyle w:val="Codelisting"/>
        <w:jc w:val="left"/>
        <w:rPr>
          <w:sz w:val="16"/>
          <w:szCs w:val="16"/>
          <w:lang w:val="en-US"/>
        </w:rPr>
      </w:pPr>
      <w:r w:rsidRPr="00A06751">
        <w:rPr>
          <w:sz w:val="16"/>
          <w:szCs w:val="16"/>
          <w:lang w:val="en-US"/>
        </w:rPr>
        <w:t xml:space="preserve">          // Always send decrypted content to clients</w:t>
      </w:r>
    </w:p>
    <w:p w14:paraId="1F40840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messageForClient = { ...savedMessage, content: plainText };</w:t>
      </w:r>
    </w:p>
    <w:p w14:paraId="091554F0" w14:textId="77777777" w:rsidR="00CB2782" w:rsidRPr="00A06751" w:rsidRDefault="00CB2782" w:rsidP="00A06751">
      <w:pPr>
        <w:pStyle w:val="Codelisting"/>
        <w:jc w:val="left"/>
        <w:rPr>
          <w:sz w:val="16"/>
          <w:szCs w:val="16"/>
          <w:lang w:val="en-US"/>
        </w:rPr>
      </w:pPr>
    </w:p>
    <w:p w14:paraId="1268399B" w14:textId="77777777" w:rsidR="00CB2782" w:rsidRPr="00A06751" w:rsidRDefault="00CB2782" w:rsidP="00A06751">
      <w:pPr>
        <w:pStyle w:val="Codelisting"/>
        <w:jc w:val="left"/>
        <w:rPr>
          <w:sz w:val="16"/>
          <w:szCs w:val="16"/>
          <w:lang w:val="en-US"/>
        </w:rPr>
      </w:pPr>
      <w:r w:rsidRPr="00A06751">
        <w:rPr>
          <w:sz w:val="16"/>
          <w:szCs w:val="16"/>
          <w:lang w:val="en-US"/>
        </w:rPr>
        <w:t xml:space="preserve">          // Forward to recipient if online</w:t>
      </w:r>
    </w:p>
    <w:p w14:paraId="4376AE8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recipientWs = chatClients.get(msg.to);</w:t>
      </w:r>
    </w:p>
    <w:p w14:paraId="3B131663" w14:textId="77777777" w:rsidR="00CB2782" w:rsidRPr="00A06751" w:rsidRDefault="00CB2782" w:rsidP="00A06751">
      <w:pPr>
        <w:pStyle w:val="Codelisting"/>
        <w:jc w:val="left"/>
        <w:rPr>
          <w:sz w:val="16"/>
          <w:szCs w:val="16"/>
          <w:lang w:val="en-US"/>
        </w:rPr>
      </w:pPr>
      <w:r w:rsidRPr="00A06751">
        <w:rPr>
          <w:sz w:val="16"/>
          <w:szCs w:val="16"/>
          <w:lang w:val="en-US"/>
        </w:rPr>
        <w:t xml:space="preserve">          if (recipientWs &amp;&amp; recipientWs.readyState === 1 /* OPEN */) {</w:t>
      </w:r>
    </w:p>
    <w:p w14:paraId="664EB286" w14:textId="77777777" w:rsidR="00CB2782" w:rsidRPr="00A06751" w:rsidRDefault="00CB2782" w:rsidP="00A06751">
      <w:pPr>
        <w:pStyle w:val="Codelisting"/>
        <w:jc w:val="left"/>
        <w:rPr>
          <w:sz w:val="16"/>
          <w:szCs w:val="16"/>
          <w:lang w:val="en-US"/>
        </w:rPr>
      </w:pPr>
      <w:r w:rsidRPr="00A06751">
        <w:rPr>
          <w:sz w:val="16"/>
          <w:szCs w:val="16"/>
          <w:lang w:val="en-US"/>
        </w:rPr>
        <w:t xml:space="preserve">            recipientWs.send(JSON.stringify({</w:t>
      </w:r>
    </w:p>
    <w:p w14:paraId="7423A15B" w14:textId="77777777" w:rsidR="00CB2782" w:rsidRPr="00A06751" w:rsidRDefault="00CB2782" w:rsidP="00A06751">
      <w:pPr>
        <w:pStyle w:val="Codelisting"/>
        <w:jc w:val="left"/>
        <w:rPr>
          <w:sz w:val="16"/>
          <w:szCs w:val="16"/>
          <w:lang w:val="en-US"/>
        </w:rPr>
      </w:pPr>
      <w:r w:rsidRPr="00A06751">
        <w:rPr>
          <w:sz w:val="16"/>
          <w:szCs w:val="16"/>
          <w:lang w:val="en-US"/>
        </w:rPr>
        <w:t xml:space="preserve">              type: 'chat',</w:t>
      </w:r>
    </w:p>
    <w:p w14:paraId="15F228BB"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messageForClient</w:t>
      </w:r>
    </w:p>
    <w:p w14:paraId="06114D6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D3161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049BD3" w14:textId="77777777" w:rsidR="00CB2782" w:rsidRPr="00A06751" w:rsidRDefault="00CB2782" w:rsidP="00A06751">
      <w:pPr>
        <w:pStyle w:val="Codelisting"/>
        <w:jc w:val="left"/>
        <w:rPr>
          <w:sz w:val="16"/>
          <w:szCs w:val="16"/>
          <w:lang w:val="en-US"/>
        </w:rPr>
      </w:pPr>
    </w:p>
    <w:p w14:paraId="54DAAB18" w14:textId="77777777" w:rsidR="00CB2782" w:rsidRPr="00A06751" w:rsidRDefault="00CB2782" w:rsidP="00A06751">
      <w:pPr>
        <w:pStyle w:val="Codelisting"/>
        <w:jc w:val="left"/>
        <w:rPr>
          <w:sz w:val="16"/>
          <w:szCs w:val="16"/>
          <w:lang w:val="en-US"/>
        </w:rPr>
      </w:pPr>
      <w:r w:rsidRPr="00A06751">
        <w:rPr>
          <w:sz w:val="16"/>
          <w:szCs w:val="16"/>
          <w:lang w:val="en-US"/>
        </w:rPr>
        <w:t xml:space="preserve">          // Echo back to sender with decrypted content</w:t>
      </w:r>
    </w:p>
    <w:p w14:paraId="63E28F75" w14:textId="77777777" w:rsidR="00CB2782" w:rsidRPr="00A06751" w:rsidRDefault="00CB2782" w:rsidP="00A06751">
      <w:pPr>
        <w:pStyle w:val="Codelisting"/>
        <w:jc w:val="left"/>
        <w:rPr>
          <w:sz w:val="16"/>
          <w:szCs w:val="16"/>
          <w:lang w:val="en-US"/>
        </w:rPr>
      </w:pPr>
      <w:r w:rsidRPr="00A06751">
        <w:rPr>
          <w:sz w:val="16"/>
          <w:szCs w:val="16"/>
          <w:lang w:val="en-US"/>
        </w:rPr>
        <w:t xml:space="preserve">          if (ws.readyState === 1) {</w:t>
      </w:r>
    </w:p>
    <w:p w14:paraId="05A6703F" w14:textId="77777777" w:rsidR="00CB2782" w:rsidRPr="00A06751" w:rsidRDefault="00CB2782" w:rsidP="00A06751">
      <w:pPr>
        <w:pStyle w:val="Codelisting"/>
        <w:jc w:val="left"/>
        <w:rPr>
          <w:sz w:val="16"/>
          <w:szCs w:val="16"/>
          <w:lang w:val="en-US"/>
        </w:rPr>
      </w:pPr>
      <w:r w:rsidRPr="00A06751">
        <w:rPr>
          <w:sz w:val="16"/>
          <w:szCs w:val="16"/>
          <w:lang w:val="en-US"/>
        </w:rPr>
        <w:t xml:space="preserve">             ws.send(JSON.stringify({</w:t>
      </w:r>
    </w:p>
    <w:p w14:paraId="5D2CD436" w14:textId="77777777" w:rsidR="00CB2782" w:rsidRPr="00A06751" w:rsidRDefault="00CB2782" w:rsidP="00A06751">
      <w:pPr>
        <w:pStyle w:val="Codelisting"/>
        <w:jc w:val="left"/>
        <w:rPr>
          <w:sz w:val="16"/>
          <w:szCs w:val="16"/>
          <w:lang w:val="en-US"/>
        </w:rPr>
      </w:pPr>
      <w:r w:rsidRPr="00A06751">
        <w:rPr>
          <w:sz w:val="16"/>
          <w:szCs w:val="16"/>
          <w:lang w:val="en-US"/>
        </w:rPr>
        <w:t xml:space="preserve">               type: 'chat_ack',</w:t>
      </w:r>
    </w:p>
    <w:p w14:paraId="1BD605B8"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messageForClient</w:t>
      </w:r>
    </w:p>
    <w:p w14:paraId="7CA61F1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04690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03D6B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F401507"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0873A8C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 'WS Chat error');</w:t>
      </w:r>
    </w:p>
    <w:p w14:paraId="581F92A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E4A8D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3394D7" w14:textId="77777777" w:rsidR="00CB2782" w:rsidRPr="00A06751" w:rsidRDefault="00CB2782" w:rsidP="00A06751">
      <w:pPr>
        <w:pStyle w:val="Codelisting"/>
        <w:jc w:val="left"/>
        <w:rPr>
          <w:sz w:val="16"/>
          <w:szCs w:val="16"/>
          <w:lang w:val="en-US"/>
        </w:rPr>
      </w:pPr>
    </w:p>
    <w:p w14:paraId="5EE1CA7B" w14:textId="77777777" w:rsidR="00CB2782" w:rsidRPr="00A06751" w:rsidRDefault="00CB2782" w:rsidP="00A06751">
      <w:pPr>
        <w:pStyle w:val="Codelisting"/>
        <w:jc w:val="left"/>
        <w:rPr>
          <w:sz w:val="16"/>
          <w:szCs w:val="16"/>
          <w:lang w:val="en-US"/>
        </w:rPr>
      </w:pPr>
      <w:r w:rsidRPr="00A06751">
        <w:rPr>
          <w:sz w:val="16"/>
          <w:szCs w:val="16"/>
          <w:lang w:val="en-US"/>
        </w:rPr>
        <w:t xml:space="preserve">    ws.on('close', () =&gt; {</w:t>
      </w:r>
    </w:p>
    <w:p w14:paraId="1721AA60" w14:textId="77777777" w:rsidR="00CB2782" w:rsidRPr="00A06751" w:rsidRDefault="00CB2782" w:rsidP="00A06751">
      <w:pPr>
        <w:pStyle w:val="Codelisting"/>
        <w:jc w:val="left"/>
        <w:rPr>
          <w:sz w:val="16"/>
          <w:szCs w:val="16"/>
          <w:lang w:val="en-US"/>
        </w:rPr>
      </w:pPr>
      <w:r w:rsidRPr="00A06751">
        <w:rPr>
          <w:sz w:val="16"/>
          <w:szCs w:val="16"/>
          <w:lang w:val="en-US"/>
        </w:rPr>
        <w:t xml:space="preserve">      if (chatClients.get(userId) === (ws as unknown as WebSocket)) {</w:t>
      </w:r>
    </w:p>
    <w:p w14:paraId="0191E89D" w14:textId="77777777" w:rsidR="00CB2782" w:rsidRPr="00A06751" w:rsidRDefault="00CB2782" w:rsidP="00A06751">
      <w:pPr>
        <w:pStyle w:val="Codelisting"/>
        <w:jc w:val="left"/>
        <w:rPr>
          <w:sz w:val="16"/>
          <w:szCs w:val="16"/>
          <w:lang w:val="en-US"/>
        </w:rPr>
      </w:pPr>
      <w:r w:rsidRPr="00A06751">
        <w:rPr>
          <w:sz w:val="16"/>
          <w:szCs w:val="16"/>
          <w:lang w:val="en-US"/>
        </w:rPr>
        <w:t xml:space="preserve">        chatClients.delete(userId);</w:t>
      </w:r>
    </w:p>
    <w:p w14:paraId="55958A4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E79F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EACCD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C08175" w14:textId="77777777" w:rsidR="00CB2782" w:rsidRPr="00A06751" w:rsidRDefault="00CB2782" w:rsidP="00A06751">
      <w:pPr>
        <w:pStyle w:val="Codelisting"/>
        <w:jc w:val="left"/>
        <w:rPr>
          <w:sz w:val="16"/>
          <w:szCs w:val="16"/>
          <w:lang w:val="en-US"/>
        </w:rPr>
      </w:pPr>
      <w:r w:rsidRPr="00A06751">
        <w:rPr>
          <w:sz w:val="16"/>
          <w:szCs w:val="16"/>
          <w:lang w:val="en-US"/>
        </w:rPr>
        <w:t>}</w:t>
      </w:r>
    </w:p>
    <w:p w14:paraId="1A33584C" w14:textId="77777777" w:rsidR="00CB2782" w:rsidRPr="00A06751" w:rsidRDefault="00CB2782" w:rsidP="00A06751">
      <w:pPr>
        <w:pStyle w:val="Codelisting"/>
        <w:jc w:val="left"/>
        <w:rPr>
          <w:sz w:val="16"/>
          <w:szCs w:val="16"/>
          <w:lang w:val="en-US"/>
        </w:rPr>
      </w:pPr>
    </w:p>
    <w:p w14:paraId="3ECF1993" w14:textId="77777777" w:rsidR="00CB2782" w:rsidRPr="00A06751" w:rsidRDefault="00CB2782" w:rsidP="00A06751">
      <w:pPr>
        <w:pStyle w:val="Codelisting"/>
        <w:jc w:val="left"/>
        <w:rPr>
          <w:sz w:val="16"/>
          <w:szCs w:val="16"/>
          <w:lang w:val="en-US"/>
        </w:rPr>
      </w:pPr>
    </w:p>
    <w:p w14:paraId="2A14FE8F"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C:\college\The-survey-uniqueness-control-module\backend\src\modules\export\export.routes.ts =====</w:t>
      </w:r>
    </w:p>
    <w:p w14:paraId="02768BD8" w14:textId="77777777" w:rsidR="00CB2782" w:rsidRPr="00A06751" w:rsidRDefault="00CB2782" w:rsidP="00A06751">
      <w:pPr>
        <w:pStyle w:val="Codelisting"/>
        <w:jc w:val="left"/>
        <w:rPr>
          <w:sz w:val="16"/>
          <w:szCs w:val="16"/>
          <w:lang w:val="en-US"/>
        </w:rPr>
      </w:pPr>
    </w:p>
    <w:p w14:paraId="18DF936B"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FastifyReply } from 'fastify';</w:t>
      </w:r>
    </w:p>
    <w:p w14:paraId="54274152" w14:textId="77777777" w:rsidR="00CB2782" w:rsidRPr="00A06751" w:rsidRDefault="00CB2782" w:rsidP="00A06751">
      <w:pPr>
        <w:pStyle w:val="Codelisting"/>
        <w:jc w:val="left"/>
        <w:rPr>
          <w:sz w:val="16"/>
          <w:szCs w:val="16"/>
          <w:lang w:val="en-US"/>
        </w:rPr>
      </w:pPr>
      <w:r w:rsidRPr="00A06751">
        <w:rPr>
          <w:sz w:val="16"/>
          <w:szCs w:val="16"/>
          <w:lang w:val="en-US"/>
        </w:rPr>
        <w:t>import { ExportService } from './export.service';</w:t>
      </w:r>
    </w:p>
    <w:p w14:paraId="0101C248" w14:textId="77777777" w:rsidR="00CB2782" w:rsidRPr="00A06751" w:rsidRDefault="00CB2782" w:rsidP="00A06751">
      <w:pPr>
        <w:pStyle w:val="Codelisting"/>
        <w:jc w:val="left"/>
        <w:rPr>
          <w:sz w:val="16"/>
          <w:szCs w:val="16"/>
          <w:lang w:val="en-US"/>
        </w:rPr>
      </w:pPr>
    </w:p>
    <w:p w14:paraId="3B86EF51" w14:textId="77777777" w:rsidR="00CB2782" w:rsidRPr="00A06751" w:rsidRDefault="00CB2782" w:rsidP="00A06751">
      <w:pPr>
        <w:pStyle w:val="Codelisting"/>
        <w:jc w:val="left"/>
        <w:rPr>
          <w:sz w:val="16"/>
          <w:szCs w:val="16"/>
          <w:lang w:val="en-US"/>
        </w:rPr>
      </w:pPr>
      <w:r w:rsidRPr="00A06751">
        <w:rPr>
          <w:sz w:val="16"/>
          <w:szCs w:val="16"/>
          <w:lang w:val="en-US"/>
        </w:rPr>
        <w:t>type ExportParams = { Params: { id: string } };</w:t>
      </w:r>
    </w:p>
    <w:p w14:paraId="4297C1E1" w14:textId="77777777" w:rsidR="00CB2782" w:rsidRPr="00A06751" w:rsidRDefault="00CB2782" w:rsidP="00A06751">
      <w:pPr>
        <w:pStyle w:val="Codelisting"/>
        <w:jc w:val="left"/>
        <w:rPr>
          <w:sz w:val="16"/>
          <w:szCs w:val="16"/>
          <w:lang w:val="en-US"/>
        </w:rPr>
      </w:pPr>
    </w:p>
    <w:p w14:paraId="52F5B6AB" w14:textId="77777777" w:rsidR="00CB2782" w:rsidRPr="00A06751" w:rsidRDefault="00CB2782" w:rsidP="00A06751">
      <w:pPr>
        <w:pStyle w:val="Codelisting"/>
        <w:jc w:val="left"/>
        <w:rPr>
          <w:sz w:val="16"/>
          <w:szCs w:val="16"/>
          <w:lang w:val="en-US"/>
        </w:rPr>
      </w:pPr>
      <w:r w:rsidRPr="00A06751">
        <w:rPr>
          <w:sz w:val="16"/>
          <w:szCs w:val="16"/>
          <w:lang w:val="en-US"/>
        </w:rPr>
        <w:t>const exportSchema = (format: string, summary: string, contentType: string) =&gt; ({</w:t>
      </w:r>
    </w:p>
    <w:p w14:paraId="376DA779" w14:textId="77777777" w:rsidR="00CB2782" w:rsidRPr="00A06751" w:rsidRDefault="00CB2782" w:rsidP="00A06751">
      <w:pPr>
        <w:pStyle w:val="Codelisting"/>
        <w:jc w:val="left"/>
        <w:rPr>
          <w:sz w:val="16"/>
          <w:szCs w:val="16"/>
          <w:lang w:val="en-US"/>
        </w:rPr>
      </w:pPr>
      <w:r w:rsidRPr="00A06751">
        <w:rPr>
          <w:sz w:val="16"/>
          <w:szCs w:val="16"/>
          <w:lang w:val="en-US"/>
        </w:rPr>
        <w:t xml:space="preserve">  tags: ['Export'],</w:t>
      </w:r>
    </w:p>
    <w:p w14:paraId="04BE8F46"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w:t>
      </w:r>
    </w:p>
    <w:p w14:paraId="1D8B1A64"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`Only the survey owner can export. Requires x-user-id header matching survey createdById.`,</w:t>
      </w:r>
    </w:p>
    <w:p w14:paraId="7C803D60"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5EBF7DEA"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w:t>
      </w:r>
    </w:p>
    <w:p w14:paraId="734E6587"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199DEFC"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['id'],</w:t>
      </w:r>
    </w:p>
    <w:p w14:paraId="270C359A"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id: { type: 'string', description: 'Survey ID' } },</w:t>
      </w:r>
    </w:p>
    <w:p w14:paraId="1A71166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7670B8"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7DCF3F39" w14:textId="77777777" w:rsidR="00CB2782" w:rsidRPr="00A06751" w:rsidRDefault="00CB2782" w:rsidP="00A06751">
      <w:pPr>
        <w:pStyle w:val="Codelisting"/>
        <w:jc w:val="left"/>
        <w:rPr>
          <w:sz w:val="16"/>
          <w:szCs w:val="16"/>
          <w:lang w:val="en-US"/>
        </w:rPr>
      </w:pPr>
      <w:r w:rsidRPr="00A06751">
        <w:rPr>
          <w:sz w:val="16"/>
          <w:szCs w:val="16"/>
          <w:lang w:val="en-US"/>
        </w:rPr>
        <w:t xml:space="preserve">    200: { description: `${format} file download`, type: 'string' },</w:t>
      </w:r>
    </w:p>
    <w:p w14:paraId="12B95BA1" w14:textId="77777777" w:rsidR="00CB2782" w:rsidRPr="00A06751" w:rsidRDefault="00CB2782" w:rsidP="00A06751">
      <w:pPr>
        <w:pStyle w:val="Codelisting"/>
        <w:jc w:val="left"/>
        <w:rPr>
          <w:sz w:val="16"/>
          <w:szCs w:val="16"/>
          <w:lang w:val="en-US"/>
        </w:rPr>
      </w:pPr>
      <w:r w:rsidRPr="00A06751">
        <w:rPr>
          <w:sz w:val="16"/>
          <w:szCs w:val="16"/>
          <w:lang w:val="en-US"/>
        </w:rPr>
        <w:t xml:space="preserve">    401: { description: 'Unauthorized',  type: 'object', properties: { error: { type: 'string' } } },</w:t>
      </w:r>
    </w:p>
    <w:p w14:paraId="6BFCF4F2" w14:textId="77777777" w:rsidR="00CB2782" w:rsidRPr="00A06751" w:rsidRDefault="00CB2782" w:rsidP="00A06751">
      <w:pPr>
        <w:pStyle w:val="Codelisting"/>
        <w:jc w:val="left"/>
        <w:rPr>
          <w:sz w:val="16"/>
          <w:szCs w:val="16"/>
          <w:lang w:val="en-US"/>
        </w:rPr>
      </w:pPr>
      <w:r w:rsidRPr="00A06751">
        <w:rPr>
          <w:sz w:val="16"/>
          <w:szCs w:val="16"/>
          <w:lang w:val="en-US"/>
        </w:rPr>
        <w:t xml:space="preserve">    403: { description: 'Forbidden',     type: 'object', properties: { error: { type: 'string' } } },</w:t>
      </w:r>
    </w:p>
    <w:p w14:paraId="624DD05D" w14:textId="77777777" w:rsidR="00CB2782" w:rsidRPr="00A06751" w:rsidRDefault="00CB2782" w:rsidP="00A06751">
      <w:pPr>
        <w:pStyle w:val="Codelisting"/>
        <w:jc w:val="left"/>
        <w:rPr>
          <w:sz w:val="16"/>
          <w:szCs w:val="16"/>
          <w:lang w:val="en-US"/>
        </w:rPr>
      </w:pPr>
      <w:r w:rsidRPr="00A06751">
        <w:rPr>
          <w:sz w:val="16"/>
          <w:szCs w:val="16"/>
          <w:lang w:val="en-US"/>
        </w:rPr>
        <w:t xml:space="preserve">    404: { description: 'Survey not found', type: 'object', properties: { error: { type: 'string' } } },</w:t>
      </w:r>
    </w:p>
    <w:p w14:paraId="5E3F61B7" w14:textId="77777777" w:rsidR="00CB2782" w:rsidRPr="00A06751" w:rsidRDefault="00CB2782" w:rsidP="00A06751">
      <w:pPr>
        <w:pStyle w:val="Codelisting"/>
        <w:jc w:val="left"/>
        <w:rPr>
          <w:sz w:val="16"/>
          <w:szCs w:val="16"/>
          <w:lang w:val="en-US"/>
        </w:rPr>
      </w:pPr>
      <w:r w:rsidRPr="00A06751">
        <w:rPr>
          <w:sz w:val="16"/>
          <w:szCs w:val="16"/>
          <w:lang w:val="en-US"/>
        </w:rPr>
        <w:t xml:space="preserve">    500: { description: 'Server error',  type: 'object', properties: { error: { type: 'string' } } },</w:t>
      </w:r>
    </w:p>
    <w:p w14:paraId="409492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ED1B7B1" w14:textId="77777777" w:rsidR="00CB2782" w:rsidRPr="00A06751" w:rsidRDefault="00CB2782" w:rsidP="00A06751">
      <w:pPr>
        <w:pStyle w:val="Codelisting"/>
        <w:jc w:val="left"/>
        <w:rPr>
          <w:sz w:val="16"/>
          <w:szCs w:val="16"/>
          <w:lang w:val="en-US"/>
        </w:rPr>
      </w:pPr>
      <w:r w:rsidRPr="00A06751">
        <w:rPr>
          <w:sz w:val="16"/>
          <w:szCs w:val="16"/>
          <w:lang w:val="en-US"/>
        </w:rPr>
        <w:t xml:space="preserve">  produces: [contentType],</w:t>
      </w:r>
    </w:p>
    <w:p w14:paraId="6E80D19F" w14:textId="77777777" w:rsidR="00CB2782" w:rsidRPr="00A06751" w:rsidRDefault="00CB2782" w:rsidP="00A06751">
      <w:pPr>
        <w:pStyle w:val="Codelisting"/>
        <w:jc w:val="left"/>
        <w:rPr>
          <w:sz w:val="16"/>
          <w:szCs w:val="16"/>
          <w:lang w:val="en-US"/>
        </w:rPr>
      </w:pPr>
      <w:r w:rsidRPr="00A06751">
        <w:rPr>
          <w:sz w:val="16"/>
          <w:szCs w:val="16"/>
          <w:lang w:val="en-US"/>
        </w:rPr>
        <w:t>});</w:t>
      </w:r>
    </w:p>
    <w:p w14:paraId="5EF6B62C" w14:textId="77777777" w:rsidR="00CB2782" w:rsidRPr="00A06751" w:rsidRDefault="00CB2782" w:rsidP="00A06751">
      <w:pPr>
        <w:pStyle w:val="Codelisting"/>
        <w:jc w:val="left"/>
        <w:rPr>
          <w:sz w:val="16"/>
          <w:szCs w:val="16"/>
          <w:lang w:val="en-US"/>
        </w:rPr>
      </w:pPr>
    </w:p>
    <w:p w14:paraId="39B7A81A" w14:textId="77777777" w:rsidR="00CB2782" w:rsidRPr="00A06751" w:rsidRDefault="00CB2782" w:rsidP="00A06751">
      <w:pPr>
        <w:pStyle w:val="Codelisting"/>
        <w:jc w:val="left"/>
        <w:rPr>
          <w:sz w:val="16"/>
          <w:szCs w:val="16"/>
          <w:lang w:val="en-US"/>
        </w:rPr>
      </w:pPr>
      <w:r w:rsidRPr="00A06751">
        <w:rPr>
          <w:sz w:val="16"/>
          <w:szCs w:val="16"/>
          <w:lang w:val="en-US"/>
        </w:rPr>
        <w:t>export async function exportRoutes(fastify: FastifyInstance) {</w:t>
      </w:r>
    </w:p>
    <w:p w14:paraId="55B8B96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exportService = new ExportService(fastify.prisma);</w:t>
      </w:r>
    </w:p>
    <w:p w14:paraId="2AAE451E" w14:textId="77777777" w:rsidR="00CB2782" w:rsidRPr="00A06751" w:rsidRDefault="00CB2782" w:rsidP="00A06751">
      <w:pPr>
        <w:pStyle w:val="Codelisting"/>
        <w:jc w:val="left"/>
        <w:rPr>
          <w:sz w:val="16"/>
          <w:szCs w:val="16"/>
          <w:lang w:val="en-US"/>
        </w:rPr>
      </w:pPr>
    </w:p>
    <w:p w14:paraId="7A9E646A" w14:textId="77777777" w:rsidR="00CB2782" w:rsidRPr="00A06751" w:rsidRDefault="00CB2782" w:rsidP="00A06751">
      <w:pPr>
        <w:pStyle w:val="Codelisting"/>
        <w:jc w:val="left"/>
        <w:rPr>
          <w:sz w:val="16"/>
          <w:szCs w:val="16"/>
          <w:lang w:val="en-US"/>
        </w:rPr>
      </w:pPr>
      <w:r w:rsidRPr="00A06751">
        <w:rPr>
          <w:sz w:val="16"/>
          <w:szCs w:val="16"/>
          <w:lang w:val="en-US"/>
        </w:rPr>
        <w:t xml:space="preserve">  // ── Shared access-check helper ─────────────────────────────────────────────</w:t>
      </w:r>
    </w:p>
    <w:p w14:paraId="297F3284" w14:textId="77777777" w:rsidR="00CB2782" w:rsidRPr="00A06751" w:rsidRDefault="00CB2782" w:rsidP="00A06751">
      <w:pPr>
        <w:pStyle w:val="Codelisting"/>
        <w:jc w:val="left"/>
        <w:rPr>
          <w:sz w:val="16"/>
          <w:szCs w:val="16"/>
          <w:lang w:val="en-US"/>
        </w:rPr>
      </w:pPr>
      <w:r w:rsidRPr="00A06751">
        <w:rPr>
          <w:sz w:val="16"/>
          <w:szCs w:val="16"/>
          <w:lang w:val="en-US"/>
        </w:rPr>
        <w:t xml:space="preserve">  async function checkOwner(</w:t>
      </w:r>
    </w:p>
    <w:p w14:paraId="0FC1BD1C" w14:textId="77777777" w:rsidR="00CB2782" w:rsidRPr="00A06751" w:rsidRDefault="00CB2782" w:rsidP="00A06751">
      <w:pPr>
        <w:pStyle w:val="Codelisting"/>
        <w:jc w:val="left"/>
        <w:rPr>
          <w:sz w:val="16"/>
          <w:szCs w:val="16"/>
          <w:lang w:val="en-US"/>
        </w:rPr>
      </w:pPr>
      <w:r w:rsidRPr="00A06751">
        <w:rPr>
          <w:sz w:val="16"/>
          <w:szCs w:val="16"/>
          <w:lang w:val="en-US"/>
        </w:rPr>
        <w:t xml:space="preserve">    req: FastifyRequest&lt;ExportParams&gt;,</w:t>
      </w:r>
    </w:p>
    <w:p w14:paraId="168095C5" w14:textId="77777777" w:rsidR="00CB2782" w:rsidRPr="00A06751" w:rsidRDefault="00CB2782" w:rsidP="00A06751">
      <w:pPr>
        <w:pStyle w:val="Codelisting"/>
        <w:jc w:val="left"/>
        <w:rPr>
          <w:sz w:val="16"/>
          <w:szCs w:val="16"/>
          <w:lang w:val="en-US"/>
        </w:rPr>
      </w:pPr>
      <w:r w:rsidRPr="00A06751">
        <w:rPr>
          <w:sz w:val="16"/>
          <w:szCs w:val="16"/>
          <w:lang w:val="en-US"/>
        </w:rPr>
        <w:t xml:space="preserve">    reply: FastifyReply</w:t>
      </w:r>
    </w:p>
    <w:p w14:paraId="5DFE5BB0"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021066D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 = req.params;</w:t>
      </w:r>
    </w:p>
    <w:p w14:paraId="4A45781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req.headers['x-user-id'] as string | undefined;</w:t>
      </w:r>
    </w:p>
    <w:p w14:paraId="661D7A47" w14:textId="77777777" w:rsidR="00CB2782" w:rsidRPr="00A06751" w:rsidRDefault="00CB2782" w:rsidP="00A06751">
      <w:pPr>
        <w:pStyle w:val="Codelisting"/>
        <w:jc w:val="left"/>
        <w:rPr>
          <w:sz w:val="16"/>
          <w:szCs w:val="16"/>
          <w:lang w:val="en-US"/>
        </w:rPr>
      </w:pPr>
    </w:p>
    <w:p w14:paraId="13E8D7CD"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(!userId) {</w:t>
      </w:r>
    </w:p>
    <w:p w14:paraId="66AB9D6D"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reply.code(401).send({ error: 'Unauthorized', message: 'Необхідна авторизація' });</w:t>
      </w:r>
    </w:p>
    <w:p w14:paraId="60C3432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null;</w:t>
      </w:r>
    </w:p>
    <w:p w14:paraId="3DF3FFD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ABB32D" w14:textId="77777777" w:rsidR="00CB2782" w:rsidRPr="00A06751" w:rsidRDefault="00CB2782" w:rsidP="00A06751">
      <w:pPr>
        <w:pStyle w:val="Codelisting"/>
        <w:jc w:val="left"/>
        <w:rPr>
          <w:sz w:val="16"/>
          <w:szCs w:val="16"/>
          <w:lang w:val="en-US"/>
        </w:rPr>
      </w:pPr>
    </w:p>
    <w:p w14:paraId="5A05A2C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exportService.getSurveyExportData(id);</w:t>
      </w:r>
    </w:p>
    <w:p w14:paraId="2542BFE7"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w:t>
      </w:r>
    </w:p>
    <w:p w14:paraId="0CC8D451"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reply.code(404).send({ error: 'Not found', message: 'Опитування не знайдено' });</w:t>
      </w:r>
    </w:p>
    <w:p w14:paraId="0F85E14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null;</w:t>
      </w:r>
    </w:p>
    <w:p w14:paraId="1E1FF69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441FF3" w14:textId="77777777" w:rsidR="00CB2782" w:rsidRPr="00A06751" w:rsidRDefault="00CB2782" w:rsidP="00A06751">
      <w:pPr>
        <w:pStyle w:val="Codelisting"/>
        <w:jc w:val="left"/>
        <w:rPr>
          <w:sz w:val="16"/>
          <w:szCs w:val="16"/>
          <w:lang w:val="en-US"/>
        </w:rPr>
      </w:pPr>
    </w:p>
    <w:p w14:paraId="0F8A9B5A"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(data.survey.createdById !== userId) {</w:t>
      </w:r>
    </w:p>
    <w:p w14:paraId="537678A7"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reply.code(403).send({</w:t>
      </w:r>
    </w:p>
    <w:p w14:paraId="02FF77E9" w14:textId="77777777" w:rsidR="00CB2782" w:rsidRPr="00A06751" w:rsidRDefault="00CB2782" w:rsidP="00A06751">
      <w:pPr>
        <w:pStyle w:val="Codelisting"/>
        <w:jc w:val="left"/>
        <w:rPr>
          <w:sz w:val="16"/>
          <w:szCs w:val="16"/>
          <w:lang w:val="en-US"/>
        </w:rPr>
      </w:pPr>
      <w:r w:rsidRPr="00A06751">
        <w:rPr>
          <w:sz w:val="16"/>
          <w:szCs w:val="16"/>
          <w:lang w:val="en-US"/>
        </w:rPr>
        <w:t xml:space="preserve">        error: 'Forbidden',</w:t>
      </w:r>
    </w:p>
    <w:p w14:paraId="1DA7E5EF"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'Тільки автор опитування може завантажити звіт',</w:t>
      </w:r>
    </w:p>
    <w:p w14:paraId="4D2CD5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13BB8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null;</w:t>
      </w:r>
    </w:p>
    <w:p w14:paraId="2C0DBC2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F8E28A" w14:textId="77777777" w:rsidR="00CB2782" w:rsidRPr="00A06751" w:rsidRDefault="00CB2782" w:rsidP="00A06751">
      <w:pPr>
        <w:pStyle w:val="Codelisting"/>
        <w:jc w:val="left"/>
        <w:rPr>
          <w:sz w:val="16"/>
          <w:szCs w:val="16"/>
          <w:lang w:val="en-US"/>
        </w:rPr>
      </w:pPr>
    </w:p>
    <w:p w14:paraId="581799F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data;</w:t>
      </w:r>
    </w:p>
    <w:p w14:paraId="1C7A0CF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504C14" w14:textId="77777777" w:rsidR="00CB2782" w:rsidRPr="00A06751" w:rsidRDefault="00CB2782" w:rsidP="00A06751">
      <w:pPr>
        <w:pStyle w:val="Codelisting"/>
        <w:jc w:val="left"/>
        <w:rPr>
          <w:sz w:val="16"/>
          <w:szCs w:val="16"/>
          <w:lang w:val="en-US"/>
        </w:rPr>
      </w:pPr>
    </w:p>
    <w:p w14:paraId="508367C4" w14:textId="77777777" w:rsidR="00CB2782" w:rsidRPr="00A06751" w:rsidRDefault="00CB2782" w:rsidP="00A06751">
      <w:pPr>
        <w:pStyle w:val="Codelisting"/>
        <w:jc w:val="left"/>
        <w:rPr>
          <w:sz w:val="16"/>
          <w:szCs w:val="16"/>
          <w:lang w:val="en-US"/>
        </w:rPr>
      </w:pPr>
      <w:r w:rsidRPr="00A06751">
        <w:rPr>
          <w:sz w:val="16"/>
          <w:szCs w:val="16"/>
          <w:lang w:val="en-US"/>
        </w:rPr>
        <w:t xml:space="preserve">  // ── Filename helpers ───────────────────────────────────────────────────────</w:t>
      </w:r>
    </w:p>
    <w:p w14:paraId="5C30B580" w14:textId="77777777" w:rsidR="00CB2782" w:rsidRPr="00A06751" w:rsidRDefault="00CB2782" w:rsidP="00A06751">
      <w:pPr>
        <w:pStyle w:val="Codelisting"/>
        <w:jc w:val="left"/>
        <w:rPr>
          <w:sz w:val="16"/>
          <w:szCs w:val="16"/>
          <w:lang w:val="en-US"/>
        </w:rPr>
      </w:pPr>
    </w:p>
    <w:p w14:paraId="53AFCD8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6CD90A" w14:textId="77777777" w:rsidR="00CB2782" w:rsidRPr="00A06751" w:rsidRDefault="00CB2782" w:rsidP="00A06751">
      <w:pPr>
        <w:pStyle w:val="Codelisting"/>
        <w:jc w:val="left"/>
        <w:rPr>
          <w:sz w:val="16"/>
          <w:szCs w:val="16"/>
          <w:lang w:val="en-US"/>
        </w:rPr>
      </w:pPr>
      <w:r w:rsidRPr="00A06751">
        <w:rPr>
          <w:sz w:val="16"/>
          <w:szCs w:val="16"/>
          <w:lang w:val="en-US"/>
        </w:rPr>
        <w:t xml:space="preserve">   * Build a safe ASCII fallback filename (no Cyrillic/special chars).</w:t>
      </w:r>
    </w:p>
    <w:p w14:paraId="5CCF070F" w14:textId="77777777" w:rsidR="00CB2782" w:rsidRPr="00A06751" w:rsidRDefault="00CB2782" w:rsidP="00A06751">
      <w:pPr>
        <w:pStyle w:val="Codelisting"/>
        <w:jc w:val="left"/>
        <w:rPr>
          <w:sz w:val="16"/>
          <w:szCs w:val="16"/>
          <w:lang w:val="en-US"/>
        </w:rPr>
      </w:pPr>
      <w:r w:rsidRPr="00A06751">
        <w:rPr>
          <w:sz w:val="16"/>
          <w:szCs w:val="16"/>
          <w:lang w:val="en-US"/>
        </w:rPr>
        <w:t xml:space="preserve">   * Also builds the RFC 5987 encoded version for full UTF-8 support.</w:t>
      </w:r>
    </w:p>
    <w:p w14:paraId="0D4EADA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E68CC64"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function buildDisposition(title: string, ext: string): string {</w:t>
      </w:r>
    </w:p>
    <w:p w14:paraId="3575E14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ts = new Date().toISOString().slice(0, 10);</w:t>
      </w:r>
    </w:p>
    <w:p w14:paraId="06516A65" w14:textId="77777777" w:rsidR="00CB2782" w:rsidRPr="00A06751" w:rsidRDefault="00CB2782" w:rsidP="00A06751">
      <w:pPr>
        <w:pStyle w:val="Codelisting"/>
        <w:jc w:val="left"/>
        <w:rPr>
          <w:sz w:val="16"/>
          <w:szCs w:val="16"/>
          <w:lang w:val="en-US"/>
        </w:rPr>
      </w:pPr>
    </w:p>
    <w:p w14:paraId="7C6B5E3C" w14:textId="77777777" w:rsidR="00CB2782" w:rsidRPr="00A06751" w:rsidRDefault="00CB2782" w:rsidP="00A06751">
      <w:pPr>
        <w:pStyle w:val="Codelisting"/>
        <w:jc w:val="left"/>
        <w:rPr>
          <w:sz w:val="16"/>
          <w:szCs w:val="16"/>
          <w:lang w:val="en-US"/>
        </w:rPr>
      </w:pPr>
      <w:r w:rsidRPr="00A06751">
        <w:rPr>
          <w:sz w:val="16"/>
          <w:szCs w:val="16"/>
          <w:lang w:val="en-US"/>
        </w:rPr>
        <w:t xml:space="preserve">    // ASCII-only fallback: keep letters, digits, spaces, hyphens</w:t>
      </w:r>
    </w:p>
    <w:p w14:paraId="3E0B10D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ascii = title</w:t>
      </w:r>
    </w:p>
    <w:p w14:paraId="499106DB" w14:textId="77777777" w:rsidR="00CB2782" w:rsidRPr="00A06751" w:rsidRDefault="00CB2782" w:rsidP="00A06751">
      <w:pPr>
        <w:pStyle w:val="Codelisting"/>
        <w:jc w:val="left"/>
        <w:rPr>
          <w:sz w:val="16"/>
          <w:szCs w:val="16"/>
          <w:lang w:val="en-US"/>
        </w:rPr>
      </w:pPr>
      <w:r w:rsidRPr="00A06751">
        <w:rPr>
          <w:sz w:val="16"/>
          <w:szCs w:val="16"/>
          <w:lang w:val="en-US"/>
        </w:rPr>
        <w:t xml:space="preserve">      .normalize('NFD')                       // decompose accented letters</w:t>
      </w:r>
    </w:p>
    <w:p w14:paraId="5BC0CCBC" w14:textId="77777777" w:rsidR="00CB2782" w:rsidRPr="00A06751" w:rsidRDefault="00CB2782" w:rsidP="00A06751">
      <w:pPr>
        <w:pStyle w:val="Codelisting"/>
        <w:jc w:val="left"/>
        <w:rPr>
          <w:sz w:val="16"/>
          <w:szCs w:val="16"/>
          <w:lang w:val="en-US"/>
        </w:rPr>
      </w:pPr>
      <w:r w:rsidRPr="00A06751">
        <w:rPr>
          <w:sz w:val="16"/>
          <w:szCs w:val="16"/>
          <w:lang w:val="en-US"/>
        </w:rPr>
        <w:t xml:space="preserve">      .replace(/[\u0300-\u036f]/g, '')        // strip combining marks</w:t>
      </w:r>
    </w:p>
    <w:p w14:paraId="0E7B2596" w14:textId="77777777" w:rsidR="00CB2782" w:rsidRPr="00A06751" w:rsidRDefault="00CB2782" w:rsidP="00A06751">
      <w:pPr>
        <w:pStyle w:val="Codelisting"/>
        <w:jc w:val="left"/>
        <w:rPr>
          <w:sz w:val="16"/>
          <w:szCs w:val="16"/>
          <w:lang w:val="en-US"/>
        </w:rPr>
      </w:pPr>
      <w:r w:rsidRPr="00A06751">
        <w:rPr>
          <w:sz w:val="16"/>
          <w:szCs w:val="16"/>
          <w:lang w:val="en-US"/>
        </w:rPr>
        <w:t xml:space="preserve">      .replace(/[^a-zA-Z0-9\s\-_]/g, '')     // keep ASCII only</w:t>
      </w:r>
    </w:p>
    <w:p w14:paraId="255DA471" w14:textId="77777777" w:rsidR="00CB2782" w:rsidRPr="00A06751" w:rsidRDefault="00CB2782" w:rsidP="00A06751">
      <w:pPr>
        <w:pStyle w:val="Codelisting"/>
        <w:jc w:val="left"/>
        <w:rPr>
          <w:sz w:val="16"/>
          <w:szCs w:val="16"/>
          <w:lang w:val="en-US"/>
        </w:rPr>
      </w:pPr>
      <w:r w:rsidRPr="00A06751">
        <w:rPr>
          <w:sz w:val="16"/>
          <w:szCs w:val="16"/>
          <w:lang w:val="en-US"/>
        </w:rPr>
        <w:t xml:space="preserve">      .trim()</w:t>
      </w:r>
    </w:p>
    <w:p w14:paraId="147A3854" w14:textId="77777777" w:rsidR="00CB2782" w:rsidRPr="00A06751" w:rsidRDefault="00CB2782" w:rsidP="00A06751">
      <w:pPr>
        <w:pStyle w:val="Codelisting"/>
        <w:jc w:val="left"/>
        <w:rPr>
          <w:sz w:val="16"/>
          <w:szCs w:val="16"/>
          <w:lang w:val="en-US"/>
        </w:rPr>
      </w:pPr>
      <w:r w:rsidRPr="00A06751">
        <w:rPr>
          <w:sz w:val="16"/>
          <w:szCs w:val="16"/>
          <w:lang w:val="en-US"/>
        </w:rPr>
        <w:t xml:space="preserve">      .replace(/\s+/g, '_')</w:t>
      </w:r>
    </w:p>
    <w:p w14:paraId="2FCFA79D" w14:textId="77777777" w:rsidR="00CB2782" w:rsidRPr="00A06751" w:rsidRDefault="00CB2782" w:rsidP="00A06751">
      <w:pPr>
        <w:pStyle w:val="Codelisting"/>
        <w:jc w:val="left"/>
        <w:rPr>
          <w:sz w:val="16"/>
          <w:szCs w:val="16"/>
          <w:lang w:val="en-US"/>
        </w:rPr>
      </w:pPr>
      <w:r w:rsidRPr="00A06751">
        <w:rPr>
          <w:sz w:val="16"/>
          <w:szCs w:val="16"/>
          <w:lang w:val="en-US"/>
        </w:rPr>
        <w:t xml:space="preserve">      .slice(0, 50) || 'survey';</w:t>
      </w:r>
    </w:p>
    <w:p w14:paraId="4C5DF53F" w14:textId="77777777" w:rsidR="00CB2782" w:rsidRPr="00A06751" w:rsidRDefault="00CB2782" w:rsidP="00A06751">
      <w:pPr>
        <w:pStyle w:val="Codelisting"/>
        <w:jc w:val="left"/>
        <w:rPr>
          <w:sz w:val="16"/>
          <w:szCs w:val="16"/>
          <w:lang w:val="en-US"/>
        </w:rPr>
      </w:pPr>
    </w:p>
    <w:p w14:paraId="4B96491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fallbackName = `${ascii}_${ts}.${ext}`;</w:t>
      </w:r>
    </w:p>
    <w:p w14:paraId="5F7F54C4" w14:textId="77777777" w:rsidR="00CB2782" w:rsidRPr="00A06751" w:rsidRDefault="00CB2782" w:rsidP="00A06751">
      <w:pPr>
        <w:pStyle w:val="Codelisting"/>
        <w:jc w:val="left"/>
        <w:rPr>
          <w:sz w:val="16"/>
          <w:szCs w:val="16"/>
          <w:lang w:val="en-US"/>
        </w:rPr>
      </w:pPr>
    </w:p>
    <w:p w14:paraId="32E3D9BE" w14:textId="77777777" w:rsidR="00CB2782" w:rsidRPr="00A06751" w:rsidRDefault="00CB2782" w:rsidP="00A06751">
      <w:pPr>
        <w:pStyle w:val="Codelisting"/>
        <w:jc w:val="left"/>
        <w:rPr>
          <w:sz w:val="16"/>
          <w:szCs w:val="16"/>
          <w:lang w:val="en-US"/>
        </w:rPr>
      </w:pPr>
      <w:r w:rsidRPr="00A06751">
        <w:rPr>
          <w:sz w:val="16"/>
          <w:szCs w:val="16"/>
          <w:lang w:val="en-US"/>
        </w:rPr>
        <w:t xml:space="preserve">    // Full UTF-8 name (Cyrillic intact) encoded per RFC 5987</w:t>
      </w:r>
    </w:p>
    <w:p w14:paraId="6A250F2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fullName = `survey_${title.slice(0, 60)}_${ts}.${ext}`;</w:t>
      </w:r>
    </w:p>
    <w:p w14:paraId="2AC285A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encodedName = encodeURIComponent(fullName);</w:t>
      </w:r>
    </w:p>
    <w:p w14:paraId="038D827B" w14:textId="77777777" w:rsidR="00CB2782" w:rsidRPr="00A06751" w:rsidRDefault="00CB2782" w:rsidP="00A06751">
      <w:pPr>
        <w:pStyle w:val="Codelisting"/>
        <w:jc w:val="left"/>
        <w:rPr>
          <w:sz w:val="16"/>
          <w:szCs w:val="16"/>
          <w:lang w:val="en-US"/>
        </w:rPr>
      </w:pPr>
    </w:p>
    <w:p w14:paraId="66D34800" w14:textId="77777777" w:rsidR="00CB2782" w:rsidRPr="00A06751" w:rsidRDefault="00CB2782" w:rsidP="00A06751">
      <w:pPr>
        <w:pStyle w:val="Codelisting"/>
        <w:jc w:val="left"/>
        <w:rPr>
          <w:sz w:val="16"/>
          <w:szCs w:val="16"/>
          <w:lang w:val="en-US"/>
        </w:rPr>
      </w:pPr>
      <w:r w:rsidRPr="00A06751">
        <w:rPr>
          <w:sz w:val="16"/>
          <w:szCs w:val="16"/>
          <w:lang w:val="en-US"/>
        </w:rPr>
        <w:t xml:space="preserve">    // Both: ASCII fallback for old clients, UTF-8* for modern ones</w:t>
      </w:r>
    </w:p>
    <w:p w14:paraId="527E255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`attachment; filename="${fallbackName}"; filename*=UTF-8''${encodedName}`;</w:t>
      </w:r>
    </w:p>
    <w:p w14:paraId="4C6BE97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E8C9DB" w14:textId="77777777" w:rsidR="00CB2782" w:rsidRPr="00A06751" w:rsidRDefault="00CB2782" w:rsidP="00A06751">
      <w:pPr>
        <w:pStyle w:val="Codelisting"/>
        <w:jc w:val="left"/>
        <w:rPr>
          <w:sz w:val="16"/>
          <w:szCs w:val="16"/>
          <w:lang w:val="en-US"/>
        </w:rPr>
      </w:pPr>
    </w:p>
    <w:p w14:paraId="1794BCEA"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/api/export/survey/:id/csv ─────────────────────────────────────────</w:t>
      </w:r>
    </w:p>
    <w:p w14:paraId="4020152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w:t>
      </w:r>
    </w:p>
    <w:p w14:paraId="29D76EB4"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'/survey/:id/csv',</w:t>
      </w:r>
    </w:p>
    <w:p w14:paraId="48BEAF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65DDA98"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exportSchema('CSV', 'Export survey results as CSV', 'text/csv'),</w:t>
      </w:r>
    </w:p>
    <w:p w14:paraId="6997D0CF"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00327C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BCBEDEF"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FastifyRequest&lt;ExportParams&gt;, reply: FastifyReply) =&gt; {</w:t>
      </w:r>
    </w:p>
    <w:p w14:paraId="4973ACD0"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5B9784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checkOwner(req, reply);</w:t>
      </w:r>
    </w:p>
    <w:p w14:paraId="67476DDE"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w:t>
      </w:r>
    </w:p>
    <w:p w14:paraId="3A4EBB16" w14:textId="77777777" w:rsidR="00CB2782" w:rsidRPr="00A06751" w:rsidRDefault="00CB2782" w:rsidP="00A06751">
      <w:pPr>
        <w:pStyle w:val="Codelisting"/>
        <w:jc w:val="left"/>
        <w:rPr>
          <w:sz w:val="16"/>
          <w:szCs w:val="16"/>
          <w:lang w:val="en-US"/>
        </w:rPr>
      </w:pPr>
    </w:p>
    <w:p w14:paraId="796C01D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await exportService.generateCSV(data);</w:t>
      </w:r>
    </w:p>
    <w:p w14:paraId="3F90C1C5" w14:textId="77777777" w:rsidR="00CB2782" w:rsidRPr="00A06751" w:rsidRDefault="00CB2782" w:rsidP="00A06751">
      <w:pPr>
        <w:pStyle w:val="Codelisting"/>
        <w:jc w:val="left"/>
        <w:rPr>
          <w:sz w:val="16"/>
          <w:szCs w:val="16"/>
          <w:lang w:val="en-US"/>
        </w:rPr>
      </w:pPr>
    </w:p>
    <w:p w14:paraId="2F6682D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0AB6A856"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.header('Content-Type', 'text/csv; charset=utf-8')</w:t>
      </w:r>
    </w:p>
    <w:p w14:paraId="1C649521"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'csv'))</w:t>
      </w:r>
    </w:p>
    <w:p w14:paraId="59B9DB11"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.header('Content-Length', buffer.length)</w:t>
      </w:r>
    </w:p>
    <w:p w14:paraId="4A161156"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.send(buffer);</w:t>
      </w:r>
    </w:p>
    <w:p w14:paraId="4BA3FB3D"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6CEA3BA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7100915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reply.code(500).send({ error: 'Export failed' });</w:t>
      </w:r>
    </w:p>
    <w:p w14:paraId="3DD3F49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5B442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52A3A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5DE1F7" w14:textId="77777777" w:rsidR="00CB2782" w:rsidRPr="00A06751" w:rsidRDefault="00CB2782" w:rsidP="00A06751">
      <w:pPr>
        <w:pStyle w:val="Codelisting"/>
        <w:jc w:val="left"/>
        <w:rPr>
          <w:sz w:val="16"/>
          <w:szCs w:val="16"/>
          <w:lang w:val="en-US"/>
        </w:rPr>
      </w:pPr>
    </w:p>
    <w:p w14:paraId="40B28A76"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/api/export/survey/:id/json ────────────────────────────────────────</w:t>
      </w:r>
    </w:p>
    <w:p w14:paraId="1C76A085"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w:t>
      </w:r>
    </w:p>
    <w:p w14:paraId="0DF8C504"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'/survey/:id/json',</w:t>
      </w:r>
    </w:p>
    <w:p w14:paraId="1BAAF4D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805D90"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exportSchema('JSON', 'Export survey results as JSON', 'application/json'),</w:t>
      </w:r>
    </w:p>
    <w:p w14:paraId="3F921549"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62475F4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1FAEEA"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FastifyRequest&lt;ExportParams&gt;, reply: FastifyReply) =&gt; {</w:t>
      </w:r>
    </w:p>
    <w:p w14:paraId="45862BB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747C3C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checkOwner(req, reply);</w:t>
      </w:r>
    </w:p>
    <w:p w14:paraId="272D8667"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w:t>
      </w:r>
    </w:p>
    <w:p w14:paraId="1889D53E" w14:textId="77777777" w:rsidR="00CB2782" w:rsidRPr="00A06751" w:rsidRDefault="00CB2782" w:rsidP="00A06751">
      <w:pPr>
        <w:pStyle w:val="Codelisting"/>
        <w:jc w:val="left"/>
        <w:rPr>
          <w:sz w:val="16"/>
          <w:szCs w:val="16"/>
          <w:lang w:val="en-US"/>
        </w:rPr>
      </w:pPr>
    </w:p>
    <w:p w14:paraId="7AC66B5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exportService.generateJSON(data);</w:t>
      </w:r>
    </w:p>
    <w:p w14:paraId="29119F56" w14:textId="77777777" w:rsidR="00CB2782" w:rsidRPr="00A06751" w:rsidRDefault="00CB2782" w:rsidP="00A06751">
      <w:pPr>
        <w:pStyle w:val="Codelisting"/>
        <w:jc w:val="left"/>
        <w:rPr>
          <w:sz w:val="16"/>
          <w:szCs w:val="16"/>
          <w:lang w:val="en-US"/>
        </w:rPr>
      </w:pPr>
    </w:p>
    <w:p w14:paraId="241A63E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2377A7EE"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.header('Content-Type', 'application/json; charset=utf-8')</w:t>
      </w:r>
    </w:p>
    <w:p w14:paraId="40721779"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'json'))</w:t>
      </w:r>
    </w:p>
    <w:p w14:paraId="73FB57C4"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.header('Content-Length', buffer.length)</w:t>
      </w:r>
    </w:p>
    <w:p w14:paraId="0C63001A"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.send(buffer);</w:t>
      </w:r>
    </w:p>
    <w:p w14:paraId="4D07AFB3"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3AEC401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146398E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reply.code(500).send({ error: 'Export failed' });</w:t>
      </w:r>
    </w:p>
    <w:p w14:paraId="4BEED5D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8EDB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894B0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10E640" w14:textId="77777777" w:rsidR="00CB2782" w:rsidRPr="00A06751" w:rsidRDefault="00CB2782" w:rsidP="00A06751">
      <w:pPr>
        <w:pStyle w:val="Codelisting"/>
        <w:jc w:val="left"/>
        <w:rPr>
          <w:sz w:val="16"/>
          <w:szCs w:val="16"/>
          <w:lang w:val="en-US"/>
        </w:rPr>
      </w:pPr>
    </w:p>
    <w:p w14:paraId="685DE563"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/api/export/survey/:id/excel ───────────────────────────────────────</w:t>
      </w:r>
    </w:p>
    <w:p w14:paraId="7535F36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w:t>
      </w:r>
    </w:p>
    <w:p w14:paraId="31C6F070"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'/survey/:id/excel',</w:t>
      </w:r>
    </w:p>
    <w:p w14:paraId="3802B9A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9901A6"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exportSchema(</w:t>
      </w:r>
    </w:p>
    <w:p w14:paraId="17E1302C" w14:textId="77777777" w:rsidR="00CB2782" w:rsidRPr="00A06751" w:rsidRDefault="00CB2782" w:rsidP="00A06751">
      <w:pPr>
        <w:pStyle w:val="Codelisting"/>
        <w:jc w:val="left"/>
        <w:rPr>
          <w:sz w:val="16"/>
          <w:szCs w:val="16"/>
          <w:lang w:val="en-US"/>
        </w:rPr>
      </w:pPr>
      <w:r w:rsidRPr="00A06751">
        <w:rPr>
          <w:sz w:val="16"/>
          <w:szCs w:val="16"/>
          <w:lang w:val="en-US"/>
        </w:rPr>
        <w:t xml:space="preserve">        'Excel',</w:t>
      </w:r>
    </w:p>
    <w:p w14:paraId="3501CCEB" w14:textId="77777777" w:rsidR="00CB2782" w:rsidRPr="00A06751" w:rsidRDefault="00CB2782" w:rsidP="00A06751">
      <w:pPr>
        <w:pStyle w:val="Codelisting"/>
        <w:jc w:val="left"/>
        <w:rPr>
          <w:sz w:val="16"/>
          <w:szCs w:val="16"/>
          <w:lang w:val="en-US"/>
        </w:rPr>
      </w:pPr>
      <w:r w:rsidRPr="00A06751">
        <w:rPr>
          <w:sz w:val="16"/>
          <w:szCs w:val="16"/>
          <w:lang w:val="en-US"/>
        </w:rPr>
        <w:t xml:space="preserve">        'Export survey results as Excel (.xlsx)',</w:t>
      </w:r>
    </w:p>
    <w:p w14:paraId="211F3169" w14:textId="77777777" w:rsidR="00CB2782" w:rsidRPr="00A06751" w:rsidRDefault="00CB2782" w:rsidP="00A06751">
      <w:pPr>
        <w:pStyle w:val="Codelisting"/>
        <w:jc w:val="left"/>
        <w:rPr>
          <w:sz w:val="16"/>
          <w:szCs w:val="16"/>
          <w:lang w:val="en-US"/>
        </w:rPr>
      </w:pPr>
      <w:r w:rsidRPr="00A06751">
        <w:rPr>
          <w:sz w:val="16"/>
          <w:szCs w:val="16"/>
          <w:lang w:val="en-US"/>
        </w:rPr>
        <w:t xml:space="preserve">        'application/vnd.openxmlformats-officedocument.spreadsheetml.sheet'</w:t>
      </w:r>
    </w:p>
    <w:p w14:paraId="44B73B0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611426"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5B4ED9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E80E72"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FastifyRequest&lt;ExportParams&gt;, reply: FastifyReply) =&gt; {</w:t>
      </w:r>
    </w:p>
    <w:p w14:paraId="337F1AC2"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E325B5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checkOwner(req, reply);</w:t>
      </w:r>
    </w:p>
    <w:p w14:paraId="5CE62045"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w:t>
      </w:r>
    </w:p>
    <w:p w14:paraId="0370DBD9" w14:textId="77777777" w:rsidR="00CB2782" w:rsidRPr="00A06751" w:rsidRDefault="00CB2782" w:rsidP="00A06751">
      <w:pPr>
        <w:pStyle w:val="Codelisting"/>
        <w:jc w:val="left"/>
        <w:rPr>
          <w:sz w:val="16"/>
          <w:szCs w:val="16"/>
          <w:lang w:val="en-US"/>
        </w:rPr>
      </w:pPr>
    </w:p>
    <w:p w14:paraId="1BAED31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await exportService.generateExcel(data);</w:t>
      </w:r>
    </w:p>
    <w:p w14:paraId="1CE43F12" w14:textId="77777777" w:rsidR="00CB2782" w:rsidRPr="00A06751" w:rsidRDefault="00CB2782" w:rsidP="00A06751">
      <w:pPr>
        <w:pStyle w:val="Codelisting"/>
        <w:jc w:val="left"/>
        <w:rPr>
          <w:sz w:val="16"/>
          <w:szCs w:val="16"/>
          <w:lang w:val="en-US"/>
        </w:rPr>
      </w:pPr>
    </w:p>
    <w:p w14:paraId="7B544DB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6C3707FA" w14:textId="77777777" w:rsidR="00CB2782" w:rsidRPr="00A06751" w:rsidRDefault="00CB2782" w:rsidP="00A06751">
      <w:pPr>
        <w:pStyle w:val="Codelisting"/>
        <w:jc w:val="left"/>
        <w:rPr>
          <w:sz w:val="16"/>
          <w:szCs w:val="16"/>
          <w:lang w:val="en-US"/>
        </w:rPr>
      </w:pPr>
      <w:r w:rsidRPr="00A06751">
        <w:rPr>
          <w:sz w:val="16"/>
          <w:szCs w:val="16"/>
          <w:lang w:val="en-US"/>
        </w:rPr>
        <w:t xml:space="preserve">          .header(</w:t>
      </w:r>
    </w:p>
    <w:p w14:paraId="1639E434" w14:textId="77777777" w:rsidR="00CB2782" w:rsidRPr="00A06751" w:rsidRDefault="00CB2782" w:rsidP="00A06751">
      <w:pPr>
        <w:pStyle w:val="Codelisting"/>
        <w:jc w:val="left"/>
        <w:rPr>
          <w:sz w:val="16"/>
          <w:szCs w:val="16"/>
          <w:lang w:val="en-US"/>
        </w:rPr>
      </w:pPr>
      <w:r w:rsidRPr="00A06751">
        <w:rPr>
          <w:sz w:val="16"/>
          <w:szCs w:val="16"/>
          <w:lang w:val="en-US"/>
        </w:rPr>
        <w:t xml:space="preserve">            'Content-Type',</w:t>
      </w:r>
    </w:p>
    <w:p w14:paraId="45F46566" w14:textId="77777777" w:rsidR="00CB2782" w:rsidRPr="00A06751" w:rsidRDefault="00CB2782" w:rsidP="00A06751">
      <w:pPr>
        <w:pStyle w:val="Codelisting"/>
        <w:jc w:val="left"/>
        <w:rPr>
          <w:sz w:val="16"/>
          <w:szCs w:val="16"/>
          <w:lang w:val="en-US"/>
        </w:rPr>
      </w:pPr>
      <w:r w:rsidRPr="00A06751">
        <w:rPr>
          <w:sz w:val="16"/>
          <w:szCs w:val="16"/>
          <w:lang w:val="en-US"/>
        </w:rPr>
        <w:t xml:space="preserve">            'application/vnd.openxmlformats-officedocument.spreadsheetml.sheet'</w:t>
      </w:r>
    </w:p>
    <w:p w14:paraId="4BE2D0F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77AEE8"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'xlsx'))</w:t>
      </w:r>
    </w:p>
    <w:p w14:paraId="257DDAF1"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.header('Content-Length', buffer.length)</w:t>
      </w:r>
    </w:p>
    <w:p w14:paraId="68450F2A"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.send(buffer);</w:t>
      </w:r>
    </w:p>
    <w:p w14:paraId="3C63A044"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55081AA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32F3839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reply.code(500).send({ error: 'Export failed' });</w:t>
      </w:r>
    </w:p>
    <w:p w14:paraId="430BE2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F13D5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CA9CF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F40386" w14:textId="77777777" w:rsidR="00CB2782" w:rsidRPr="00A06751" w:rsidRDefault="00CB2782" w:rsidP="00A06751">
      <w:pPr>
        <w:pStyle w:val="Codelisting"/>
        <w:jc w:val="left"/>
        <w:rPr>
          <w:sz w:val="16"/>
          <w:szCs w:val="16"/>
          <w:lang w:val="en-US"/>
        </w:rPr>
      </w:pPr>
    </w:p>
    <w:p w14:paraId="0D37FF3A"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/api/export/survey/:id/docx ────────────────────────────────────────</w:t>
      </w:r>
    </w:p>
    <w:p w14:paraId="38471BDA"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fastify.get(</w:t>
      </w:r>
    </w:p>
    <w:p w14:paraId="1B04547D"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'/survey/:id/docx',</w:t>
      </w:r>
    </w:p>
    <w:p w14:paraId="1029EE2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3A2A849"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exportSchema(</w:t>
      </w:r>
    </w:p>
    <w:p w14:paraId="021EC8FF" w14:textId="77777777" w:rsidR="00CB2782" w:rsidRPr="00A06751" w:rsidRDefault="00CB2782" w:rsidP="00A06751">
      <w:pPr>
        <w:pStyle w:val="Codelisting"/>
        <w:jc w:val="left"/>
        <w:rPr>
          <w:sz w:val="16"/>
          <w:szCs w:val="16"/>
          <w:lang w:val="en-US"/>
        </w:rPr>
      </w:pPr>
      <w:r w:rsidRPr="00A06751">
        <w:rPr>
          <w:sz w:val="16"/>
          <w:szCs w:val="16"/>
          <w:lang w:val="en-US"/>
        </w:rPr>
        <w:t xml:space="preserve">        'DOCX',</w:t>
      </w:r>
    </w:p>
    <w:p w14:paraId="72119542" w14:textId="77777777" w:rsidR="00CB2782" w:rsidRPr="00A06751" w:rsidRDefault="00CB2782" w:rsidP="00A06751">
      <w:pPr>
        <w:pStyle w:val="Codelisting"/>
        <w:jc w:val="left"/>
        <w:rPr>
          <w:sz w:val="16"/>
          <w:szCs w:val="16"/>
          <w:lang w:val="en-US"/>
        </w:rPr>
      </w:pPr>
      <w:r w:rsidRPr="00A06751">
        <w:rPr>
          <w:sz w:val="16"/>
          <w:szCs w:val="16"/>
          <w:lang w:val="en-US"/>
        </w:rPr>
        <w:t xml:space="preserve">        'Export survey results as Word document (.docx)',</w:t>
      </w:r>
    </w:p>
    <w:p w14:paraId="2797EEC8" w14:textId="77777777" w:rsidR="00CB2782" w:rsidRPr="00A06751" w:rsidRDefault="00CB2782" w:rsidP="00A06751">
      <w:pPr>
        <w:pStyle w:val="Codelisting"/>
        <w:jc w:val="left"/>
        <w:rPr>
          <w:sz w:val="16"/>
          <w:szCs w:val="16"/>
          <w:lang w:val="en-US"/>
        </w:rPr>
      </w:pPr>
      <w:r w:rsidRPr="00A06751">
        <w:rPr>
          <w:sz w:val="16"/>
          <w:szCs w:val="16"/>
          <w:lang w:val="en-US"/>
        </w:rPr>
        <w:t xml:space="preserve">        'application/vnd.openxmlformats-officedocument.wordprocessingml.document'</w:t>
      </w:r>
    </w:p>
    <w:p w14:paraId="0AB0252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8D3EDA"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1FB0FF3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3AFE5F"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FastifyRequest&lt;ExportParams&gt;, reply: FastifyReply) =&gt; {</w:t>
      </w:r>
    </w:p>
    <w:p w14:paraId="463D8137"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092FAB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checkOwner(req, reply);</w:t>
      </w:r>
    </w:p>
    <w:p w14:paraId="61AA03BE"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w:t>
      </w:r>
    </w:p>
    <w:p w14:paraId="525E7D1E" w14:textId="77777777" w:rsidR="00CB2782" w:rsidRPr="00A06751" w:rsidRDefault="00CB2782" w:rsidP="00A06751">
      <w:pPr>
        <w:pStyle w:val="Codelisting"/>
        <w:jc w:val="left"/>
        <w:rPr>
          <w:sz w:val="16"/>
          <w:szCs w:val="16"/>
          <w:lang w:val="en-US"/>
        </w:rPr>
      </w:pPr>
    </w:p>
    <w:p w14:paraId="0DF2D3B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await exportService.generateDOCX(data);</w:t>
      </w:r>
    </w:p>
    <w:p w14:paraId="37B1224B" w14:textId="77777777" w:rsidR="00CB2782" w:rsidRPr="00A06751" w:rsidRDefault="00CB2782" w:rsidP="00A06751">
      <w:pPr>
        <w:pStyle w:val="Codelisting"/>
        <w:jc w:val="left"/>
        <w:rPr>
          <w:sz w:val="16"/>
          <w:szCs w:val="16"/>
          <w:lang w:val="en-US"/>
        </w:rPr>
      </w:pPr>
    </w:p>
    <w:p w14:paraId="217D790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6598DCF4" w14:textId="77777777" w:rsidR="00CB2782" w:rsidRPr="00A06751" w:rsidRDefault="00CB2782" w:rsidP="00A06751">
      <w:pPr>
        <w:pStyle w:val="Codelisting"/>
        <w:jc w:val="left"/>
        <w:rPr>
          <w:sz w:val="16"/>
          <w:szCs w:val="16"/>
          <w:lang w:val="en-US"/>
        </w:rPr>
      </w:pPr>
      <w:r w:rsidRPr="00A06751">
        <w:rPr>
          <w:sz w:val="16"/>
          <w:szCs w:val="16"/>
          <w:lang w:val="en-US"/>
        </w:rPr>
        <w:t xml:space="preserve">          .header(</w:t>
      </w:r>
    </w:p>
    <w:p w14:paraId="34616D8F" w14:textId="77777777" w:rsidR="00CB2782" w:rsidRPr="00A06751" w:rsidRDefault="00CB2782" w:rsidP="00A06751">
      <w:pPr>
        <w:pStyle w:val="Codelisting"/>
        <w:jc w:val="left"/>
        <w:rPr>
          <w:sz w:val="16"/>
          <w:szCs w:val="16"/>
          <w:lang w:val="en-US"/>
        </w:rPr>
      </w:pPr>
      <w:r w:rsidRPr="00A06751">
        <w:rPr>
          <w:sz w:val="16"/>
          <w:szCs w:val="16"/>
          <w:lang w:val="en-US"/>
        </w:rPr>
        <w:t xml:space="preserve">            'Content-Type',</w:t>
      </w:r>
    </w:p>
    <w:p w14:paraId="18B4D687" w14:textId="77777777" w:rsidR="00CB2782" w:rsidRPr="00A06751" w:rsidRDefault="00CB2782" w:rsidP="00A06751">
      <w:pPr>
        <w:pStyle w:val="Codelisting"/>
        <w:jc w:val="left"/>
        <w:rPr>
          <w:sz w:val="16"/>
          <w:szCs w:val="16"/>
          <w:lang w:val="en-US"/>
        </w:rPr>
      </w:pPr>
      <w:r w:rsidRPr="00A06751">
        <w:rPr>
          <w:sz w:val="16"/>
          <w:szCs w:val="16"/>
          <w:lang w:val="en-US"/>
        </w:rPr>
        <w:t xml:space="preserve">            'application/vnd.openxmlformats-officedocument.wordprocessingml.document'</w:t>
      </w:r>
    </w:p>
    <w:p w14:paraId="6C96A8C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D58274"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.header('Content-Disposition', buildDisposition(data.survey.title, 'docx'))</w:t>
      </w:r>
    </w:p>
    <w:p w14:paraId="1BFA83C5" w14:textId="77777777" w:rsidR="00CB2782" w:rsidRPr="00A06751" w:rsidRDefault="00CB2782" w:rsidP="00A06751">
      <w:pPr>
        <w:pStyle w:val="Codelisting"/>
        <w:jc w:val="left"/>
        <w:rPr>
          <w:sz w:val="16"/>
          <w:szCs w:val="16"/>
          <w:lang w:val="en-US"/>
        </w:rPr>
      </w:pPr>
      <w:r w:rsidRPr="00A06751">
        <w:rPr>
          <w:sz w:val="16"/>
          <w:szCs w:val="16"/>
          <w:lang w:val="en-US"/>
        </w:rPr>
        <w:t xml:space="preserve">          .header('Content-Length', buffer.length)</w:t>
      </w:r>
    </w:p>
    <w:p w14:paraId="749DD822" w14:textId="77777777" w:rsidR="00CB2782" w:rsidRPr="00A06751" w:rsidRDefault="00CB2782" w:rsidP="00A06751">
      <w:pPr>
        <w:pStyle w:val="Codelisting"/>
        <w:jc w:val="left"/>
        <w:rPr>
          <w:sz w:val="16"/>
          <w:szCs w:val="16"/>
          <w:lang w:val="en-US"/>
        </w:rPr>
      </w:pPr>
      <w:r w:rsidRPr="00A06751">
        <w:rPr>
          <w:sz w:val="16"/>
          <w:szCs w:val="16"/>
          <w:lang w:val="en-US"/>
        </w:rPr>
        <w:t xml:space="preserve">          .send(buffer);</w:t>
      </w:r>
    </w:p>
    <w:p w14:paraId="667979B3"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5D3EB0DA"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4913797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reply.code(500).send({ error: 'Export failed' });</w:t>
      </w:r>
    </w:p>
    <w:p w14:paraId="0B27445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C747D7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FF08B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1FF1CE5" w14:textId="77777777" w:rsidR="00CB2782" w:rsidRPr="00A06751" w:rsidRDefault="00CB2782" w:rsidP="00A06751">
      <w:pPr>
        <w:pStyle w:val="Codelisting"/>
        <w:jc w:val="left"/>
        <w:rPr>
          <w:sz w:val="16"/>
          <w:szCs w:val="16"/>
          <w:lang w:val="en-US"/>
        </w:rPr>
      </w:pPr>
      <w:r w:rsidRPr="00A06751">
        <w:rPr>
          <w:sz w:val="16"/>
          <w:szCs w:val="16"/>
          <w:lang w:val="en-US"/>
        </w:rPr>
        <w:t>}</w:t>
      </w:r>
    </w:p>
    <w:p w14:paraId="530435B0" w14:textId="77777777" w:rsidR="00CB2782" w:rsidRPr="00A06751" w:rsidRDefault="00CB2782" w:rsidP="00A06751">
      <w:pPr>
        <w:pStyle w:val="Codelisting"/>
        <w:jc w:val="left"/>
        <w:rPr>
          <w:sz w:val="16"/>
          <w:szCs w:val="16"/>
          <w:lang w:val="en-US"/>
        </w:rPr>
      </w:pPr>
    </w:p>
    <w:p w14:paraId="638C7920" w14:textId="77777777" w:rsidR="00CB2782" w:rsidRPr="00A06751" w:rsidRDefault="00CB2782" w:rsidP="00A06751">
      <w:pPr>
        <w:pStyle w:val="Codelisting"/>
        <w:jc w:val="left"/>
        <w:rPr>
          <w:sz w:val="16"/>
          <w:szCs w:val="16"/>
          <w:lang w:val="en-US"/>
        </w:rPr>
      </w:pPr>
    </w:p>
    <w:p w14:paraId="1F0FB8D0"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C:\college\The-survey-uniqueness-control-module\backend\src\modules\export\export.service.ts =====</w:t>
      </w:r>
    </w:p>
    <w:p w14:paraId="3931C487" w14:textId="77777777" w:rsidR="00CB2782" w:rsidRPr="00A06751" w:rsidRDefault="00CB2782" w:rsidP="00A06751">
      <w:pPr>
        <w:pStyle w:val="Codelisting"/>
        <w:jc w:val="left"/>
        <w:rPr>
          <w:sz w:val="16"/>
          <w:szCs w:val="16"/>
          <w:lang w:val="en-US"/>
        </w:rPr>
      </w:pPr>
    </w:p>
    <w:p w14:paraId="454D3507"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3DF81A0C" w14:textId="77777777" w:rsidR="00CB2782" w:rsidRPr="00A06751" w:rsidRDefault="00CB2782" w:rsidP="00A06751">
      <w:pPr>
        <w:pStyle w:val="Codelisting"/>
        <w:jc w:val="left"/>
        <w:rPr>
          <w:sz w:val="16"/>
          <w:szCs w:val="16"/>
          <w:lang w:val="en-US"/>
        </w:rPr>
      </w:pPr>
      <w:r w:rsidRPr="00A06751">
        <w:rPr>
          <w:sz w:val="16"/>
          <w:szCs w:val="16"/>
          <w:lang w:val="en-US"/>
        </w:rPr>
        <w:t>import ExcelJS from 'exceljs';</w:t>
      </w:r>
    </w:p>
    <w:p w14:paraId="720C034A" w14:textId="77777777" w:rsidR="00CB2782" w:rsidRPr="00A06751" w:rsidRDefault="00CB2782" w:rsidP="00A06751">
      <w:pPr>
        <w:pStyle w:val="Codelisting"/>
        <w:jc w:val="left"/>
        <w:rPr>
          <w:sz w:val="16"/>
          <w:szCs w:val="16"/>
          <w:lang w:val="en-US"/>
        </w:rPr>
      </w:pPr>
      <w:r w:rsidRPr="00A06751">
        <w:rPr>
          <w:sz w:val="16"/>
          <w:szCs w:val="16"/>
          <w:lang w:val="en-US"/>
        </w:rPr>
        <w:t>import {</w:t>
      </w:r>
    </w:p>
    <w:p w14:paraId="51E73248" w14:textId="77777777" w:rsidR="00CB2782" w:rsidRPr="00A06751" w:rsidRDefault="00CB2782" w:rsidP="00A06751">
      <w:pPr>
        <w:pStyle w:val="Codelisting"/>
        <w:jc w:val="left"/>
        <w:rPr>
          <w:sz w:val="16"/>
          <w:szCs w:val="16"/>
          <w:lang w:val="en-US"/>
        </w:rPr>
      </w:pPr>
      <w:r w:rsidRPr="00A06751">
        <w:rPr>
          <w:sz w:val="16"/>
          <w:szCs w:val="16"/>
          <w:lang w:val="en-US"/>
        </w:rPr>
        <w:t xml:space="preserve">  Document, Packer, Paragraph, Table, TableRow, TableCell,</w:t>
      </w:r>
    </w:p>
    <w:p w14:paraId="2D80CC80" w14:textId="77777777" w:rsidR="00CB2782" w:rsidRPr="00A06751" w:rsidRDefault="00CB2782" w:rsidP="00A06751">
      <w:pPr>
        <w:pStyle w:val="Codelisting"/>
        <w:jc w:val="left"/>
        <w:rPr>
          <w:sz w:val="16"/>
          <w:szCs w:val="16"/>
          <w:lang w:val="en-US"/>
        </w:rPr>
      </w:pPr>
      <w:r w:rsidRPr="00A06751">
        <w:rPr>
          <w:sz w:val="16"/>
          <w:szCs w:val="16"/>
          <w:lang w:val="en-US"/>
        </w:rPr>
        <w:t xml:space="preserve">  TextRun, HeadingLevel, AlignmentType, WidthType, BorderStyle,</w:t>
      </w:r>
    </w:p>
    <w:p w14:paraId="413203E5" w14:textId="77777777" w:rsidR="00CB2782" w:rsidRPr="00A06751" w:rsidRDefault="00CB2782" w:rsidP="00A06751">
      <w:pPr>
        <w:pStyle w:val="Codelisting"/>
        <w:jc w:val="left"/>
        <w:rPr>
          <w:sz w:val="16"/>
          <w:szCs w:val="16"/>
          <w:lang w:val="en-US"/>
        </w:rPr>
      </w:pPr>
      <w:r w:rsidRPr="00A06751">
        <w:rPr>
          <w:sz w:val="16"/>
          <w:szCs w:val="16"/>
          <w:lang w:val="en-US"/>
        </w:rPr>
        <w:t xml:space="preserve">  TableLayoutType,</w:t>
      </w:r>
    </w:p>
    <w:p w14:paraId="36CC4747" w14:textId="77777777" w:rsidR="00CB2782" w:rsidRPr="00A06751" w:rsidRDefault="00CB2782" w:rsidP="00A06751">
      <w:pPr>
        <w:pStyle w:val="Codelisting"/>
        <w:jc w:val="left"/>
        <w:rPr>
          <w:sz w:val="16"/>
          <w:szCs w:val="16"/>
          <w:lang w:val="en-US"/>
        </w:rPr>
      </w:pPr>
      <w:r w:rsidRPr="00A06751">
        <w:rPr>
          <w:sz w:val="16"/>
          <w:szCs w:val="16"/>
          <w:lang w:val="en-US"/>
        </w:rPr>
        <w:t>} from 'docx';</w:t>
      </w:r>
    </w:p>
    <w:p w14:paraId="55D73586" w14:textId="77777777" w:rsidR="00CB2782" w:rsidRPr="00A06751" w:rsidRDefault="00CB2782" w:rsidP="00A06751">
      <w:pPr>
        <w:pStyle w:val="Codelisting"/>
        <w:jc w:val="left"/>
        <w:rPr>
          <w:sz w:val="16"/>
          <w:szCs w:val="16"/>
          <w:lang w:val="en-US"/>
        </w:rPr>
      </w:pPr>
      <w:r w:rsidRPr="00A06751">
        <w:rPr>
          <w:sz w:val="16"/>
          <w:szCs w:val="16"/>
          <w:lang w:val="en-US"/>
        </w:rPr>
        <w:t>import Papa from 'papaparse';</w:t>
      </w:r>
    </w:p>
    <w:p w14:paraId="3C2D4181" w14:textId="77777777" w:rsidR="00CB2782" w:rsidRPr="00A06751" w:rsidRDefault="00CB2782" w:rsidP="00A06751">
      <w:pPr>
        <w:pStyle w:val="Codelisting"/>
        <w:jc w:val="left"/>
        <w:rPr>
          <w:sz w:val="16"/>
          <w:szCs w:val="16"/>
          <w:lang w:val="en-US"/>
        </w:rPr>
      </w:pPr>
      <w:r w:rsidRPr="00A06751">
        <w:rPr>
          <w:sz w:val="16"/>
          <w:szCs w:val="16"/>
          <w:lang w:val="en-US"/>
        </w:rPr>
        <w:t>import { ExportSurveyData } from './export.types';</w:t>
      </w:r>
    </w:p>
    <w:p w14:paraId="2F36B3F4" w14:textId="77777777" w:rsidR="00CB2782" w:rsidRPr="00A06751" w:rsidRDefault="00CB2782" w:rsidP="00A06751">
      <w:pPr>
        <w:pStyle w:val="Codelisting"/>
        <w:jc w:val="left"/>
        <w:rPr>
          <w:sz w:val="16"/>
          <w:szCs w:val="16"/>
          <w:lang w:val="en-US"/>
        </w:rPr>
      </w:pPr>
    </w:p>
    <w:p w14:paraId="60A2530F" w14:textId="77777777" w:rsidR="00CB2782" w:rsidRPr="00A06751" w:rsidRDefault="00CB2782" w:rsidP="00A06751">
      <w:pPr>
        <w:pStyle w:val="Codelisting"/>
        <w:jc w:val="left"/>
        <w:rPr>
          <w:sz w:val="16"/>
          <w:szCs w:val="16"/>
          <w:lang w:val="en-US"/>
        </w:rPr>
      </w:pPr>
      <w:r w:rsidRPr="00A06751">
        <w:rPr>
          <w:sz w:val="16"/>
          <w:szCs w:val="16"/>
          <w:lang w:val="en-US"/>
        </w:rPr>
        <w:t>// ── Helper: Fetch &amp; shape data from DB ───────────────────────────────────────</w:t>
      </w:r>
    </w:p>
    <w:p w14:paraId="4E5941DC" w14:textId="77777777" w:rsidR="00CB2782" w:rsidRPr="00A06751" w:rsidRDefault="00CB2782" w:rsidP="00A06751">
      <w:pPr>
        <w:pStyle w:val="Codelisting"/>
        <w:jc w:val="left"/>
        <w:rPr>
          <w:sz w:val="16"/>
          <w:szCs w:val="16"/>
          <w:lang w:val="en-US"/>
        </w:rPr>
      </w:pPr>
    </w:p>
    <w:p w14:paraId="514085D7" w14:textId="77777777" w:rsidR="00CB2782" w:rsidRPr="00A06751" w:rsidRDefault="00CB2782" w:rsidP="00A06751">
      <w:pPr>
        <w:pStyle w:val="Codelisting"/>
        <w:jc w:val="left"/>
        <w:rPr>
          <w:sz w:val="16"/>
          <w:szCs w:val="16"/>
          <w:lang w:val="en-US"/>
        </w:rPr>
      </w:pPr>
      <w:r w:rsidRPr="00A06751">
        <w:rPr>
          <w:sz w:val="16"/>
          <w:szCs w:val="16"/>
          <w:lang w:val="en-US"/>
        </w:rPr>
        <w:t>export class ExportService {</w:t>
      </w:r>
    </w:p>
    <w:p w14:paraId="335B58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prisma: PrismaClient) {}</w:t>
      </w:r>
    </w:p>
    <w:p w14:paraId="5265E14E" w14:textId="77777777" w:rsidR="00CB2782" w:rsidRPr="00A06751" w:rsidRDefault="00CB2782" w:rsidP="00A06751">
      <w:pPr>
        <w:pStyle w:val="Codelisting"/>
        <w:jc w:val="left"/>
        <w:rPr>
          <w:sz w:val="16"/>
          <w:szCs w:val="16"/>
          <w:lang w:val="en-US"/>
        </w:rPr>
      </w:pPr>
    </w:p>
    <w:p w14:paraId="29813BDD" w14:textId="77777777" w:rsidR="00CB2782" w:rsidRPr="00A06751" w:rsidRDefault="00CB2782" w:rsidP="00A06751">
      <w:pPr>
        <w:pStyle w:val="Codelisting"/>
        <w:jc w:val="left"/>
        <w:rPr>
          <w:sz w:val="16"/>
          <w:szCs w:val="16"/>
          <w:lang w:val="en-US"/>
        </w:rPr>
      </w:pPr>
      <w:r w:rsidRPr="00A06751">
        <w:rPr>
          <w:sz w:val="16"/>
          <w:szCs w:val="16"/>
          <w:lang w:val="en-US"/>
        </w:rPr>
        <w:t xml:space="preserve">  // ── Fetch raw survey data for export ─────────────────────────────────────</w:t>
      </w:r>
    </w:p>
    <w:p w14:paraId="5DE24E8C" w14:textId="77777777" w:rsidR="00CB2782" w:rsidRPr="00A06751" w:rsidRDefault="00CB2782" w:rsidP="00A06751">
      <w:pPr>
        <w:pStyle w:val="Codelisting"/>
        <w:jc w:val="left"/>
        <w:rPr>
          <w:sz w:val="16"/>
          <w:szCs w:val="16"/>
          <w:lang w:val="en-US"/>
        </w:rPr>
      </w:pPr>
    </w:p>
    <w:p w14:paraId="4DEC32B7"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getSurveyExportData(surveyId: string): Promise&lt;ExportSurveyData | null&gt; {</w:t>
      </w:r>
    </w:p>
    <w:p w14:paraId="796278D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this.prisma.survey.findUnique({</w:t>
      </w:r>
    </w:p>
    <w:p w14:paraId="51C37CB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surveyId },</w:t>
      </w:r>
    </w:p>
    <w:p w14:paraId="53946ECB"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006B3452"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2BC2E7B6"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6F3FF440"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include: { votes: true } },</w:t>
      </w:r>
    </w:p>
    <w:p w14:paraId="038A3D5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60EFA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D5BAF8" w14:textId="77777777" w:rsidR="00CB2782" w:rsidRPr="00A06751" w:rsidRDefault="00CB2782" w:rsidP="00A06751">
      <w:pPr>
        <w:pStyle w:val="Codelisting"/>
        <w:jc w:val="left"/>
        <w:rPr>
          <w:sz w:val="16"/>
          <w:szCs w:val="16"/>
          <w:lang w:val="en-US"/>
        </w:rPr>
      </w:pPr>
      <w:r w:rsidRPr="00A06751">
        <w:rPr>
          <w:sz w:val="16"/>
          <w:szCs w:val="16"/>
          <w:lang w:val="en-US"/>
        </w:rPr>
        <w:t xml:space="preserve">        votes: {</w:t>
      </w:r>
    </w:p>
    <w:p w14:paraId="1072A0E0"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 user: true },</w:t>
      </w:r>
    </w:p>
    <w:p w14:paraId="1892709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F71C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0F9E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4EB3B2" w14:textId="77777777" w:rsidR="00CB2782" w:rsidRPr="00A06751" w:rsidRDefault="00CB2782" w:rsidP="00A06751">
      <w:pPr>
        <w:pStyle w:val="Codelisting"/>
        <w:jc w:val="left"/>
        <w:rPr>
          <w:sz w:val="16"/>
          <w:szCs w:val="16"/>
          <w:lang w:val="en-US"/>
        </w:rPr>
      </w:pPr>
    </w:p>
    <w:p w14:paraId="1F506F9C"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null;</w:t>
      </w:r>
    </w:p>
    <w:p w14:paraId="6BD67322" w14:textId="77777777" w:rsidR="00CB2782" w:rsidRPr="00A06751" w:rsidRDefault="00CB2782" w:rsidP="00A06751">
      <w:pPr>
        <w:pStyle w:val="Codelisting"/>
        <w:jc w:val="left"/>
        <w:rPr>
          <w:sz w:val="16"/>
          <w:szCs w:val="16"/>
          <w:lang w:val="en-US"/>
        </w:rPr>
      </w:pPr>
    </w:p>
    <w:p w14:paraId="1D0BD9C9" w14:textId="77777777" w:rsidR="00CB2782" w:rsidRPr="00A06751" w:rsidRDefault="00CB2782" w:rsidP="00A06751">
      <w:pPr>
        <w:pStyle w:val="Codelisting"/>
        <w:jc w:val="left"/>
        <w:rPr>
          <w:sz w:val="16"/>
          <w:szCs w:val="16"/>
          <w:lang w:val="en-US"/>
        </w:rPr>
      </w:pPr>
      <w:r w:rsidRPr="00A06751">
        <w:rPr>
          <w:sz w:val="16"/>
          <w:szCs w:val="16"/>
          <w:lang w:val="en-US"/>
        </w:rPr>
        <w:t xml:space="preserve">    // Exclude author's own votes</w:t>
      </w:r>
    </w:p>
    <w:p w14:paraId="6AAEC65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validVotes = survey.votes.filter(</w:t>
      </w:r>
    </w:p>
    <w:p w14:paraId="4DFCCF87" w14:textId="77777777" w:rsidR="00CB2782" w:rsidRPr="00A06751" w:rsidRDefault="00CB2782" w:rsidP="00A06751">
      <w:pPr>
        <w:pStyle w:val="Codelisting"/>
        <w:jc w:val="left"/>
        <w:rPr>
          <w:sz w:val="16"/>
          <w:szCs w:val="16"/>
          <w:lang w:val="en-US"/>
        </w:rPr>
      </w:pPr>
      <w:r w:rsidRPr="00A06751">
        <w:rPr>
          <w:sz w:val="16"/>
          <w:szCs w:val="16"/>
          <w:lang w:val="en-US"/>
        </w:rPr>
        <w:t xml:space="preserve">      (v) =&gt; !v.voterUserId || v.voterUserId !== survey.createdById</w:t>
      </w:r>
    </w:p>
    <w:p w14:paraId="76B23D8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EFCC9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totalVoters = validVotes.length;</w:t>
      </w:r>
    </w:p>
    <w:p w14:paraId="4089C26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validVoteIds = new Set(validVotes.map((v) =&gt; v.id));</w:t>
      </w:r>
    </w:p>
    <w:p w14:paraId="7FF3F707" w14:textId="77777777" w:rsidR="00CB2782" w:rsidRPr="00A06751" w:rsidRDefault="00CB2782" w:rsidP="00A06751">
      <w:pPr>
        <w:pStyle w:val="Codelisting"/>
        <w:jc w:val="left"/>
        <w:rPr>
          <w:sz w:val="16"/>
          <w:szCs w:val="16"/>
          <w:lang w:val="en-US"/>
        </w:rPr>
      </w:pPr>
    </w:p>
    <w:p w14:paraId="4D58D34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questions = survey.questions.map((q) =&gt; ({</w:t>
      </w:r>
    </w:p>
    <w:p w14:paraId="63AE6837" w14:textId="77777777" w:rsidR="00CB2782" w:rsidRPr="00A06751" w:rsidRDefault="00CB2782" w:rsidP="00A06751">
      <w:pPr>
        <w:pStyle w:val="Codelisting"/>
        <w:jc w:val="left"/>
        <w:rPr>
          <w:sz w:val="16"/>
          <w:szCs w:val="16"/>
          <w:lang w:val="en-US"/>
        </w:rPr>
      </w:pPr>
      <w:r w:rsidRPr="00A06751">
        <w:rPr>
          <w:sz w:val="16"/>
          <w:szCs w:val="16"/>
          <w:lang w:val="en-US"/>
        </w:rPr>
        <w:t xml:space="preserve">      id: q.id,</w:t>
      </w:r>
    </w:p>
    <w:p w14:paraId="34E0F7DF" w14:textId="77777777" w:rsidR="00CB2782" w:rsidRPr="00A06751" w:rsidRDefault="00CB2782" w:rsidP="00A06751">
      <w:pPr>
        <w:pStyle w:val="Codelisting"/>
        <w:jc w:val="left"/>
        <w:rPr>
          <w:sz w:val="16"/>
          <w:szCs w:val="16"/>
          <w:lang w:val="en-US"/>
        </w:rPr>
      </w:pPr>
      <w:r w:rsidRPr="00A06751">
        <w:rPr>
          <w:sz w:val="16"/>
          <w:szCs w:val="16"/>
          <w:lang w:val="en-US"/>
        </w:rPr>
        <w:t xml:space="preserve">      text: q.text,</w:t>
      </w:r>
    </w:p>
    <w:p w14:paraId="35920373"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q.imageUrl,</w:t>
      </w:r>
    </w:p>
    <w:p w14:paraId="3D9B19A9"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q.options.map((o) =&gt; {</w:t>
      </w:r>
    </w:p>
    <w:p w14:paraId="02343BC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votesCount = o.votes.filter((v) =&gt; validVoteIds.has(v.voteId)).length;</w:t>
      </w:r>
    </w:p>
    <w:p w14:paraId="28E6949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30DF4764" w14:textId="77777777" w:rsidR="00CB2782" w:rsidRPr="00A06751" w:rsidRDefault="00CB2782" w:rsidP="00A06751">
      <w:pPr>
        <w:pStyle w:val="Codelisting"/>
        <w:jc w:val="left"/>
        <w:rPr>
          <w:sz w:val="16"/>
          <w:szCs w:val="16"/>
          <w:lang w:val="en-US"/>
        </w:rPr>
      </w:pPr>
      <w:r w:rsidRPr="00A06751">
        <w:rPr>
          <w:sz w:val="16"/>
          <w:szCs w:val="16"/>
          <w:lang w:val="en-US"/>
        </w:rPr>
        <w:t xml:space="preserve">          id: o.id,</w:t>
      </w:r>
    </w:p>
    <w:p w14:paraId="00C28C57" w14:textId="77777777" w:rsidR="00CB2782" w:rsidRPr="00A06751" w:rsidRDefault="00CB2782" w:rsidP="00A06751">
      <w:pPr>
        <w:pStyle w:val="Codelisting"/>
        <w:jc w:val="left"/>
        <w:rPr>
          <w:sz w:val="16"/>
          <w:szCs w:val="16"/>
          <w:lang w:val="en-US"/>
        </w:rPr>
      </w:pPr>
      <w:r w:rsidRPr="00A06751">
        <w:rPr>
          <w:sz w:val="16"/>
          <w:szCs w:val="16"/>
          <w:lang w:val="en-US"/>
        </w:rPr>
        <w:t xml:space="preserve">          text: o.text,</w:t>
      </w:r>
    </w:p>
    <w:p w14:paraId="428EA43F" w14:textId="77777777" w:rsidR="00CB2782" w:rsidRPr="00A06751" w:rsidRDefault="00CB2782" w:rsidP="00A06751">
      <w:pPr>
        <w:pStyle w:val="Codelisting"/>
        <w:jc w:val="left"/>
        <w:rPr>
          <w:sz w:val="16"/>
          <w:szCs w:val="16"/>
          <w:lang w:val="en-US"/>
        </w:rPr>
      </w:pPr>
      <w:r w:rsidRPr="00A06751">
        <w:rPr>
          <w:sz w:val="16"/>
          <w:szCs w:val="16"/>
          <w:lang w:val="en-US"/>
        </w:rPr>
        <w:t xml:space="preserve">          votes: votesCount,</w:t>
      </w:r>
    </w:p>
    <w:p w14:paraId="753FD908" w14:textId="77777777" w:rsidR="00CB2782" w:rsidRPr="00A06751" w:rsidRDefault="00CB2782" w:rsidP="00A06751">
      <w:pPr>
        <w:pStyle w:val="Codelisting"/>
        <w:jc w:val="left"/>
        <w:rPr>
          <w:sz w:val="16"/>
          <w:szCs w:val="16"/>
          <w:lang w:val="en-US"/>
        </w:rPr>
      </w:pPr>
      <w:r w:rsidRPr="00A06751">
        <w:rPr>
          <w:sz w:val="16"/>
          <w:szCs w:val="16"/>
          <w:lang w:val="en-US"/>
        </w:rPr>
        <w:t xml:space="preserve">          percentage:</w:t>
      </w:r>
    </w:p>
    <w:p w14:paraId="2D75EC89"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 &gt; 0 ? Math.round((votesCount / totalVoters) * 100) : 0,</w:t>
      </w:r>
    </w:p>
    <w:p w14:paraId="20001B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2C3EF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7863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8AE9F8" w14:textId="77777777" w:rsidR="00CB2782" w:rsidRPr="00A06751" w:rsidRDefault="00CB2782" w:rsidP="00A06751">
      <w:pPr>
        <w:pStyle w:val="Codelisting"/>
        <w:jc w:val="left"/>
        <w:rPr>
          <w:sz w:val="16"/>
          <w:szCs w:val="16"/>
          <w:lang w:val="en-US"/>
        </w:rPr>
      </w:pPr>
    </w:p>
    <w:p w14:paraId="343EB0B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voters = validVotes.map((v) =&gt; {</w:t>
      </w:r>
    </w:p>
    <w:p w14:paraId="640E9D0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voteWithUser = v as typeof v &amp; {</w:t>
      </w:r>
    </w:p>
    <w:p w14:paraId="1FABA828" w14:textId="77777777" w:rsidR="00CB2782" w:rsidRPr="00A06751" w:rsidRDefault="00CB2782" w:rsidP="00A06751">
      <w:pPr>
        <w:pStyle w:val="Codelisting"/>
        <w:jc w:val="left"/>
        <w:rPr>
          <w:sz w:val="16"/>
          <w:szCs w:val="16"/>
          <w:lang w:val="en-US"/>
        </w:rPr>
      </w:pPr>
      <w:r w:rsidRPr="00A06751">
        <w:rPr>
          <w:sz w:val="16"/>
          <w:szCs w:val="16"/>
          <w:lang w:val="en-US"/>
        </w:rPr>
        <w:t xml:space="preserve">        user: { name: string | null; email: string } | null;</w:t>
      </w:r>
    </w:p>
    <w:p w14:paraId="175ED55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2BE13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2A6B0C8A"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v.voterUserId,</w:t>
      </w:r>
    </w:p>
    <w:p w14:paraId="67CCC7A6" w14:textId="77777777" w:rsidR="00CB2782" w:rsidRPr="00A06751" w:rsidRDefault="00CB2782" w:rsidP="00A06751">
      <w:pPr>
        <w:pStyle w:val="Codelisting"/>
        <w:jc w:val="left"/>
        <w:rPr>
          <w:sz w:val="16"/>
          <w:szCs w:val="16"/>
          <w:lang w:val="en-US"/>
        </w:rPr>
      </w:pPr>
      <w:r w:rsidRPr="00A06751">
        <w:rPr>
          <w:sz w:val="16"/>
          <w:szCs w:val="16"/>
          <w:lang w:val="en-US"/>
        </w:rPr>
        <w:t xml:space="preserve">        userName: voteWithUser.user?.name ?? null,</w:t>
      </w:r>
    </w:p>
    <w:p w14:paraId="36140A04" w14:textId="77777777" w:rsidR="00CB2782" w:rsidRPr="00A06751" w:rsidRDefault="00CB2782" w:rsidP="00A06751">
      <w:pPr>
        <w:pStyle w:val="Codelisting"/>
        <w:jc w:val="left"/>
        <w:rPr>
          <w:sz w:val="16"/>
          <w:szCs w:val="16"/>
          <w:lang w:val="en-US"/>
        </w:rPr>
      </w:pPr>
      <w:r w:rsidRPr="00A06751">
        <w:rPr>
          <w:sz w:val="16"/>
          <w:szCs w:val="16"/>
          <w:lang w:val="en-US"/>
        </w:rPr>
        <w:t xml:space="preserve">        userEmail: voteWithUser.user?.email ?? null,</w:t>
      </w:r>
    </w:p>
    <w:p w14:paraId="39D105B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v.createdAt.toISOString(),</w:t>
      </w:r>
    </w:p>
    <w:p w14:paraId="22D4CA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759A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B513E4" w14:textId="77777777" w:rsidR="00CB2782" w:rsidRPr="00A06751" w:rsidRDefault="00CB2782" w:rsidP="00A06751">
      <w:pPr>
        <w:pStyle w:val="Codelisting"/>
        <w:jc w:val="left"/>
        <w:rPr>
          <w:sz w:val="16"/>
          <w:szCs w:val="16"/>
          <w:lang w:val="en-US"/>
        </w:rPr>
      </w:pPr>
    </w:p>
    <w:p w14:paraId="67C8E12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207362E7"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05A5EC72" w14:textId="77777777" w:rsidR="00CB2782" w:rsidRPr="00A06751" w:rsidRDefault="00CB2782" w:rsidP="00A06751">
      <w:pPr>
        <w:pStyle w:val="Codelisting"/>
        <w:jc w:val="left"/>
        <w:rPr>
          <w:sz w:val="16"/>
          <w:szCs w:val="16"/>
          <w:lang w:val="en-US"/>
        </w:rPr>
      </w:pPr>
      <w:r w:rsidRPr="00A06751">
        <w:rPr>
          <w:sz w:val="16"/>
          <w:szCs w:val="16"/>
          <w:lang w:val="en-US"/>
        </w:rPr>
        <w:t xml:space="preserve">        id: survey.id,</w:t>
      </w:r>
    </w:p>
    <w:p w14:paraId="496C918D"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survey.title,</w:t>
      </w:r>
    </w:p>
    <w:p w14:paraId="6518BAA4"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survey.description,</w:t>
      </w:r>
    </w:p>
    <w:p w14:paraId="00BD1F6A"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survey.createdAt.toISOString(),</w:t>
      </w:r>
    </w:p>
    <w:p w14:paraId="726AE651"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survey.deadline ? survey.deadline.toISOString() : null,</w:t>
      </w:r>
    </w:p>
    <w:p w14:paraId="0A12B634"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survey.isPrivate,</w:t>
      </w:r>
    </w:p>
    <w:p w14:paraId="0AE4A2D0"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survey.isActive,</w:t>
      </w:r>
    </w:p>
    <w:p w14:paraId="0046C8B4"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survey.createdById,</w:t>
      </w:r>
    </w:p>
    <w:p w14:paraId="368E4B4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EAAAE1" w14:textId="77777777" w:rsidR="00CB2782" w:rsidRPr="00A06751" w:rsidRDefault="00CB2782" w:rsidP="00A06751">
      <w:pPr>
        <w:pStyle w:val="Codelisting"/>
        <w:jc w:val="left"/>
        <w:rPr>
          <w:sz w:val="16"/>
          <w:szCs w:val="16"/>
          <w:lang w:val="en-US"/>
        </w:rPr>
      </w:pPr>
      <w:r w:rsidRPr="00A06751">
        <w:rPr>
          <w:sz w:val="16"/>
          <w:szCs w:val="16"/>
          <w:lang w:val="en-US"/>
        </w:rPr>
        <w:t xml:space="preserve">      statistics: {</w:t>
      </w:r>
    </w:p>
    <w:p w14:paraId="44AA318F"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w:t>
      </w:r>
    </w:p>
    <w:p w14:paraId="503C2127" w14:textId="77777777" w:rsidR="00CB2782" w:rsidRPr="00A06751" w:rsidRDefault="00CB2782" w:rsidP="00A06751">
      <w:pPr>
        <w:pStyle w:val="Codelisting"/>
        <w:jc w:val="left"/>
        <w:rPr>
          <w:sz w:val="16"/>
          <w:szCs w:val="16"/>
          <w:lang w:val="en-US"/>
        </w:rPr>
      </w:pPr>
      <w:r w:rsidRPr="00A06751">
        <w:rPr>
          <w:sz w:val="16"/>
          <w:szCs w:val="16"/>
          <w:lang w:val="en-US"/>
        </w:rPr>
        <w:t xml:space="preserve">        totalQuestions: questions.length,</w:t>
      </w:r>
    </w:p>
    <w:p w14:paraId="2DD0A5B8" w14:textId="77777777" w:rsidR="00CB2782" w:rsidRPr="00A06751" w:rsidRDefault="00CB2782" w:rsidP="00A06751">
      <w:pPr>
        <w:pStyle w:val="Codelisting"/>
        <w:jc w:val="left"/>
        <w:rPr>
          <w:sz w:val="16"/>
          <w:szCs w:val="16"/>
          <w:lang w:val="en-US"/>
        </w:rPr>
      </w:pPr>
      <w:r w:rsidRPr="00A06751">
        <w:rPr>
          <w:sz w:val="16"/>
          <w:szCs w:val="16"/>
          <w:lang w:val="en-US"/>
        </w:rPr>
        <w:t xml:space="preserve">        totalOptions: questions.reduce((acc, q) =&gt; acc + q.options.length, 0),</w:t>
      </w:r>
    </w:p>
    <w:p w14:paraId="38724170"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exportedAt: new Date().toISOString(),</w:t>
      </w:r>
    </w:p>
    <w:p w14:paraId="124525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1A95D80"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w:t>
      </w:r>
    </w:p>
    <w:p w14:paraId="5974AB93" w14:textId="77777777" w:rsidR="00CB2782" w:rsidRPr="00A06751" w:rsidRDefault="00CB2782" w:rsidP="00A06751">
      <w:pPr>
        <w:pStyle w:val="Codelisting"/>
        <w:jc w:val="left"/>
        <w:rPr>
          <w:sz w:val="16"/>
          <w:szCs w:val="16"/>
          <w:lang w:val="en-US"/>
        </w:rPr>
      </w:pPr>
      <w:r w:rsidRPr="00A06751">
        <w:rPr>
          <w:sz w:val="16"/>
          <w:szCs w:val="16"/>
          <w:lang w:val="en-US"/>
        </w:rPr>
        <w:t xml:space="preserve">      voters,</w:t>
      </w:r>
    </w:p>
    <w:p w14:paraId="6BE7097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62B7C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303077" w14:textId="77777777" w:rsidR="00CB2782" w:rsidRPr="00A06751" w:rsidRDefault="00CB2782" w:rsidP="00A06751">
      <w:pPr>
        <w:pStyle w:val="Codelisting"/>
        <w:jc w:val="left"/>
        <w:rPr>
          <w:sz w:val="16"/>
          <w:szCs w:val="16"/>
          <w:lang w:val="en-US"/>
        </w:rPr>
      </w:pPr>
    </w:p>
    <w:p w14:paraId="02C03EC5" w14:textId="77777777" w:rsidR="00CB2782" w:rsidRPr="00A06751" w:rsidRDefault="00CB2782" w:rsidP="00A06751">
      <w:pPr>
        <w:pStyle w:val="Codelisting"/>
        <w:jc w:val="left"/>
        <w:rPr>
          <w:sz w:val="16"/>
          <w:szCs w:val="16"/>
          <w:lang w:val="en-US"/>
        </w:rPr>
      </w:pPr>
      <w:r w:rsidRPr="00A06751">
        <w:rPr>
          <w:sz w:val="16"/>
          <w:szCs w:val="16"/>
          <w:lang w:val="en-US"/>
        </w:rPr>
        <w:t xml:space="preserve">  // ── CSV Export ────────────────────────────────────────────────────────────</w:t>
      </w:r>
    </w:p>
    <w:p w14:paraId="2434B0A8" w14:textId="77777777" w:rsidR="00CB2782" w:rsidRPr="00A06751" w:rsidRDefault="00CB2782" w:rsidP="00A06751">
      <w:pPr>
        <w:pStyle w:val="Codelisting"/>
        <w:jc w:val="left"/>
        <w:rPr>
          <w:sz w:val="16"/>
          <w:szCs w:val="16"/>
          <w:lang w:val="en-US"/>
        </w:rPr>
      </w:pPr>
    </w:p>
    <w:p w14:paraId="1469F38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generateCSV(data: ExportSurveyData): Promise&lt;Buffer&gt; {</w:t>
      </w:r>
    </w:p>
    <w:p w14:paraId="3FAF578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rows: Record&lt;string, string | number&gt;[] = [];</w:t>
      </w:r>
    </w:p>
    <w:p w14:paraId="44BCE02E" w14:textId="77777777" w:rsidR="00CB2782" w:rsidRPr="00A06751" w:rsidRDefault="00CB2782" w:rsidP="00A06751">
      <w:pPr>
        <w:pStyle w:val="Codelisting"/>
        <w:jc w:val="left"/>
        <w:rPr>
          <w:sz w:val="16"/>
          <w:szCs w:val="16"/>
          <w:lang w:val="en-US"/>
        </w:rPr>
      </w:pPr>
    </w:p>
    <w:p w14:paraId="1CF12944" w14:textId="77777777" w:rsidR="00CB2782" w:rsidRPr="00A06751" w:rsidRDefault="00CB2782" w:rsidP="00A06751">
      <w:pPr>
        <w:pStyle w:val="Codelisting"/>
        <w:jc w:val="left"/>
        <w:rPr>
          <w:sz w:val="16"/>
          <w:szCs w:val="16"/>
          <w:lang w:val="en-US"/>
        </w:rPr>
      </w:pPr>
      <w:r w:rsidRPr="00A06751">
        <w:rPr>
          <w:sz w:val="16"/>
          <w:szCs w:val="16"/>
          <w:lang w:val="en-US"/>
        </w:rPr>
        <w:t xml:space="preserve">    // Header info rows</w:t>
      </w:r>
    </w:p>
    <w:p w14:paraId="6AC8E666"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'Назва опитування', 'Значення': data.survey.title });</w:t>
      </w:r>
    </w:p>
    <w:p w14:paraId="383BC8F2"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'Опис', 'Значення': data.survey.description ?? '' });</w:t>
      </w:r>
    </w:p>
    <w:p w14:paraId="6898C959"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'Дата створення', 'Значення': new Date(data.survey.createdAt).toLocaleString('uk-UA') });</w:t>
      </w:r>
    </w:p>
    <w:p w14:paraId="48714894"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'Дедлайн', 'Значення': data.survey.deadline ? new Date(data.survey.deadline).toLocaleString('uk-UA') : 'Немає' });</w:t>
      </w:r>
    </w:p>
    <w:p w14:paraId="3CFA2929"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'Всього голосів', 'Значення': data.statistics.totalVoters });</w:t>
      </w:r>
    </w:p>
    <w:p w14:paraId="6409EA1A"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'Питань', 'Значення': data.statistics.totalQuestions });</w:t>
      </w:r>
    </w:p>
    <w:p w14:paraId="6B66C9F9"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'Дата експорту', 'Значення': new Date(data.statistics.exportedAt).toLocaleString('uk-UA') });</w:t>
      </w:r>
    </w:p>
    <w:p w14:paraId="615F5030"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 'Значення': '' }); // blank separator</w:t>
      </w:r>
    </w:p>
    <w:p w14:paraId="20942FA9" w14:textId="77777777" w:rsidR="00CB2782" w:rsidRPr="00A06751" w:rsidRDefault="00CB2782" w:rsidP="00A06751">
      <w:pPr>
        <w:pStyle w:val="Codelisting"/>
        <w:jc w:val="left"/>
        <w:rPr>
          <w:sz w:val="16"/>
          <w:szCs w:val="16"/>
          <w:lang w:val="en-US"/>
        </w:rPr>
      </w:pPr>
    </w:p>
    <w:p w14:paraId="6FF52149" w14:textId="77777777" w:rsidR="00CB2782" w:rsidRPr="00A06751" w:rsidRDefault="00CB2782" w:rsidP="00A06751">
      <w:pPr>
        <w:pStyle w:val="Codelisting"/>
        <w:jc w:val="left"/>
        <w:rPr>
          <w:sz w:val="16"/>
          <w:szCs w:val="16"/>
          <w:lang w:val="en-US"/>
        </w:rPr>
      </w:pPr>
      <w:r w:rsidRPr="00A06751">
        <w:rPr>
          <w:sz w:val="16"/>
          <w:szCs w:val="16"/>
          <w:lang w:val="en-US"/>
        </w:rPr>
        <w:t xml:space="preserve">    // Results per question</w:t>
      </w:r>
    </w:p>
    <w:p w14:paraId="2A0AE4E2"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q of data.questions) {</w:t>
      </w:r>
    </w:p>
    <w:p w14:paraId="7EFB7336"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`Питання: ${q.text}`, 'Значення': '' });</w:t>
      </w:r>
    </w:p>
    <w:p w14:paraId="0F7FD8E7"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opt of q.options) {</w:t>
      </w:r>
    </w:p>
    <w:p w14:paraId="36B0DA2E"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w:t>
      </w:r>
    </w:p>
    <w:p w14:paraId="39AEDC65" w14:textId="77777777" w:rsidR="00CB2782" w:rsidRPr="00A06751" w:rsidRDefault="00CB2782" w:rsidP="00A06751">
      <w:pPr>
        <w:pStyle w:val="Codelisting"/>
        <w:jc w:val="left"/>
        <w:rPr>
          <w:sz w:val="16"/>
          <w:szCs w:val="16"/>
          <w:lang w:val="en-US"/>
        </w:rPr>
      </w:pPr>
      <w:r w:rsidRPr="00A06751">
        <w:rPr>
          <w:sz w:val="16"/>
          <w:szCs w:val="16"/>
          <w:lang w:val="en-US"/>
        </w:rPr>
        <w:t xml:space="preserve">          'Поле': `  ${opt.text}`,</w:t>
      </w:r>
    </w:p>
    <w:p w14:paraId="0449E5B0" w14:textId="77777777" w:rsidR="00CB2782" w:rsidRPr="00A06751" w:rsidRDefault="00CB2782" w:rsidP="00A06751">
      <w:pPr>
        <w:pStyle w:val="Codelisting"/>
        <w:jc w:val="left"/>
        <w:rPr>
          <w:sz w:val="16"/>
          <w:szCs w:val="16"/>
          <w:lang w:val="en-US"/>
        </w:rPr>
      </w:pPr>
      <w:r w:rsidRPr="00A06751">
        <w:rPr>
          <w:sz w:val="16"/>
          <w:szCs w:val="16"/>
          <w:lang w:val="en-US"/>
        </w:rPr>
        <w:t xml:space="preserve">          'Значення': `${opt.votes} голосів (${opt.percentage}%)`,</w:t>
      </w:r>
    </w:p>
    <w:p w14:paraId="21FD3FF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8CCF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0D1E8D" w14:textId="77777777" w:rsidR="00CB2782" w:rsidRPr="00A06751" w:rsidRDefault="00CB2782" w:rsidP="00A06751">
      <w:pPr>
        <w:pStyle w:val="Codelisting"/>
        <w:jc w:val="left"/>
        <w:rPr>
          <w:sz w:val="16"/>
          <w:szCs w:val="16"/>
          <w:lang w:val="en-US"/>
        </w:rPr>
      </w:pPr>
      <w:r w:rsidRPr="00A06751">
        <w:rPr>
          <w:sz w:val="16"/>
          <w:szCs w:val="16"/>
          <w:lang w:val="en-US"/>
        </w:rPr>
        <w:t xml:space="preserve">      rows.push({ 'Поле': '', 'Значення': '' });</w:t>
      </w:r>
    </w:p>
    <w:p w14:paraId="7659E5B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CE2C77" w14:textId="77777777" w:rsidR="00CB2782" w:rsidRPr="00A06751" w:rsidRDefault="00CB2782" w:rsidP="00A06751">
      <w:pPr>
        <w:pStyle w:val="Codelisting"/>
        <w:jc w:val="left"/>
        <w:rPr>
          <w:sz w:val="16"/>
          <w:szCs w:val="16"/>
          <w:lang w:val="en-US"/>
        </w:rPr>
      </w:pPr>
    </w:p>
    <w:p w14:paraId="0D8CB7A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csv = Papa.unparse(rows, { delimiter: ',', quotes: true });</w:t>
      </w:r>
    </w:p>
    <w:p w14:paraId="6A6E8D8F" w14:textId="77777777" w:rsidR="00CB2782" w:rsidRPr="00A06751" w:rsidRDefault="00CB2782" w:rsidP="00A06751">
      <w:pPr>
        <w:pStyle w:val="Codelisting"/>
        <w:jc w:val="left"/>
        <w:rPr>
          <w:sz w:val="16"/>
          <w:szCs w:val="16"/>
          <w:lang w:val="en-US"/>
        </w:rPr>
      </w:pPr>
      <w:r w:rsidRPr="00A06751">
        <w:rPr>
          <w:sz w:val="16"/>
          <w:szCs w:val="16"/>
          <w:lang w:val="en-US"/>
        </w:rPr>
        <w:t xml:space="preserve">    // Prepend UTF-8 BOM for Excel compatibility</w:t>
      </w:r>
    </w:p>
    <w:p w14:paraId="2E39858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Buffer.from('\uFEFF' + csv, 'utf8');</w:t>
      </w:r>
    </w:p>
    <w:p w14:paraId="6FC3AEE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19DC96" w14:textId="77777777" w:rsidR="00CB2782" w:rsidRPr="00A06751" w:rsidRDefault="00CB2782" w:rsidP="00A06751">
      <w:pPr>
        <w:pStyle w:val="Codelisting"/>
        <w:jc w:val="left"/>
        <w:rPr>
          <w:sz w:val="16"/>
          <w:szCs w:val="16"/>
          <w:lang w:val="en-US"/>
        </w:rPr>
      </w:pPr>
    </w:p>
    <w:p w14:paraId="18304C53" w14:textId="77777777" w:rsidR="00CB2782" w:rsidRPr="00A06751" w:rsidRDefault="00CB2782" w:rsidP="00A06751">
      <w:pPr>
        <w:pStyle w:val="Codelisting"/>
        <w:jc w:val="left"/>
        <w:rPr>
          <w:sz w:val="16"/>
          <w:szCs w:val="16"/>
          <w:lang w:val="en-US"/>
        </w:rPr>
      </w:pPr>
      <w:r w:rsidRPr="00A06751">
        <w:rPr>
          <w:sz w:val="16"/>
          <w:szCs w:val="16"/>
          <w:lang w:val="en-US"/>
        </w:rPr>
        <w:t xml:space="preserve">  // ── JSON Export ───────────────────────────────────────────────────────────</w:t>
      </w:r>
    </w:p>
    <w:p w14:paraId="0FECB9DD" w14:textId="77777777" w:rsidR="00CB2782" w:rsidRPr="00A06751" w:rsidRDefault="00CB2782" w:rsidP="00A06751">
      <w:pPr>
        <w:pStyle w:val="Codelisting"/>
        <w:jc w:val="left"/>
        <w:rPr>
          <w:sz w:val="16"/>
          <w:szCs w:val="16"/>
          <w:lang w:val="en-US"/>
        </w:rPr>
      </w:pPr>
    </w:p>
    <w:p w14:paraId="07A2FF1F" w14:textId="77777777" w:rsidR="00CB2782" w:rsidRPr="00A06751" w:rsidRDefault="00CB2782" w:rsidP="00A06751">
      <w:pPr>
        <w:pStyle w:val="Codelisting"/>
        <w:jc w:val="left"/>
        <w:rPr>
          <w:sz w:val="16"/>
          <w:szCs w:val="16"/>
          <w:lang w:val="en-US"/>
        </w:rPr>
      </w:pPr>
      <w:r w:rsidRPr="00A06751">
        <w:rPr>
          <w:sz w:val="16"/>
          <w:szCs w:val="16"/>
          <w:lang w:val="en-US"/>
        </w:rPr>
        <w:t xml:space="preserve">  generateJSON(data: ExportSurveyData): Buffer {</w:t>
      </w:r>
    </w:p>
    <w:p w14:paraId="132205B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json = JSON.stringify(data, null, 2);</w:t>
      </w:r>
    </w:p>
    <w:p w14:paraId="1B41A22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Buffer.from(json, 'utf8');</w:t>
      </w:r>
    </w:p>
    <w:p w14:paraId="3FF5C0B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EF7942" w14:textId="77777777" w:rsidR="00CB2782" w:rsidRPr="00A06751" w:rsidRDefault="00CB2782" w:rsidP="00A06751">
      <w:pPr>
        <w:pStyle w:val="Codelisting"/>
        <w:jc w:val="left"/>
        <w:rPr>
          <w:sz w:val="16"/>
          <w:szCs w:val="16"/>
          <w:lang w:val="en-US"/>
        </w:rPr>
      </w:pPr>
    </w:p>
    <w:p w14:paraId="6B0BC313" w14:textId="77777777" w:rsidR="00CB2782" w:rsidRPr="00A06751" w:rsidRDefault="00CB2782" w:rsidP="00A06751">
      <w:pPr>
        <w:pStyle w:val="Codelisting"/>
        <w:jc w:val="left"/>
        <w:rPr>
          <w:sz w:val="16"/>
          <w:szCs w:val="16"/>
          <w:lang w:val="en-US"/>
        </w:rPr>
      </w:pPr>
      <w:r w:rsidRPr="00A06751">
        <w:rPr>
          <w:sz w:val="16"/>
          <w:szCs w:val="16"/>
          <w:lang w:val="en-US"/>
        </w:rPr>
        <w:t xml:space="preserve">  // ── Excel Export (.xlsx) ──────────────────────────────────────────────────</w:t>
      </w:r>
    </w:p>
    <w:p w14:paraId="3D479189" w14:textId="77777777" w:rsidR="00CB2782" w:rsidRPr="00A06751" w:rsidRDefault="00CB2782" w:rsidP="00A06751">
      <w:pPr>
        <w:pStyle w:val="Codelisting"/>
        <w:jc w:val="left"/>
        <w:rPr>
          <w:sz w:val="16"/>
          <w:szCs w:val="16"/>
          <w:lang w:val="en-US"/>
        </w:rPr>
      </w:pPr>
    </w:p>
    <w:p w14:paraId="7DA7025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generateExcel(data: ExportSurveyData): Promise&lt;Buffer&gt; {</w:t>
      </w:r>
    </w:p>
    <w:p w14:paraId="0B10DD8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wb = new ExcelJS.Workbook();</w:t>
      </w:r>
    </w:p>
    <w:p w14:paraId="21105B71" w14:textId="77777777" w:rsidR="00CB2782" w:rsidRPr="00A06751" w:rsidRDefault="00CB2782" w:rsidP="00A06751">
      <w:pPr>
        <w:pStyle w:val="Codelisting"/>
        <w:jc w:val="left"/>
        <w:rPr>
          <w:sz w:val="16"/>
          <w:szCs w:val="16"/>
          <w:lang w:val="en-US"/>
        </w:rPr>
      </w:pPr>
      <w:r w:rsidRPr="00A06751">
        <w:rPr>
          <w:sz w:val="16"/>
          <w:szCs w:val="16"/>
          <w:lang w:val="en-US"/>
        </w:rPr>
        <w:t xml:space="preserve">    wb.creator = 'SurveyPulse';</w:t>
      </w:r>
    </w:p>
    <w:p w14:paraId="0B90C323" w14:textId="77777777" w:rsidR="00CB2782" w:rsidRPr="00A06751" w:rsidRDefault="00CB2782" w:rsidP="00A06751">
      <w:pPr>
        <w:pStyle w:val="Codelisting"/>
        <w:jc w:val="left"/>
        <w:rPr>
          <w:sz w:val="16"/>
          <w:szCs w:val="16"/>
          <w:lang w:val="en-US"/>
        </w:rPr>
      </w:pPr>
      <w:r w:rsidRPr="00A06751">
        <w:rPr>
          <w:sz w:val="16"/>
          <w:szCs w:val="16"/>
          <w:lang w:val="en-US"/>
        </w:rPr>
        <w:t xml:space="preserve">    wb.created = new Date();</w:t>
      </w:r>
    </w:p>
    <w:p w14:paraId="4B9ADB53" w14:textId="77777777" w:rsidR="00CB2782" w:rsidRPr="00A06751" w:rsidRDefault="00CB2782" w:rsidP="00A06751">
      <w:pPr>
        <w:pStyle w:val="Codelisting"/>
        <w:jc w:val="left"/>
        <w:rPr>
          <w:sz w:val="16"/>
          <w:szCs w:val="16"/>
          <w:lang w:val="en-US"/>
        </w:rPr>
      </w:pPr>
    </w:p>
    <w:p w14:paraId="0EDCCF2E" w14:textId="77777777" w:rsidR="00CB2782" w:rsidRPr="00A06751" w:rsidRDefault="00CB2782" w:rsidP="00A06751">
      <w:pPr>
        <w:pStyle w:val="Codelisting"/>
        <w:jc w:val="left"/>
        <w:rPr>
          <w:sz w:val="16"/>
          <w:szCs w:val="16"/>
          <w:lang w:val="en-US"/>
        </w:rPr>
      </w:pPr>
      <w:r w:rsidRPr="00A06751">
        <w:rPr>
          <w:sz w:val="16"/>
          <w:szCs w:val="16"/>
          <w:lang w:val="en-US"/>
        </w:rPr>
        <w:t xml:space="preserve">    // ── Colors ──────────────────────────────────────────────────────────────</w:t>
      </w:r>
    </w:p>
    <w:p w14:paraId="4804CAE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PRIMARY = '3B82F6';</w:t>
      </w:r>
    </w:p>
    <w:p w14:paraId="7AE842A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HEADER_BG = '1E40AF';</w:t>
      </w:r>
    </w:p>
    <w:p w14:paraId="3B50DE0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ALT_ROW = 'EFF6FF';</w:t>
      </w:r>
    </w:p>
    <w:p w14:paraId="286172CE" w14:textId="77777777" w:rsidR="00CB2782" w:rsidRPr="00A06751" w:rsidRDefault="00CB2782" w:rsidP="00A06751">
      <w:pPr>
        <w:pStyle w:val="Codelisting"/>
        <w:jc w:val="left"/>
        <w:rPr>
          <w:sz w:val="16"/>
          <w:szCs w:val="16"/>
          <w:lang w:val="en-US"/>
        </w:rPr>
      </w:pPr>
    </w:p>
    <w:p w14:paraId="3D7E034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headerFont = { bold: true, color: { argb: 'FFFFFFFF' }, size: 11 };</w:t>
      </w:r>
    </w:p>
    <w:p w14:paraId="2650AEB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titleFont  = { bold: true, size: 14, color: { argb: 'FF1E40AF' } };</w:t>
      </w:r>
    </w:p>
    <w:p w14:paraId="004B2F8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labelFont  = { bold: true, size: 10, color: { argb: 'FF374151' } };</w:t>
      </w:r>
    </w:p>
    <w:p w14:paraId="5F6ACC05" w14:textId="77777777" w:rsidR="00CB2782" w:rsidRPr="00A06751" w:rsidRDefault="00CB2782" w:rsidP="00A06751">
      <w:pPr>
        <w:pStyle w:val="Codelisting"/>
        <w:jc w:val="left"/>
        <w:rPr>
          <w:sz w:val="16"/>
          <w:szCs w:val="16"/>
          <w:lang w:val="en-US"/>
        </w:rPr>
      </w:pPr>
    </w:p>
    <w:p w14:paraId="1F21B955" w14:textId="77777777" w:rsidR="00CB2782" w:rsidRPr="00A06751" w:rsidRDefault="00CB2782" w:rsidP="00A06751">
      <w:pPr>
        <w:pStyle w:val="Codelisting"/>
        <w:jc w:val="left"/>
        <w:rPr>
          <w:sz w:val="16"/>
          <w:szCs w:val="16"/>
          <w:lang w:val="en-US"/>
        </w:rPr>
      </w:pPr>
      <w:r w:rsidRPr="00A06751">
        <w:rPr>
          <w:sz w:val="16"/>
          <w:szCs w:val="16"/>
          <w:lang w:val="en-US"/>
        </w:rPr>
        <w:t xml:space="preserve">    function setHeaderRow(row: ExcelJS.Row, bg = HEADER_BG) {</w:t>
      </w:r>
    </w:p>
    <w:p w14:paraId="6BCFA7C0" w14:textId="77777777" w:rsidR="00CB2782" w:rsidRPr="00A06751" w:rsidRDefault="00CB2782" w:rsidP="00A06751">
      <w:pPr>
        <w:pStyle w:val="Codelisting"/>
        <w:jc w:val="left"/>
        <w:rPr>
          <w:sz w:val="16"/>
          <w:szCs w:val="16"/>
          <w:lang w:val="en-US"/>
        </w:rPr>
      </w:pPr>
      <w:r w:rsidRPr="00A06751">
        <w:rPr>
          <w:sz w:val="16"/>
          <w:szCs w:val="16"/>
          <w:lang w:val="en-US"/>
        </w:rPr>
        <w:t xml:space="preserve">      row.font = headerFont;</w:t>
      </w:r>
    </w:p>
    <w:p w14:paraId="18636198" w14:textId="77777777" w:rsidR="00CB2782" w:rsidRPr="00A06751" w:rsidRDefault="00CB2782" w:rsidP="00A06751">
      <w:pPr>
        <w:pStyle w:val="Codelisting"/>
        <w:jc w:val="left"/>
        <w:rPr>
          <w:sz w:val="16"/>
          <w:szCs w:val="16"/>
          <w:lang w:val="en-US"/>
        </w:rPr>
      </w:pPr>
      <w:r w:rsidRPr="00A06751">
        <w:rPr>
          <w:sz w:val="16"/>
          <w:szCs w:val="16"/>
          <w:lang w:val="en-US"/>
        </w:rPr>
        <w:t xml:space="preserve">      row.fill = { type: 'pattern', pattern: 'solid', fgColor: { argb: 'FF' + bg } };</w:t>
      </w:r>
    </w:p>
    <w:p w14:paraId="37A3CCFA" w14:textId="77777777" w:rsidR="00CB2782" w:rsidRPr="00A06751" w:rsidRDefault="00CB2782" w:rsidP="00A06751">
      <w:pPr>
        <w:pStyle w:val="Codelisting"/>
        <w:jc w:val="left"/>
        <w:rPr>
          <w:sz w:val="16"/>
          <w:szCs w:val="16"/>
          <w:lang w:val="en-US"/>
        </w:rPr>
      </w:pPr>
      <w:r w:rsidRPr="00A06751">
        <w:rPr>
          <w:sz w:val="16"/>
          <w:szCs w:val="16"/>
          <w:lang w:val="en-US"/>
        </w:rPr>
        <w:t xml:space="preserve">      row.alignment = { vertical: 'middle', horizontal: 'center', wrapText: true };</w:t>
      </w:r>
    </w:p>
    <w:p w14:paraId="21FB549C" w14:textId="77777777" w:rsidR="00CB2782" w:rsidRPr="00A06751" w:rsidRDefault="00CB2782" w:rsidP="00A06751">
      <w:pPr>
        <w:pStyle w:val="Codelisting"/>
        <w:jc w:val="left"/>
        <w:rPr>
          <w:sz w:val="16"/>
          <w:szCs w:val="16"/>
          <w:lang w:val="en-US"/>
        </w:rPr>
      </w:pPr>
      <w:r w:rsidRPr="00A06751">
        <w:rPr>
          <w:sz w:val="16"/>
          <w:szCs w:val="16"/>
          <w:lang w:val="en-US"/>
        </w:rPr>
        <w:t xml:space="preserve">      row.height = 22;</w:t>
      </w:r>
    </w:p>
    <w:p w14:paraId="41E9AA95" w14:textId="77777777" w:rsidR="00CB2782" w:rsidRPr="00A06751" w:rsidRDefault="00CB2782" w:rsidP="00A06751">
      <w:pPr>
        <w:pStyle w:val="Codelisting"/>
        <w:jc w:val="left"/>
        <w:rPr>
          <w:sz w:val="16"/>
          <w:szCs w:val="16"/>
          <w:lang w:val="en-US"/>
        </w:rPr>
      </w:pPr>
      <w:r w:rsidRPr="00A06751">
        <w:rPr>
          <w:sz w:val="16"/>
          <w:szCs w:val="16"/>
          <w:lang w:val="en-US"/>
        </w:rPr>
        <w:t xml:space="preserve">      row.eachCell((cell) =&gt; {</w:t>
      </w:r>
    </w:p>
    <w:p w14:paraId="3C41DBAA" w14:textId="77777777" w:rsidR="00CB2782" w:rsidRPr="00A06751" w:rsidRDefault="00CB2782" w:rsidP="00A06751">
      <w:pPr>
        <w:pStyle w:val="Codelisting"/>
        <w:jc w:val="left"/>
        <w:rPr>
          <w:sz w:val="16"/>
          <w:szCs w:val="16"/>
          <w:lang w:val="en-US"/>
        </w:rPr>
      </w:pPr>
      <w:r w:rsidRPr="00A06751">
        <w:rPr>
          <w:sz w:val="16"/>
          <w:szCs w:val="16"/>
          <w:lang w:val="en-US"/>
        </w:rPr>
        <w:t xml:space="preserve">        cell.border = {</w:t>
      </w:r>
    </w:p>
    <w:p w14:paraId="4594D1D0" w14:textId="77777777" w:rsidR="00CB2782" w:rsidRPr="00A06751" w:rsidRDefault="00CB2782" w:rsidP="00A06751">
      <w:pPr>
        <w:pStyle w:val="Codelisting"/>
        <w:jc w:val="left"/>
        <w:rPr>
          <w:sz w:val="16"/>
          <w:szCs w:val="16"/>
          <w:lang w:val="en-US"/>
        </w:rPr>
      </w:pPr>
      <w:r w:rsidRPr="00A06751">
        <w:rPr>
          <w:sz w:val="16"/>
          <w:szCs w:val="16"/>
          <w:lang w:val="en-US"/>
        </w:rPr>
        <w:t xml:space="preserve">          top:    { style: 'thin', color: { argb: 'FFFFFFFF' } },</w:t>
      </w:r>
    </w:p>
    <w:p w14:paraId="7941F638" w14:textId="77777777" w:rsidR="00CB2782" w:rsidRPr="00A06751" w:rsidRDefault="00CB2782" w:rsidP="00A06751">
      <w:pPr>
        <w:pStyle w:val="Codelisting"/>
        <w:jc w:val="left"/>
        <w:rPr>
          <w:sz w:val="16"/>
          <w:szCs w:val="16"/>
          <w:lang w:val="en-US"/>
        </w:rPr>
      </w:pPr>
      <w:r w:rsidRPr="00A06751">
        <w:rPr>
          <w:sz w:val="16"/>
          <w:szCs w:val="16"/>
          <w:lang w:val="en-US"/>
        </w:rPr>
        <w:t xml:space="preserve">          bottom: { style: 'thin', color: { argb: 'FFFFFFFF' } },</w:t>
      </w:r>
    </w:p>
    <w:p w14:paraId="728FC47E" w14:textId="77777777" w:rsidR="00CB2782" w:rsidRPr="00A06751" w:rsidRDefault="00CB2782" w:rsidP="00A06751">
      <w:pPr>
        <w:pStyle w:val="Codelisting"/>
        <w:jc w:val="left"/>
        <w:rPr>
          <w:sz w:val="16"/>
          <w:szCs w:val="16"/>
          <w:lang w:val="en-US"/>
        </w:rPr>
      </w:pPr>
      <w:r w:rsidRPr="00A06751">
        <w:rPr>
          <w:sz w:val="16"/>
          <w:szCs w:val="16"/>
          <w:lang w:val="en-US"/>
        </w:rPr>
        <w:t xml:space="preserve">          left:   { style: 'thin', color: { argb: 'FFFFFFFF' } },</w:t>
      </w:r>
    </w:p>
    <w:p w14:paraId="1072033F" w14:textId="77777777" w:rsidR="00CB2782" w:rsidRPr="00A06751" w:rsidRDefault="00CB2782" w:rsidP="00A06751">
      <w:pPr>
        <w:pStyle w:val="Codelisting"/>
        <w:jc w:val="left"/>
        <w:rPr>
          <w:sz w:val="16"/>
          <w:szCs w:val="16"/>
          <w:lang w:val="en-US"/>
        </w:rPr>
      </w:pPr>
      <w:r w:rsidRPr="00A06751">
        <w:rPr>
          <w:sz w:val="16"/>
          <w:szCs w:val="16"/>
          <w:lang w:val="en-US"/>
        </w:rPr>
        <w:t xml:space="preserve">          right:  { style: 'thin', color: { argb: 'FFFFFFFF' } },</w:t>
      </w:r>
    </w:p>
    <w:p w14:paraId="00F349E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66D75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6110A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C9DF42" w14:textId="77777777" w:rsidR="00CB2782" w:rsidRPr="00A06751" w:rsidRDefault="00CB2782" w:rsidP="00A06751">
      <w:pPr>
        <w:pStyle w:val="Codelisting"/>
        <w:jc w:val="left"/>
        <w:rPr>
          <w:sz w:val="16"/>
          <w:szCs w:val="16"/>
          <w:lang w:val="en-US"/>
        </w:rPr>
      </w:pPr>
    </w:p>
    <w:p w14:paraId="1D86A252"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510DF83C" w14:textId="77777777" w:rsidR="00CB2782" w:rsidRPr="00A06751" w:rsidRDefault="00CB2782" w:rsidP="00A06751">
      <w:pPr>
        <w:pStyle w:val="Codelisting"/>
        <w:jc w:val="left"/>
        <w:rPr>
          <w:sz w:val="16"/>
          <w:szCs w:val="16"/>
          <w:lang w:val="en-US"/>
        </w:rPr>
      </w:pPr>
      <w:r w:rsidRPr="00A06751">
        <w:rPr>
          <w:sz w:val="16"/>
          <w:szCs w:val="16"/>
          <w:lang w:val="en-US"/>
        </w:rPr>
        <w:t xml:space="preserve">    // Sheet 1 — Survey Info</w:t>
      </w:r>
    </w:p>
    <w:p w14:paraId="1FF8E479"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2A61C52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infoSheet = wb.addWorksheet('</w:t>
      </w:r>
      <w:r w:rsidRPr="00A06751">
        <w:rPr>
          <w:rFonts w:ascii="Segoe UI Emoji" w:hAnsi="Segoe UI Emoji" w:cs="Segoe UI Emoji"/>
          <w:sz w:val="16"/>
          <w:szCs w:val="16"/>
          <w:lang w:val="en-US"/>
        </w:rPr>
        <w:t>📋</w:t>
      </w:r>
      <w:r w:rsidRPr="00A06751">
        <w:rPr>
          <w:sz w:val="16"/>
          <w:szCs w:val="16"/>
          <w:lang w:val="en-US"/>
        </w:rPr>
        <w:t xml:space="preserve"> Інформація');</w:t>
      </w:r>
    </w:p>
    <w:p w14:paraId="03D56926" w14:textId="77777777" w:rsidR="00CB2782" w:rsidRPr="00A06751" w:rsidRDefault="00CB2782" w:rsidP="00A06751">
      <w:pPr>
        <w:pStyle w:val="Codelisting"/>
        <w:jc w:val="left"/>
        <w:rPr>
          <w:sz w:val="16"/>
          <w:szCs w:val="16"/>
          <w:lang w:val="en-US"/>
        </w:rPr>
      </w:pPr>
      <w:r w:rsidRPr="00A06751">
        <w:rPr>
          <w:sz w:val="16"/>
          <w:szCs w:val="16"/>
          <w:lang w:val="en-US"/>
        </w:rPr>
        <w:t xml:space="preserve">    infoSheet.columns = [</w:t>
      </w:r>
    </w:p>
    <w:p w14:paraId="2D2F9393" w14:textId="77777777" w:rsidR="00CB2782" w:rsidRPr="00A06751" w:rsidRDefault="00CB2782" w:rsidP="00A06751">
      <w:pPr>
        <w:pStyle w:val="Codelisting"/>
        <w:jc w:val="left"/>
        <w:rPr>
          <w:sz w:val="16"/>
          <w:szCs w:val="16"/>
          <w:lang w:val="en-US"/>
        </w:rPr>
      </w:pPr>
      <w:r w:rsidRPr="00A06751">
        <w:rPr>
          <w:sz w:val="16"/>
          <w:szCs w:val="16"/>
          <w:lang w:val="en-US"/>
        </w:rPr>
        <w:t xml:space="preserve">      { key: 'field', width: 28 },</w:t>
      </w:r>
    </w:p>
    <w:p w14:paraId="153D2DCB" w14:textId="77777777" w:rsidR="00CB2782" w:rsidRPr="00A06751" w:rsidRDefault="00CB2782" w:rsidP="00A06751">
      <w:pPr>
        <w:pStyle w:val="Codelisting"/>
        <w:jc w:val="left"/>
        <w:rPr>
          <w:sz w:val="16"/>
          <w:szCs w:val="16"/>
          <w:lang w:val="en-US"/>
        </w:rPr>
      </w:pPr>
      <w:r w:rsidRPr="00A06751">
        <w:rPr>
          <w:sz w:val="16"/>
          <w:szCs w:val="16"/>
          <w:lang w:val="en-US"/>
        </w:rPr>
        <w:t xml:space="preserve">      { key: 'value', width: 55 },</w:t>
      </w:r>
    </w:p>
    <w:p w14:paraId="671291D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E720826" w14:textId="77777777" w:rsidR="00CB2782" w:rsidRPr="00A06751" w:rsidRDefault="00CB2782" w:rsidP="00A06751">
      <w:pPr>
        <w:pStyle w:val="Codelisting"/>
        <w:jc w:val="left"/>
        <w:rPr>
          <w:sz w:val="16"/>
          <w:szCs w:val="16"/>
          <w:lang w:val="en-US"/>
        </w:rPr>
      </w:pPr>
    </w:p>
    <w:p w14:paraId="07AF7D3D" w14:textId="77777777" w:rsidR="00CB2782" w:rsidRPr="00A06751" w:rsidRDefault="00CB2782" w:rsidP="00A06751">
      <w:pPr>
        <w:pStyle w:val="Codelisting"/>
        <w:jc w:val="left"/>
        <w:rPr>
          <w:sz w:val="16"/>
          <w:szCs w:val="16"/>
          <w:lang w:val="en-US"/>
        </w:rPr>
      </w:pPr>
      <w:r w:rsidRPr="00A06751">
        <w:rPr>
          <w:sz w:val="16"/>
          <w:szCs w:val="16"/>
          <w:lang w:val="en-US"/>
        </w:rPr>
        <w:t xml:space="preserve">    // Title</w:t>
      </w:r>
    </w:p>
    <w:p w14:paraId="7264420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titleRow = infoSheet.addRow(['SurveyPulse — Звіт опитування', '']);</w:t>
      </w:r>
    </w:p>
    <w:p w14:paraId="0B471C6F" w14:textId="77777777" w:rsidR="00CB2782" w:rsidRPr="00A06751" w:rsidRDefault="00CB2782" w:rsidP="00A06751">
      <w:pPr>
        <w:pStyle w:val="Codelisting"/>
        <w:jc w:val="left"/>
        <w:rPr>
          <w:sz w:val="16"/>
          <w:szCs w:val="16"/>
          <w:lang w:val="en-US"/>
        </w:rPr>
      </w:pPr>
      <w:r w:rsidRPr="00A06751">
        <w:rPr>
          <w:sz w:val="16"/>
          <w:szCs w:val="16"/>
          <w:lang w:val="en-US"/>
        </w:rPr>
        <w:t xml:space="preserve">    infoSheet.mergeCells(`A${titleRow.number}:B${titleRow.number}`);</w:t>
      </w:r>
    </w:p>
    <w:p w14:paraId="421A7FDA" w14:textId="77777777" w:rsidR="00CB2782" w:rsidRPr="00A06751" w:rsidRDefault="00CB2782" w:rsidP="00A06751">
      <w:pPr>
        <w:pStyle w:val="Codelisting"/>
        <w:jc w:val="left"/>
        <w:rPr>
          <w:sz w:val="16"/>
          <w:szCs w:val="16"/>
          <w:lang w:val="en-US"/>
        </w:rPr>
      </w:pPr>
      <w:r w:rsidRPr="00A06751">
        <w:rPr>
          <w:sz w:val="16"/>
          <w:szCs w:val="16"/>
          <w:lang w:val="en-US"/>
        </w:rPr>
        <w:t xml:space="preserve">    titleRow.getCell(1).font = { bold: true, size: 16, color: { argb: 'FF' + PRIMARY } };</w:t>
      </w:r>
    </w:p>
    <w:p w14:paraId="0DA7AA83" w14:textId="77777777" w:rsidR="00CB2782" w:rsidRPr="00A06751" w:rsidRDefault="00CB2782" w:rsidP="00A06751">
      <w:pPr>
        <w:pStyle w:val="Codelisting"/>
        <w:jc w:val="left"/>
        <w:rPr>
          <w:sz w:val="16"/>
          <w:szCs w:val="16"/>
          <w:lang w:val="en-US"/>
        </w:rPr>
      </w:pPr>
      <w:r w:rsidRPr="00A06751">
        <w:rPr>
          <w:sz w:val="16"/>
          <w:szCs w:val="16"/>
          <w:lang w:val="en-US"/>
        </w:rPr>
        <w:t xml:space="preserve">    titleRow.getCell(1).alignment = { horizontal: 'center', vertical: 'middle' };</w:t>
      </w:r>
    </w:p>
    <w:p w14:paraId="74450EAC" w14:textId="77777777" w:rsidR="00CB2782" w:rsidRPr="00A06751" w:rsidRDefault="00CB2782" w:rsidP="00A06751">
      <w:pPr>
        <w:pStyle w:val="Codelisting"/>
        <w:jc w:val="left"/>
        <w:rPr>
          <w:sz w:val="16"/>
          <w:szCs w:val="16"/>
          <w:lang w:val="en-US"/>
        </w:rPr>
      </w:pPr>
      <w:r w:rsidRPr="00A06751">
        <w:rPr>
          <w:sz w:val="16"/>
          <w:szCs w:val="16"/>
          <w:lang w:val="en-US"/>
        </w:rPr>
        <w:t xml:space="preserve">    titleRow.height = 32;</w:t>
      </w:r>
    </w:p>
    <w:p w14:paraId="1850C756" w14:textId="77777777" w:rsidR="00CB2782" w:rsidRPr="00A06751" w:rsidRDefault="00CB2782" w:rsidP="00A06751">
      <w:pPr>
        <w:pStyle w:val="Codelisting"/>
        <w:jc w:val="left"/>
        <w:rPr>
          <w:sz w:val="16"/>
          <w:szCs w:val="16"/>
          <w:lang w:val="en-US"/>
        </w:rPr>
      </w:pPr>
    </w:p>
    <w:p w14:paraId="6DFBE29D" w14:textId="77777777" w:rsidR="00CB2782" w:rsidRPr="00A06751" w:rsidRDefault="00CB2782" w:rsidP="00A06751">
      <w:pPr>
        <w:pStyle w:val="Codelisting"/>
        <w:jc w:val="left"/>
        <w:rPr>
          <w:sz w:val="16"/>
          <w:szCs w:val="16"/>
          <w:lang w:val="en-US"/>
        </w:rPr>
      </w:pPr>
      <w:r w:rsidRPr="00A06751">
        <w:rPr>
          <w:sz w:val="16"/>
          <w:szCs w:val="16"/>
          <w:lang w:val="en-US"/>
        </w:rPr>
        <w:t xml:space="preserve">    infoSheet.addRow([]);</w:t>
      </w:r>
    </w:p>
    <w:p w14:paraId="73319FF6" w14:textId="77777777" w:rsidR="00CB2782" w:rsidRPr="00A06751" w:rsidRDefault="00CB2782" w:rsidP="00A06751">
      <w:pPr>
        <w:pStyle w:val="Codelisting"/>
        <w:jc w:val="left"/>
        <w:rPr>
          <w:sz w:val="16"/>
          <w:szCs w:val="16"/>
          <w:lang w:val="en-US"/>
        </w:rPr>
      </w:pPr>
    </w:p>
    <w:p w14:paraId="51D2952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fields: [string, string][] = [</w:t>
      </w:r>
    </w:p>
    <w:p w14:paraId="16B1E672" w14:textId="77777777" w:rsidR="00CB2782" w:rsidRPr="00A06751" w:rsidRDefault="00CB2782" w:rsidP="00A06751">
      <w:pPr>
        <w:pStyle w:val="Codelisting"/>
        <w:jc w:val="left"/>
        <w:rPr>
          <w:sz w:val="16"/>
          <w:szCs w:val="16"/>
          <w:lang w:val="en-US"/>
        </w:rPr>
      </w:pPr>
      <w:r w:rsidRPr="00A06751">
        <w:rPr>
          <w:sz w:val="16"/>
          <w:szCs w:val="16"/>
          <w:lang w:val="en-US"/>
        </w:rPr>
        <w:t xml:space="preserve">      ['Назва опитування',  data.survey.title],</w:t>
      </w:r>
    </w:p>
    <w:p w14:paraId="41E269FF" w14:textId="77777777" w:rsidR="00CB2782" w:rsidRPr="00A06751" w:rsidRDefault="00CB2782" w:rsidP="00A06751">
      <w:pPr>
        <w:pStyle w:val="Codelisting"/>
        <w:jc w:val="left"/>
        <w:rPr>
          <w:sz w:val="16"/>
          <w:szCs w:val="16"/>
          <w:lang w:val="en-US"/>
        </w:rPr>
      </w:pPr>
      <w:r w:rsidRPr="00A06751">
        <w:rPr>
          <w:sz w:val="16"/>
          <w:szCs w:val="16"/>
          <w:lang w:val="en-US"/>
        </w:rPr>
        <w:t xml:space="preserve">      ['Опис',              data.survey.description ?? '—'],</w:t>
      </w:r>
    </w:p>
    <w:p w14:paraId="26093986" w14:textId="77777777" w:rsidR="00CB2782" w:rsidRPr="00A06751" w:rsidRDefault="00CB2782" w:rsidP="00A06751">
      <w:pPr>
        <w:pStyle w:val="Codelisting"/>
        <w:jc w:val="left"/>
        <w:rPr>
          <w:sz w:val="16"/>
          <w:szCs w:val="16"/>
          <w:lang w:val="en-US"/>
        </w:rPr>
      </w:pPr>
      <w:r w:rsidRPr="00A06751">
        <w:rPr>
          <w:sz w:val="16"/>
          <w:szCs w:val="16"/>
          <w:lang w:val="en-US"/>
        </w:rPr>
        <w:t xml:space="preserve">      ['Статус',            data.survey.isActive ? 'Активне' : 'Закрите'],</w:t>
      </w:r>
    </w:p>
    <w:p w14:paraId="4AF09402" w14:textId="77777777" w:rsidR="00CB2782" w:rsidRPr="00A06751" w:rsidRDefault="00CB2782" w:rsidP="00A06751">
      <w:pPr>
        <w:pStyle w:val="Codelisting"/>
        <w:jc w:val="left"/>
        <w:rPr>
          <w:sz w:val="16"/>
          <w:szCs w:val="16"/>
          <w:lang w:val="en-US"/>
        </w:rPr>
      </w:pPr>
      <w:r w:rsidRPr="00A06751">
        <w:rPr>
          <w:sz w:val="16"/>
          <w:szCs w:val="16"/>
          <w:lang w:val="en-US"/>
        </w:rPr>
        <w:t xml:space="preserve">      ['Приватне',          data.survey.isPrivate ? 'Так' : 'Ні'],</w:t>
      </w:r>
    </w:p>
    <w:p w14:paraId="0A6AF1C3"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['Дата створення',    new Date(data.survey.createdAt).toLocaleString('uk-UA')],</w:t>
      </w:r>
    </w:p>
    <w:p w14:paraId="43C981EF" w14:textId="77777777" w:rsidR="00CB2782" w:rsidRPr="00A06751" w:rsidRDefault="00CB2782" w:rsidP="00A06751">
      <w:pPr>
        <w:pStyle w:val="Codelisting"/>
        <w:jc w:val="left"/>
        <w:rPr>
          <w:sz w:val="16"/>
          <w:szCs w:val="16"/>
          <w:lang w:val="en-US"/>
        </w:rPr>
      </w:pPr>
      <w:r w:rsidRPr="00A06751">
        <w:rPr>
          <w:sz w:val="16"/>
          <w:szCs w:val="16"/>
          <w:lang w:val="en-US"/>
        </w:rPr>
        <w:t xml:space="preserve">      ['Дедлайн',           data.survey.deadline ? new Date(data.survey.deadline).toLocaleString('uk-UA') : 'Немає'],</w:t>
      </w:r>
    </w:p>
    <w:p w14:paraId="248A7B3A" w14:textId="77777777" w:rsidR="00CB2782" w:rsidRPr="00A06751" w:rsidRDefault="00CB2782" w:rsidP="00A06751">
      <w:pPr>
        <w:pStyle w:val="Codelisting"/>
        <w:jc w:val="left"/>
        <w:rPr>
          <w:sz w:val="16"/>
          <w:szCs w:val="16"/>
          <w:lang w:val="en-US"/>
        </w:rPr>
      </w:pPr>
      <w:r w:rsidRPr="00A06751">
        <w:rPr>
          <w:sz w:val="16"/>
          <w:szCs w:val="16"/>
          <w:lang w:val="en-US"/>
        </w:rPr>
        <w:t xml:space="preserve">      ['Всього голосів',    String(data.statistics.totalVoters)],</w:t>
      </w:r>
    </w:p>
    <w:p w14:paraId="6FA62BE5" w14:textId="77777777" w:rsidR="00CB2782" w:rsidRPr="00A06751" w:rsidRDefault="00CB2782" w:rsidP="00A06751">
      <w:pPr>
        <w:pStyle w:val="Codelisting"/>
        <w:jc w:val="left"/>
        <w:rPr>
          <w:sz w:val="16"/>
          <w:szCs w:val="16"/>
          <w:lang w:val="en-US"/>
        </w:rPr>
      </w:pPr>
      <w:r w:rsidRPr="00A06751">
        <w:rPr>
          <w:sz w:val="16"/>
          <w:szCs w:val="16"/>
          <w:lang w:val="en-US"/>
        </w:rPr>
        <w:t xml:space="preserve">      ['Питань',            String(data.statistics.totalQuestions)],</w:t>
      </w:r>
    </w:p>
    <w:p w14:paraId="54EEE980" w14:textId="77777777" w:rsidR="00CB2782" w:rsidRPr="00A06751" w:rsidRDefault="00CB2782" w:rsidP="00A06751">
      <w:pPr>
        <w:pStyle w:val="Codelisting"/>
        <w:jc w:val="left"/>
        <w:rPr>
          <w:sz w:val="16"/>
          <w:szCs w:val="16"/>
          <w:lang w:val="en-US"/>
        </w:rPr>
      </w:pPr>
      <w:r w:rsidRPr="00A06751">
        <w:rPr>
          <w:sz w:val="16"/>
          <w:szCs w:val="16"/>
          <w:lang w:val="en-US"/>
        </w:rPr>
        <w:t xml:space="preserve">      ['Дата експорту',     new Date(data.statistics.exportedAt).toLocaleString('uk-UA')],</w:t>
      </w:r>
    </w:p>
    <w:p w14:paraId="6C80B05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F9AF1B" w14:textId="77777777" w:rsidR="00CB2782" w:rsidRPr="00A06751" w:rsidRDefault="00CB2782" w:rsidP="00A06751">
      <w:pPr>
        <w:pStyle w:val="Codelisting"/>
        <w:jc w:val="left"/>
        <w:rPr>
          <w:sz w:val="16"/>
          <w:szCs w:val="16"/>
          <w:lang w:val="en-US"/>
        </w:rPr>
      </w:pPr>
    </w:p>
    <w:p w14:paraId="48BF6CF5"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[field, value] of fields) {</w:t>
      </w:r>
    </w:p>
    <w:p w14:paraId="72C3DE2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 = infoSheet.addRow([field, value]);</w:t>
      </w:r>
    </w:p>
    <w:p w14:paraId="5F2E4E44" w14:textId="77777777" w:rsidR="00CB2782" w:rsidRPr="00A06751" w:rsidRDefault="00CB2782" w:rsidP="00A06751">
      <w:pPr>
        <w:pStyle w:val="Codelisting"/>
        <w:jc w:val="left"/>
        <w:rPr>
          <w:sz w:val="16"/>
          <w:szCs w:val="16"/>
          <w:lang w:val="en-US"/>
        </w:rPr>
      </w:pPr>
      <w:r w:rsidRPr="00A06751">
        <w:rPr>
          <w:sz w:val="16"/>
          <w:szCs w:val="16"/>
          <w:lang w:val="en-US"/>
        </w:rPr>
        <w:t xml:space="preserve">      r.getCell(1).font = labelFont;</w:t>
      </w:r>
    </w:p>
    <w:p w14:paraId="0E7D674A" w14:textId="77777777" w:rsidR="00CB2782" w:rsidRPr="00A06751" w:rsidRDefault="00CB2782" w:rsidP="00A06751">
      <w:pPr>
        <w:pStyle w:val="Codelisting"/>
        <w:jc w:val="left"/>
        <w:rPr>
          <w:sz w:val="16"/>
          <w:szCs w:val="16"/>
          <w:lang w:val="en-US"/>
        </w:rPr>
      </w:pPr>
      <w:r w:rsidRPr="00A06751">
        <w:rPr>
          <w:sz w:val="16"/>
          <w:szCs w:val="16"/>
          <w:lang w:val="en-US"/>
        </w:rPr>
        <w:t xml:space="preserve">      r.getCell(1).fill = { type: 'pattern', pattern: 'solid', fgColor: { argb: 'FFF3F4F6' } };</w:t>
      </w:r>
    </w:p>
    <w:p w14:paraId="7BF03A86" w14:textId="77777777" w:rsidR="00CB2782" w:rsidRPr="00A06751" w:rsidRDefault="00CB2782" w:rsidP="00A06751">
      <w:pPr>
        <w:pStyle w:val="Codelisting"/>
        <w:jc w:val="left"/>
        <w:rPr>
          <w:sz w:val="16"/>
          <w:szCs w:val="16"/>
          <w:lang w:val="en-US"/>
        </w:rPr>
      </w:pPr>
      <w:r w:rsidRPr="00A06751">
        <w:rPr>
          <w:sz w:val="16"/>
          <w:szCs w:val="16"/>
          <w:lang w:val="en-US"/>
        </w:rPr>
        <w:t xml:space="preserve">      r.getCell(2).alignment = { wrapText: true };</w:t>
      </w:r>
    </w:p>
    <w:p w14:paraId="4A02332C" w14:textId="77777777" w:rsidR="00CB2782" w:rsidRPr="00A06751" w:rsidRDefault="00CB2782" w:rsidP="00A06751">
      <w:pPr>
        <w:pStyle w:val="Codelisting"/>
        <w:jc w:val="left"/>
        <w:rPr>
          <w:sz w:val="16"/>
          <w:szCs w:val="16"/>
          <w:lang w:val="en-US"/>
        </w:rPr>
      </w:pPr>
      <w:r w:rsidRPr="00A06751">
        <w:rPr>
          <w:sz w:val="16"/>
          <w:szCs w:val="16"/>
          <w:lang w:val="en-US"/>
        </w:rPr>
        <w:t xml:space="preserve">      r.height = 20;</w:t>
      </w:r>
    </w:p>
    <w:p w14:paraId="5171E8A3" w14:textId="77777777" w:rsidR="00CB2782" w:rsidRPr="00A06751" w:rsidRDefault="00CB2782" w:rsidP="00A06751">
      <w:pPr>
        <w:pStyle w:val="Codelisting"/>
        <w:jc w:val="left"/>
        <w:rPr>
          <w:sz w:val="16"/>
          <w:szCs w:val="16"/>
          <w:lang w:val="en-US"/>
        </w:rPr>
      </w:pPr>
      <w:r w:rsidRPr="00A06751">
        <w:rPr>
          <w:sz w:val="16"/>
          <w:szCs w:val="16"/>
          <w:lang w:val="en-US"/>
        </w:rPr>
        <w:t xml:space="preserve">      r.eachCell((cell) =&gt; {</w:t>
      </w:r>
    </w:p>
    <w:p w14:paraId="19F6A443" w14:textId="77777777" w:rsidR="00CB2782" w:rsidRPr="00A06751" w:rsidRDefault="00CB2782" w:rsidP="00A06751">
      <w:pPr>
        <w:pStyle w:val="Codelisting"/>
        <w:jc w:val="left"/>
        <w:rPr>
          <w:sz w:val="16"/>
          <w:szCs w:val="16"/>
          <w:lang w:val="en-US"/>
        </w:rPr>
      </w:pPr>
      <w:r w:rsidRPr="00A06751">
        <w:rPr>
          <w:sz w:val="16"/>
          <w:szCs w:val="16"/>
          <w:lang w:val="en-US"/>
        </w:rPr>
        <w:t xml:space="preserve">        cell.border = {</w:t>
      </w:r>
    </w:p>
    <w:p w14:paraId="26085929" w14:textId="77777777" w:rsidR="00CB2782" w:rsidRPr="00A06751" w:rsidRDefault="00CB2782" w:rsidP="00A06751">
      <w:pPr>
        <w:pStyle w:val="Codelisting"/>
        <w:jc w:val="left"/>
        <w:rPr>
          <w:sz w:val="16"/>
          <w:szCs w:val="16"/>
          <w:lang w:val="en-US"/>
        </w:rPr>
      </w:pPr>
      <w:r w:rsidRPr="00A06751">
        <w:rPr>
          <w:sz w:val="16"/>
          <w:szCs w:val="16"/>
          <w:lang w:val="en-US"/>
        </w:rPr>
        <w:t xml:space="preserve">          top:    { style: 'thin', color: { argb: 'FFE5E7EB' } },</w:t>
      </w:r>
    </w:p>
    <w:p w14:paraId="295143ED" w14:textId="77777777" w:rsidR="00CB2782" w:rsidRPr="00A06751" w:rsidRDefault="00CB2782" w:rsidP="00A06751">
      <w:pPr>
        <w:pStyle w:val="Codelisting"/>
        <w:jc w:val="left"/>
        <w:rPr>
          <w:sz w:val="16"/>
          <w:szCs w:val="16"/>
          <w:lang w:val="en-US"/>
        </w:rPr>
      </w:pPr>
      <w:r w:rsidRPr="00A06751">
        <w:rPr>
          <w:sz w:val="16"/>
          <w:szCs w:val="16"/>
          <w:lang w:val="en-US"/>
        </w:rPr>
        <w:t xml:space="preserve">          bottom: { style: 'thin', color: { argb: 'FFE5E7EB' } },</w:t>
      </w:r>
    </w:p>
    <w:p w14:paraId="2DA7A042" w14:textId="77777777" w:rsidR="00CB2782" w:rsidRPr="00A06751" w:rsidRDefault="00CB2782" w:rsidP="00A06751">
      <w:pPr>
        <w:pStyle w:val="Codelisting"/>
        <w:jc w:val="left"/>
        <w:rPr>
          <w:sz w:val="16"/>
          <w:szCs w:val="16"/>
          <w:lang w:val="en-US"/>
        </w:rPr>
      </w:pPr>
      <w:r w:rsidRPr="00A06751">
        <w:rPr>
          <w:sz w:val="16"/>
          <w:szCs w:val="16"/>
          <w:lang w:val="en-US"/>
        </w:rPr>
        <w:t xml:space="preserve">          left:   { style: 'thin', color: { argb: 'FFE5E7EB' } },</w:t>
      </w:r>
    </w:p>
    <w:p w14:paraId="12BBD08E" w14:textId="77777777" w:rsidR="00CB2782" w:rsidRPr="00A06751" w:rsidRDefault="00CB2782" w:rsidP="00A06751">
      <w:pPr>
        <w:pStyle w:val="Codelisting"/>
        <w:jc w:val="left"/>
        <w:rPr>
          <w:sz w:val="16"/>
          <w:szCs w:val="16"/>
          <w:lang w:val="en-US"/>
        </w:rPr>
      </w:pPr>
      <w:r w:rsidRPr="00A06751">
        <w:rPr>
          <w:sz w:val="16"/>
          <w:szCs w:val="16"/>
          <w:lang w:val="en-US"/>
        </w:rPr>
        <w:t xml:space="preserve">          right:  { style: 'thin', color: { argb: 'FFE5E7EB' } },</w:t>
      </w:r>
    </w:p>
    <w:p w14:paraId="4A3CA37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58CC5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A364C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5E9504" w14:textId="77777777" w:rsidR="00CB2782" w:rsidRPr="00A06751" w:rsidRDefault="00CB2782" w:rsidP="00A06751">
      <w:pPr>
        <w:pStyle w:val="Codelisting"/>
        <w:jc w:val="left"/>
        <w:rPr>
          <w:sz w:val="16"/>
          <w:szCs w:val="16"/>
          <w:lang w:val="en-US"/>
        </w:rPr>
      </w:pPr>
    </w:p>
    <w:p w14:paraId="7287890D"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54A1A651" w14:textId="77777777" w:rsidR="00CB2782" w:rsidRPr="00A06751" w:rsidRDefault="00CB2782" w:rsidP="00A06751">
      <w:pPr>
        <w:pStyle w:val="Codelisting"/>
        <w:jc w:val="left"/>
        <w:rPr>
          <w:sz w:val="16"/>
          <w:szCs w:val="16"/>
          <w:lang w:val="en-US"/>
        </w:rPr>
      </w:pPr>
      <w:r w:rsidRPr="00A06751">
        <w:rPr>
          <w:sz w:val="16"/>
          <w:szCs w:val="16"/>
          <w:lang w:val="en-US"/>
        </w:rPr>
        <w:t xml:space="preserve">    // Sheet 2 — Statistics</w:t>
      </w:r>
    </w:p>
    <w:p w14:paraId="58764F29"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4DC7BAA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statsSheet = wb.addWorksheet('</w:t>
      </w:r>
      <w:r w:rsidRPr="00A06751">
        <w:rPr>
          <w:rFonts w:ascii="Segoe UI Emoji" w:hAnsi="Segoe UI Emoji" w:cs="Segoe UI Emoji"/>
          <w:sz w:val="16"/>
          <w:szCs w:val="16"/>
          <w:lang w:val="en-US"/>
        </w:rPr>
        <w:t>📊</w:t>
      </w:r>
      <w:r w:rsidRPr="00A06751">
        <w:rPr>
          <w:sz w:val="16"/>
          <w:szCs w:val="16"/>
          <w:lang w:val="en-US"/>
        </w:rPr>
        <w:t xml:space="preserve"> Статистика');</w:t>
      </w:r>
    </w:p>
    <w:p w14:paraId="02505B95" w14:textId="77777777" w:rsidR="00CB2782" w:rsidRPr="00A06751" w:rsidRDefault="00CB2782" w:rsidP="00A06751">
      <w:pPr>
        <w:pStyle w:val="Codelisting"/>
        <w:jc w:val="left"/>
        <w:rPr>
          <w:sz w:val="16"/>
          <w:szCs w:val="16"/>
          <w:lang w:val="en-US"/>
        </w:rPr>
      </w:pPr>
      <w:r w:rsidRPr="00A06751">
        <w:rPr>
          <w:sz w:val="16"/>
          <w:szCs w:val="16"/>
          <w:lang w:val="en-US"/>
        </w:rPr>
        <w:t xml:space="preserve">    statsSheet.columns = [</w:t>
      </w:r>
    </w:p>
    <w:p w14:paraId="5FD61E78" w14:textId="77777777" w:rsidR="00CB2782" w:rsidRPr="00A06751" w:rsidRDefault="00CB2782" w:rsidP="00A06751">
      <w:pPr>
        <w:pStyle w:val="Codelisting"/>
        <w:jc w:val="left"/>
        <w:rPr>
          <w:sz w:val="16"/>
          <w:szCs w:val="16"/>
          <w:lang w:val="en-US"/>
        </w:rPr>
      </w:pPr>
      <w:r w:rsidRPr="00A06751">
        <w:rPr>
          <w:sz w:val="16"/>
          <w:szCs w:val="16"/>
          <w:lang w:val="en-US"/>
        </w:rPr>
        <w:t xml:space="preserve">      { key: 'question', width: 40 },</w:t>
      </w:r>
    </w:p>
    <w:p w14:paraId="345BDC68" w14:textId="77777777" w:rsidR="00CB2782" w:rsidRPr="00A06751" w:rsidRDefault="00CB2782" w:rsidP="00A06751">
      <w:pPr>
        <w:pStyle w:val="Codelisting"/>
        <w:jc w:val="left"/>
        <w:rPr>
          <w:sz w:val="16"/>
          <w:szCs w:val="16"/>
          <w:lang w:val="en-US"/>
        </w:rPr>
      </w:pPr>
      <w:r w:rsidRPr="00A06751">
        <w:rPr>
          <w:sz w:val="16"/>
          <w:szCs w:val="16"/>
          <w:lang w:val="en-US"/>
        </w:rPr>
        <w:t xml:space="preserve">      { key: 'option',   width: 35 },</w:t>
      </w:r>
    </w:p>
    <w:p w14:paraId="43234119" w14:textId="77777777" w:rsidR="00CB2782" w:rsidRPr="00A06751" w:rsidRDefault="00CB2782" w:rsidP="00A06751">
      <w:pPr>
        <w:pStyle w:val="Codelisting"/>
        <w:jc w:val="left"/>
        <w:rPr>
          <w:sz w:val="16"/>
          <w:szCs w:val="16"/>
          <w:lang w:val="en-US"/>
        </w:rPr>
      </w:pPr>
      <w:r w:rsidRPr="00A06751">
        <w:rPr>
          <w:sz w:val="16"/>
          <w:szCs w:val="16"/>
          <w:lang w:val="en-US"/>
        </w:rPr>
        <w:t xml:space="preserve">      { key: 'votes',    width: 12 },</w:t>
      </w:r>
    </w:p>
    <w:p w14:paraId="3A852237" w14:textId="77777777" w:rsidR="00CB2782" w:rsidRPr="00A06751" w:rsidRDefault="00CB2782" w:rsidP="00A06751">
      <w:pPr>
        <w:pStyle w:val="Codelisting"/>
        <w:jc w:val="left"/>
        <w:rPr>
          <w:sz w:val="16"/>
          <w:szCs w:val="16"/>
          <w:lang w:val="en-US"/>
        </w:rPr>
      </w:pPr>
      <w:r w:rsidRPr="00A06751">
        <w:rPr>
          <w:sz w:val="16"/>
          <w:szCs w:val="16"/>
          <w:lang w:val="en-US"/>
        </w:rPr>
        <w:t xml:space="preserve">      { key: 'pct',      width: 14 },</w:t>
      </w:r>
    </w:p>
    <w:p w14:paraId="207E72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F855ED" w14:textId="77777777" w:rsidR="00CB2782" w:rsidRPr="00A06751" w:rsidRDefault="00CB2782" w:rsidP="00A06751">
      <w:pPr>
        <w:pStyle w:val="Codelisting"/>
        <w:jc w:val="left"/>
        <w:rPr>
          <w:sz w:val="16"/>
          <w:szCs w:val="16"/>
          <w:lang w:val="en-US"/>
        </w:rPr>
      </w:pPr>
    </w:p>
    <w:p w14:paraId="2B0543E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statsHeader = statsSheet.addRow(['Питання', 'Варіант відповіді', 'Голосів', 'Відсоток']);</w:t>
      </w:r>
    </w:p>
    <w:p w14:paraId="040A0654" w14:textId="77777777" w:rsidR="00CB2782" w:rsidRPr="00A06751" w:rsidRDefault="00CB2782" w:rsidP="00A06751">
      <w:pPr>
        <w:pStyle w:val="Codelisting"/>
        <w:jc w:val="left"/>
        <w:rPr>
          <w:sz w:val="16"/>
          <w:szCs w:val="16"/>
          <w:lang w:val="en-US"/>
        </w:rPr>
      </w:pPr>
      <w:r w:rsidRPr="00A06751">
        <w:rPr>
          <w:sz w:val="16"/>
          <w:szCs w:val="16"/>
          <w:lang w:val="en-US"/>
        </w:rPr>
        <w:t xml:space="preserve">    setHeaderRow(statsHeader);</w:t>
      </w:r>
    </w:p>
    <w:p w14:paraId="0FA17419" w14:textId="77777777" w:rsidR="00CB2782" w:rsidRPr="00A06751" w:rsidRDefault="00CB2782" w:rsidP="00A06751">
      <w:pPr>
        <w:pStyle w:val="Codelisting"/>
        <w:jc w:val="left"/>
        <w:rPr>
          <w:sz w:val="16"/>
          <w:szCs w:val="16"/>
          <w:lang w:val="en-US"/>
        </w:rPr>
      </w:pPr>
    </w:p>
    <w:p w14:paraId="3FEFA3AC" w14:textId="77777777" w:rsidR="00CB2782" w:rsidRPr="00A06751" w:rsidRDefault="00CB2782" w:rsidP="00A06751">
      <w:pPr>
        <w:pStyle w:val="Codelisting"/>
        <w:jc w:val="left"/>
        <w:rPr>
          <w:sz w:val="16"/>
          <w:szCs w:val="16"/>
          <w:lang w:val="en-US"/>
        </w:rPr>
      </w:pPr>
      <w:r w:rsidRPr="00A06751">
        <w:rPr>
          <w:sz w:val="16"/>
          <w:szCs w:val="16"/>
          <w:lang w:val="en-US"/>
        </w:rPr>
        <w:t xml:space="preserve">    let rowIdx = 0;</w:t>
      </w:r>
    </w:p>
    <w:p w14:paraId="6766C6FD"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q of data.questions) {</w:t>
      </w:r>
    </w:p>
    <w:p w14:paraId="6CECB904"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opt of q.options) {</w:t>
      </w:r>
    </w:p>
    <w:p w14:paraId="5082B7E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isFirst = q.options.indexOf(opt) === 0;</w:t>
      </w:r>
    </w:p>
    <w:p w14:paraId="41D4FC1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 = statsSheet.addRow([isFirst ? q.text : '', opt.text, opt.votes, `${opt.percentage}%`]);</w:t>
      </w:r>
    </w:p>
    <w:p w14:paraId="22D7F7E4" w14:textId="77777777" w:rsidR="00CB2782" w:rsidRPr="00A06751" w:rsidRDefault="00CB2782" w:rsidP="00A06751">
      <w:pPr>
        <w:pStyle w:val="Codelisting"/>
        <w:jc w:val="left"/>
        <w:rPr>
          <w:sz w:val="16"/>
          <w:szCs w:val="16"/>
          <w:lang w:val="en-US"/>
        </w:rPr>
      </w:pPr>
      <w:r w:rsidRPr="00A06751">
        <w:rPr>
          <w:sz w:val="16"/>
          <w:szCs w:val="16"/>
          <w:lang w:val="en-US"/>
        </w:rPr>
        <w:t xml:space="preserve">        r.height = 18;</w:t>
      </w:r>
    </w:p>
    <w:p w14:paraId="524DB12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bg = rowIdx % 2 === 0 ? 'FFFFFFFF' : 'FF' + ALT_ROW;</w:t>
      </w:r>
    </w:p>
    <w:p w14:paraId="09912DE3" w14:textId="77777777" w:rsidR="00CB2782" w:rsidRPr="00A06751" w:rsidRDefault="00CB2782" w:rsidP="00A06751">
      <w:pPr>
        <w:pStyle w:val="Codelisting"/>
        <w:jc w:val="left"/>
        <w:rPr>
          <w:sz w:val="16"/>
          <w:szCs w:val="16"/>
          <w:lang w:val="en-US"/>
        </w:rPr>
      </w:pPr>
      <w:r w:rsidRPr="00A06751">
        <w:rPr>
          <w:sz w:val="16"/>
          <w:szCs w:val="16"/>
          <w:lang w:val="en-US"/>
        </w:rPr>
        <w:t xml:space="preserve">        r.eachCell((cell, colNum) =&gt; {</w:t>
      </w:r>
    </w:p>
    <w:p w14:paraId="219A0A59" w14:textId="77777777" w:rsidR="00CB2782" w:rsidRPr="00A06751" w:rsidRDefault="00CB2782" w:rsidP="00A06751">
      <w:pPr>
        <w:pStyle w:val="Codelisting"/>
        <w:jc w:val="left"/>
        <w:rPr>
          <w:sz w:val="16"/>
          <w:szCs w:val="16"/>
          <w:lang w:val="en-US"/>
        </w:rPr>
      </w:pPr>
      <w:r w:rsidRPr="00A06751">
        <w:rPr>
          <w:sz w:val="16"/>
          <w:szCs w:val="16"/>
          <w:lang w:val="en-US"/>
        </w:rPr>
        <w:t xml:space="preserve">          cell.fill = { type: 'pattern', pattern: 'solid', fgColor: { argb: bg } };</w:t>
      </w:r>
    </w:p>
    <w:p w14:paraId="2D8BCA9B" w14:textId="77777777" w:rsidR="00CB2782" w:rsidRPr="00A06751" w:rsidRDefault="00CB2782" w:rsidP="00A06751">
      <w:pPr>
        <w:pStyle w:val="Codelisting"/>
        <w:jc w:val="left"/>
        <w:rPr>
          <w:sz w:val="16"/>
          <w:szCs w:val="16"/>
          <w:lang w:val="en-US"/>
        </w:rPr>
      </w:pPr>
      <w:r w:rsidRPr="00A06751">
        <w:rPr>
          <w:sz w:val="16"/>
          <w:szCs w:val="16"/>
          <w:lang w:val="en-US"/>
        </w:rPr>
        <w:t xml:space="preserve">          cell.border = {</w:t>
      </w:r>
    </w:p>
    <w:p w14:paraId="66E860B7" w14:textId="77777777" w:rsidR="00CB2782" w:rsidRPr="00A06751" w:rsidRDefault="00CB2782" w:rsidP="00A06751">
      <w:pPr>
        <w:pStyle w:val="Codelisting"/>
        <w:jc w:val="left"/>
        <w:rPr>
          <w:sz w:val="16"/>
          <w:szCs w:val="16"/>
          <w:lang w:val="en-US"/>
        </w:rPr>
      </w:pPr>
      <w:r w:rsidRPr="00A06751">
        <w:rPr>
          <w:sz w:val="16"/>
          <w:szCs w:val="16"/>
          <w:lang w:val="en-US"/>
        </w:rPr>
        <w:t xml:space="preserve">            top:    { style: 'hair', color: { argb: 'FFE5E7EB' } },</w:t>
      </w:r>
    </w:p>
    <w:p w14:paraId="7BD34676" w14:textId="77777777" w:rsidR="00CB2782" w:rsidRPr="00A06751" w:rsidRDefault="00CB2782" w:rsidP="00A06751">
      <w:pPr>
        <w:pStyle w:val="Codelisting"/>
        <w:jc w:val="left"/>
        <w:rPr>
          <w:sz w:val="16"/>
          <w:szCs w:val="16"/>
          <w:lang w:val="en-US"/>
        </w:rPr>
      </w:pPr>
      <w:r w:rsidRPr="00A06751">
        <w:rPr>
          <w:sz w:val="16"/>
          <w:szCs w:val="16"/>
          <w:lang w:val="en-US"/>
        </w:rPr>
        <w:t xml:space="preserve">            bottom: { style: 'hair', color: { argb: 'FFE5E7EB' } },</w:t>
      </w:r>
    </w:p>
    <w:p w14:paraId="734311FA" w14:textId="77777777" w:rsidR="00CB2782" w:rsidRPr="00A06751" w:rsidRDefault="00CB2782" w:rsidP="00A06751">
      <w:pPr>
        <w:pStyle w:val="Codelisting"/>
        <w:jc w:val="left"/>
        <w:rPr>
          <w:sz w:val="16"/>
          <w:szCs w:val="16"/>
          <w:lang w:val="en-US"/>
        </w:rPr>
      </w:pPr>
      <w:r w:rsidRPr="00A06751">
        <w:rPr>
          <w:sz w:val="16"/>
          <w:szCs w:val="16"/>
          <w:lang w:val="en-US"/>
        </w:rPr>
        <w:t xml:space="preserve">            left:   { style: 'thin', color: { argb: 'FFE5E7EB' } },</w:t>
      </w:r>
    </w:p>
    <w:p w14:paraId="6F15A06C" w14:textId="77777777" w:rsidR="00CB2782" w:rsidRPr="00A06751" w:rsidRDefault="00CB2782" w:rsidP="00A06751">
      <w:pPr>
        <w:pStyle w:val="Codelisting"/>
        <w:jc w:val="left"/>
        <w:rPr>
          <w:sz w:val="16"/>
          <w:szCs w:val="16"/>
          <w:lang w:val="en-US"/>
        </w:rPr>
      </w:pPr>
      <w:r w:rsidRPr="00A06751">
        <w:rPr>
          <w:sz w:val="16"/>
          <w:szCs w:val="16"/>
          <w:lang w:val="en-US"/>
        </w:rPr>
        <w:t xml:space="preserve">            right:  { style: 'thin', color: { argb: 'FFE5E7EB' } },</w:t>
      </w:r>
    </w:p>
    <w:p w14:paraId="2BB8522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33C8C7" w14:textId="77777777" w:rsidR="00CB2782" w:rsidRPr="00A06751" w:rsidRDefault="00CB2782" w:rsidP="00A06751">
      <w:pPr>
        <w:pStyle w:val="Codelisting"/>
        <w:jc w:val="left"/>
        <w:rPr>
          <w:sz w:val="16"/>
          <w:szCs w:val="16"/>
          <w:lang w:val="en-US"/>
        </w:rPr>
      </w:pPr>
      <w:r w:rsidRPr="00A06751">
        <w:rPr>
          <w:sz w:val="16"/>
          <w:szCs w:val="16"/>
          <w:lang w:val="en-US"/>
        </w:rPr>
        <w:t xml:space="preserve">          if (colNum === 1 &amp;&amp; isFirst) cell.font = { bold: true };</w:t>
      </w:r>
    </w:p>
    <w:p w14:paraId="32AA5FBF" w14:textId="77777777" w:rsidR="00CB2782" w:rsidRPr="00A06751" w:rsidRDefault="00CB2782" w:rsidP="00A06751">
      <w:pPr>
        <w:pStyle w:val="Codelisting"/>
        <w:jc w:val="left"/>
        <w:rPr>
          <w:sz w:val="16"/>
          <w:szCs w:val="16"/>
          <w:lang w:val="en-US"/>
        </w:rPr>
      </w:pPr>
      <w:r w:rsidRPr="00A06751">
        <w:rPr>
          <w:sz w:val="16"/>
          <w:szCs w:val="16"/>
          <w:lang w:val="en-US"/>
        </w:rPr>
        <w:t xml:space="preserve">          if (colNum === 3) {</w:t>
      </w:r>
    </w:p>
    <w:p w14:paraId="4D27F9F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pct = opt.percentage;</w:t>
      </w:r>
    </w:p>
    <w:p w14:paraId="11ADD2A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barColor = pct &gt;= 60 ? 'FF16A34A' : pct &gt;= 30 ? 'FFCA8A04' : 'FFEF4444';</w:t>
      </w:r>
    </w:p>
    <w:p w14:paraId="5475FFB1" w14:textId="77777777" w:rsidR="00CB2782" w:rsidRPr="00A06751" w:rsidRDefault="00CB2782" w:rsidP="00A06751">
      <w:pPr>
        <w:pStyle w:val="Codelisting"/>
        <w:jc w:val="left"/>
        <w:rPr>
          <w:sz w:val="16"/>
          <w:szCs w:val="16"/>
          <w:lang w:val="en-US"/>
        </w:rPr>
      </w:pPr>
      <w:r w:rsidRPr="00A06751">
        <w:rPr>
          <w:sz w:val="16"/>
          <w:szCs w:val="16"/>
          <w:lang w:val="en-US"/>
        </w:rPr>
        <w:t xml:space="preserve">            cell.font = { color: { argb: barColor }, bold: true };</w:t>
      </w:r>
    </w:p>
    <w:p w14:paraId="4DDF12A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1DB52FC" w14:textId="77777777" w:rsidR="00CB2782" w:rsidRPr="00A06751" w:rsidRDefault="00CB2782" w:rsidP="00A06751">
      <w:pPr>
        <w:pStyle w:val="Codelisting"/>
        <w:jc w:val="left"/>
        <w:rPr>
          <w:sz w:val="16"/>
          <w:szCs w:val="16"/>
          <w:lang w:val="en-US"/>
        </w:rPr>
      </w:pPr>
      <w:r w:rsidRPr="00A06751">
        <w:rPr>
          <w:sz w:val="16"/>
          <w:szCs w:val="16"/>
          <w:lang w:val="en-US"/>
        </w:rPr>
        <w:t xml:space="preserve">          cell.alignment = { vertical: 'middle', wrapText: true };</w:t>
      </w:r>
    </w:p>
    <w:p w14:paraId="560B378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5D4548" w14:textId="77777777" w:rsidR="00CB2782" w:rsidRPr="00A06751" w:rsidRDefault="00CB2782" w:rsidP="00A06751">
      <w:pPr>
        <w:pStyle w:val="Codelisting"/>
        <w:jc w:val="left"/>
        <w:rPr>
          <w:sz w:val="16"/>
          <w:szCs w:val="16"/>
          <w:lang w:val="en-US"/>
        </w:rPr>
      </w:pPr>
      <w:r w:rsidRPr="00A06751">
        <w:rPr>
          <w:sz w:val="16"/>
          <w:szCs w:val="16"/>
          <w:lang w:val="en-US"/>
        </w:rPr>
        <w:t xml:space="preserve">        rowIdx++;</w:t>
      </w:r>
    </w:p>
    <w:p w14:paraId="2037977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BADF4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13F32C" w14:textId="77777777" w:rsidR="00CB2782" w:rsidRPr="00A06751" w:rsidRDefault="00CB2782" w:rsidP="00A06751">
      <w:pPr>
        <w:pStyle w:val="Codelisting"/>
        <w:jc w:val="left"/>
        <w:rPr>
          <w:sz w:val="16"/>
          <w:szCs w:val="16"/>
          <w:lang w:val="en-US"/>
        </w:rPr>
      </w:pPr>
    </w:p>
    <w:p w14:paraId="0B648CB2" w14:textId="77777777" w:rsidR="00CB2782" w:rsidRPr="00A06751" w:rsidRDefault="00CB2782" w:rsidP="00A06751">
      <w:pPr>
        <w:pStyle w:val="Codelisting"/>
        <w:jc w:val="left"/>
        <w:rPr>
          <w:sz w:val="16"/>
          <w:szCs w:val="16"/>
          <w:lang w:val="en-US"/>
        </w:rPr>
      </w:pPr>
      <w:r w:rsidRPr="00A06751">
        <w:rPr>
          <w:sz w:val="16"/>
          <w:szCs w:val="16"/>
          <w:lang w:val="en-US"/>
        </w:rPr>
        <w:t xml:space="preserve">    statsSheet.autoFilter = { from: 'A1', to: 'D1' };</w:t>
      </w:r>
    </w:p>
    <w:p w14:paraId="2B763480" w14:textId="77777777" w:rsidR="00CB2782" w:rsidRPr="00A06751" w:rsidRDefault="00CB2782" w:rsidP="00A06751">
      <w:pPr>
        <w:pStyle w:val="Codelisting"/>
        <w:jc w:val="left"/>
        <w:rPr>
          <w:sz w:val="16"/>
          <w:szCs w:val="16"/>
          <w:lang w:val="en-US"/>
        </w:rPr>
      </w:pPr>
    </w:p>
    <w:p w14:paraId="70C8CFF0"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62DE284A" w14:textId="77777777" w:rsidR="00CB2782" w:rsidRPr="00A06751" w:rsidRDefault="00CB2782" w:rsidP="00A06751">
      <w:pPr>
        <w:pStyle w:val="Codelisting"/>
        <w:jc w:val="left"/>
        <w:rPr>
          <w:sz w:val="16"/>
          <w:szCs w:val="16"/>
          <w:lang w:val="en-US"/>
        </w:rPr>
      </w:pPr>
      <w:r w:rsidRPr="00A06751">
        <w:rPr>
          <w:sz w:val="16"/>
          <w:szCs w:val="16"/>
          <w:lang w:val="en-US"/>
        </w:rPr>
        <w:t xml:space="preserve">    // Sheet 3 — Voters</w:t>
      </w:r>
    </w:p>
    <w:p w14:paraId="7FBC93B1"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007AF45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votersSheet = wb.addWorksheet('</w:t>
      </w:r>
      <w:r w:rsidRPr="00A06751">
        <w:rPr>
          <w:rFonts w:ascii="Segoe UI Emoji" w:hAnsi="Segoe UI Emoji" w:cs="Segoe UI Emoji"/>
          <w:sz w:val="16"/>
          <w:szCs w:val="16"/>
          <w:lang w:val="en-US"/>
        </w:rPr>
        <w:t>👥</w:t>
      </w:r>
      <w:r w:rsidRPr="00A06751">
        <w:rPr>
          <w:sz w:val="16"/>
          <w:szCs w:val="16"/>
          <w:lang w:val="en-US"/>
        </w:rPr>
        <w:t xml:space="preserve"> Учасники');</w:t>
      </w:r>
    </w:p>
    <w:p w14:paraId="07FBD3EC" w14:textId="77777777" w:rsidR="00CB2782" w:rsidRPr="00A06751" w:rsidRDefault="00CB2782" w:rsidP="00A06751">
      <w:pPr>
        <w:pStyle w:val="Codelisting"/>
        <w:jc w:val="left"/>
        <w:rPr>
          <w:sz w:val="16"/>
          <w:szCs w:val="16"/>
          <w:lang w:val="en-US"/>
        </w:rPr>
      </w:pPr>
      <w:r w:rsidRPr="00A06751">
        <w:rPr>
          <w:sz w:val="16"/>
          <w:szCs w:val="16"/>
          <w:lang w:val="en-US"/>
        </w:rPr>
        <w:t xml:space="preserve">    votersSheet.columns = [</w:t>
      </w:r>
    </w:p>
    <w:p w14:paraId="62FDA7F3" w14:textId="77777777" w:rsidR="00CB2782" w:rsidRPr="00A06751" w:rsidRDefault="00CB2782" w:rsidP="00A06751">
      <w:pPr>
        <w:pStyle w:val="Codelisting"/>
        <w:jc w:val="left"/>
        <w:rPr>
          <w:sz w:val="16"/>
          <w:szCs w:val="16"/>
          <w:lang w:val="en-US"/>
        </w:rPr>
      </w:pPr>
      <w:r w:rsidRPr="00A06751">
        <w:rPr>
          <w:sz w:val="16"/>
          <w:szCs w:val="16"/>
          <w:lang w:val="en-US"/>
        </w:rPr>
        <w:t xml:space="preserve">      { key: 'num',   width: 6  },</w:t>
      </w:r>
    </w:p>
    <w:p w14:paraId="382108DB" w14:textId="77777777" w:rsidR="00CB2782" w:rsidRPr="00A06751" w:rsidRDefault="00CB2782" w:rsidP="00A06751">
      <w:pPr>
        <w:pStyle w:val="Codelisting"/>
        <w:jc w:val="left"/>
        <w:rPr>
          <w:sz w:val="16"/>
          <w:szCs w:val="16"/>
          <w:lang w:val="en-US"/>
        </w:rPr>
      </w:pPr>
      <w:r w:rsidRPr="00A06751">
        <w:rPr>
          <w:sz w:val="16"/>
          <w:szCs w:val="16"/>
          <w:lang w:val="en-US"/>
        </w:rPr>
        <w:t xml:space="preserve">      { key: 'name',  width: 30 },</w:t>
      </w:r>
    </w:p>
    <w:p w14:paraId="665D872F" w14:textId="77777777" w:rsidR="00CB2782" w:rsidRPr="00A06751" w:rsidRDefault="00CB2782" w:rsidP="00A06751">
      <w:pPr>
        <w:pStyle w:val="Codelisting"/>
        <w:jc w:val="left"/>
        <w:rPr>
          <w:sz w:val="16"/>
          <w:szCs w:val="16"/>
          <w:lang w:val="en-US"/>
        </w:rPr>
      </w:pPr>
      <w:r w:rsidRPr="00A06751">
        <w:rPr>
          <w:sz w:val="16"/>
          <w:szCs w:val="16"/>
          <w:lang w:val="en-US"/>
        </w:rPr>
        <w:t xml:space="preserve">      { key: 'email', width: 35 },</w:t>
      </w:r>
    </w:p>
    <w:p w14:paraId="2D17F6CF" w14:textId="77777777" w:rsidR="00CB2782" w:rsidRPr="00A06751" w:rsidRDefault="00CB2782" w:rsidP="00A06751">
      <w:pPr>
        <w:pStyle w:val="Codelisting"/>
        <w:jc w:val="left"/>
        <w:rPr>
          <w:sz w:val="16"/>
          <w:szCs w:val="16"/>
          <w:lang w:val="en-US"/>
        </w:rPr>
      </w:pPr>
      <w:r w:rsidRPr="00A06751">
        <w:rPr>
          <w:sz w:val="16"/>
          <w:szCs w:val="16"/>
          <w:lang w:val="en-US"/>
        </w:rPr>
        <w:t xml:space="preserve">      { key: 'date',  width: 22 },</w:t>
      </w:r>
    </w:p>
    <w:p w14:paraId="0B6429C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A3BB8B" w14:textId="77777777" w:rsidR="00CB2782" w:rsidRPr="00A06751" w:rsidRDefault="00CB2782" w:rsidP="00A06751">
      <w:pPr>
        <w:pStyle w:val="Codelisting"/>
        <w:jc w:val="left"/>
        <w:rPr>
          <w:sz w:val="16"/>
          <w:szCs w:val="16"/>
          <w:lang w:val="en-US"/>
        </w:rPr>
      </w:pPr>
    </w:p>
    <w:p w14:paraId="505E8DD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votersHeader = votersSheet.addRow(['#', "Ім'я", 'Email', 'Час голосування']);</w:t>
      </w:r>
    </w:p>
    <w:p w14:paraId="5673B8AF" w14:textId="77777777" w:rsidR="00CB2782" w:rsidRPr="00A06751" w:rsidRDefault="00CB2782" w:rsidP="00A06751">
      <w:pPr>
        <w:pStyle w:val="Codelisting"/>
        <w:jc w:val="left"/>
        <w:rPr>
          <w:sz w:val="16"/>
          <w:szCs w:val="16"/>
          <w:lang w:val="en-US"/>
        </w:rPr>
      </w:pPr>
      <w:r w:rsidRPr="00A06751">
        <w:rPr>
          <w:sz w:val="16"/>
          <w:szCs w:val="16"/>
          <w:lang w:val="en-US"/>
        </w:rPr>
        <w:t xml:space="preserve">    setHeaderRow(votersHeader);</w:t>
      </w:r>
    </w:p>
    <w:p w14:paraId="3080F408" w14:textId="77777777" w:rsidR="00CB2782" w:rsidRPr="00A06751" w:rsidRDefault="00CB2782" w:rsidP="00A06751">
      <w:pPr>
        <w:pStyle w:val="Codelisting"/>
        <w:jc w:val="left"/>
        <w:rPr>
          <w:sz w:val="16"/>
          <w:szCs w:val="16"/>
          <w:lang w:val="en-US"/>
        </w:rPr>
      </w:pPr>
    </w:p>
    <w:p w14:paraId="5E1EA44E" w14:textId="77777777" w:rsidR="00CB2782" w:rsidRPr="00A06751" w:rsidRDefault="00CB2782" w:rsidP="00A06751">
      <w:pPr>
        <w:pStyle w:val="Codelisting"/>
        <w:jc w:val="left"/>
        <w:rPr>
          <w:sz w:val="16"/>
          <w:szCs w:val="16"/>
          <w:lang w:val="en-US"/>
        </w:rPr>
      </w:pPr>
      <w:r w:rsidRPr="00A06751">
        <w:rPr>
          <w:sz w:val="16"/>
          <w:szCs w:val="16"/>
          <w:lang w:val="en-US"/>
        </w:rPr>
        <w:t xml:space="preserve">    data.voters.forEach((v, i) =&gt; {</w:t>
      </w:r>
    </w:p>
    <w:p w14:paraId="5892368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 = votersSheet.addRow([</w:t>
      </w:r>
    </w:p>
    <w:p w14:paraId="7C42ABFC" w14:textId="77777777" w:rsidR="00CB2782" w:rsidRPr="00A06751" w:rsidRDefault="00CB2782" w:rsidP="00A06751">
      <w:pPr>
        <w:pStyle w:val="Codelisting"/>
        <w:jc w:val="left"/>
        <w:rPr>
          <w:sz w:val="16"/>
          <w:szCs w:val="16"/>
          <w:lang w:val="en-US"/>
        </w:rPr>
      </w:pPr>
      <w:r w:rsidRPr="00A06751">
        <w:rPr>
          <w:sz w:val="16"/>
          <w:szCs w:val="16"/>
          <w:lang w:val="en-US"/>
        </w:rPr>
        <w:t xml:space="preserve">        i + 1,</w:t>
      </w:r>
    </w:p>
    <w:p w14:paraId="24CCE5AC" w14:textId="77777777" w:rsidR="00CB2782" w:rsidRPr="00A06751" w:rsidRDefault="00CB2782" w:rsidP="00A06751">
      <w:pPr>
        <w:pStyle w:val="Codelisting"/>
        <w:jc w:val="left"/>
        <w:rPr>
          <w:sz w:val="16"/>
          <w:szCs w:val="16"/>
          <w:lang w:val="en-US"/>
        </w:rPr>
      </w:pPr>
      <w:r w:rsidRPr="00A06751">
        <w:rPr>
          <w:sz w:val="16"/>
          <w:szCs w:val="16"/>
          <w:lang w:val="en-US"/>
        </w:rPr>
        <w:t xml:space="preserve">        v.userName ?? '(Анонімно)',</w:t>
      </w:r>
    </w:p>
    <w:p w14:paraId="6393CC87" w14:textId="77777777" w:rsidR="00CB2782" w:rsidRPr="00A06751" w:rsidRDefault="00CB2782" w:rsidP="00A06751">
      <w:pPr>
        <w:pStyle w:val="Codelisting"/>
        <w:jc w:val="left"/>
        <w:rPr>
          <w:sz w:val="16"/>
          <w:szCs w:val="16"/>
          <w:lang w:val="en-US"/>
        </w:rPr>
      </w:pPr>
      <w:r w:rsidRPr="00A06751">
        <w:rPr>
          <w:sz w:val="16"/>
          <w:szCs w:val="16"/>
          <w:lang w:val="en-US"/>
        </w:rPr>
        <w:t xml:space="preserve">        v.userEmail ?? '—',</w:t>
      </w:r>
    </w:p>
    <w:p w14:paraId="381A371A" w14:textId="77777777" w:rsidR="00CB2782" w:rsidRPr="00A06751" w:rsidRDefault="00CB2782" w:rsidP="00A06751">
      <w:pPr>
        <w:pStyle w:val="Codelisting"/>
        <w:jc w:val="left"/>
        <w:rPr>
          <w:sz w:val="16"/>
          <w:szCs w:val="16"/>
          <w:lang w:val="en-US"/>
        </w:rPr>
      </w:pPr>
      <w:r w:rsidRPr="00A06751">
        <w:rPr>
          <w:sz w:val="16"/>
          <w:szCs w:val="16"/>
          <w:lang w:val="en-US"/>
        </w:rPr>
        <w:t xml:space="preserve">        new Date(v.createdAt).toLocaleString('uk-UA'),</w:t>
      </w:r>
    </w:p>
    <w:p w14:paraId="60C0B5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EE1D3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bg = i % 2 === 0 ? 'FFFFFFFF' : 'FF' + ALT_ROW;</w:t>
      </w:r>
    </w:p>
    <w:p w14:paraId="58E4C0D8" w14:textId="77777777" w:rsidR="00CB2782" w:rsidRPr="00A06751" w:rsidRDefault="00CB2782" w:rsidP="00A06751">
      <w:pPr>
        <w:pStyle w:val="Codelisting"/>
        <w:jc w:val="left"/>
        <w:rPr>
          <w:sz w:val="16"/>
          <w:szCs w:val="16"/>
          <w:lang w:val="en-US"/>
        </w:rPr>
      </w:pPr>
      <w:r w:rsidRPr="00A06751">
        <w:rPr>
          <w:sz w:val="16"/>
          <w:szCs w:val="16"/>
          <w:lang w:val="en-US"/>
        </w:rPr>
        <w:t xml:space="preserve">      r.eachCell((cell) =&gt; {</w:t>
      </w:r>
    </w:p>
    <w:p w14:paraId="5AC6F8D5" w14:textId="77777777" w:rsidR="00CB2782" w:rsidRPr="00A06751" w:rsidRDefault="00CB2782" w:rsidP="00A06751">
      <w:pPr>
        <w:pStyle w:val="Codelisting"/>
        <w:jc w:val="left"/>
        <w:rPr>
          <w:sz w:val="16"/>
          <w:szCs w:val="16"/>
          <w:lang w:val="en-US"/>
        </w:rPr>
      </w:pPr>
      <w:r w:rsidRPr="00A06751">
        <w:rPr>
          <w:sz w:val="16"/>
          <w:szCs w:val="16"/>
          <w:lang w:val="en-US"/>
        </w:rPr>
        <w:t xml:space="preserve">        cell.fill = { type: 'pattern', pattern: 'solid', fgColor: { argb: bg } };</w:t>
      </w:r>
    </w:p>
    <w:p w14:paraId="1E44DF78" w14:textId="77777777" w:rsidR="00CB2782" w:rsidRPr="00A06751" w:rsidRDefault="00CB2782" w:rsidP="00A06751">
      <w:pPr>
        <w:pStyle w:val="Codelisting"/>
        <w:jc w:val="left"/>
        <w:rPr>
          <w:sz w:val="16"/>
          <w:szCs w:val="16"/>
          <w:lang w:val="en-US"/>
        </w:rPr>
      </w:pPr>
      <w:r w:rsidRPr="00A06751">
        <w:rPr>
          <w:sz w:val="16"/>
          <w:szCs w:val="16"/>
          <w:lang w:val="en-US"/>
        </w:rPr>
        <w:t xml:space="preserve">        cell.border = {</w:t>
      </w:r>
    </w:p>
    <w:p w14:paraId="533DBB23" w14:textId="77777777" w:rsidR="00CB2782" w:rsidRPr="00A06751" w:rsidRDefault="00CB2782" w:rsidP="00A06751">
      <w:pPr>
        <w:pStyle w:val="Codelisting"/>
        <w:jc w:val="left"/>
        <w:rPr>
          <w:sz w:val="16"/>
          <w:szCs w:val="16"/>
          <w:lang w:val="en-US"/>
        </w:rPr>
      </w:pPr>
      <w:r w:rsidRPr="00A06751">
        <w:rPr>
          <w:sz w:val="16"/>
          <w:szCs w:val="16"/>
          <w:lang w:val="en-US"/>
        </w:rPr>
        <w:t xml:space="preserve">          top:    { style: 'hair', color: { argb: 'FFE5E7EB' } },</w:t>
      </w:r>
    </w:p>
    <w:p w14:paraId="0240FE91" w14:textId="77777777" w:rsidR="00CB2782" w:rsidRPr="00A06751" w:rsidRDefault="00CB2782" w:rsidP="00A06751">
      <w:pPr>
        <w:pStyle w:val="Codelisting"/>
        <w:jc w:val="left"/>
        <w:rPr>
          <w:sz w:val="16"/>
          <w:szCs w:val="16"/>
          <w:lang w:val="en-US"/>
        </w:rPr>
      </w:pPr>
      <w:r w:rsidRPr="00A06751">
        <w:rPr>
          <w:sz w:val="16"/>
          <w:szCs w:val="16"/>
          <w:lang w:val="en-US"/>
        </w:rPr>
        <w:t xml:space="preserve">          bottom: { style: 'hair', color: { argb: 'FFE5E7EB' } },</w:t>
      </w:r>
    </w:p>
    <w:p w14:paraId="1272B3C8" w14:textId="77777777" w:rsidR="00CB2782" w:rsidRPr="00A06751" w:rsidRDefault="00CB2782" w:rsidP="00A06751">
      <w:pPr>
        <w:pStyle w:val="Codelisting"/>
        <w:jc w:val="left"/>
        <w:rPr>
          <w:sz w:val="16"/>
          <w:szCs w:val="16"/>
          <w:lang w:val="en-US"/>
        </w:rPr>
      </w:pPr>
      <w:r w:rsidRPr="00A06751">
        <w:rPr>
          <w:sz w:val="16"/>
          <w:szCs w:val="16"/>
          <w:lang w:val="en-US"/>
        </w:rPr>
        <w:t xml:space="preserve">          left:   { style: 'thin', color: { argb: 'FFE5E7EB' } },</w:t>
      </w:r>
    </w:p>
    <w:p w14:paraId="5567AE7D" w14:textId="77777777" w:rsidR="00CB2782" w:rsidRPr="00A06751" w:rsidRDefault="00CB2782" w:rsidP="00A06751">
      <w:pPr>
        <w:pStyle w:val="Codelisting"/>
        <w:jc w:val="left"/>
        <w:rPr>
          <w:sz w:val="16"/>
          <w:szCs w:val="16"/>
          <w:lang w:val="en-US"/>
        </w:rPr>
      </w:pPr>
      <w:r w:rsidRPr="00A06751">
        <w:rPr>
          <w:sz w:val="16"/>
          <w:szCs w:val="16"/>
          <w:lang w:val="en-US"/>
        </w:rPr>
        <w:t xml:space="preserve">          right:  { style: 'thin', color: { argb: 'FFE5E7EB' } },</w:t>
      </w:r>
    </w:p>
    <w:p w14:paraId="059DD00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2431FA6" w14:textId="77777777" w:rsidR="00CB2782" w:rsidRPr="00A06751" w:rsidRDefault="00CB2782" w:rsidP="00A06751">
      <w:pPr>
        <w:pStyle w:val="Codelisting"/>
        <w:jc w:val="left"/>
        <w:rPr>
          <w:sz w:val="16"/>
          <w:szCs w:val="16"/>
          <w:lang w:val="en-US"/>
        </w:rPr>
      </w:pPr>
      <w:r w:rsidRPr="00A06751">
        <w:rPr>
          <w:sz w:val="16"/>
          <w:szCs w:val="16"/>
          <w:lang w:val="en-US"/>
        </w:rPr>
        <w:t xml:space="preserve">        cell.alignment = { vertical: 'middle' };</w:t>
      </w:r>
    </w:p>
    <w:p w14:paraId="3421DB2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E040D5" w14:textId="77777777" w:rsidR="00CB2782" w:rsidRPr="00A06751" w:rsidRDefault="00CB2782" w:rsidP="00A06751">
      <w:pPr>
        <w:pStyle w:val="Codelisting"/>
        <w:jc w:val="left"/>
        <w:rPr>
          <w:sz w:val="16"/>
          <w:szCs w:val="16"/>
          <w:lang w:val="en-US"/>
        </w:rPr>
      </w:pPr>
      <w:r w:rsidRPr="00A06751">
        <w:rPr>
          <w:sz w:val="16"/>
          <w:szCs w:val="16"/>
          <w:lang w:val="en-US"/>
        </w:rPr>
        <w:t xml:space="preserve">      r.height = 18;</w:t>
      </w:r>
    </w:p>
    <w:p w14:paraId="6323D5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0C4D944" w14:textId="77777777" w:rsidR="00CB2782" w:rsidRPr="00A06751" w:rsidRDefault="00CB2782" w:rsidP="00A06751">
      <w:pPr>
        <w:pStyle w:val="Codelisting"/>
        <w:jc w:val="left"/>
        <w:rPr>
          <w:sz w:val="16"/>
          <w:szCs w:val="16"/>
          <w:lang w:val="en-US"/>
        </w:rPr>
      </w:pPr>
    </w:p>
    <w:p w14:paraId="4ACFEB61"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votersSheet.autoFilter = { from: 'A1', to: 'D1' };</w:t>
      </w:r>
    </w:p>
    <w:p w14:paraId="2585D4D0" w14:textId="77777777" w:rsidR="00CB2782" w:rsidRPr="00A06751" w:rsidRDefault="00CB2782" w:rsidP="00A06751">
      <w:pPr>
        <w:pStyle w:val="Codelisting"/>
        <w:jc w:val="left"/>
        <w:rPr>
          <w:sz w:val="16"/>
          <w:szCs w:val="16"/>
          <w:lang w:val="en-US"/>
        </w:rPr>
      </w:pPr>
    </w:p>
    <w:p w14:paraId="1A41EA9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await wb.xlsx.writeBuffer();</w:t>
      </w:r>
    </w:p>
    <w:p w14:paraId="6DD21B3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Buffer.from(buffer);</w:t>
      </w:r>
    </w:p>
    <w:p w14:paraId="306BF8A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301F6D" w14:textId="77777777" w:rsidR="00CB2782" w:rsidRPr="00A06751" w:rsidRDefault="00CB2782" w:rsidP="00A06751">
      <w:pPr>
        <w:pStyle w:val="Codelisting"/>
        <w:jc w:val="left"/>
        <w:rPr>
          <w:sz w:val="16"/>
          <w:szCs w:val="16"/>
          <w:lang w:val="en-US"/>
        </w:rPr>
      </w:pPr>
    </w:p>
    <w:p w14:paraId="063267E0" w14:textId="77777777" w:rsidR="00CB2782" w:rsidRPr="00A06751" w:rsidRDefault="00CB2782" w:rsidP="00A06751">
      <w:pPr>
        <w:pStyle w:val="Codelisting"/>
        <w:jc w:val="left"/>
        <w:rPr>
          <w:sz w:val="16"/>
          <w:szCs w:val="16"/>
          <w:lang w:val="en-US"/>
        </w:rPr>
      </w:pPr>
      <w:r w:rsidRPr="00A06751">
        <w:rPr>
          <w:sz w:val="16"/>
          <w:szCs w:val="16"/>
          <w:lang w:val="en-US"/>
        </w:rPr>
        <w:t xml:space="preserve">  // ── DOCX Export ───────────────────────────────────────────────────────────</w:t>
      </w:r>
    </w:p>
    <w:p w14:paraId="56C7B698" w14:textId="77777777" w:rsidR="00CB2782" w:rsidRPr="00A06751" w:rsidRDefault="00CB2782" w:rsidP="00A06751">
      <w:pPr>
        <w:pStyle w:val="Codelisting"/>
        <w:jc w:val="left"/>
        <w:rPr>
          <w:sz w:val="16"/>
          <w:szCs w:val="16"/>
          <w:lang w:val="en-US"/>
        </w:rPr>
      </w:pPr>
    </w:p>
    <w:p w14:paraId="46B4C43A"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generateDOCX(data: ExportSurveyData): Promise&lt;Buffer&gt; {</w:t>
      </w:r>
    </w:p>
    <w:p w14:paraId="1FD8CB3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borderCell = {</w:t>
      </w:r>
    </w:p>
    <w:p w14:paraId="5AF82D1B" w14:textId="77777777" w:rsidR="00CB2782" w:rsidRPr="00A06751" w:rsidRDefault="00CB2782" w:rsidP="00A06751">
      <w:pPr>
        <w:pStyle w:val="Codelisting"/>
        <w:jc w:val="left"/>
        <w:rPr>
          <w:sz w:val="16"/>
          <w:szCs w:val="16"/>
          <w:lang w:val="en-US"/>
        </w:rPr>
      </w:pPr>
      <w:r w:rsidRPr="00A06751">
        <w:rPr>
          <w:sz w:val="16"/>
          <w:szCs w:val="16"/>
          <w:lang w:val="en-US"/>
        </w:rPr>
        <w:t xml:space="preserve">      top:    { style: BorderStyle.SINGLE, size: 4, color: '3B82F6' },</w:t>
      </w:r>
    </w:p>
    <w:p w14:paraId="7DE74CE1" w14:textId="77777777" w:rsidR="00CB2782" w:rsidRPr="00A06751" w:rsidRDefault="00CB2782" w:rsidP="00A06751">
      <w:pPr>
        <w:pStyle w:val="Codelisting"/>
        <w:jc w:val="left"/>
        <w:rPr>
          <w:sz w:val="16"/>
          <w:szCs w:val="16"/>
          <w:lang w:val="en-US"/>
        </w:rPr>
      </w:pPr>
      <w:r w:rsidRPr="00A06751">
        <w:rPr>
          <w:sz w:val="16"/>
          <w:szCs w:val="16"/>
          <w:lang w:val="en-US"/>
        </w:rPr>
        <w:t xml:space="preserve">      bottom: { style: BorderStyle.SINGLE, size: 4, color: '3B82F6' },</w:t>
      </w:r>
    </w:p>
    <w:p w14:paraId="2D7D5F68" w14:textId="77777777" w:rsidR="00CB2782" w:rsidRPr="00A06751" w:rsidRDefault="00CB2782" w:rsidP="00A06751">
      <w:pPr>
        <w:pStyle w:val="Codelisting"/>
        <w:jc w:val="left"/>
        <w:rPr>
          <w:sz w:val="16"/>
          <w:szCs w:val="16"/>
          <w:lang w:val="en-US"/>
        </w:rPr>
      </w:pPr>
      <w:r w:rsidRPr="00A06751">
        <w:rPr>
          <w:sz w:val="16"/>
          <w:szCs w:val="16"/>
          <w:lang w:val="en-US"/>
        </w:rPr>
        <w:t xml:space="preserve">      left:   { style: BorderStyle.SINGLE, size: 4, color: '3B82F6' },</w:t>
      </w:r>
    </w:p>
    <w:p w14:paraId="3DC1E270" w14:textId="77777777" w:rsidR="00CB2782" w:rsidRPr="00A06751" w:rsidRDefault="00CB2782" w:rsidP="00A06751">
      <w:pPr>
        <w:pStyle w:val="Codelisting"/>
        <w:jc w:val="left"/>
        <w:rPr>
          <w:sz w:val="16"/>
          <w:szCs w:val="16"/>
          <w:lang w:val="en-US"/>
        </w:rPr>
      </w:pPr>
      <w:r w:rsidRPr="00A06751">
        <w:rPr>
          <w:sz w:val="16"/>
          <w:szCs w:val="16"/>
          <w:lang w:val="en-US"/>
        </w:rPr>
        <w:t xml:space="preserve">      right:  { style: BorderStyle.SINGLE, size: 4, color: '3B82F6' },</w:t>
      </w:r>
    </w:p>
    <w:p w14:paraId="5218AB5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731655" w14:textId="77777777" w:rsidR="00CB2782" w:rsidRPr="00A06751" w:rsidRDefault="00CB2782" w:rsidP="00A06751">
      <w:pPr>
        <w:pStyle w:val="Codelisting"/>
        <w:jc w:val="left"/>
        <w:rPr>
          <w:sz w:val="16"/>
          <w:szCs w:val="16"/>
          <w:lang w:val="en-US"/>
        </w:rPr>
      </w:pPr>
    </w:p>
    <w:p w14:paraId="352C84E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thinBorder = {</w:t>
      </w:r>
    </w:p>
    <w:p w14:paraId="07F3A3CF" w14:textId="77777777" w:rsidR="00CB2782" w:rsidRPr="00A06751" w:rsidRDefault="00CB2782" w:rsidP="00A06751">
      <w:pPr>
        <w:pStyle w:val="Codelisting"/>
        <w:jc w:val="left"/>
        <w:rPr>
          <w:sz w:val="16"/>
          <w:szCs w:val="16"/>
          <w:lang w:val="en-US"/>
        </w:rPr>
      </w:pPr>
      <w:r w:rsidRPr="00A06751">
        <w:rPr>
          <w:sz w:val="16"/>
          <w:szCs w:val="16"/>
          <w:lang w:val="en-US"/>
        </w:rPr>
        <w:t xml:space="preserve">      top:    { style: BorderStyle.SINGLE, size: 2, color: 'E5E7EB' },</w:t>
      </w:r>
    </w:p>
    <w:p w14:paraId="28DFE26A" w14:textId="77777777" w:rsidR="00CB2782" w:rsidRPr="00A06751" w:rsidRDefault="00CB2782" w:rsidP="00A06751">
      <w:pPr>
        <w:pStyle w:val="Codelisting"/>
        <w:jc w:val="left"/>
        <w:rPr>
          <w:sz w:val="16"/>
          <w:szCs w:val="16"/>
          <w:lang w:val="en-US"/>
        </w:rPr>
      </w:pPr>
      <w:r w:rsidRPr="00A06751">
        <w:rPr>
          <w:sz w:val="16"/>
          <w:szCs w:val="16"/>
          <w:lang w:val="en-US"/>
        </w:rPr>
        <w:t xml:space="preserve">      bottom: { style: BorderStyle.SINGLE, size: 2, color: 'E5E7EB' },</w:t>
      </w:r>
    </w:p>
    <w:p w14:paraId="2FFDC869" w14:textId="77777777" w:rsidR="00CB2782" w:rsidRPr="00A06751" w:rsidRDefault="00CB2782" w:rsidP="00A06751">
      <w:pPr>
        <w:pStyle w:val="Codelisting"/>
        <w:jc w:val="left"/>
        <w:rPr>
          <w:sz w:val="16"/>
          <w:szCs w:val="16"/>
          <w:lang w:val="en-US"/>
        </w:rPr>
      </w:pPr>
      <w:r w:rsidRPr="00A06751">
        <w:rPr>
          <w:sz w:val="16"/>
          <w:szCs w:val="16"/>
          <w:lang w:val="en-US"/>
        </w:rPr>
        <w:t xml:space="preserve">      left:   { style: BorderStyle.SINGLE, size: 2, color: 'E5E7EB' },</w:t>
      </w:r>
    </w:p>
    <w:p w14:paraId="35FE3E0F" w14:textId="77777777" w:rsidR="00CB2782" w:rsidRPr="00A06751" w:rsidRDefault="00CB2782" w:rsidP="00A06751">
      <w:pPr>
        <w:pStyle w:val="Codelisting"/>
        <w:jc w:val="left"/>
        <w:rPr>
          <w:sz w:val="16"/>
          <w:szCs w:val="16"/>
          <w:lang w:val="en-US"/>
        </w:rPr>
      </w:pPr>
      <w:r w:rsidRPr="00A06751">
        <w:rPr>
          <w:sz w:val="16"/>
          <w:szCs w:val="16"/>
          <w:lang w:val="en-US"/>
        </w:rPr>
        <w:t xml:space="preserve">      right:  { style: BorderStyle.SINGLE, size: 2, color: 'E5E7EB' },</w:t>
      </w:r>
    </w:p>
    <w:p w14:paraId="759F9E1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80ADA1" w14:textId="77777777" w:rsidR="00CB2782" w:rsidRPr="00A06751" w:rsidRDefault="00CB2782" w:rsidP="00A06751">
      <w:pPr>
        <w:pStyle w:val="Codelisting"/>
        <w:jc w:val="left"/>
        <w:rPr>
          <w:sz w:val="16"/>
          <w:szCs w:val="16"/>
          <w:lang w:val="en-US"/>
        </w:rPr>
      </w:pPr>
    </w:p>
    <w:p w14:paraId="6E91A1DF" w14:textId="77777777" w:rsidR="00CB2782" w:rsidRPr="00A06751" w:rsidRDefault="00CB2782" w:rsidP="00A06751">
      <w:pPr>
        <w:pStyle w:val="Codelisting"/>
        <w:jc w:val="left"/>
        <w:rPr>
          <w:sz w:val="16"/>
          <w:szCs w:val="16"/>
          <w:lang w:val="en-US"/>
        </w:rPr>
      </w:pPr>
      <w:r w:rsidRPr="00A06751">
        <w:rPr>
          <w:sz w:val="16"/>
          <w:szCs w:val="16"/>
          <w:lang w:val="en-US"/>
        </w:rPr>
        <w:t xml:space="preserve">    function headerCell(text: string): TableCell {</w:t>
      </w:r>
    </w:p>
    <w:p w14:paraId="63FBE48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new TableCell({</w:t>
      </w:r>
    </w:p>
    <w:p w14:paraId="517B7E23"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Paragraph({</w:t>
      </w:r>
    </w:p>
    <w:p w14:paraId="09A2F629"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TextRun({ text, bold: true, color: 'FFFFFF', size: 20 })],</w:t>
      </w:r>
    </w:p>
    <w:p w14:paraId="4BCA3685" w14:textId="77777777" w:rsidR="00CB2782" w:rsidRPr="00A06751" w:rsidRDefault="00CB2782" w:rsidP="00A06751">
      <w:pPr>
        <w:pStyle w:val="Codelisting"/>
        <w:jc w:val="left"/>
        <w:rPr>
          <w:sz w:val="16"/>
          <w:szCs w:val="16"/>
          <w:lang w:val="en-US"/>
        </w:rPr>
      </w:pPr>
      <w:r w:rsidRPr="00A06751">
        <w:rPr>
          <w:sz w:val="16"/>
          <w:szCs w:val="16"/>
          <w:lang w:val="en-US"/>
        </w:rPr>
        <w:t xml:space="preserve">          alignment: AlignmentType.CENTER,</w:t>
      </w:r>
    </w:p>
    <w:p w14:paraId="279A6B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2B343E" w14:textId="77777777" w:rsidR="00CB2782" w:rsidRPr="00A06751" w:rsidRDefault="00CB2782" w:rsidP="00A06751">
      <w:pPr>
        <w:pStyle w:val="Codelisting"/>
        <w:jc w:val="left"/>
        <w:rPr>
          <w:sz w:val="16"/>
          <w:szCs w:val="16"/>
          <w:lang w:val="en-US"/>
        </w:rPr>
      </w:pPr>
      <w:r w:rsidRPr="00A06751">
        <w:rPr>
          <w:sz w:val="16"/>
          <w:szCs w:val="16"/>
          <w:lang w:val="en-US"/>
        </w:rPr>
        <w:t xml:space="preserve">        shading: { fill: '1E40AF' },</w:t>
      </w:r>
    </w:p>
    <w:p w14:paraId="168023DD" w14:textId="77777777" w:rsidR="00CB2782" w:rsidRPr="00A06751" w:rsidRDefault="00CB2782" w:rsidP="00A06751">
      <w:pPr>
        <w:pStyle w:val="Codelisting"/>
        <w:jc w:val="left"/>
        <w:rPr>
          <w:sz w:val="16"/>
          <w:szCs w:val="16"/>
          <w:lang w:val="en-US"/>
        </w:rPr>
      </w:pPr>
      <w:r w:rsidRPr="00A06751">
        <w:rPr>
          <w:sz w:val="16"/>
          <w:szCs w:val="16"/>
          <w:lang w:val="en-US"/>
        </w:rPr>
        <w:t xml:space="preserve">        borders: borderCell,</w:t>
      </w:r>
    </w:p>
    <w:p w14:paraId="4CEC99FE" w14:textId="77777777" w:rsidR="00CB2782" w:rsidRPr="00A06751" w:rsidRDefault="00CB2782" w:rsidP="00A06751">
      <w:pPr>
        <w:pStyle w:val="Codelisting"/>
        <w:jc w:val="left"/>
        <w:rPr>
          <w:sz w:val="16"/>
          <w:szCs w:val="16"/>
          <w:lang w:val="en-US"/>
        </w:rPr>
      </w:pPr>
      <w:r w:rsidRPr="00A06751">
        <w:rPr>
          <w:sz w:val="16"/>
          <w:szCs w:val="16"/>
          <w:lang w:val="en-US"/>
        </w:rPr>
        <w:t xml:space="preserve">        margins: { top: 80, bottom: 80, left: 120, right: 120 },</w:t>
      </w:r>
    </w:p>
    <w:p w14:paraId="2BDC94C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4407D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ED4E0B" w14:textId="77777777" w:rsidR="00CB2782" w:rsidRPr="00A06751" w:rsidRDefault="00CB2782" w:rsidP="00A06751">
      <w:pPr>
        <w:pStyle w:val="Codelisting"/>
        <w:jc w:val="left"/>
        <w:rPr>
          <w:sz w:val="16"/>
          <w:szCs w:val="16"/>
          <w:lang w:val="en-US"/>
        </w:rPr>
      </w:pPr>
    </w:p>
    <w:p w14:paraId="4ED7E9C4" w14:textId="77777777" w:rsidR="00CB2782" w:rsidRPr="00A06751" w:rsidRDefault="00CB2782" w:rsidP="00A06751">
      <w:pPr>
        <w:pStyle w:val="Codelisting"/>
        <w:jc w:val="left"/>
        <w:rPr>
          <w:sz w:val="16"/>
          <w:szCs w:val="16"/>
          <w:lang w:val="en-US"/>
        </w:rPr>
      </w:pPr>
      <w:r w:rsidRPr="00A06751">
        <w:rPr>
          <w:sz w:val="16"/>
          <w:szCs w:val="16"/>
          <w:lang w:val="en-US"/>
        </w:rPr>
        <w:t xml:space="preserve">    function dataCell(text: string, bold = false): TableCell {</w:t>
      </w:r>
    </w:p>
    <w:p w14:paraId="4C2FE21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new TableCell({</w:t>
      </w:r>
    </w:p>
    <w:p w14:paraId="640156AF"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Paragraph({</w:t>
      </w:r>
    </w:p>
    <w:p w14:paraId="2267589C"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TextRun({ text, bold, size: 18 })],</w:t>
      </w:r>
    </w:p>
    <w:p w14:paraId="71BF14C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8C709B" w14:textId="77777777" w:rsidR="00CB2782" w:rsidRPr="00A06751" w:rsidRDefault="00CB2782" w:rsidP="00A06751">
      <w:pPr>
        <w:pStyle w:val="Codelisting"/>
        <w:jc w:val="left"/>
        <w:rPr>
          <w:sz w:val="16"/>
          <w:szCs w:val="16"/>
          <w:lang w:val="en-US"/>
        </w:rPr>
      </w:pPr>
      <w:r w:rsidRPr="00A06751">
        <w:rPr>
          <w:sz w:val="16"/>
          <w:szCs w:val="16"/>
          <w:lang w:val="en-US"/>
        </w:rPr>
        <w:t xml:space="preserve">        borders: thinBorder,</w:t>
      </w:r>
    </w:p>
    <w:p w14:paraId="08C8B637" w14:textId="77777777" w:rsidR="00CB2782" w:rsidRPr="00A06751" w:rsidRDefault="00CB2782" w:rsidP="00A06751">
      <w:pPr>
        <w:pStyle w:val="Codelisting"/>
        <w:jc w:val="left"/>
        <w:rPr>
          <w:sz w:val="16"/>
          <w:szCs w:val="16"/>
          <w:lang w:val="en-US"/>
        </w:rPr>
      </w:pPr>
      <w:r w:rsidRPr="00A06751">
        <w:rPr>
          <w:sz w:val="16"/>
          <w:szCs w:val="16"/>
          <w:lang w:val="en-US"/>
        </w:rPr>
        <w:t xml:space="preserve">        margins: { top: 60, bottom: 60, left: 120, right: 120 },</w:t>
      </w:r>
    </w:p>
    <w:p w14:paraId="17030F8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77AD0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367AA0" w14:textId="77777777" w:rsidR="00CB2782" w:rsidRPr="00A06751" w:rsidRDefault="00CB2782" w:rsidP="00A06751">
      <w:pPr>
        <w:pStyle w:val="Codelisting"/>
        <w:jc w:val="left"/>
        <w:rPr>
          <w:sz w:val="16"/>
          <w:szCs w:val="16"/>
          <w:lang w:val="en-US"/>
        </w:rPr>
      </w:pPr>
    </w:p>
    <w:p w14:paraId="6A0B413C" w14:textId="77777777" w:rsidR="00CB2782" w:rsidRPr="00A06751" w:rsidRDefault="00CB2782" w:rsidP="00A06751">
      <w:pPr>
        <w:pStyle w:val="Codelisting"/>
        <w:jc w:val="left"/>
        <w:rPr>
          <w:sz w:val="16"/>
          <w:szCs w:val="16"/>
          <w:lang w:val="en-US"/>
        </w:rPr>
      </w:pPr>
      <w:r w:rsidRPr="00A06751">
        <w:rPr>
          <w:sz w:val="16"/>
          <w:szCs w:val="16"/>
          <w:lang w:val="en-US"/>
        </w:rPr>
        <w:t xml:space="preserve">    // ── Info section ─────────────────────────────────────────────────────────</w:t>
      </w:r>
    </w:p>
    <w:p w14:paraId="4CD2975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infoTable = new Table({</w:t>
      </w:r>
    </w:p>
    <w:p w14:paraId="46044702" w14:textId="77777777" w:rsidR="00CB2782" w:rsidRPr="00A06751" w:rsidRDefault="00CB2782" w:rsidP="00A06751">
      <w:pPr>
        <w:pStyle w:val="Codelisting"/>
        <w:jc w:val="left"/>
        <w:rPr>
          <w:sz w:val="16"/>
          <w:szCs w:val="16"/>
          <w:lang w:val="en-US"/>
        </w:rPr>
      </w:pPr>
      <w:r w:rsidRPr="00A06751">
        <w:rPr>
          <w:sz w:val="16"/>
          <w:szCs w:val="16"/>
          <w:lang w:val="en-US"/>
        </w:rPr>
        <w:t xml:space="preserve">      layout: TableLayoutType.FIXED,</w:t>
      </w:r>
    </w:p>
    <w:p w14:paraId="2D24FB3C" w14:textId="77777777" w:rsidR="00CB2782" w:rsidRPr="00A06751" w:rsidRDefault="00CB2782" w:rsidP="00A06751">
      <w:pPr>
        <w:pStyle w:val="Codelisting"/>
        <w:jc w:val="left"/>
        <w:rPr>
          <w:sz w:val="16"/>
          <w:szCs w:val="16"/>
          <w:lang w:val="en-US"/>
        </w:rPr>
      </w:pPr>
      <w:r w:rsidRPr="00A06751">
        <w:rPr>
          <w:sz w:val="16"/>
          <w:szCs w:val="16"/>
          <w:lang w:val="en-US"/>
        </w:rPr>
        <w:t xml:space="preserve">      width: { size: 100, type: WidthType.PERCENTAGE },</w:t>
      </w:r>
    </w:p>
    <w:p w14:paraId="7EC6E8A9" w14:textId="77777777" w:rsidR="00CB2782" w:rsidRPr="00A06751" w:rsidRDefault="00CB2782" w:rsidP="00A06751">
      <w:pPr>
        <w:pStyle w:val="Codelisting"/>
        <w:jc w:val="left"/>
        <w:rPr>
          <w:sz w:val="16"/>
          <w:szCs w:val="16"/>
          <w:lang w:val="en-US"/>
        </w:rPr>
      </w:pPr>
      <w:r w:rsidRPr="00A06751">
        <w:rPr>
          <w:sz w:val="16"/>
          <w:szCs w:val="16"/>
          <w:lang w:val="en-US"/>
        </w:rPr>
        <w:t xml:space="preserve">      rows: [</w:t>
      </w:r>
    </w:p>
    <w:p w14:paraId="2FD8A09E" w14:textId="77777777" w:rsidR="00CB2782" w:rsidRPr="00A06751" w:rsidRDefault="00CB2782" w:rsidP="00A06751">
      <w:pPr>
        <w:pStyle w:val="Codelisting"/>
        <w:jc w:val="left"/>
        <w:rPr>
          <w:sz w:val="16"/>
          <w:szCs w:val="16"/>
          <w:lang w:val="en-US"/>
        </w:rPr>
      </w:pPr>
      <w:r w:rsidRPr="00A06751">
        <w:rPr>
          <w:sz w:val="16"/>
          <w:szCs w:val="16"/>
          <w:lang w:val="en-US"/>
        </w:rPr>
        <w:t xml:space="preserve">        new TableRow({ children: [headerCell('Поле'), headerCell('Значення')] }),</w:t>
      </w:r>
    </w:p>
    <w:p w14:paraId="2496A5B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61236B" w14:textId="77777777" w:rsidR="00CB2782" w:rsidRPr="00A06751" w:rsidRDefault="00CB2782" w:rsidP="00A06751">
      <w:pPr>
        <w:pStyle w:val="Codelisting"/>
        <w:jc w:val="left"/>
        <w:rPr>
          <w:sz w:val="16"/>
          <w:szCs w:val="16"/>
          <w:lang w:val="en-US"/>
        </w:rPr>
      </w:pPr>
      <w:r w:rsidRPr="00A06751">
        <w:rPr>
          <w:sz w:val="16"/>
          <w:szCs w:val="16"/>
          <w:lang w:val="en-US"/>
        </w:rPr>
        <w:t xml:space="preserve">          ['Назва',          data.survey.title],</w:t>
      </w:r>
    </w:p>
    <w:p w14:paraId="23989EF5" w14:textId="77777777" w:rsidR="00CB2782" w:rsidRPr="00A06751" w:rsidRDefault="00CB2782" w:rsidP="00A06751">
      <w:pPr>
        <w:pStyle w:val="Codelisting"/>
        <w:jc w:val="left"/>
        <w:rPr>
          <w:sz w:val="16"/>
          <w:szCs w:val="16"/>
          <w:lang w:val="en-US"/>
        </w:rPr>
      </w:pPr>
      <w:r w:rsidRPr="00A06751">
        <w:rPr>
          <w:sz w:val="16"/>
          <w:szCs w:val="16"/>
          <w:lang w:val="en-US"/>
        </w:rPr>
        <w:t xml:space="preserve">          ['Опис',           data.survey.description ?? '—'],</w:t>
      </w:r>
    </w:p>
    <w:p w14:paraId="3116E3BD" w14:textId="77777777" w:rsidR="00CB2782" w:rsidRPr="00A06751" w:rsidRDefault="00CB2782" w:rsidP="00A06751">
      <w:pPr>
        <w:pStyle w:val="Codelisting"/>
        <w:jc w:val="left"/>
        <w:rPr>
          <w:sz w:val="16"/>
          <w:szCs w:val="16"/>
          <w:lang w:val="en-US"/>
        </w:rPr>
      </w:pPr>
      <w:r w:rsidRPr="00A06751">
        <w:rPr>
          <w:sz w:val="16"/>
          <w:szCs w:val="16"/>
          <w:lang w:val="en-US"/>
        </w:rPr>
        <w:t xml:space="preserve">          ['Статус',         data.survey.isActive ? 'Активне' : 'Закрите'],</w:t>
      </w:r>
    </w:p>
    <w:p w14:paraId="562B8F1E" w14:textId="77777777" w:rsidR="00CB2782" w:rsidRPr="00A06751" w:rsidRDefault="00CB2782" w:rsidP="00A06751">
      <w:pPr>
        <w:pStyle w:val="Codelisting"/>
        <w:jc w:val="left"/>
        <w:rPr>
          <w:sz w:val="16"/>
          <w:szCs w:val="16"/>
          <w:lang w:val="en-US"/>
        </w:rPr>
      </w:pPr>
      <w:r w:rsidRPr="00A06751">
        <w:rPr>
          <w:sz w:val="16"/>
          <w:szCs w:val="16"/>
          <w:lang w:val="en-US"/>
        </w:rPr>
        <w:t xml:space="preserve">          ['Приватне',       data.survey.isPrivate ? 'Так' : 'Ні'],</w:t>
      </w:r>
    </w:p>
    <w:p w14:paraId="601E5A59" w14:textId="77777777" w:rsidR="00CB2782" w:rsidRPr="00A06751" w:rsidRDefault="00CB2782" w:rsidP="00A06751">
      <w:pPr>
        <w:pStyle w:val="Codelisting"/>
        <w:jc w:val="left"/>
        <w:rPr>
          <w:sz w:val="16"/>
          <w:szCs w:val="16"/>
          <w:lang w:val="en-US"/>
        </w:rPr>
      </w:pPr>
      <w:r w:rsidRPr="00A06751">
        <w:rPr>
          <w:sz w:val="16"/>
          <w:szCs w:val="16"/>
          <w:lang w:val="en-US"/>
        </w:rPr>
        <w:t xml:space="preserve">          ['Дата створення', new Date(data.survey.createdAt).toLocaleString('uk-UA')],</w:t>
      </w:r>
    </w:p>
    <w:p w14:paraId="077CEA1E" w14:textId="77777777" w:rsidR="00CB2782" w:rsidRPr="00A06751" w:rsidRDefault="00CB2782" w:rsidP="00A06751">
      <w:pPr>
        <w:pStyle w:val="Codelisting"/>
        <w:jc w:val="left"/>
        <w:rPr>
          <w:sz w:val="16"/>
          <w:szCs w:val="16"/>
          <w:lang w:val="en-US"/>
        </w:rPr>
      </w:pPr>
      <w:r w:rsidRPr="00A06751">
        <w:rPr>
          <w:sz w:val="16"/>
          <w:szCs w:val="16"/>
          <w:lang w:val="en-US"/>
        </w:rPr>
        <w:t xml:space="preserve">          ['Дедлайн',        data.survey.deadline ? new Date(data.survey.deadline).toLocaleString('uk-UA') : 'Немає'],</w:t>
      </w:r>
    </w:p>
    <w:p w14:paraId="5E2E35F2" w14:textId="77777777" w:rsidR="00CB2782" w:rsidRPr="00A06751" w:rsidRDefault="00CB2782" w:rsidP="00A06751">
      <w:pPr>
        <w:pStyle w:val="Codelisting"/>
        <w:jc w:val="left"/>
        <w:rPr>
          <w:sz w:val="16"/>
          <w:szCs w:val="16"/>
          <w:lang w:val="en-US"/>
        </w:rPr>
      </w:pPr>
      <w:r w:rsidRPr="00A06751">
        <w:rPr>
          <w:sz w:val="16"/>
          <w:szCs w:val="16"/>
          <w:lang w:val="en-US"/>
        </w:rPr>
        <w:t xml:space="preserve">          ['Всього голосів', String(data.statistics.totalVoters)],</w:t>
      </w:r>
    </w:p>
    <w:p w14:paraId="2DD875D5" w14:textId="77777777" w:rsidR="00CB2782" w:rsidRPr="00A06751" w:rsidRDefault="00CB2782" w:rsidP="00A06751">
      <w:pPr>
        <w:pStyle w:val="Codelisting"/>
        <w:jc w:val="left"/>
        <w:rPr>
          <w:sz w:val="16"/>
          <w:szCs w:val="16"/>
          <w:lang w:val="en-US"/>
        </w:rPr>
      </w:pPr>
      <w:r w:rsidRPr="00A06751">
        <w:rPr>
          <w:sz w:val="16"/>
          <w:szCs w:val="16"/>
          <w:lang w:val="en-US"/>
        </w:rPr>
        <w:t xml:space="preserve">          ['Питань',         String(data.statistics.totalQuestions)],</w:t>
      </w:r>
    </w:p>
    <w:p w14:paraId="642D3BF3" w14:textId="77777777" w:rsidR="00CB2782" w:rsidRPr="00A06751" w:rsidRDefault="00CB2782" w:rsidP="00A06751">
      <w:pPr>
        <w:pStyle w:val="Codelisting"/>
        <w:jc w:val="left"/>
        <w:rPr>
          <w:sz w:val="16"/>
          <w:szCs w:val="16"/>
          <w:lang w:val="en-US"/>
        </w:rPr>
      </w:pPr>
      <w:r w:rsidRPr="00A06751">
        <w:rPr>
          <w:sz w:val="16"/>
          <w:szCs w:val="16"/>
          <w:lang w:val="en-US"/>
        </w:rPr>
        <w:t xml:space="preserve">          ['Дата експорту',  new Date(data.statistics.exportedAt).toLocaleString('uk-UA')],</w:t>
      </w:r>
    </w:p>
    <w:p w14:paraId="3661D5BC" w14:textId="77777777" w:rsidR="00CB2782" w:rsidRPr="00A06751" w:rsidRDefault="00CB2782" w:rsidP="00A06751">
      <w:pPr>
        <w:pStyle w:val="Codelisting"/>
        <w:jc w:val="left"/>
        <w:rPr>
          <w:sz w:val="16"/>
          <w:szCs w:val="16"/>
          <w:lang w:val="en-US"/>
        </w:rPr>
      </w:pPr>
      <w:r w:rsidRPr="00A06751">
        <w:rPr>
          <w:sz w:val="16"/>
          <w:szCs w:val="16"/>
          <w:lang w:val="en-US"/>
        </w:rPr>
        <w:t xml:space="preserve">        ].map(([label, value]) =&gt; new TableRow({</w:t>
      </w:r>
    </w:p>
    <w:p w14:paraId="62515BD2"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[dataCell(label, true), dataCell(value)],</w:t>
      </w:r>
    </w:p>
    <w:p w14:paraId="663C6EE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777E8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2D48A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498E8D" w14:textId="77777777" w:rsidR="00CB2782" w:rsidRPr="00A06751" w:rsidRDefault="00CB2782" w:rsidP="00A06751">
      <w:pPr>
        <w:pStyle w:val="Codelisting"/>
        <w:jc w:val="left"/>
        <w:rPr>
          <w:sz w:val="16"/>
          <w:szCs w:val="16"/>
          <w:lang w:val="en-US"/>
        </w:rPr>
      </w:pPr>
    </w:p>
    <w:p w14:paraId="72EEAD88" w14:textId="77777777" w:rsidR="00CB2782" w:rsidRPr="00A06751" w:rsidRDefault="00CB2782" w:rsidP="00A06751">
      <w:pPr>
        <w:pStyle w:val="Codelisting"/>
        <w:jc w:val="left"/>
        <w:rPr>
          <w:sz w:val="16"/>
          <w:szCs w:val="16"/>
          <w:lang w:val="en-US"/>
        </w:rPr>
      </w:pPr>
      <w:r w:rsidRPr="00A06751">
        <w:rPr>
          <w:sz w:val="16"/>
          <w:szCs w:val="16"/>
          <w:lang w:val="en-US"/>
        </w:rPr>
        <w:t xml:space="preserve">    // ── Results section ───────────────────────────────────────────────────────</w:t>
      </w:r>
    </w:p>
    <w:p w14:paraId="4984336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resultsSections: (Paragraph | Table)[] = [];</w:t>
      </w:r>
    </w:p>
    <w:p w14:paraId="6FB550D5"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[qIdx, q] of data.questions.entries()) {</w:t>
      </w:r>
    </w:p>
    <w:p w14:paraId="19EAE7BA"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resultsSections.push(</w:t>
      </w:r>
    </w:p>
    <w:p w14:paraId="63C89738"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215E3894" w14:textId="77777777" w:rsidR="00CB2782" w:rsidRPr="00A06751" w:rsidRDefault="00CB2782" w:rsidP="00A06751">
      <w:pPr>
        <w:pStyle w:val="Codelisting"/>
        <w:jc w:val="left"/>
        <w:rPr>
          <w:sz w:val="16"/>
          <w:szCs w:val="16"/>
          <w:lang w:val="en-US"/>
        </w:rPr>
      </w:pPr>
      <w:r w:rsidRPr="00A06751">
        <w:rPr>
          <w:sz w:val="16"/>
          <w:szCs w:val="16"/>
          <w:lang w:val="en-US"/>
        </w:rPr>
        <w:t xml:space="preserve">          text: `${qIdx + 1}. ${q.text}`,</w:t>
      </w:r>
    </w:p>
    <w:p w14:paraId="36AD5B8F" w14:textId="77777777" w:rsidR="00CB2782" w:rsidRPr="00A06751" w:rsidRDefault="00CB2782" w:rsidP="00A06751">
      <w:pPr>
        <w:pStyle w:val="Codelisting"/>
        <w:jc w:val="left"/>
        <w:rPr>
          <w:sz w:val="16"/>
          <w:szCs w:val="16"/>
          <w:lang w:val="en-US"/>
        </w:rPr>
      </w:pPr>
      <w:r w:rsidRPr="00A06751">
        <w:rPr>
          <w:sz w:val="16"/>
          <w:szCs w:val="16"/>
          <w:lang w:val="en-US"/>
        </w:rPr>
        <w:t xml:space="preserve">          heading: HeadingLevel.HEADING_3,</w:t>
      </w:r>
    </w:p>
    <w:p w14:paraId="339E55F7"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before: 240, after: 120 },</w:t>
      </w:r>
    </w:p>
    <w:p w14:paraId="5C54B67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8E946A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494B50" w14:textId="77777777" w:rsidR="00CB2782" w:rsidRPr="00A06751" w:rsidRDefault="00CB2782" w:rsidP="00A06751">
      <w:pPr>
        <w:pStyle w:val="Codelisting"/>
        <w:jc w:val="left"/>
        <w:rPr>
          <w:sz w:val="16"/>
          <w:szCs w:val="16"/>
          <w:lang w:val="en-US"/>
        </w:rPr>
      </w:pPr>
    </w:p>
    <w:p w14:paraId="5EDB2E8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qTable = new Table({</w:t>
      </w:r>
    </w:p>
    <w:p w14:paraId="1995C60B" w14:textId="77777777" w:rsidR="00CB2782" w:rsidRPr="00A06751" w:rsidRDefault="00CB2782" w:rsidP="00A06751">
      <w:pPr>
        <w:pStyle w:val="Codelisting"/>
        <w:jc w:val="left"/>
        <w:rPr>
          <w:sz w:val="16"/>
          <w:szCs w:val="16"/>
          <w:lang w:val="en-US"/>
        </w:rPr>
      </w:pPr>
      <w:r w:rsidRPr="00A06751">
        <w:rPr>
          <w:sz w:val="16"/>
          <w:szCs w:val="16"/>
          <w:lang w:val="en-US"/>
        </w:rPr>
        <w:t xml:space="preserve">        layout: TableLayoutType.FIXED,</w:t>
      </w:r>
    </w:p>
    <w:p w14:paraId="21DB6046" w14:textId="77777777" w:rsidR="00CB2782" w:rsidRPr="00A06751" w:rsidRDefault="00CB2782" w:rsidP="00A06751">
      <w:pPr>
        <w:pStyle w:val="Codelisting"/>
        <w:jc w:val="left"/>
        <w:rPr>
          <w:sz w:val="16"/>
          <w:szCs w:val="16"/>
          <w:lang w:val="en-US"/>
        </w:rPr>
      </w:pPr>
      <w:r w:rsidRPr="00A06751">
        <w:rPr>
          <w:sz w:val="16"/>
          <w:szCs w:val="16"/>
          <w:lang w:val="en-US"/>
        </w:rPr>
        <w:t xml:space="preserve">        width: { size: 100, type: WidthType.PERCENTAGE },</w:t>
      </w:r>
    </w:p>
    <w:p w14:paraId="780933D2" w14:textId="77777777" w:rsidR="00CB2782" w:rsidRPr="00A06751" w:rsidRDefault="00CB2782" w:rsidP="00A06751">
      <w:pPr>
        <w:pStyle w:val="Codelisting"/>
        <w:jc w:val="left"/>
        <w:rPr>
          <w:sz w:val="16"/>
          <w:szCs w:val="16"/>
          <w:lang w:val="en-US"/>
        </w:rPr>
      </w:pPr>
      <w:r w:rsidRPr="00A06751">
        <w:rPr>
          <w:sz w:val="16"/>
          <w:szCs w:val="16"/>
          <w:lang w:val="en-US"/>
        </w:rPr>
        <w:t xml:space="preserve">        rows: [</w:t>
      </w:r>
    </w:p>
    <w:p w14:paraId="1415E9B1" w14:textId="77777777" w:rsidR="00CB2782" w:rsidRPr="00A06751" w:rsidRDefault="00CB2782" w:rsidP="00A06751">
      <w:pPr>
        <w:pStyle w:val="Codelisting"/>
        <w:jc w:val="left"/>
        <w:rPr>
          <w:sz w:val="16"/>
          <w:szCs w:val="16"/>
          <w:lang w:val="en-US"/>
        </w:rPr>
      </w:pPr>
      <w:r w:rsidRPr="00A06751">
        <w:rPr>
          <w:sz w:val="16"/>
          <w:szCs w:val="16"/>
          <w:lang w:val="en-US"/>
        </w:rPr>
        <w:t xml:space="preserve">          new TableRow({ children: [headerCell('Варіант відповіді'), headerCell('Голосів'), headerCell('%')] }),</w:t>
      </w:r>
    </w:p>
    <w:p w14:paraId="27B2DC15" w14:textId="77777777" w:rsidR="00CB2782" w:rsidRPr="00A06751" w:rsidRDefault="00CB2782" w:rsidP="00A06751">
      <w:pPr>
        <w:pStyle w:val="Codelisting"/>
        <w:jc w:val="left"/>
        <w:rPr>
          <w:sz w:val="16"/>
          <w:szCs w:val="16"/>
          <w:lang w:val="en-US"/>
        </w:rPr>
      </w:pPr>
      <w:r w:rsidRPr="00A06751">
        <w:rPr>
          <w:sz w:val="16"/>
          <w:szCs w:val="16"/>
          <w:lang w:val="en-US"/>
        </w:rPr>
        <w:t xml:space="preserve">          ...q.options.map((opt, oIdx) =&gt; {</w:t>
      </w:r>
    </w:p>
    <w:p w14:paraId="13B1CEA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shading = oIdx % 2 === 0 ? 'FFFFFF' : 'EFF6FF';</w:t>
      </w:r>
    </w:p>
    <w:p w14:paraId="27507E0F" w14:textId="77777777" w:rsidR="00CB2782" w:rsidRPr="00A06751" w:rsidRDefault="00CB2782" w:rsidP="00A06751">
      <w:pPr>
        <w:pStyle w:val="Codelisting"/>
        <w:jc w:val="left"/>
        <w:rPr>
          <w:sz w:val="16"/>
          <w:szCs w:val="16"/>
          <w:lang w:val="en-US"/>
        </w:rPr>
      </w:pPr>
      <w:r w:rsidRPr="00A06751">
        <w:rPr>
          <w:sz w:val="16"/>
          <w:szCs w:val="16"/>
          <w:lang w:val="en-US"/>
        </w:rPr>
        <w:t xml:space="preserve">            function shadedCell(text: string, bold = false): TableCell {</w:t>
      </w:r>
    </w:p>
    <w:p w14:paraId="5600C63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new TableCell({</w:t>
      </w:r>
    </w:p>
    <w:p w14:paraId="76BFF6E0"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Paragraph({</w:t>
      </w:r>
    </w:p>
    <w:p w14:paraId="3D6EEE9B"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TextRun({ text, bold, size: 18 })],</w:t>
      </w:r>
    </w:p>
    <w:p w14:paraId="63C4744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2AD4B3E" w14:textId="77777777" w:rsidR="00CB2782" w:rsidRPr="00A06751" w:rsidRDefault="00CB2782" w:rsidP="00A06751">
      <w:pPr>
        <w:pStyle w:val="Codelisting"/>
        <w:jc w:val="left"/>
        <w:rPr>
          <w:sz w:val="16"/>
          <w:szCs w:val="16"/>
          <w:lang w:val="en-US"/>
        </w:rPr>
      </w:pPr>
      <w:r w:rsidRPr="00A06751">
        <w:rPr>
          <w:sz w:val="16"/>
          <w:szCs w:val="16"/>
          <w:lang w:val="en-US"/>
        </w:rPr>
        <w:t xml:space="preserve">                shading: { fill: shading },</w:t>
      </w:r>
    </w:p>
    <w:p w14:paraId="4D2C4AA3" w14:textId="77777777" w:rsidR="00CB2782" w:rsidRPr="00A06751" w:rsidRDefault="00CB2782" w:rsidP="00A06751">
      <w:pPr>
        <w:pStyle w:val="Codelisting"/>
        <w:jc w:val="left"/>
        <w:rPr>
          <w:sz w:val="16"/>
          <w:szCs w:val="16"/>
          <w:lang w:val="en-US"/>
        </w:rPr>
      </w:pPr>
      <w:r w:rsidRPr="00A06751">
        <w:rPr>
          <w:sz w:val="16"/>
          <w:szCs w:val="16"/>
          <w:lang w:val="en-US"/>
        </w:rPr>
        <w:t xml:space="preserve">                borders: thinBorder,</w:t>
      </w:r>
    </w:p>
    <w:p w14:paraId="37382323" w14:textId="77777777" w:rsidR="00CB2782" w:rsidRPr="00A06751" w:rsidRDefault="00CB2782" w:rsidP="00A06751">
      <w:pPr>
        <w:pStyle w:val="Codelisting"/>
        <w:jc w:val="left"/>
        <w:rPr>
          <w:sz w:val="16"/>
          <w:szCs w:val="16"/>
          <w:lang w:val="en-US"/>
        </w:rPr>
      </w:pPr>
      <w:r w:rsidRPr="00A06751">
        <w:rPr>
          <w:sz w:val="16"/>
          <w:szCs w:val="16"/>
          <w:lang w:val="en-US"/>
        </w:rPr>
        <w:t xml:space="preserve">                margins: { top: 60, bottom: 60, left: 120, right: 120 },</w:t>
      </w:r>
    </w:p>
    <w:p w14:paraId="7FA8D0F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65E9C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2C7355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new TableRow({</w:t>
      </w:r>
    </w:p>
    <w:p w14:paraId="2F570D19"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w:t>
      </w:r>
    </w:p>
    <w:p w14:paraId="399E4988" w14:textId="77777777" w:rsidR="00CB2782" w:rsidRPr="00A06751" w:rsidRDefault="00CB2782" w:rsidP="00A06751">
      <w:pPr>
        <w:pStyle w:val="Codelisting"/>
        <w:jc w:val="left"/>
        <w:rPr>
          <w:sz w:val="16"/>
          <w:szCs w:val="16"/>
          <w:lang w:val="en-US"/>
        </w:rPr>
      </w:pPr>
      <w:r w:rsidRPr="00A06751">
        <w:rPr>
          <w:sz w:val="16"/>
          <w:szCs w:val="16"/>
          <w:lang w:val="en-US"/>
        </w:rPr>
        <w:t xml:space="preserve">                shadedCell(opt.text),</w:t>
      </w:r>
    </w:p>
    <w:p w14:paraId="0877C1E6" w14:textId="77777777" w:rsidR="00CB2782" w:rsidRPr="00A06751" w:rsidRDefault="00CB2782" w:rsidP="00A06751">
      <w:pPr>
        <w:pStyle w:val="Codelisting"/>
        <w:jc w:val="left"/>
        <w:rPr>
          <w:sz w:val="16"/>
          <w:szCs w:val="16"/>
          <w:lang w:val="en-US"/>
        </w:rPr>
      </w:pPr>
      <w:r w:rsidRPr="00A06751">
        <w:rPr>
          <w:sz w:val="16"/>
          <w:szCs w:val="16"/>
          <w:lang w:val="en-US"/>
        </w:rPr>
        <w:t xml:space="preserve">                shadedCell(String(opt.votes), opt.votes &gt; 0),</w:t>
      </w:r>
    </w:p>
    <w:p w14:paraId="75563FB6" w14:textId="77777777" w:rsidR="00CB2782" w:rsidRPr="00A06751" w:rsidRDefault="00CB2782" w:rsidP="00A06751">
      <w:pPr>
        <w:pStyle w:val="Codelisting"/>
        <w:jc w:val="left"/>
        <w:rPr>
          <w:sz w:val="16"/>
          <w:szCs w:val="16"/>
          <w:lang w:val="en-US"/>
        </w:rPr>
      </w:pPr>
      <w:r w:rsidRPr="00A06751">
        <w:rPr>
          <w:sz w:val="16"/>
          <w:szCs w:val="16"/>
          <w:lang w:val="en-US"/>
        </w:rPr>
        <w:t xml:space="preserve">                shadedCell(`${opt.percentage}%`, opt.votes &gt; 0),</w:t>
      </w:r>
    </w:p>
    <w:p w14:paraId="08D71AF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31195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A6FD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495D29"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w:t>
      </w:r>
    </w:p>
    <w:p w14:paraId="7787D1F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901741"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resultsSections.push(qTable);</w:t>
      </w:r>
    </w:p>
    <w:p w14:paraId="22D8D69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ACCDEB" w14:textId="77777777" w:rsidR="00CB2782" w:rsidRPr="00A06751" w:rsidRDefault="00CB2782" w:rsidP="00A06751">
      <w:pPr>
        <w:pStyle w:val="Codelisting"/>
        <w:jc w:val="left"/>
        <w:rPr>
          <w:sz w:val="16"/>
          <w:szCs w:val="16"/>
          <w:lang w:val="en-US"/>
        </w:rPr>
      </w:pPr>
    </w:p>
    <w:p w14:paraId="4764AEA0" w14:textId="77777777" w:rsidR="00CB2782" w:rsidRPr="00A06751" w:rsidRDefault="00CB2782" w:rsidP="00A06751">
      <w:pPr>
        <w:pStyle w:val="Codelisting"/>
        <w:jc w:val="left"/>
        <w:rPr>
          <w:sz w:val="16"/>
          <w:szCs w:val="16"/>
          <w:lang w:val="en-US"/>
        </w:rPr>
      </w:pPr>
      <w:r w:rsidRPr="00A06751">
        <w:rPr>
          <w:sz w:val="16"/>
          <w:szCs w:val="16"/>
          <w:lang w:val="en-US"/>
        </w:rPr>
        <w:t xml:space="preserve">    // ── Voters section ────────────────────────────────────────────────────────</w:t>
      </w:r>
    </w:p>
    <w:p w14:paraId="7C8C0C8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voterRows = data.voters.map((v, i) =&gt;</w:t>
      </w:r>
    </w:p>
    <w:p w14:paraId="23C8D602" w14:textId="77777777" w:rsidR="00CB2782" w:rsidRPr="00A06751" w:rsidRDefault="00CB2782" w:rsidP="00A06751">
      <w:pPr>
        <w:pStyle w:val="Codelisting"/>
        <w:jc w:val="left"/>
        <w:rPr>
          <w:sz w:val="16"/>
          <w:szCs w:val="16"/>
          <w:lang w:val="en-US"/>
        </w:rPr>
      </w:pPr>
      <w:r w:rsidRPr="00A06751">
        <w:rPr>
          <w:sz w:val="16"/>
          <w:szCs w:val="16"/>
          <w:lang w:val="en-US"/>
        </w:rPr>
        <w:t xml:space="preserve">      new TableRow({</w:t>
      </w:r>
    </w:p>
    <w:p w14:paraId="6AC6CB16"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w:t>
      </w:r>
    </w:p>
    <w:p w14:paraId="676A0C51" w14:textId="77777777" w:rsidR="00CB2782" w:rsidRPr="00A06751" w:rsidRDefault="00CB2782" w:rsidP="00A06751">
      <w:pPr>
        <w:pStyle w:val="Codelisting"/>
        <w:jc w:val="left"/>
        <w:rPr>
          <w:sz w:val="16"/>
          <w:szCs w:val="16"/>
          <w:lang w:val="en-US"/>
        </w:rPr>
      </w:pPr>
      <w:r w:rsidRPr="00A06751">
        <w:rPr>
          <w:sz w:val="16"/>
          <w:szCs w:val="16"/>
          <w:lang w:val="en-US"/>
        </w:rPr>
        <w:t xml:space="preserve">          dataCell(String(i + 1)),</w:t>
      </w:r>
    </w:p>
    <w:p w14:paraId="6A676D0B" w14:textId="77777777" w:rsidR="00CB2782" w:rsidRPr="00A06751" w:rsidRDefault="00CB2782" w:rsidP="00A06751">
      <w:pPr>
        <w:pStyle w:val="Codelisting"/>
        <w:jc w:val="left"/>
        <w:rPr>
          <w:sz w:val="16"/>
          <w:szCs w:val="16"/>
          <w:lang w:val="en-US"/>
        </w:rPr>
      </w:pPr>
      <w:r w:rsidRPr="00A06751">
        <w:rPr>
          <w:sz w:val="16"/>
          <w:szCs w:val="16"/>
          <w:lang w:val="en-US"/>
        </w:rPr>
        <w:t xml:space="preserve">          dataCell(v.userName ?? '(Анонімно)'),</w:t>
      </w:r>
    </w:p>
    <w:p w14:paraId="1CCF353C" w14:textId="77777777" w:rsidR="00CB2782" w:rsidRPr="00A06751" w:rsidRDefault="00CB2782" w:rsidP="00A06751">
      <w:pPr>
        <w:pStyle w:val="Codelisting"/>
        <w:jc w:val="left"/>
        <w:rPr>
          <w:sz w:val="16"/>
          <w:szCs w:val="16"/>
          <w:lang w:val="en-US"/>
        </w:rPr>
      </w:pPr>
      <w:r w:rsidRPr="00A06751">
        <w:rPr>
          <w:sz w:val="16"/>
          <w:szCs w:val="16"/>
          <w:lang w:val="en-US"/>
        </w:rPr>
        <w:t xml:space="preserve">          dataCell(v.userEmail ?? '—'),</w:t>
      </w:r>
    </w:p>
    <w:p w14:paraId="543A0A66" w14:textId="77777777" w:rsidR="00CB2782" w:rsidRPr="00A06751" w:rsidRDefault="00CB2782" w:rsidP="00A06751">
      <w:pPr>
        <w:pStyle w:val="Codelisting"/>
        <w:jc w:val="left"/>
        <w:rPr>
          <w:sz w:val="16"/>
          <w:szCs w:val="16"/>
          <w:lang w:val="en-US"/>
        </w:rPr>
      </w:pPr>
      <w:r w:rsidRPr="00A06751">
        <w:rPr>
          <w:sz w:val="16"/>
          <w:szCs w:val="16"/>
          <w:lang w:val="en-US"/>
        </w:rPr>
        <w:t xml:space="preserve">          dataCell(new Date(v.createdAt).toLocaleString('uk-UA')),</w:t>
      </w:r>
    </w:p>
    <w:p w14:paraId="51ADCF7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FCA4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44884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2C28AB" w14:textId="77777777" w:rsidR="00CB2782" w:rsidRPr="00A06751" w:rsidRDefault="00CB2782" w:rsidP="00A06751">
      <w:pPr>
        <w:pStyle w:val="Codelisting"/>
        <w:jc w:val="left"/>
        <w:rPr>
          <w:sz w:val="16"/>
          <w:szCs w:val="16"/>
          <w:lang w:val="en-US"/>
        </w:rPr>
      </w:pPr>
    </w:p>
    <w:p w14:paraId="6720CF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votersTable = new Table({</w:t>
      </w:r>
    </w:p>
    <w:p w14:paraId="70CC42D0" w14:textId="77777777" w:rsidR="00CB2782" w:rsidRPr="00A06751" w:rsidRDefault="00CB2782" w:rsidP="00A06751">
      <w:pPr>
        <w:pStyle w:val="Codelisting"/>
        <w:jc w:val="left"/>
        <w:rPr>
          <w:sz w:val="16"/>
          <w:szCs w:val="16"/>
          <w:lang w:val="en-US"/>
        </w:rPr>
      </w:pPr>
      <w:r w:rsidRPr="00A06751">
        <w:rPr>
          <w:sz w:val="16"/>
          <w:szCs w:val="16"/>
          <w:lang w:val="en-US"/>
        </w:rPr>
        <w:t xml:space="preserve">      layout: TableLayoutType.FIXED,</w:t>
      </w:r>
    </w:p>
    <w:p w14:paraId="672C2863" w14:textId="77777777" w:rsidR="00CB2782" w:rsidRPr="00A06751" w:rsidRDefault="00CB2782" w:rsidP="00A06751">
      <w:pPr>
        <w:pStyle w:val="Codelisting"/>
        <w:jc w:val="left"/>
        <w:rPr>
          <w:sz w:val="16"/>
          <w:szCs w:val="16"/>
          <w:lang w:val="en-US"/>
        </w:rPr>
      </w:pPr>
      <w:r w:rsidRPr="00A06751">
        <w:rPr>
          <w:sz w:val="16"/>
          <w:szCs w:val="16"/>
          <w:lang w:val="en-US"/>
        </w:rPr>
        <w:t xml:space="preserve">      width: { size: 100, type: WidthType.PERCENTAGE },</w:t>
      </w:r>
    </w:p>
    <w:p w14:paraId="24163D80" w14:textId="77777777" w:rsidR="00CB2782" w:rsidRPr="00A06751" w:rsidRDefault="00CB2782" w:rsidP="00A06751">
      <w:pPr>
        <w:pStyle w:val="Codelisting"/>
        <w:jc w:val="left"/>
        <w:rPr>
          <w:sz w:val="16"/>
          <w:szCs w:val="16"/>
          <w:lang w:val="en-US"/>
        </w:rPr>
      </w:pPr>
      <w:r w:rsidRPr="00A06751">
        <w:rPr>
          <w:sz w:val="16"/>
          <w:szCs w:val="16"/>
          <w:lang w:val="en-US"/>
        </w:rPr>
        <w:t xml:space="preserve">      rows: [</w:t>
      </w:r>
    </w:p>
    <w:p w14:paraId="044221AF" w14:textId="77777777" w:rsidR="00CB2782" w:rsidRPr="00A06751" w:rsidRDefault="00CB2782" w:rsidP="00A06751">
      <w:pPr>
        <w:pStyle w:val="Codelisting"/>
        <w:jc w:val="left"/>
        <w:rPr>
          <w:sz w:val="16"/>
          <w:szCs w:val="16"/>
          <w:lang w:val="en-US"/>
        </w:rPr>
      </w:pPr>
      <w:r w:rsidRPr="00A06751">
        <w:rPr>
          <w:sz w:val="16"/>
          <w:szCs w:val="16"/>
          <w:lang w:val="en-US"/>
        </w:rPr>
        <w:t xml:space="preserve">        new TableRow({ children: [headerCell('#'), headerCell("Ім'я"), headerCell('Email'), headerCell('Час голосування')] }),</w:t>
      </w:r>
    </w:p>
    <w:p w14:paraId="7812E34E" w14:textId="77777777" w:rsidR="00CB2782" w:rsidRPr="00A06751" w:rsidRDefault="00CB2782" w:rsidP="00A06751">
      <w:pPr>
        <w:pStyle w:val="Codelisting"/>
        <w:jc w:val="left"/>
        <w:rPr>
          <w:sz w:val="16"/>
          <w:szCs w:val="16"/>
          <w:lang w:val="en-US"/>
        </w:rPr>
      </w:pPr>
      <w:r w:rsidRPr="00A06751">
        <w:rPr>
          <w:sz w:val="16"/>
          <w:szCs w:val="16"/>
          <w:lang w:val="en-US"/>
        </w:rPr>
        <w:t xml:space="preserve">        ...voterRows,</w:t>
      </w:r>
    </w:p>
    <w:p w14:paraId="07A712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F6BAF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48C39B" w14:textId="77777777" w:rsidR="00CB2782" w:rsidRPr="00A06751" w:rsidRDefault="00CB2782" w:rsidP="00A06751">
      <w:pPr>
        <w:pStyle w:val="Codelisting"/>
        <w:jc w:val="left"/>
        <w:rPr>
          <w:sz w:val="16"/>
          <w:szCs w:val="16"/>
          <w:lang w:val="en-US"/>
        </w:rPr>
      </w:pPr>
    </w:p>
    <w:p w14:paraId="6F84E71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doc = new Document({</w:t>
      </w:r>
    </w:p>
    <w:p w14:paraId="58A2A975" w14:textId="77777777" w:rsidR="00CB2782" w:rsidRPr="00A06751" w:rsidRDefault="00CB2782" w:rsidP="00A06751">
      <w:pPr>
        <w:pStyle w:val="Codelisting"/>
        <w:jc w:val="left"/>
        <w:rPr>
          <w:sz w:val="16"/>
          <w:szCs w:val="16"/>
          <w:lang w:val="en-US"/>
        </w:rPr>
      </w:pPr>
      <w:r w:rsidRPr="00A06751">
        <w:rPr>
          <w:sz w:val="16"/>
          <w:szCs w:val="16"/>
          <w:lang w:val="en-US"/>
        </w:rPr>
        <w:t xml:space="preserve">      sections: [{</w:t>
      </w:r>
    </w:p>
    <w:p w14:paraId="734BE59C"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w:t>
      </w:r>
    </w:p>
    <w:p w14:paraId="41B49865" w14:textId="77777777" w:rsidR="00CB2782" w:rsidRPr="00A06751" w:rsidRDefault="00CB2782" w:rsidP="00A06751">
      <w:pPr>
        <w:pStyle w:val="Codelisting"/>
        <w:jc w:val="left"/>
        <w:rPr>
          <w:sz w:val="16"/>
          <w:szCs w:val="16"/>
          <w:lang w:val="en-US"/>
        </w:rPr>
      </w:pPr>
      <w:r w:rsidRPr="00A06751">
        <w:rPr>
          <w:sz w:val="16"/>
          <w:szCs w:val="16"/>
          <w:lang w:val="en-US"/>
        </w:rPr>
        <w:t xml:space="preserve">          // ── Title ──────────────────────────────────────────────────────────</w:t>
      </w:r>
    </w:p>
    <w:p w14:paraId="484724F2"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6C6131FA"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w:t>
      </w:r>
    </w:p>
    <w:p w14:paraId="67C72A65" w14:textId="77777777" w:rsidR="00CB2782" w:rsidRPr="00A06751" w:rsidRDefault="00CB2782" w:rsidP="00A06751">
      <w:pPr>
        <w:pStyle w:val="Codelisting"/>
        <w:jc w:val="left"/>
        <w:rPr>
          <w:sz w:val="16"/>
          <w:szCs w:val="16"/>
          <w:lang w:val="en-US"/>
        </w:rPr>
      </w:pPr>
      <w:r w:rsidRPr="00A06751">
        <w:rPr>
          <w:sz w:val="16"/>
          <w:szCs w:val="16"/>
          <w:lang w:val="en-US"/>
        </w:rPr>
        <w:t xml:space="preserve">              new TextRun({</w:t>
      </w:r>
    </w:p>
    <w:p w14:paraId="5EB25828" w14:textId="77777777" w:rsidR="00CB2782" w:rsidRPr="00A06751" w:rsidRDefault="00CB2782" w:rsidP="00A06751">
      <w:pPr>
        <w:pStyle w:val="Codelisting"/>
        <w:jc w:val="left"/>
        <w:rPr>
          <w:sz w:val="16"/>
          <w:szCs w:val="16"/>
          <w:lang w:val="en-US"/>
        </w:rPr>
      </w:pPr>
      <w:r w:rsidRPr="00A06751">
        <w:rPr>
          <w:sz w:val="16"/>
          <w:szCs w:val="16"/>
          <w:lang w:val="en-US"/>
        </w:rPr>
        <w:t xml:space="preserve">                text: 'SurveyPulse — Звіт опитування',</w:t>
      </w:r>
    </w:p>
    <w:p w14:paraId="7AECCCD8" w14:textId="77777777" w:rsidR="00CB2782" w:rsidRPr="00A06751" w:rsidRDefault="00CB2782" w:rsidP="00A06751">
      <w:pPr>
        <w:pStyle w:val="Codelisting"/>
        <w:jc w:val="left"/>
        <w:rPr>
          <w:sz w:val="16"/>
          <w:szCs w:val="16"/>
          <w:lang w:val="en-US"/>
        </w:rPr>
      </w:pPr>
      <w:r w:rsidRPr="00A06751">
        <w:rPr>
          <w:sz w:val="16"/>
          <w:szCs w:val="16"/>
          <w:lang w:val="en-US"/>
        </w:rPr>
        <w:t xml:space="preserve">                bold: true,</w:t>
      </w:r>
    </w:p>
    <w:p w14:paraId="697B8442" w14:textId="77777777" w:rsidR="00CB2782" w:rsidRPr="00A06751" w:rsidRDefault="00CB2782" w:rsidP="00A06751">
      <w:pPr>
        <w:pStyle w:val="Codelisting"/>
        <w:jc w:val="left"/>
        <w:rPr>
          <w:sz w:val="16"/>
          <w:szCs w:val="16"/>
          <w:lang w:val="en-US"/>
        </w:rPr>
      </w:pPr>
      <w:r w:rsidRPr="00A06751">
        <w:rPr>
          <w:sz w:val="16"/>
          <w:szCs w:val="16"/>
          <w:lang w:val="en-US"/>
        </w:rPr>
        <w:t xml:space="preserve">                size: 36,</w:t>
      </w:r>
    </w:p>
    <w:p w14:paraId="428DD9AD" w14:textId="77777777" w:rsidR="00CB2782" w:rsidRPr="00A06751" w:rsidRDefault="00CB2782" w:rsidP="00A06751">
      <w:pPr>
        <w:pStyle w:val="Codelisting"/>
        <w:jc w:val="left"/>
        <w:rPr>
          <w:sz w:val="16"/>
          <w:szCs w:val="16"/>
          <w:lang w:val="en-US"/>
        </w:rPr>
      </w:pPr>
      <w:r w:rsidRPr="00A06751">
        <w:rPr>
          <w:sz w:val="16"/>
          <w:szCs w:val="16"/>
          <w:lang w:val="en-US"/>
        </w:rPr>
        <w:t xml:space="preserve">                color: '1E40AF',</w:t>
      </w:r>
    </w:p>
    <w:p w14:paraId="56E4ABC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9F84C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B6A88F" w14:textId="77777777" w:rsidR="00CB2782" w:rsidRPr="00A06751" w:rsidRDefault="00CB2782" w:rsidP="00A06751">
      <w:pPr>
        <w:pStyle w:val="Codelisting"/>
        <w:jc w:val="left"/>
        <w:rPr>
          <w:sz w:val="16"/>
          <w:szCs w:val="16"/>
          <w:lang w:val="en-US"/>
        </w:rPr>
      </w:pPr>
      <w:r w:rsidRPr="00A06751">
        <w:rPr>
          <w:sz w:val="16"/>
          <w:szCs w:val="16"/>
          <w:lang w:val="en-US"/>
        </w:rPr>
        <w:t xml:space="preserve">            alignment: AlignmentType.CENTER,</w:t>
      </w:r>
    </w:p>
    <w:p w14:paraId="796D21A1"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after: 240 },</w:t>
      </w:r>
    </w:p>
    <w:p w14:paraId="6AB019B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D787FB" w14:textId="77777777" w:rsidR="00CB2782" w:rsidRPr="00A06751" w:rsidRDefault="00CB2782" w:rsidP="00A06751">
      <w:pPr>
        <w:pStyle w:val="Codelisting"/>
        <w:jc w:val="left"/>
        <w:rPr>
          <w:sz w:val="16"/>
          <w:szCs w:val="16"/>
          <w:lang w:val="en-US"/>
        </w:rPr>
      </w:pPr>
    </w:p>
    <w:p w14:paraId="67885D61"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75735117"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w:t>
      </w:r>
    </w:p>
    <w:p w14:paraId="63FAD883" w14:textId="77777777" w:rsidR="00CB2782" w:rsidRPr="00A06751" w:rsidRDefault="00CB2782" w:rsidP="00A06751">
      <w:pPr>
        <w:pStyle w:val="Codelisting"/>
        <w:jc w:val="left"/>
        <w:rPr>
          <w:sz w:val="16"/>
          <w:szCs w:val="16"/>
          <w:lang w:val="en-US"/>
        </w:rPr>
      </w:pPr>
      <w:r w:rsidRPr="00A06751">
        <w:rPr>
          <w:sz w:val="16"/>
          <w:szCs w:val="16"/>
          <w:lang w:val="en-US"/>
        </w:rPr>
        <w:t xml:space="preserve">              new TextRun({</w:t>
      </w:r>
    </w:p>
    <w:p w14:paraId="29510EDB" w14:textId="77777777" w:rsidR="00CB2782" w:rsidRPr="00A06751" w:rsidRDefault="00CB2782" w:rsidP="00A06751">
      <w:pPr>
        <w:pStyle w:val="Codelisting"/>
        <w:jc w:val="left"/>
        <w:rPr>
          <w:sz w:val="16"/>
          <w:szCs w:val="16"/>
          <w:lang w:val="en-US"/>
        </w:rPr>
      </w:pPr>
      <w:r w:rsidRPr="00A06751">
        <w:rPr>
          <w:sz w:val="16"/>
          <w:szCs w:val="16"/>
          <w:lang w:val="en-US"/>
        </w:rPr>
        <w:t xml:space="preserve">                text: data.survey.title,</w:t>
      </w:r>
    </w:p>
    <w:p w14:paraId="25B3A54D" w14:textId="77777777" w:rsidR="00CB2782" w:rsidRPr="00A06751" w:rsidRDefault="00CB2782" w:rsidP="00A06751">
      <w:pPr>
        <w:pStyle w:val="Codelisting"/>
        <w:jc w:val="left"/>
        <w:rPr>
          <w:sz w:val="16"/>
          <w:szCs w:val="16"/>
          <w:lang w:val="en-US"/>
        </w:rPr>
      </w:pPr>
      <w:r w:rsidRPr="00A06751">
        <w:rPr>
          <w:sz w:val="16"/>
          <w:szCs w:val="16"/>
          <w:lang w:val="en-US"/>
        </w:rPr>
        <w:t xml:space="preserve">                bold: true,</w:t>
      </w:r>
    </w:p>
    <w:p w14:paraId="77D94838" w14:textId="77777777" w:rsidR="00CB2782" w:rsidRPr="00A06751" w:rsidRDefault="00CB2782" w:rsidP="00A06751">
      <w:pPr>
        <w:pStyle w:val="Codelisting"/>
        <w:jc w:val="left"/>
        <w:rPr>
          <w:sz w:val="16"/>
          <w:szCs w:val="16"/>
          <w:lang w:val="en-US"/>
        </w:rPr>
      </w:pPr>
      <w:r w:rsidRPr="00A06751">
        <w:rPr>
          <w:sz w:val="16"/>
          <w:szCs w:val="16"/>
          <w:lang w:val="en-US"/>
        </w:rPr>
        <w:t xml:space="preserve">                size: 28,</w:t>
      </w:r>
    </w:p>
    <w:p w14:paraId="65B496F6" w14:textId="77777777" w:rsidR="00CB2782" w:rsidRPr="00A06751" w:rsidRDefault="00CB2782" w:rsidP="00A06751">
      <w:pPr>
        <w:pStyle w:val="Codelisting"/>
        <w:jc w:val="left"/>
        <w:rPr>
          <w:sz w:val="16"/>
          <w:szCs w:val="16"/>
          <w:lang w:val="en-US"/>
        </w:rPr>
      </w:pPr>
      <w:r w:rsidRPr="00A06751">
        <w:rPr>
          <w:sz w:val="16"/>
          <w:szCs w:val="16"/>
          <w:lang w:val="en-US"/>
        </w:rPr>
        <w:t xml:space="preserve">                color: '374151',</w:t>
      </w:r>
    </w:p>
    <w:p w14:paraId="5C1036B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0F815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EE1BA4C" w14:textId="77777777" w:rsidR="00CB2782" w:rsidRPr="00A06751" w:rsidRDefault="00CB2782" w:rsidP="00A06751">
      <w:pPr>
        <w:pStyle w:val="Codelisting"/>
        <w:jc w:val="left"/>
        <w:rPr>
          <w:sz w:val="16"/>
          <w:szCs w:val="16"/>
          <w:lang w:val="en-US"/>
        </w:rPr>
      </w:pPr>
      <w:r w:rsidRPr="00A06751">
        <w:rPr>
          <w:sz w:val="16"/>
          <w:szCs w:val="16"/>
          <w:lang w:val="en-US"/>
        </w:rPr>
        <w:t xml:space="preserve">            heading: HeadingLevel.HEADING_1,</w:t>
      </w:r>
    </w:p>
    <w:p w14:paraId="64B4F1C3"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after: 80 },</w:t>
      </w:r>
    </w:p>
    <w:p w14:paraId="0CABC5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BCA6F6" w14:textId="77777777" w:rsidR="00CB2782" w:rsidRPr="00A06751" w:rsidRDefault="00CB2782" w:rsidP="00A06751">
      <w:pPr>
        <w:pStyle w:val="Codelisting"/>
        <w:jc w:val="left"/>
        <w:rPr>
          <w:sz w:val="16"/>
          <w:szCs w:val="16"/>
          <w:lang w:val="en-US"/>
        </w:rPr>
      </w:pPr>
    </w:p>
    <w:p w14:paraId="445E079B" w14:textId="77777777" w:rsidR="00CB2782" w:rsidRPr="00A06751" w:rsidRDefault="00CB2782" w:rsidP="00A06751">
      <w:pPr>
        <w:pStyle w:val="Codelisting"/>
        <w:jc w:val="left"/>
        <w:rPr>
          <w:sz w:val="16"/>
          <w:szCs w:val="16"/>
          <w:lang w:val="en-US"/>
        </w:rPr>
      </w:pPr>
      <w:r w:rsidRPr="00A06751">
        <w:rPr>
          <w:sz w:val="16"/>
          <w:szCs w:val="16"/>
          <w:lang w:val="en-US"/>
        </w:rPr>
        <w:t xml:space="preserve">          ...(data.survey.description ? [new Paragraph({</w:t>
      </w:r>
    </w:p>
    <w:p w14:paraId="66568FC9"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[new TextRun({ text: data.survey.description, italics: true, color: '6B7280', size: 20 })],</w:t>
      </w:r>
    </w:p>
    <w:p w14:paraId="21D700FE"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after: 300 },</w:t>
      </w:r>
    </w:p>
    <w:p w14:paraId="504DC420" w14:textId="77777777" w:rsidR="00CB2782" w:rsidRPr="00A06751" w:rsidRDefault="00CB2782" w:rsidP="00A06751">
      <w:pPr>
        <w:pStyle w:val="Codelisting"/>
        <w:jc w:val="left"/>
        <w:rPr>
          <w:sz w:val="16"/>
          <w:szCs w:val="16"/>
          <w:lang w:val="en-US"/>
        </w:rPr>
      </w:pPr>
      <w:r w:rsidRPr="00A06751">
        <w:rPr>
          <w:sz w:val="16"/>
          <w:szCs w:val="16"/>
          <w:lang w:val="en-US"/>
        </w:rPr>
        <w:t xml:space="preserve">          })] : []),</w:t>
      </w:r>
    </w:p>
    <w:p w14:paraId="5269CDC6" w14:textId="77777777" w:rsidR="00CB2782" w:rsidRPr="00A06751" w:rsidRDefault="00CB2782" w:rsidP="00A06751">
      <w:pPr>
        <w:pStyle w:val="Codelisting"/>
        <w:jc w:val="left"/>
        <w:rPr>
          <w:sz w:val="16"/>
          <w:szCs w:val="16"/>
          <w:lang w:val="en-US"/>
        </w:rPr>
      </w:pPr>
    </w:p>
    <w:p w14:paraId="40081014" w14:textId="77777777" w:rsidR="00CB2782" w:rsidRPr="00A06751" w:rsidRDefault="00CB2782" w:rsidP="00A06751">
      <w:pPr>
        <w:pStyle w:val="Codelisting"/>
        <w:jc w:val="left"/>
        <w:rPr>
          <w:sz w:val="16"/>
          <w:szCs w:val="16"/>
          <w:lang w:val="en-US"/>
        </w:rPr>
      </w:pPr>
      <w:r w:rsidRPr="00A06751">
        <w:rPr>
          <w:sz w:val="16"/>
          <w:szCs w:val="16"/>
          <w:lang w:val="en-US"/>
        </w:rPr>
        <w:t xml:space="preserve">          // ── Info table ─────────────────────────────────────────────────────</w:t>
      </w:r>
    </w:p>
    <w:p w14:paraId="105D9F5E"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72B7934A" w14:textId="77777777" w:rsidR="00CB2782" w:rsidRPr="00A06751" w:rsidRDefault="00CB2782" w:rsidP="00A06751">
      <w:pPr>
        <w:pStyle w:val="Codelisting"/>
        <w:jc w:val="left"/>
        <w:rPr>
          <w:sz w:val="16"/>
          <w:szCs w:val="16"/>
          <w:lang w:val="en-US"/>
        </w:rPr>
      </w:pPr>
      <w:r w:rsidRPr="00A06751">
        <w:rPr>
          <w:sz w:val="16"/>
          <w:szCs w:val="16"/>
          <w:lang w:val="en-US"/>
        </w:rPr>
        <w:t xml:space="preserve">            text: 'Загальна інформація',</w:t>
      </w:r>
    </w:p>
    <w:p w14:paraId="079A7C4A" w14:textId="77777777" w:rsidR="00CB2782" w:rsidRPr="00A06751" w:rsidRDefault="00CB2782" w:rsidP="00A06751">
      <w:pPr>
        <w:pStyle w:val="Codelisting"/>
        <w:jc w:val="left"/>
        <w:rPr>
          <w:sz w:val="16"/>
          <w:szCs w:val="16"/>
          <w:lang w:val="en-US"/>
        </w:rPr>
      </w:pPr>
      <w:r w:rsidRPr="00A06751">
        <w:rPr>
          <w:sz w:val="16"/>
          <w:szCs w:val="16"/>
          <w:lang w:val="en-US"/>
        </w:rPr>
        <w:t xml:space="preserve">            heading: HeadingLevel.HEADING_2,</w:t>
      </w:r>
    </w:p>
    <w:p w14:paraId="4C9EE6D8"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before: 240, after: 120 },</w:t>
      </w:r>
    </w:p>
    <w:p w14:paraId="070ABCA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F3C70E" w14:textId="77777777" w:rsidR="00CB2782" w:rsidRPr="00A06751" w:rsidRDefault="00CB2782" w:rsidP="00A06751">
      <w:pPr>
        <w:pStyle w:val="Codelisting"/>
        <w:jc w:val="left"/>
        <w:rPr>
          <w:sz w:val="16"/>
          <w:szCs w:val="16"/>
          <w:lang w:val="en-US"/>
        </w:rPr>
      </w:pPr>
      <w:r w:rsidRPr="00A06751">
        <w:rPr>
          <w:sz w:val="16"/>
          <w:szCs w:val="16"/>
          <w:lang w:val="en-US"/>
        </w:rPr>
        <w:t xml:space="preserve">          infoTable,</w:t>
      </w:r>
    </w:p>
    <w:p w14:paraId="40283802" w14:textId="77777777" w:rsidR="00CB2782" w:rsidRPr="00A06751" w:rsidRDefault="00CB2782" w:rsidP="00A06751">
      <w:pPr>
        <w:pStyle w:val="Codelisting"/>
        <w:jc w:val="left"/>
        <w:rPr>
          <w:sz w:val="16"/>
          <w:szCs w:val="16"/>
          <w:lang w:val="en-US"/>
        </w:rPr>
      </w:pPr>
    </w:p>
    <w:p w14:paraId="61F968FC" w14:textId="77777777" w:rsidR="00CB2782" w:rsidRPr="00A06751" w:rsidRDefault="00CB2782" w:rsidP="00A06751">
      <w:pPr>
        <w:pStyle w:val="Codelisting"/>
        <w:jc w:val="left"/>
        <w:rPr>
          <w:sz w:val="16"/>
          <w:szCs w:val="16"/>
          <w:lang w:val="en-US"/>
        </w:rPr>
      </w:pPr>
      <w:r w:rsidRPr="00A06751">
        <w:rPr>
          <w:sz w:val="16"/>
          <w:szCs w:val="16"/>
          <w:lang w:val="en-US"/>
        </w:rPr>
        <w:t xml:space="preserve">          // ── Results ────────────────────────────────────────────────────────</w:t>
      </w:r>
    </w:p>
    <w:p w14:paraId="383D7798"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2921D936" w14:textId="77777777" w:rsidR="00CB2782" w:rsidRPr="00A06751" w:rsidRDefault="00CB2782" w:rsidP="00A06751">
      <w:pPr>
        <w:pStyle w:val="Codelisting"/>
        <w:jc w:val="left"/>
        <w:rPr>
          <w:sz w:val="16"/>
          <w:szCs w:val="16"/>
          <w:lang w:val="en-US"/>
        </w:rPr>
      </w:pPr>
      <w:r w:rsidRPr="00A06751">
        <w:rPr>
          <w:sz w:val="16"/>
          <w:szCs w:val="16"/>
          <w:lang w:val="en-US"/>
        </w:rPr>
        <w:t xml:space="preserve">            text: 'Результати опитування',</w:t>
      </w:r>
    </w:p>
    <w:p w14:paraId="1296C20A" w14:textId="77777777" w:rsidR="00CB2782" w:rsidRPr="00A06751" w:rsidRDefault="00CB2782" w:rsidP="00A06751">
      <w:pPr>
        <w:pStyle w:val="Codelisting"/>
        <w:jc w:val="left"/>
        <w:rPr>
          <w:sz w:val="16"/>
          <w:szCs w:val="16"/>
          <w:lang w:val="en-US"/>
        </w:rPr>
      </w:pPr>
      <w:r w:rsidRPr="00A06751">
        <w:rPr>
          <w:sz w:val="16"/>
          <w:szCs w:val="16"/>
          <w:lang w:val="en-US"/>
        </w:rPr>
        <w:t xml:space="preserve">            heading: HeadingLevel.HEADING_2,</w:t>
      </w:r>
    </w:p>
    <w:p w14:paraId="3C9EAFCE"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before: 400, after: 120 },</w:t>
      </w:r>
    </w:p>
    <w:p w14:paraId="2ECB583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0307EC"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...resultsSections,</w:t>
      </w:r>
    </w:p>
    <w:p w14:paraId="7153C472" w14:textId="77777777" w:rsidR="00CB2782" w:rsidRPr="00A06751" w:rsidRDefault="00CB2782" w:rsidP="00A06751">
      <w:pPr>
        <w:pStyle w:val="Codelisting"/>
        <w:jc w:val="left"/>
        <w:rPr>
          <w:sz w:val="16"/>
          <w:szCs w:val="16"/>
          <w:lang w:val="en-US"/>
        </w:rPr>
      </w:pPr>
    </w:p>
    <w:p w14:paraId="35A42FD8" w14:textId="77777777" w:rsidR="00CB2782" w:rsidRPr="00A06751" w:rsidRDefault="00CB2782" w:rsidP="00A06751">
      <w:pPr>
        <w:pStyle w:val="Codelisting"/>
        <w:jc w:val="left"/>
        <w:rPr>
          <w:sz w:val="16"/>
          <w:szCs w:val="16"/>
          <w:lang w:val="en-US"/>
        </w:rPr>
      </w:pPr>
      <w:r w:rsidRPr="00A06751">
        <w:rPr>
          <w:sz w:val="16"/>
          <w:szCs w:val="16"/>
          <w:lang w:val="en-US"/>
        </w:rPr>
        <w:t xml:space="preserve">          // ── Voters ─────────────────────────────────────────────────────────</w:t>
      </w:r>
    </w:p>
    <w:p w14:paraId="76CC30A1" w14:textId="77777777" w:rsidR="00CB2782" w:rsidRPr="00A06751" w:rsidRDefault="00CB2782" w:rsidP="00A06751">
      <w:pPr>
        <w:pStyle w:val="Codelisting"/>
        <w:jc w:val="left"/>
        <w:rPr>
          <w:sz w:val="16"/>
          <w:szCs w:val="16"/>
          <w:lang w:val="en-US"/>
        </w:rPr>
      </w:pPr>
      <w:r w:rsidRPr="00A06751">
        <w:rPr>
          <w:sz w:val="16"/>
          <w:szCs w:val="16"/>
          <w:lang w:val="en-US"/>
        </w:rPr>
        <w:t xml:space="preserve">          ...(data.voters.length &gt; 0 ? [</w:t>
      </w:r>
    </w:p>
    <w:p w14:paraId="1272956A"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50DABFF9" w14:textId="77777777" w:rsidR="00CB2782" w:rsidRPr="00A06751" w:rsidRDefault="00CB2782" w:rsidP="00A06751">
      <w:pPr>
        <w:pStyle w:val="Codelisting"/>
        <w:jc w:val="left"/>
        <w:rPr>
          <w:sz w:val="16"/>
          <w:szCs w:val="16"/>
          <w:lang w:val="en-US"/>
        </w:rPr>
      </w:pPr>
      <w:r w:rsidRPr="00A06751">
        <w:rPr>
          <w:sz w:val="16"/>
          <w:szCs w:val="16"/>
          <w:lang w:val="en-US"/>
        </w:rPr>
        <w:t xml:space="preserve">              text: 'Список учасників',</w:t>
      </w:r>
    </w:p>
    <w:p w14:paraId="7303A3B2" w14:textId="77777777" w:rsidR="00CB2782" w:rsidRPr="00A06751" w:rsidRDefault="00CB2782" w:rsidP="00A06751">
      <w:pPr>
        <w:pStyle w:val="Codelisting"/>
        <w:jc w:val="left"/>
        <w:rPr>
          <w:sz w:val="16"/>
          <w:szCs w:val="16"/>
          <w:lang w:val="en-US"/>
        </w:rPr>
      </w:pPr>
      <w:r w:rsidRPr="00A06751">
        <w:rPr>
          <w:sz w:val="16"/>
          <w:szCs w:val="16"/>
          <w:lang w:val="en-US"/>
        </w:rPr>
        <w:t xml:space="preserve">              heading: HeadingLevel.HEADING_2,</w:t>
      </w:r>
    </w:p>
    <w:p w14:paraId="6DABE79C"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before: 400, after: 120 },</w:t>
      </w:r>
    </w:p>
    <w:p w14:paraId="76E146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B6AEAA8" w14:textId="77777777" w:rsidR="00CB2782" w:rsidRPr="00A06751" w:rsidRDefault="00CB2782" w:rsidP="00A06751">
      <w:pPr>
        <w:pStyle w:val="Codelisting"/>
        <w:jc w:val="left"/>
        <w:rPr>
          <w:sz w:val="16"/>
          <w:szCs w:val="16"/>
          <w:lang w:val="en-US"/>
        </w:rPr>
      </w:pPr>
      <w:r w:rsidRPr="00A06751">
        <w:rPr>
          <w:sz w:val="16"/>
          <w:szCs w:val="16"/>
          <w:lang w:val="en-US"/>
        </w:rPr>
        <w:t xml:space="preserve">            votersTable,</w:t>
      </w:r>
    </w:p>
    <w:p w14:paraId="0FB912EA" w14:textId="77777777" w:rsidR="00CB2782" w:rsidRPr="00A06751" w:rsidRDefault="00CB2782" w:rsidP="00A06751">
      <w:pPr>
        <w:pStyle w:val="Codelisting"/>
        <w:jc w:val="left"/>
        <w:rPr>
          <w:sz w:val="16"/>
          <w:szCs w:val="16"/>
          <w:lang w:val="en-US"/>
        </w:rPr>
      </w:pPr>
      <w:r w:rsidRPr="00A06751">
        <w:rPr>
          <w:sz w:val="16"/>
          <w:szCs w:val="16"/>
          <w:lang w:val="en-US"/>
        </w:rPr>
        <w:t xml:space="preserve">          ] : []),</w:t>
      </w:r>
    </w:p>
    <w:p w14:paraId="4A17535B" w14:textId="77777777" w:rsidR="00CB2782" w:rsidRPr="00A06751" w:rsidRDefault="00CB2782" w:rsidP="00A06751">
      <w:pPr>
        <w:pStyle w:val="Codelisting"/>
        <w:jc w:val="left"/>
        <w:rPr>
          <w:sz w:val="16"/>
          <w:szCs w:val="16"/>
          <w:lang w:val="en-US"/>
        </w:rPr>
      </w:pPr>
    </w:p>
    <w:p w14:paraId="7BE5944F" w14:textId="77777777" w:rsidR="00CB2782" w:rsidRPr="00A06751" w:rsidRDefault="00CB2782" w:rsidP="00A06751">
      <w:pPr>
        <w:pStyle w:val="Codelisting"/>
        <w:jc w:val="left"/>
        <w:rPr>
          <w:sz w:val="16"/>
          <w:szCs w:val="16"/>
          <w:lang w:val="en-US"/>
        </w:rPr>
      </w:pPr>
      <w:r w:rsidRPr="00A06751">
        <w:rPr>
          <w:sz w:val="16"/>
          <w:szCs w:val="16"/>
          <w:lang w:val="en-US"/>
        </w:rPr>
        <w:t xml:space="preserve">          // ── Footer ─────────────────────────────────────────────────────────</w:t>
      </w:r>
    </w:p>
    <w:p w14:paraId="31779B21" w14:textId="77777777" w:rsidR="00CB2782" w:rsidRPr="00A06751" w:rsidRDefault="00CB2782" w:rsidP="00A06751">
      <w:pPr>
        <w:pStyle w:val="Codelisting"/>
        <w:jc w:val="left"/>
        <w:rPr>
          <w:sz w:val="16"/>
          <w:szCs w:val="16"/>
          <w:lang w:val="en-US"/>
        </w:rPr>
      </w:pPr>
      <w:r w:rsidRPr="00A06751">
        <w:rPr>
          <w:sz w:val="16"/>
          <w:szCs w:val="16"/>
          <w:lang w:val="en-US"/>
        </w:rPr>
        <w:t xml:space="preserve">          new Paragraph({</w:t>
      </w:r>
    </w:p>
    <w:p w14:paraId="5487015A" w14:textId="77777777" w:rsidR="00CB2782" w:rsidRPr="00A06751" w:rsidRDefault="00CB2782" w:rsidP="00A06751">
      <w:pPr>
        <w:pStyle w:val="Codelisting"/>
        <w:jc w:val="left"/>
        <w:rPr>
          <w:sz w:val="16"/>
          <w:szCs w:val="16"/>
          <w:lang w:val="en-US"/>
        </w:rPr>
      </w:pPr>
      <w:r w:rsidRPr="00A06751">
        <w:rPr>
          <w:sz w:val="16"/>
          <w:szCs w:val="16"/>
          <w:lang w:val="en-US"/>
        </w:rPr>
        <w:t xml:space="preserve">            children: [</w:t>
      </w:r>
    </w:p>
    <w:p w14:paraId="5A4BB4A8" w14:textId="77777777" w:rsidR="00CB2782" w:rsidRPr="00A06751" w:rsidRDefault="00CB2782" w:rsidP="00A06751">
      <w:pPr>
        <w:pStyle w:val="Codelisting"/>
        <w:jc w:val="left"/>
        <w:rPr>
          <w:sz w:val="16"/>
          <w:szCs w:val="16"/>
          <w:lang w:val="en-US"/>
        </w:rPr>
      </w:pPr>
      <w:r w:rsidRPr="00A06751">
        <w:rPr>
          <w:sz w:val="16"/>
          <w:szCs w:val="16"/>
          <w:lang w:val="en-US"/>
        </w:rPr>
        <w:t xml:space="preserve">              new TextRun({</w:t>
      </w:r>
    </w:p>
    <w:p w14:paraId="255E7E81" w14:textId="77777777" w:rsidR="00CB2782" w:rsidRPr="00A06751" w:rsidRDefault="00CB2782" w:rsidP="00A06751">
      <w:pPr>
        <w:pStyle w:val="Codelisting"/>
        <w:jc w:val="left"/>
        <w:rPr>
          <w:sz w:val="16"/>
          <w:szCs w:val="16"/>
          <w:lang w:val="en-US"/>
        </w:rPr>
      </w:pPr>
      <w:r w:rsidRPr="00A06751">
        <w:rPr>
          <w:sz w:val="16"/>
          <w:szCs w:val="16"/>
          <w:lang w:val="en-US"/>
        </w:rPr>
        <w:t xml:space="preserve">                text: `Звіт згенеровано: ${new Date(data.statistics.exportedAt).toLocaleString('uk-UA')}`,</w:t>
      </w:r>
    </w:p>
    <w:p w14:paraId="3527DCCD" w14:textId="77777777" w:rsidR="00CB2782" w:rsidRPr="00A06751" w:rsidRDefault="00CB2782" w:rsidP="00A06751">
      <w:pPr>
        <w:pStyle w:val="Codelisting"/>
        <w:jc w:val="left"/>
        <w:rPr>
          <w:sz w:val="16"/>
          <w:szCs w:val="16"/>
          <w:lang w:val="en-US"/>
        </w:rPr>
      </w:pPr>
      <w:r w:rsidRPr="00A06751">
        <w:rPr>
          <w:sz w:val="16"/>
          <w:szCs w:val="16"/>
          <w:lang w:val="en-US"/>
        </w:rPr>
        <w:t xml:space="preserve">                italics: true,</w:t>
      </w:r>
    </w:p>
    <w:p w14:paraId="554E7851" w14:textId="77777777" w:rsidR="00CB2782" w:rsidRPr="00A06751" w:rsidRDefault="00CB2782" w:rsidP="00A06751">
      <w:pPr>
        <w:pStyle w:val="Codelisting"/>
        <w:jc w:val="left"/>
        <w:rPr>
          <w:sz w:val="16"/>
          <w:szCs w:val="16"/>
          <w:lang w:val="en-US"/>
        </w:rPr>
      </w:pPr>
      <w:r w:rsidRPr="00A06751">
        <w:rPr>
          <w:sz w:val="16"/>
          <w:szCs w:val="16"/>
          <w:lang w:val="en-US"/>
        </w:rPr>
        <w:t xml:space="preserve">                color: '9CA3AF',</w:t>
      </w:r>
    </w:p>
    <w:p w14:paraId="3E6A9F15" w14:textId="77777777" w:rsidR="00CB2782" w:rsidRPr="00A06751" w:rsidRDefault="00CB2782" w:rsidP="00A06751">
      <w:pPr>
        <w:pStyle w:val="Codelisting"/>
        <w:jc w:val="left"/>
        <w:rPr>
          <w:sz w:val="16"/>
          <w:szCs w:val="16"/>
          <w:lang w:val="en-US"/>
        </w:rPr>
      </w:pPr>
      <w:r w:rsidRPr="00A06751">
        <w:rPr>
          <w:sz w:val="16"/>
          <w:szCs w:val="16"/>
          <w:lang w:val="en-US"/>
        </w:rPr>
        <w:t xml:space="preserve">                size: 16,</w:t>
      </w:r>
    </w:p>
    <w:p w14:paraId="1B65B27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7B22F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F8507E" w14:textId="77777777" w:rsidR="00CB2782" w:rsidRPr="00A06751" w:rsidRDefault="00CB2782" w:rsidP="00A06751">
      <w:pPr>
        <w:pStyle w:val="Codelisting"/>
        <w:jc w:val="left"/>
        <w:rPr>
          <w:sz w:val="16"/>
          <w:szCs w:val="16"/>
          <w:lang w:val="en-US"/>
        </w:rPr>
      </w:pPr>
      <w:r w:rsidRPr="00A06751">
        <w:rPr>
          <w:sz w:val="16"/>
          <w:szCs w:val="16"/>
          <w:lang w:val="en-US"/>
        </w:rPr>
        <w:t xml:space="preserve">            alignment: AlignmentType.RIGHT,</w:t>
      </w:r>
    </w:p>
    <w:p w14:paraId="0634BC8E" w14:textId="77777777" w:rsidR="00CB2782" w:rsidRPr="00A06751" w:rsidRDefault="00CB2782" w:rsidP="00A06751">
      <w:pPr>
        <w:pStyle w:val="Codelisting"/>
        <w:jc w:val="left"/>
        <w:rPr>
          <w:sz w:val="16"/>
          <w:szCs w:val="16"/>
          <w:lang w:val="en-US"/>
        </w:rPr>
      </w:pPr>
      <w:r w:rsidRPr="00A06751">
        <w:rPr>
          <w:sz w:val="16"/>
          <w:szCs w:val="16"/>
          <w:lang w:val="en-US"/>
        </w:rPr>
        <w:t xml:space="preserve">            spacing: { before: 400 },</w:t>
      </w:r>
    </w:p>
    <w:p w14:paraId="303251B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575301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C3E4E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319BB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2F3928" w14:textId="77777777" w:rsidR="00CB2782" w:rsidRPr="00A06751" w:rsidRDefault="00CB2782" w:rsidP="00A06751">
      <w:pPr>
        <w:pStyle w:val="Codelisting"/>
        <w:jc w:val="left"/>
        <w:rPr>
          <w:sz w:val="16"/>
          <w:szCs w:val="16"/>
          <w:lang w:val="en-US"/>
        </w:rPr>
      </w:pPr>
    </w:p>
    <w:p w14:paraId="6DB09B8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await Packer.toBuffer(doc);</w:t>
      </w:r>
    </w:p>
    <w:p w14:paraId="2B4B8EB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buffer;</w:t>
      </w:r>
    </w:p>
    <w:p w14:paraId="0CAFDCE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B94CA6" w14:textId="77777777" w:rsidR="00CB2782" w:rsidRPr="00A06751" w:rsidRDefault="00CB2782" w:rsidP="00A06751">
      <w:pPr>
        <w:pStyle w:val="Codelisting"/>
        <w:jc w:val="left"/>
        <w:rPr>
          <w:sz w:val="16"/>
          <w:szCs w:val="16"/>
          <w:lang w:val="en-US"/>
        </w:rPr>
      </w:pPr>
      <w:r w:rsidRPr="00A06751">
        <w:rPr>
          <w:sz w:val="16"/>
          <w:szCs w:val="16"/>
          <w:lang w:val="en-US"/>
        </w:rPr>
        <w:t>}</w:t>
      </w:r>
    </w:p>
    <w:p w14:paraId="4CBE5CE3" w14:textId="77777777" w:rsidR="00CB2782" w:rsidRPr="00A06751" w:rsidRDefault="00CB2782" w:rsidP="00A06751">
      <w:pPr>
        <w:pStyle w:val="Codelisting"/>
        <w:jc w:val="left"/>
        <w:rPr>
          <w:sz w:val="16"/>
          <w:szCs w:val="16"/>
          <w:lang w:val="en-US"/>
        </w:rPr>
      </w:pPr>
    </w:p>
    <w:p w14:paraId="3DFE4F79" w14:textId="77777777" w:rsidR="00CB2782" w:rsidRPr="00A06751" w:rsidRDefault="00CB2782" w:rsidP="00A06751">
      <w:pPr>
        <w:pStyle w:val="Codelisting"/>
        <w:jc w:val="left"/>
        <w:rPr>
          <w:sz w:val="16"/>
          <w:szCs w:val="16"/>
          <w:lang w:val="en-US"/>
        </w:rPr>
      </w:pPr>
    </w:p>
    <w:p w14:paraId="603BBB15"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C:\college\The-survey-uniqueness-control-module\backend\src\modules\export\export.types.ts =====</w:t>
      </w:r>
    </w:p>
    <w:p w14:paraId="6E850492" w14:textId="77777777" w:rsidR="00CB2782" w:rsidRPr="00A06751" w:rsidRDefault="00CB2782" w:rsidP="00A06751">
      <w:pPr>
        <w:pStyle w:val="Codelisting"/>
        <w:jc w:val="left"/>
        <w:rPr>
          <w:sz w:val="16"/>
          <w:szCs w:val="16"/>
          <w:lang w:val="en-US"/>
        </w:rPr>
      </w:pPr>
    </w:p>
    <w:p w14:paraId="000D3D1E" w14:textId="77777777" w:rsidR="00CB2782" w:rsidRPr="00A06751" w:rsidRDefault="00CB2782" w:rsidP="00A06751">
      <w:pPr>
        <w:pStyle w:val="Codelisting"/>
        <w:jc w:val="left"/>
        <w:rPr>
          <w:sz w:val="16"/>
          <w:szCs w:val="16"/>
          <w:lang w:val="en-US"/>
        </w:rPr>
      </w:pPr>
      <w:r w:rsidRPr="00A06751">
        <w:rPr>
          <w:sz w:val="16"/>
          <w:szCs w:val="16"/>
          <w:lang w:val="en-US"/>
        </w:rPr>
        <w:t>// ── Export Module Types ───────────────────────────────────────────────────────</w:t>
      </w:r>
    </w:p>
    <w:p w14:paraId="16EE66EA" w14:textId="77777777" w:rsidR="00CB2782" w:rsidRPr="00A06751" w:rsidRDefault="00CB2782" w:rsidP="00A06751">
      <w:pPr>
        <w:pStyle w:val="Codelisting"/>
        <w:jc w:val="left"/>
        <w:rPr>
          <w:sz w:val="16"/>
          <w:szCs w:val="16"/>
          <w:lang w:val="en-US"/>
        </w:rPr>
      </w:pPr>
    </w:p>
    <w:p w14:paraId="52EEEFA2" w14:textId="77777777" w:rsidR="00CB2782" w:rsidRPr="00A06751" w:rsidRDefault="00CB2782" w:rsidP="00A06751">
      <w:pPr>
        <w:pStyle w:val="Codelisting"/>
        <w:jc w:val="left"/>
        <w:rPr>
          <w:sz w:val="16"/>
          <w:szCs w:val="16"/>
          <w:lang w:val="en-US"/>
        </w:rPr>
      </w:pPr>
      <w:r w:rsidRPr="00A06751">
        <w:rPr>
          <w:sz w:val="16"/>
          <w:szCs w:val="16"/>
          <w:lang w:val="en-US"/>
        </w:rPr>
        <w:t>export interface ExportVoter {</w:t>
      </w:r>
    </w:p>
    <w:p w14:paraId="336BEC11"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string | null;</w:t>
      </w:r>
    </w:p>
    <w:p w14:paraId="4E4C241D" w14:textId="77777777" w:rsidR="00CB2782" w:rsidRPr="00A06751" w:rsidRDefault="00CB2782" w:rsidP="00A06751">
      <w:pPr>
        <w:pStyle w:val="Codelisting"/>
        <w:jc w:val="left"/>
        <w:rPr>
          <w:sz w:val="16"/>
          <w:szCs w:val="16"/>
          <w:lang w:val="en-US"/>
        </w:rPr>
      </w:pPr>
      <w:r w:rsidRPr="00A06751">
        <w:rPr>
          <w:sz w:val="16"/>
          <w:szCs w:val="16"/>
          <w:lang w:val="en-US"/>
        </w:rPr>
        <w:t xml:space="preserve">  userName: string | null;</w:t>
      </w:r>
    </w:p>
    <w:p w14:paraId="5A124181" w14:textId="77777777" w:rsidR="00CB2782" w:rsidRPr="00A06751" w:rsidRDefault="00CB2782" w:rsidP="00A06751">
      <w:pPr>
        <w:pStyle w:val="Codelisting"/>
        <w:jc w:val="left"/>
        <w:rPr>
          <w:sz w:val="16"/>
          <w:szCs w:val="16"/>
          <w:lang w:val="en-US"/>
        </w:rPr>
      </w:pPr>
      <w:r w:rsidRPr="00A06751">
        <w:rPr>
          <w:sz w:val="16"/>
          <w:szCs w:val="16"/>
          <w:lang w:val="en-US"/>
        </w:rPr>
        <w:t xml:space="preserve">  userEmail: string | null;</w:t>
      </w:r>
    </w:p>
    <w:p w14:paraId="0967CAF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string;</w:t>
      </w:r>
    </w:p>
    <w:p w14:paraId="6DE1CB5A" w14:textId="77777777" w:rsidR="00CB2782" w:rsidRPr="00A06751" w:rsidRDefault="00CB2782" w:rsidP="00A06751">
      <w:pPr>
        <w:pStyle w:val="Codelisting"/>
        <w:jc w:val="left"/>
        <w:rPr>
          <w:sz w:val="16"/>
          <w:szCs w:val="16"/>
          <w:lang w:val="en-US"/>
        </w:rPr>
      </w:pPr>
      <w:r w:rsidRPr="00A06751">
        <w:rPr>
          <w:sz w:val="16"/>
          <w:szCs w:val="16"/>
          <w:lang w:val="en-US"/>
        </w:rPr>
        <w:t>}</w:t>
      </w:r>
    </w:p>
    <w:p w14:paraId="0A433E4D" w14:textId="77777777" w:rsidR="00CB2782" w:rsidRPr="00A06751" w:rsidRDefault="00CB2782" w:rsidP="00A06751">
      <w:pPr>
        <w:pStyle w:val="Codelisting"/>
        <w:jc w:val="left"/>
        <w:rPr>
          <w:sz w:val="16"/>
          <w:szCs w:val="16"/>
          <w:lang w:val="en-US"/>
        </w:rPr>
      </w:pPr>
    </w:p>
    <w:p w14:paraId="50B9B42A" w14:textId="77777777" w:rsidR="00CB2782" w:rsidRPr="00A06751" w:rsidRDefault="00CB2782" w:rsidP="00A06751">
      <w:pPr>
        <w:pStyle w:val="Codelisting"/>
        <w:jc w:val="left"/>
        <w:rPr>
          <w:sz w:val="16"/>
          <w:szCs w:val="16"/>
          <w:lang w:val="en-US"/>
        </w:rPr>
      </w:pPr>
      <w:r w:rsidRPr="00A06751">
        <w:rPr>
          <w:sz w:val="16"/>
          <w:szCs w:val="16"/>
          <w:lang w:val="en-US"/>
        </w:rPr>
        <w:lastRenderedPageBreak/>
        <w:t>export interface ExportOption {</w:t>
      </w:r>
    </w:p>
    <w:p w14:paraId="7F417ED4"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0EAB877A"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6578FB8E" w14:textId="77777777" w:rsidR="00CB2782" w:rsidRPr="00A06751" w:rsidRDefault="00CB2782" w:rsidP="00A06751">
      <w:pPr>
        <w:pStyle w:val="Codelisting"/>
        <w:jc w:val="left"/>
        <w:rPr>
          <w:sz w:val="16"/>
          <w:szCs w:val="16"/>
          <w:lang w:val="en-US"/>
        </w:rPr>
      </w:pPr>
      <w:r w:rsidRPr="00A06751">
        <w:rPr>
          <w:sz w:val="16"/>
          <w:szCs w:val="16"/>
          <w:lang w:val="en-US"/>
        </w:rPr>
        <w:t xml:space="preserve">  votes: number;</w:t>
      </w:r>
    </w:p>
    <w:p w14:paraId="6D57652D" w14:textId="77777777" w:rsidR="00CB2782" w:rsidRPr="00A06751" w:rsidRDefault="00CB2782" w:rsidP="00A06751">
      <w:pPr>
        <w:pStyle w:val="Codelisting"/>
        <w:jc w:val="left"/>
        <w:rPr>
          <w:sz w:val="16"/>
          <w:szCs w:val="16"/>
          <w:lang w:val="en-US"/>
        </w:rPr>
      </w:pPr>
      <w:r w:rsidRPr="00A06751">
        <w:rPr>
          <w:sz w:val="16"/>
          <w:szCs w:val="16"/>
          <w:lang w:val="en-US"/>
        </w:rPr>
        <w:t xml:space="preserve">  percentage: number;</w:t>
      </w:r>
    </w:p>
    <w:p w14:paraId="4CD17372" w14:textId="77777777" w:rsidR="00CB2782" w:rsidRPr="00A06751" w:rsidRDefault="00CB2782" w:rsidP="00A06751">
      <w:pPr>
        <w:pStyle w:val="Codelisting"/>
        <w:jc w:val="left"/>
        <w:rPr>
          <w:sz w:val="16"/>
          <w:szCs w:val="16"/>
          <w:lang w:val="en-US"/>
        </w:rPr>
      </w:pPr>
      <w:r w:rsidRPr="00A06751">
        <w:rPr>
          <w:sz w:val="16"/>
          <w:szCs w:val="16"/>
          <w:lang w:val="en-US"/>
        </w:rPr>
        <w:t>}</w:t>
      </w:r>
    </w:p>
    <w:p w14:paraId="1A46BF3F" w14:textId="77777777" w:rsidR="00CB2782" w:rsidRPr="00A06751" w:rsidRDefault="00CB2782" w:rsidP="00A06751">
      <w:pPr>
        <w:pStyle w:val="Codelisting"/>
        <w:jc w:val="left"/>
        <w:rPr>
          <w:sz w:val="16"/>
          <w:szCs w:val="16"/>
          <w:lang w:val="en-US"/>
        </w:rPr>
      </w:pPr>
    </w:p>
    <w:p w14:paraId="27239DC5" w14:textId="77777777" w:rsidR="00CB2782" w:rsidRPr="00A06751" w:rsidRDefault="00CB2782" w:rsidP="00A06751">
      <w:pPr>
        <w:pStyle w:val="Codelisting"/>
        <w:jc w:val="left"/>
        <w:rPr>
          <w:sz w:val="16"/>
          <w:szCs w:val="16"/>
          <w:lang w:val="en-US"/>
        </w:rPr>
      </w:pPr>
      <w:r w:rsidRPr="00A06751">
        <w:rPr>
          <w:sz w:val="16"/>
          <w:szCs w:val="16"/>
          <w:lang w:val="en-US"/>
        </w:rPr>
        <w:t>export interface ExportQuestion {</w:t>
      </w:r>
    </w:p>
    <w:p w14:paraId="1C6845CB"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674A2B33"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2368350C"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 | null;</w:t>
      </w:r>
    </w:p>
    <w:p w14:paraId="6FC7C7F3"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ExportOption[];</w:t>
      </w:r>
    </w:p>
    <w:p w14:paraId="5E4EB720" w14:textId="77777777" w:rsidR="00CB2782" w:rsidRPr="00A06751" w:rsidRDefault="00CB2782" w:rsidP="00A06751">
      <w:pPr>
        <w:pStyle w:val="Codelisting"/>
        <w:jc w:val="left"/>
        <w:rPr>
          <w:sz w:val="16"/>
          <w:szCs w:val="16"/>
          <w:lang w:val="en-US"/>
        </w:rPr>
      </w:pPr>
      <w:r w:rsidRPr="00A06751">
        <w:rPr>
          <w:sz w:val="16"/>
          <w:szCs w:val="16"/>
          <w:lang w:val="en-US"/>
        </w:rPr>
        <w:t>}</w:t>
      </w:r>
    </w:p>
    <w:p w14:paraId="0CD43E97" w14:textId="77777777" w:rsidR="00CB2782" w:rsidRPr="00A06751" w:rsidRDefault="00CB2782" w:rsidP="00A06751">
      <w:pPr>
        <w:pStyle w:val="Codelisting"/>
        <w:jc w:val="left"/>
        <w:rPr>
          <w:sz w:val="16"/>
          <w:szCs w:val="16"/>
          <w:lang w:val="en-US"/>
        </w:rPr>
      </w:pPr>
    </w:p>
    <w:p w14:paraId="4571D2EA" w14:textId="77777777" w:rsidR="00CB2782" w:rsidRPr="00A06751" w:rsidRDefault="00CB2782" w:rsidP="00A06751">
      <w:pPr>
        <w:pStyle w:val="Codelisting"/>
        <w:jc w:val="left"/>
        <w:rPr>
          <w:sz w:val="16"/>
          <w:szCs w:val="16"/>
          <w:lang w:val="en-US"/>
        </w:rPr>
      </w:pPr>
      <w:r w:rsidRPr="00A06751">
        <w:rPr>
          <w:sz w:val="16"/>
          <w:szCs w:val="16"/>
          <w:lang w:val="en-US"/>
        </w:rPr>
        <w:t>export interface ExportSurveyData {</w:t>
      </w:r>
    </w:p>
    <w:p w14:paraId="3AB52D5B"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5399C770"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4D84E330"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string;</w:t>
      </w:r>
    </w:p>
    <w:p w14:paraId="7E0C778F"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string | null;</w:t>
      </w:r>
    </w:p>
    <w:p w14:paraId="3F53A1F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string;</w:t>
      </w:r>
    </w:p>
    <w:p w14:paraId="06791B55"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string | null;</w:t>
      </w:r>
    </w:p>
    <w:p w14:paraId="6F1A51DC"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boolean;</w:t>
      </w:r>
    </w:p>
    <w:p w14:paraId="5FC357C9"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boolean;</w:t>
      </w:r>
    </w:p>
    <w:p w14:paraId="640BA564"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string | null;</w:t>
      </w:r>
    </w:p>
    <w:p w14:paraId="2DD4D25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95DB06" w14:textId="77777777" w:rsidR="00CB2782" w:rsidRPr="00A06751" w:rsidRDefault="00CB2782" w:rsidP="00A06751">
      <w:pPr>
        <w:pStyle w:val="Codelisting"/>
        <w:jc w:val="left"/>
        <w:rPr>
          <w:sz w:val="16"/>
          <w:szCs w:val="16"/>
          <w:lang w:val="en-US"/>
        </w:rPr>
      </w:pPr>
      <w:r w:rsidRPr="00A06751">
        <w:rPr>
          <w:sz w:val="16"/>
          <w:szCs w:val="16"/>
          <w:lang w:val="en-US"/>
        </w:rPr>
        <w:t xml:space="preserve">  statistics: {</w:t>
      </w:r>
    </w:p>
    <w:p w14:paraId="08004E59"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 number;</w:t>
      </w:r>
    </w:p>
    <w:p w14:paraId="0ECA65A8" w14:textId="77777777" w:rsidR="00CB2782" w:rsidRPr="00A06751" w:rsidRDefault="00CB2782" w:rsidP="00A06751">
      <w:pPr>
        <w:pStyle w:val="Codelisting"/>
        <w:jc w:val="left"/>
        <w:rPr>
          <w:sz w:val="16"/>
          <w:szCs w:val="16"/>
          <w:lang w:val="en-US"/>
        </w:rPr>
      </w:pPr>
      <w:r w:rsidRPr="00A06751">
        <w:rPr>
          <w:sz w:val="16"/>
          <w:szCs w:val="16"/>
          <w:lang w:val="en-US"/>
        </w:rPr>
        <w:t xml:space="preserve">    totalQuestions: number;</w:t>
      </w:r>
    </w:p>
    <w:p w14:paraId="05AA8FCA" w14:textId="77777777" w:rsidR="00CB2782" w:rsidRPr="00A06751" w:rsidRDefault="00CB2782" w:rsidP="00A06751">
      <w:pPr>
        <w:pStyle w:val="Codelisting"/>
        <w:jc w:val="left"/>
        <w:rPr>
          <w:sz w:val="16"/>
          <w:szCs w:val="16"/>
          <w:lang w:val="en-US"/>
        </w:rPr>
      </w:pPr>
      <w:r w:rsidRPr="00A06751">
        <w:rPr>
          <w:sz w:val="16"/>
          <w:szCs w:val="16"/>
          <w:lang w:val="en-US"/>
        </w:rPr>
        <w:t xml:space="preserve">    totalOptions: number;</w:t>
      </w:r>
    </w:p>
    <w:p w14:paraId="7B5ADCDF" w14:textId="77777777" w:rsidR="00CB2782" w:rsidRPr="00A06751" w:rsidRDefault="00CB2782" w:rsidP="00A06751">
      <w:pPr>
        <w:pStyle w:val="Codelisting"/>
        <w:jc w:val="left"/>
        <w:rPr>
          <w:sz w:val="16"/>
          <w:szCs w:val="16"/>
          <w:lang w:val="en-US"/>
        </w:rPr>
      </w:pPr>
      <w:r w:rsidRPr="00A06751">
        <w:rPr>
          <w:sz w:val="16"/>
          <w:szCs w:val="16"/>
          <w:lang w:val="en-US"/>
        </w:rPr>
        <w:t xml:space="preserve">    exportedAt: string;</w:t>
      </w:r>
    </w:p>
    <w:p w14:paraId="67D8427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E7A6E9F"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ExportQuestion[];</w:t>
      </w:r>
    </w:p>
    <w:p w14:paraId="69F2CE15" w14:textId="77777777" w:rsidR="00CB2782" w:rsidRPr="00A06751" w:rsidRDefault="00CB2782" w:rsidP="00A06751">
      <w:pPr>
        <w:pStyle w:val="Codelisting"/>
        <w:jc w:val="left"/>
        <w:rPr>
          <w:sz w:val="16"/>
          <w:szCs w:val="16"/>
          <w:lang w:val="en-US"/>
        </w:rPr>
      </w:pPr>
      <w:r w:rsidRPr="00A06751">
        <w:rPr>
          <w:sz w:val="16"/>
          <w:szCs w:val="16"/>
          <w:lang w:val="en-US"/>
        </w:rPr>
        <w:t xml:space="preserve">  voters: ExportVoter[];</w:t>
      </w:r>
    </w:p>
    <w:p w14:paraId="22D8F371" w14:textId="77777777" w:rsidR="00CB2782" w:rsidRPr="00A06751" w:rsidRDefault="00CB2782" w:rsidP="00A06751">
      <w:pPr>
        <w:pStyle w:val="Codelisting"/>
        <w:jc w:val="left"/>
        <w:rPr>
          <w:sz w:val="16"/>
          <w:szCs w:val="16"/>
          <w:lang w:val="en-US"/>
        </w:rPr>
      </w:pPr>
      <w:r w:rsidRPr="00A06751">
        <w:rPr>
          <w:sz w:val="16"/>
          <w:szCs w:val="16"/>
          <w:lang w:val="en-US"/>
        </w:rPr>
        <w:t>}</w:t>
      </w:r>
    </w:p>
    <w:p w14:paraId="77FFFA88" w14:textId="77777777" w:rsidR="00CB2782" w:rsidRPr="00A06751" w:rsidRDefault="00CB2782" w:rsidP="00A06751">
      <w:pPr>
        <w:pStyle w:val="Codelisting"/>
        <w:jc w:val="left"/>
        <w:rPr>
          <w:sz w:val="16"/>
          <w:szCs w:val="16"/>
          <w:lang w:val="en-US"/>
        </w:rPr>
      </w:pPr>
    </w:p>
    <w:p w14:paraId="323B345C" w14:textId="77777777" w:rsidR="00CB2782" w:rsidRPr="00A06751" w:rsidRDefault="00CB2782" w:rsidP="00A06751">
      <w:pPr>
        <w:pStyle w:val="Codelisting"/>
        <w:jc w:val="left"/>
        <w:rPr>
          <w:sz w:val="16"/>
          <w:szCs w:val="16"/>
          <w:lang w:val="en-US"/>
        </w:rPr>
      </w:pPr>
    </w:p>
    <w:p w14:paraId="24547821"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C:\college\The-survey-uniqueness-control-module\backend\src\modules\friends\friends.routes.ts =====</w:t>
      </w:r>
    </w:p>
    <w:p w14:paraId="57914122" w14:textId="77777777" w:rsidR="00CB2782" w:rsidRPr="00A06751" w:rsidRDefault="00CB2782" w:rsidP="00A06751">
      <w:pPr>
        <w:pStyle w:val="Codelisting"/>
        <w:jc w:val="left"/>
        <w:rPr>
          <w:sz w:val="16"/>
          <w:szCs w:val="16"/>
          <w:lang w:val="en-US"/>
        </w:rPr>
      </w:pPr>
    </w:p>
    <w:p w14:paraId="7A7CA990"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1B81EEF4" w14:textId="77777777" w:rsidR="00CB2782" w:rsidRPr="00A06751" w:rsidRDefault="00CB2782" w:rsidP="00A06751">
      <w:pPr>
        <w:pStyle w:val="Codelisting"/>
        <w:jc w:val="left"/>
        <w:rPr>
          <w:sz w:val="16"/>
          <w:szCs w:val="16"/>
          <w:lang w:val="en-US"/>
        </w:rPr>
      </w:pPr>
      <w:r w:rsidRPr="00A06751">
        <w:rPr>
          <w:sz w:val="16"/>
          <w:szCs w:val="16"/>
          <w:lang w:val="en-US"/>
        </w:rPr>
        <w:t>import { chatClients } from '../chat/chat.routes';</w:t>
      </w:r>
    </w:p>
    <w:p w14:paraId="62B8C102" w14:textId="77777777" w:rsidR="00CB2782" w:rsidRPr="00A06751" w:rsidRDefault="00CB2782" w:rsidP="00A06751">
      <w:pPr>
        <w:pStyle w:val="Codelisting"/>
        <w:jc w:val="left"/>
        <w:rPr>
          <w:sz w:val="16"/>
          <w:szCs w:val="16"/>
          <w:lang w:val="en-US"/>
        </w:rPr>
      </w:pPr>
    </w:p>
    <w:p w14:paraId="64D156AC" w14:textId="77777777" w:rsidR="00CB2782" w:rsidRPr="00A06751" w:rsidRDefault="00CB2782" w:rsidP="00A06751">
      <w:pPr>
        <w:pStyle w:val="Codelisting"/>
        <w:jc w:val="left"/>
        <w:rPr>
          <w:sz w:val="16"/>
          <w:szCs w:val="16"/>
          <w:lang w:val="en-US"/>
        </w:rPr>
      </w:pPr>
      <w:r w:rsidRPr="00A06751">
        <w:rPr>
          <w:sz w:val="16"/>
          <w:szCs w:val="16"/>
          <w:lang w:val="en-US"/>
        </w:rPr>
        <w:t>const notifyFriendUpdate = (userId: string) =&gt; {</w:t>
      </w:r>
    </w:p>
    <w:p w14:paraId="4DF6E25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ws = chatClients.get(userId);</w:t>
      </w:r>
    </w:p>
    <w:p w14:paraId="135720D8" w14:textId="77777777" w:rsidR="00CB2782" w:rsidRPr="00A06751" w:rsidRDefault="00CB2782" w:rsidP="00A06751">
      <w:pPr>
        <w:pStyle w:val="Codelisting"/>
        <w:jc w:val="left"/>
        <w:rPr>
          <w:sz w:val="16"/>
          <w:szCs w:val="16"/>
          <w:lang w:val="en-US"/>
        </w:rPr>
      </w:pPr>
      <w:r w:rsidRPr="00A06751">
        <w:rPr>
          <w:sz w:val="16"/>
          <w:szCs w:val="16"/>
          <w:lang w:val="en-US"/>
        </w:rPr>
        <w:t xml:space="preserve">  if (ws &amp;&amp; ws.readyState === 1) {</w:t>
      </w:r>
    </w:p>
    <w:p w14:paraId="1093B924" w14:textId="77777777" w:rsidR="00CB2782" w:rsidRPr="00A06751" w:rsidRDefault="00CB2782" w:rsidP="00A06751">
      <w:pPr>
        <w:pStyle w:val="Codelisting"/>
        <w:jc w:val="left"/>
        <w:rPr>
          <w:sz w:val="16"/>
          <w:szCs w:val="16"/>
          <w:lang w:val="en-US"/>
        </w:rPr>
      </w:pPr>
      <w:r w:rsidRPr="00A06751">
        <w:rPr>
          <w:sz w:val="16"/>
          <w:szCs w:val="16"/>
          <w:lang w:val="en-US"/>
        </w:rPr>
        <w:t xml:space="preserve">    ws.send(JSON.stringify({ type: 'friend_update' }));</w:t>
      </w:r>
    </w:p>
    <w:p w14:paraId="0E32562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20A363" w14:textId="77777777" w:rsidR="00CB2782" w:rsidRPr="00A06751" w:rsidRDefault="00CB2782" w:rsidP="00A06751">
      <w:pPr>
        <w:pStyle w:val="Codelisting"/>
        <w:jc w:val="left"/>
        <w:rPr>
          <w:sz w:val="16"/>
          <w:szCs w:val="16"/>
          <w:lang w:val="en-US"/>
        </w:rPr>
      </w:pPr>
      <w:r w:rsidRPr="00A06751">
        <w:rPr>
          <w:sz w:val="16"/>
          <w:szCs w:val="16"/>
          <w:lang w:val="en-US"/>
        </w:rPr>
        <w:t>};</w:t>
      </w:r>
    </w:p>
    <w:p w14:paraId="4B28D8CB" w14:textId="77777777" w:rsidR="00CB2782" w:rsidRPr="00A06751" w:rsidRDefault="00CB2782" w:rsidP="00A06751">
      <w:pPr>
        <w:pStyle w:val="Codelisting"/>
        <w:jc w:val="left"/>
        <w:rPr>
          <w:sz w:val="16"/>
          <w:szCs w:val="16"/>
          <w:lang w:val="en-US"/>
        </w:rPr>
      </w:pPr>
    </w:p>
    <w:p w14:paraId="7911B6B0" w14:textId="77777777" w:rsidR="00CB2782" w:rsidRPr="00A06751" w:rsidRDefault="00CB2782" w:rsidP="00A06751">
      <w:pPr>
        <w:pStyle w:val="Codelisting"/>
        <w:jc w:val="left"/>
        <w:rPr>
          <w:sz w:val="16"/>
          <w:szCs w:val="16"/>
          <w:lang w:val="en-US"/>
        </w:rPr>
      </w:pPr>
      <w:r w:rsidRPr="00A06751">
        <w:rPr>
          <w:sz w:val="16"/>
          <w:szCs w:val="16"/>
          <w:lang w:val="en-US"/>
        </w:rPr>
        <w:t>export async function friendsRoutes(fastify: FastifyInstance) {</w:t>
      </w:r>
    </w:p>
    <w:p w14:paraId="379A811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5617DB"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/api/friends ──────────────────────────────────────────────────────</w:t>
      </w:r>
    </w:p>
    <w:p w14:paraId="2ADE0C9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 {</w:t>
      </w:r>
    </w:p>
    <w:p w14:paraId="2396DDFF"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6DCF35E2"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41530C6C" w14:textId="77777777" w:rsidR="00CB2782" w:rsidRPr="00A06751" w:rsidRDefault="00CB2782" w:rsidP="00A06751">
      <w:pPr>
        <w:pStyle w:val="Codelisting"/>
        <w:jc w:val="left"/>
        <w:rPr>
          <w:sz w:val="16"/>
          <w:szCs w:val="16"/>
          <w:lang w:val="en-US"/>
        </w:rPr>
      </w:pPr>
      <w:r w:rsidRPr="00A06751">
        <w:rPr>
          <w:sz w:val="16"/>
          <w:szCs w:val="16"/>
          <w:lang w:val="en-US"/>
        </w:rPr>
        <w:t xml:space="preserve">      tags: ['Friends'],</w:t>
      </w:r>
    </w:p>
    <w:p w14:paraId="2A1065AD"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current user friends',</w:t>
      </w:r>
    </w:p>
    <w:p w14:paraId="52195A8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B33EEB"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reply) =&gt; {</w:t>
      </w:r>
    </w:p>
    <w:p w14:paraId="44818E9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3948332A" w14:textId="77777777" w:rsidR="00CB2782" w:rsidRPr="00A06751" w:rsidRDefault="00CB2782" w:rsidP="00A06751">
      <w:pPr>
        <w:pStyle w:val="Codelisting"/>
        <w:jc w:val="left"/>
        <w:rPr>
          <w:sz w:val="16"/>
          <w:szCs w:val="16"/>
          <w:lang w:val="en-US"/>
        </w:rPr>
      </w:pPr>
    </w:p>
    <w:p w14:paraId="21DF92D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friendships = await fastify.prisma.friendship.findMany({</w:t>
      </w:r>
    </w:p>
    <w:p w14:paraId="19115857"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4976BC59" w14:textId="77777777" w:rsidR="00CB2782" w:rsidRPr="00A06751" w:rsidRDefault="00CB2782" w:rsidP="00A06751">
      <w:pPr>
        <w:pStyle w:val="Codelisting"/>
        <w:jc w:val="left"/>
        <w:rPr>
          <w:sz w:val="16"/>
          <w:szCs w:val="16"/>
          <w:lang w:val="en-US"/>
        </w:rPr>
      </w:pPr>
      <w:r w:rsidRPr="00A06751">
        <w:rPr>
          <w:sz w:val="16"/>
          <w:szCs w:val="16"/>
          <w:lang w:val="en-US"/>
        </w:rPr>
        <w:t xml:space="preserve">        OR: [{ user1Id: userId }, { user2Id: userId }]</w:t>
      </w:r>
    </w:p>
    <w:p w14:paraId="6B248BC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125AC1"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7F3090D3" w14:textId="77777777" w:rsidR="00CB2782" w:rsidRPr="00A06751" w:rsidRDefault="00CB2782" w:rsidP="00A06751">
      <w:pPr>
        <w:pStyle w:val="Codelisting"/>
        <w:jc w:val="left"/>
        <w:rPr>
          <w:sz w:val="16"/>
          <w:szCs w:val="16"/>
          <w:lang w:val="en-US"/>
        </w:rPr>
      </w:pPr>
      <w:r w:rsidRPr="00A06751">
        <w:rPr>
          <w:sz w:val="16"/>
          <w:szCs w:val="16"/>
          <w:lang w:val="en-US"/>
        </w:rPr>
        <w:t xml:space="preserve">        user1: { select: { id: true, name: true, email: true, avatarUrl: true } },</w:t>
      </w:r>
    </w:p>
    <w:p w14:paraId="0530F275" w14:textId="77777777" w:rsidR="00CB2782" w:rsidRPr="00A06751" w:rsidRDefault="00CB2782" w:rsidP="00A06751">
      <w:pPr>
        <w:pStyle w:val="Codelisting"/>
        <w:jc w:val="left"/>
        <w:rPr>
          <w:sz w:val="16"/>
          <w:szCs w:val="16"/>
          <w:lang w:val="en-US"/>
        </w:rPr>
      </w:pPr>
      <w:r w:rsidRPr="00A06751">
        <w:rPr>
          <w:sz w:val="16"/>
          <w:szCs w:val="16"/>
          <w:lang w:val="en-US"/>
        </w:rPr>
        <w:t xml:space="preserve">        user2: { select: { id: true, name: true, email: true, avatarUrl: true } }</w:t>
      </w:r>
    </w:p>
    <w:p w14:paraId="41D2131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333807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D37180" w14:textId="77777777" w:rsidR="00CB2782" w:rsidRPr="00A06751" w:rsidRDefault="00CB2782" w:rsidP="00A06751">
      <w:pPr>
        <w:pStyle w:val="Codelisting"/>
        <w:jc w:val="left"/>
        <w:rPr>
          <w:sz w:val="16"/>
          <w:szCs w:val="16"/>
          <w:lang w:val="en-US"/>
        </w:rPr>
      </w:pPr>
    </w:p>
    <w:p w14:paraId="1FB61E6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acceptedFriends = friendships</w:t>
      </w:r>
    </w:p>
    <w:p w14:paraId="28B94CA1" w14:textId="77777777" w:rsidR="00CB2782" w:rsidRPr="00A06751" w:rsidRDefault="00CB2782" w:rsidP="00A06751">
      <w:pPr>
        <w:pStyle w:val="Codelisting"/>
        <w:jc w:val="left"/>
        <w:rPr>
          <w:sz w:val="16"/>
          <w:szCs w:val="16"/>
          <w:lang w:val="en-US"/>
        </w:rPr>
      </w:pPr>
      <w:r w:rsidRPr="00A06751">
        <w:rPr>
          <w:sz w:val="16"/>
          <w:szCs w:val="16"/>
          <w:lang w:val="en-US"/>
        </w:rPr>
        <w:t xml:space="preserve">      .filter(f =&gt; f.status === 'ACCEPTED')</w:t>
      </w:r>
    </w:p>
    <w:p w14:paraId="67BD95F3" w14:textId="77777777" w:rsidR="00CB2782" w:rsidRPr="00A06751" w:rsidRDefault="00CB2782" w:rsidP="00A06751">
      <w:pPr>
        <w:pStyle w:val="Codelisting"/>
        <w:jc w:val="left"/>
        <w:rPr>
          <w:sz w:val="16"/>
          <w:szCs w:val="16"/>
          <w:lang w:val="en-US"/>
        </w:rPr>
      </w:pPr>
      <w:r w:rsidRPr="00A06751">
        <w:rPr>
          <w:sz w:val="16"/>
          <w:szCs w:val="16"/>
          <w:lang w:val="en-US"/>
        </w:rPr>
        <w:t xml:space="preserve">      .map(f =&gt; f.user1Id === userId ? f.user2 : f.user1);</w:t>
      </w:r>
    </w:p>
    <w:p w14:paraId="6F2E86D5" w14:textId="77777777" w:rsidR="00CB2782" w:rsidRPr="00A06751" w:rsidRDefault="00CB2782" w:rsidP="00A06751">
      <w:pPr>
        <w:pStyle w:val="Codelisting"/>
        <w:jc w:val="left"/>
        <w:rPr>
          <w:sz w:val="16"/>
          <w:szCs w:val="16"/>
          <w:lang w:val="en-US"/>
        </w:rPr>
      </w:pPr>
    </w:p>
    <w:p w14:paraId="66F7875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incomingRequests = friendships</w:t>
      </w:r>
    </w:p>
    <w:p w14:paraId="41113A3A" w14:textId="77777777" w:rsidR="00CB2782" w:rsidRPr="00A06751" w:rsidRDefault="00CB2782" w:rsidP="00A06751">
      <w:pPr>
        <w:pStyle w:val="Codelisting"/>
        <w:jc w:val="left"/>
        <w:rPr>
          <w:sz w:val="16"/>
          <w:szCs w:val="16"/>
          <w:lang w:val="en-US"/>
        </w:rPr>
      </w:pPr>
      <w:r w:rsidRPr="00A06751">
        <w:rPr>
          <w:sz w:val="16"/>
          <w:szCs w:val="16"/>
          <w:lang w:val="en-US"/>
        </w:rPr>
        <w:t xml:space="preserve">      .filter(f =&gt; f.status === 'PENDING' &amp;&amp; f.requesterId !== userId)</w:t>
      </w:r>
    </w:p>
    <w:p w14:paraId="4CF3A06E" w14:textId="77777777" w:rsidR="00CB2782" w:rsidRPr="00A06751" w:rsidRDefault="00CB2782" w:rsidP="00A06751">
      <w:pPr>
        <w:pStyle w:val="Codelisting"/>
        <w:jc w:val="left"/>
        <w:rPr>
          <w:sz w:val="16"/>
          <w:szCs w:val="16"/>
          <w:lang w:val="en-US"/>
        </w:rPr>
      </w:pPr>
      <w:r w:rsidRPr="00A06751">
        <w:rPr>
          <w:sz w:val="16"/>
          <w:szCs w:val="16"/>
          <w:lang w:val="en-US"/>
        </w:rPr>
        <w:t xml:space="preserve">      .map(f =&gt; f.user1Id === userId ? f.user2 : f.user1);</w:t>
      </w:r>
    </w:p>
    <w:p w14:paraId="395E823D" w14:textId="77777777" w:rsidR="00CB2782" w:rsidRPr="00A06751" w:rsidRDefault="00CB2782" w:rsidP="00A06751">
      <w:pPr>
        <w:pStyle w:val="Codelisting"/>
        <w:jc w:val="left"/>
        <w:rPr>
          <w:sz w:val="16"/>
          <w:szCs w:val="16"/>
          <w:lang w:val="en-US"/>
        </w:rPr>
      </w:pPr>
    </w:p>
    <w:p w14:paraId="79B735A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outgoingRequests = friendships</w:t>
      </w:r>
    </w:p>
    <w:p w14:paraId="04930DAF" w14:textId="77777777" w:rsidR="00CB2782" w:rsidRPr="00A06751" w:rsidRDefault="00CB2782" w:rsidP="00A06751">
      <w:pPr>
        <w:pStyle w:val="Codelisting"/>
        <w:jc w:val="left"/>
        <w:rPr>
          <w:sz w:val="16"/>
          <w:szCs w:val="16"/>
          <w:lang w:val="en-US"/>
        </w:rPr>
      </w:pPr>
      <w:r w:rsidRPr="00A06751">
        <w:rPr>
          <w:sz w:val="16"/>
          <w:szCs w:val="16"/>
          <w:lang w:val="en-US"/>
        </w:rPr>
        <w:t xml:space="preserve">      .filter(f =&gt; f.status === 'PENDING' &amp;&amp; f.requesterId === userId)</w:t>
      </w:r>
    </w:p>
    <w:p w14:paraId="1880B257" w14:textId="77777777" w:rsidR="00CB2782" w:rsidRPr="00A06751" w:rsidRDefault="00CB2782" w:rsidP="00A06751">
      <w:pPr>
        <w:pStyle w:val="Codelisting"/>
        <w:jc w:val="left"/>
        <w:rPr>
          <w:sz w:val="16"/>
          <w:szCs w:val="16"/>
          <w:lang w:val="en-US"/>
        </w:rPr>
      </w:pPr>
      <w:r w:rsidRPr="00A06751">
        <w:rPr>
          <w:sz w:val="16"/>
          <w:szCs w:val="16"/>
          <w:lang w:val="en-US"/>
        </w:rPr>
        <w:t xml:space="preserve">      .map(f =&gt; f.user1Id === userId ? f.user2 : f.user1);</w:t>
      </w:r>
    </w:p>
    <w:p w14:paraId="1C467D3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3D5C2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w:t>
      </w:r>
    </w:p>
    <w:p w14:paraId="6805031B" w14:textId="77777777" w:rsidR="00CB2782" w:rsidRPr="00A06751" w:rsidRDefault="00CB2782" w:rsidP="00A06751">
      <w:pPr>
        <w:pStyle w:val="Codelisting"/>
        <w:jc w:val="left"/>
        <w:rPr>
          <w:sz w:val="16"/>
          <w:szCs w:val="16"/>
          <w:lang w:val="en-US"/>
        </w:rPr>
      </w:pPr>
      <w:r w:rsidRPr="00A06751">
        <w:rPr>
          <w:sz w:val="16"/>
          <w:szCs w:val="16"/>
          <w:lang w:val="en-US"/>
        </w:rPr>
        <w:t xml:space="preserve">      friends: acceptedFriends, </w:t>
      </w:r>
    </w:p>
    <w:p w14:paraId="235512D4" w14:textId="77777777" w:rsidR="00CB2782" w:rsidRPr="00A06751" w:rsidRDefault="00CB2782" w:rsidP="00A06751">
      <w:pPr>
        <w:pStyle w:val="Codelisting"/>
        <w:jc w:val="left"/>
        <w:rPr>
          <w:sz w:val="16"/>
          <w:szCs w:val="16"/>
          <w:lang w:val="en-US"/>
        </w:rPr>
      </w:pPr>
      <w:r w:rsidRPr="00A06751">
        <w:rPr>
          <w:sz w:val="16"/>
          <w:szCs w:val="16"/>
          <w:lang w:val="en-US"/>
        </w:rPr>
        <w:t xml:space="preserve">      requests: incomingRequests,</w:t>
      </w:r>
    </w:p>
    <w:p w14:paraId="11C017B3" w14:textId="77777777" w:rsidR="00CB2782" w:rsidRPr="00A06751" w:rsidRDefault="00CB2782" w:rsidP="00A06751">
      <w:pPr>
        <w:pStyle w:val="Codelisting"/>
        <w:jc w:val="left"/>
        <w:rPr>
          <w:sz w:val="16"/>
          <w:szCs w:val="16"/>
          <w:lang w:val="en-US"/>
        </w:rPr>
      </w:pPr>
      <w:r w:rsidRPr="00A06751">
        <w:rPr>
          <w:sz w:val="16"/>
          <w:szCs w:val="16"/>
          <w:lang w:val="en-US"/>
        </w:rPr>
        <w:t xml:space="preserve">      outgoingRequests</w:t>
      </w:r>
    </w:p>
    <w:p w14:paraId="1159E8D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4696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166172" w14:textId="77777777" w:rsidR="00CB2782" w:rsidRPr="00A06751" w:rsidRDefault="00CB2782" w:rsidP="00A06751">
      <w:pPr>
        <w:pStyle w:val="Codelisting"/>
        <w:jc w:val="left"/>
        <w:rPr>
          <w:sz w:val="16"/>
          <w:szCs w:val="16"/>
          <w:lang w:val="en-US"/>
        </w:rPr>
      </w:pPr>
    </w:p>
    <w:p w14:paraId="11A51EFE" w14:textId="77777777" w:rsidR="00CB2782" w:rsidRPr="00A06751" w:rsidRDefault="00CB2782" w:rsidP="00A06751">
      <w:pPr>
        <w:pStyle w:val="Codelisting"/>
        <w:jc w:val="left"/>
        <w:rPr>
          <w:sz w:val="16"/>
          <w:szCs w:val="16"/>
          <w:lang w:val="en-US"/>
        </w:rPr>
      </w:pPr>
      <w:r w:rsidRPr="00A06751">
        <w:rPr>
          <w:sz w:val="16"/>
          <w:szCs w:val="16"/>
          <w:lang w:val="en-US"/>
        </w:rPr>
        <w:t xml:space="preserve">  // ── POST /api/friends ─────────────────────────────────────────────────────</w:t>
      </w:r>
    </w:p>
    <w:p w14:paraId="06A2C22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 {</w:t>
      </w:r>
    </w:p>
    <w:p w14:paraId="2D001243"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76C96CFA"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866AE74" w14:textId="77777777" w:rsidR="00CB2782" w:rsidRPr="00A06751" w:rsidRDefault="00CB2782" w:rsidP="00A06751">
      <w:pPr>
        <w:pStyle w:val="Codelisting"/>
        <w:jc w:val="left"/>
        <w:rPr>
          <w:sz w:val="16"/>
          <w:szCs w:val="16"/>
          <w:lang w:val="en-US"/>
        </w:rPr>
      </w:pPr>
      <w:r w:rsidRPr="00A06751">
        <w:rPr>
          <w:sz w:val="16"/>
          <w:szCs w:val="16"/>
          <w:lang w:val="en-US"/>
        </w:rPr>
        <w:t xml:space="preserve">      tags: ['Friends'],</w:t>
      </w:r>
    </w:p>
    <w:p w14:paraId="063F66E5"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'Add a friend by ID',</w:t>
      </w:r>
    </w:p>
    <w:p w14:paraId="495B0EFF"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['friendId'], properties: { friendId: { type: 'string' } } },</w:t>
      </w:r>
    </w:p>
    <w:p w14:paraId="455B222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392F7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Body: { friendId: string } }&gt;, reply) =&gt; {</w:t>
      </w:r>
    </w:p>
    <w:p w14:paraId="30DFD70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1648203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friendId } = request.body;</w:t>
      </w:r>
    </w:p>
    <w:p w14:paraId="680902E5" w14:textId="77777777" w:rsidR="00CB2782" w:rsidRPr="00A06751" w:rsidRDefault="00CB2782" w:rsidP="00A06751">
      <w:pPr>
        <w:pStyle w:val="Codelisting"/>
        <w:jc w:val="left"/>
        <w:rPr>
          <w:sz w:val="16"/>
          <w:szCs w:val="16"/>
          <w:lang w:val="en-US"/>
        </w:rPr>
      </w:pPr>
    </w:p>
    <w:p w14:paraId="3CC10360"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(userId === friendId) {</w:t>
      </w:r>
    </w:p>
    <w:p w14:paraId="53AB613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'You cannot add yourself' });</w:t>
      </w:r>
    </w:p>
    <w:p w14:paraId="70BCCD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32D6E1" w14:textId="77777777" w:rsidR="00CB2782" w:rsidRPr="00A06751" w:rsidRDefault="00CB2782" w:rsidP="00A06751">
      <w:pPr>
        <w:pStyle w:val="Codelisting"/>
        <w:jc w:val="left"/>
        <w:rPr>
          <w:sz w:val="16"/>
          <w:szCs w:val="16"/>
          <w:lang w:val="en-US"/>
        </w:rPr>
      </w:pPr>
    </w:p>
    <w:p w14:paraId="376A3AC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friendExists = await fastify.prisma.user.findUnique({ where: { id: friendId } });</w:t>
      </w:r>
    </w:p>
    <w:p w14:paraId="015C9665" w14:textId="77777777" w:rsidR="00CB2782" w:rsidRPr="00A06751" w:rsidRDefault="00CB2782" w:rsidP="00A06751">
      <w:pPr>
        <w:pStyle w:val="Codelisting"/>
        <w:jc w:val="left"/>
        <w:rPr>
          <w:sz w:val="16"/>
          <w:szCs w:val="16"/>
          <w:lang w:val="en-US"/>
        </w:rPr>
      </w:pPr>
      <w:r w:rsidRPr="00A06751">
        <w:rPr>
          <w:sz w:val="16"/>
          <w:szCs w:val="16"/>
          <w:lang w:val="en-US"/>
        </w:rPr>
        <w:t xml:space="preserve">    if (!friendExists) {</w:t>
      </w:r>
    </w:p>
    <w:p w14:paraId="58024E7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reply.status(404).send({ error: 'User not found' });</w:t>
      </w:r>
    </w:p>
    <w:p w14:paraId="6B89511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F9FD6A" w14:textId="77777777" w:rsidR="00CB2782" w:rsidRPr="00A06751" w:rsidRDefault="00CB2782" w:rsidP="00A06751">
      <w:pPr>
        <w:pStyle w:val="Codelisting"/>
        <w:jc w:val="left"/>
        <w:rPr>
          <w:sz w:val="16"/>
          <w:szCs w:val="16"/>
          <w:lang w:val="en-US"/>
        </w:rPr>
      </w:pPr>
    </w:p>
    <w:p w14:paraId="4A7B756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user1Id = userId &lt; friendId ? userId : friendId;</w:t>
      </w:r>
    </w:p>
    <w:p w14:paraId="7D536BC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user2Id = userId &lt; friendId ? friendId : userId;</w:t>
      </w:r>
    </w:p>
    <w:p w14:paraId="045A5ABB" w14:textId="77777777" w:rsidR="00CB2782" w:rsidRPr="00A06751" w:rsidRDefault="00CB2782" w:rsidP="00A06751">
      <w:pPr>
        <w:pStyle w:val="Codelisting"/>
        <w:jc w:val="left"/>
        <w:rPr>
          <w:sz w:val="16"/>
          <w:szCs w:val="16"/>
          <w:lang w:val="en-US"/>
        </w:rPr>
      </w:pPr>
    </w:p>
    <w:p w14:paraId="19577CA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existing = await fastify.prisma.friendship.findUnique({</w:t>
      </w:r>
    </w:p>
    <w:p w14:paraId="4C558F12"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user1Id_user2Id: { user1Id, user2Id } }</w:t>
      </w:r>
    </w:p>
    <w:p w14:paraId="095E8A2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E76B4A" w14:textId="77777777" w:rsidR="00CB2782" w:rsidRPr="00A06751" w:rsidRDefault="00CB2782" w:rsidP="00A06751">
      <w:pPr>
        <w:pStyle w:val="Codelisting"/>
        <w:jc w:val="left"/>
        <w:rPr>
          <w:sz w:val="16"/>
          <w:szCs w:val="16"/>
          <w:lang w:val="en-US"/>
        </w:rPr>
      </w:pPr>
    </w:p>
    <w:p w14:paraId="6B0BBD4A"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 {</w:t>
      </w:r>
    </w:p>
    <w:p w14:paraId="3C699DB2"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(existing.status === 'ACCEPTED') {</w:t>
      </w:r>
    </w:p>
    <w:p w14:paraId="3AD3790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'You are already friends' });</w:t>
      </w:r>
    </w:p>
    <w:p w14:paraId="5DD6C055"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w:t>
      </w:r>
    </w:p>
    <w:p w14:paraId="129D5EF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'Friend request already exists' });</w:t>
      </w:r>
    </w:p>
    <w:p w14:paraId="3A50D44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ECFB51" w14:textId="77777777" w:rsidR="00CB2782" w:rsidRPr="00A06751" w:rsidRDefault="00CB2782" w:rsidP="00A06751">
      <w:pPr>
        <w:pStyle w:val="Codelisting"/>
        <w:jc w:val="left"/>
        <w:rPr>
          <w:sz w:val="16"/>
          <w:szCs w:val="16"/>
          <w:lang w:val="en-US"/>
        </w:rPr>
      </w:pPr>
    </w:p>
    <w:p w14:paraId="2372238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fastify.prisma.friendship.create({</w:t>
      </w:r>
    </w:p>
    <w:p w14:paraId="6CC8AD81" w14:textId="77777777" w:rsidR="00CB2782" w:rsidRPr="00A06751" w:rsidRDefault="00CB2782" w:rsidP="00A06751">
      <w:pPr>
        <w:pStyle w:val="Codelisting"/>
        <w:jc w:val="left"/>
        <w:rPr>
          <w:sz w:val="16"/>
          <w:szCs w:val="16"/>
          <w:lang w:val="en-US"/>
        </w:rPr>
      </w:pPr>
      <w:r w:rsidRPr="00A06751">
        <w:rPr>
          <w:sz w:val="16"/>
          <w:szCs w:val="16"/>
          <w:lang w:val="en-US"/>
        </w:rPr>
        <w:t xml:space="preserve">      data: { </w:t>
      </w:r>
    </w:p>
    <w:p w14:paraId="69B51D0E" w14:textId="77777777" w:rsidR="00CB2782" w:rsidRPr="00A06751" w:rsidRDefault="00CB2782" w:rsidP="00A06751">
      <w:pPr>
        <w:pStyle w:val="Codelisting"/>
        <w:jc w:val="left"/>
        <w:rPr>
          <w:sz w:val="16"/>
          <w:szCs w:val="16"/>
          <w:lang w:val="en-US"/>
        </w:rPr>
      </w:pPr>
      <w:r w:rsidRPr="00A06751">
        <w:rPr>
          <w:sz w:val="16"/>
          <w:szCs w:val="16"/>
          <w:lang w:val="en-US"/>
        </w:rPr>
        <w:t xml:space="preserve">        user1Id, </w:t>
      </w:r>
    </w:p>
    <w:p w14:paraId="64289134" w14:textId="77777777" w:rsidR="00CB2782" w:rsidRPr="00A06751" w:rsidRDefault="00CB2782" w:rsidP="00A06751">
      <w:pPr>
        <w:pStyle w:val="Codelisting"/>
        <w:jc w:val="left"/>
        <w:rPr>
          <w:sz w:val="16"/>
          <w:szCs w:val="16"/>
          <w:lang w:val="en-US"/>
        </w:rPr>
      </w:pPr>
      <w:r w:rsidRPr="00A06751">
        <w:rPr>
          <w:sz w:val="16"/>
          <w:szCs w:val="16"/>
          <w:lang w:val="en-US"/>
        </w:rPr>
        <w:t xml:space="preserve">        user2Id,</w:t>
      </w:r>
    </w:p>
    <w:p w14:paraId="0357600C" w14:textId="77777777" w:rsidR="00CB2782" w:rsidRPr="00A06751" w:rsidRDefault="00CB2782" w:rsidP="00A06751">
      <w:pPr>
        <w:pStyle w:val="Codelisting"/>
        <w:jc w:val="left"/>
        <w:rPr>
          <w:sz w:val="16"/>
          <w:szCs w:val="16"/>
          <w:lang w:val="en-US"/>
        </w:rPr>
      </w:pPr>
      <w:r w:rsidRPr="00A06751">
        <w:rPr>
          <w:sz w:val="16"/>
          <w:szCs w:val="16"/>
          <w:lang w:val="en-US"/>
        </w:rPr>
        <w:t xml:space="preserve">        status: 'PENDING',</w:t>
      </w:r>
    </w:p>
    <w:p w14:paraId="4A0C4BE7" w14:textId="77777777" w:rsidR="00CB2782" w:rsidRPr="00A06751" w:rsidRDefault="00CB2782" w:rsidP="00A06751">
      <w:pPr>
        <w:pStyle w:val="Codelisting"/>
        <w:jc w:val="left"/>
        <w:rPr>
          <w:sz w:val="16"/>
          <w:szCs w:val="16"/>
          <w:lang w:val="en-US"/>
        </w:rPr>
      </w:pPr>
      <w:r w:rsidRPr="00A06751">
        <w:rPr>
          <w:sz w:val="16"/>
          <w:szCs w:val="16"/>
          <w:lang w:val="en-US"/>
        </w:rPr>
        <w:t xml:space="preserve">        requesterId: userId</w:t>
      </w:r>
    </w:p>
    <w:p w14:paraId="54C8C8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CCC2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60F4D9" w14:textId="77777777" w:rsidR="00CB2782" w:rsidRPr="00A06751" w:rsidRDefault="00CB2782" w:rsidP="00A06751">
      <w:pPr>
        <w:pStyle w:val="Codelisting"/>
        <w:jc w:val="left"/>
        <w:rPr>
          <w:sz w:val="16"/>
          <w:szCs w:val="16"/>
          <w:lang w:val="en-US"/>
        </w:rPr>
      </w:pPr>
    </w:p>
    <w:p w14:paraId="219DDE42"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notifyFriendUpdate(friendId);</w:t>
      </w:r>
    </w:p>
    <w:p w14:paraId="40645102"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notifyFriendUpdate(userId);</w:t>
      </w:r>
    </w:p>
    <w:p w14:paraId="63849B0E" w14:textId="77777777" w:rsidR="00CB2782" w:rsidRPr="00A06751" w:rsidRDefault="00CB2782" w:rsidP="00A06751">
      <w:pPr>
        <w:pStyle w:val="Codelisting"/>
        <w:jc w:val="left"/>
        <w:rPr>
          <w:sz w:val="16"/>
          <w:szCs w:val="16"/>
          <w:lang w:val="en-US"/>
        </w:rPr>
      </w:pPr>
    </w:p>
    <w:p w14:paraId="713D666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5B8ED3C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5FB9C9" w14:textId="77777777" w:rsidR="00CB2782" w:rsidRPr="00A06751" w:rsidRDefault="00CB2782" w:rsidP="00A06751">
      <w:pPr>
        <w:pStyle w:val="Codelisting"/>
        <w:jc w:val="left"/>
        <w:rPr>
          <w:sz w:val="16"/>
          <w:szCs w:val="16"/>
          <w:lang w:val="en-US"/>
        </w:rPr>
      </w:pPr>
    </w:p>
    <w:p w14:paraId="20671FD9" w14:textId="77777777" w:rsidR="00CB2782" w:rsidRPr="00A06751" w:rsidRDefault="00CB2782" w:rsidP="00A06751">
      <w:pPr>
        <w:pStyle w:val="Codelisting"/>
        <w:jc w:val="left"/>
        <w:rPr>
          <w:sz w:val="16"/>
          <w:szCs w:val="16"/>
          <w:lang w:val="en-US"/>
        </w:rPr>
      </w:pPr>
      <w:r w:rsidRPr="00A06751">
        <w:rPr>
          <w:sz w:val="16"/>
          <w:szCs w:val="16"/>
          <w:lang w:val="en-US"/>
        </w:rPr>
        <w:t xml:space="preserve">  // ── PATCH /api/friends/:friendId/accept ───────────────────────────────────</w:t>
      </w:r>
    </w:p>
    <w:p w14:paraId="2F3D9AC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fastify.patch('/:friendId/accept', {</w:t>
      </w:r>
    </w:p>
    <w:p w14:paraId="6967A10D"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479A6AFB"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A06F14F" w14:textId="77777777" w:rsidR="00CB2782" w:rsidRPr="00A06751" w:rsidRDefault="00CB2782" w:rsidP="00A06751">
      <w:pPr>
        <w:pStyle w:val="Codelisting"/>
        <w:jc w:val="left"/>
        <w:rPr>
          <w:sz w:val="16"/>
          <w:szCs w:val="16"/>
          <w:lang w:val="en-US"/>
        </w:rPr>
      </w:pPr>
      <w:r w:rsidRPr="00A06751">
        <w:rPr>
          <w:sz w:val="16"/>
          <w:szCs w:val="16"/>
          <w:lang w:val="en-US"/>
        </w:rPr>
        <w:t xml:space="preserve">      tags: ['Friends'],</w:t>
      </w:r>
    </w:p>
    <w:p w14:paraId="47641A2C"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'Accept friend request',</w:t>
      </w:r>
    </w:p>
    <w:p w14:paraId="664CE5D8"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required: ['friendId'], properties: { friendId: { type: 'string' } } },</w:t>
      </w:r>
    </w:p>
    <w:p w14:paraId="2F1A83D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405F97"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friendId: string } }&gt;, reply) =&gt; {</w:t>
      </w:r>
    </w:p>
    <w:p w14:paraId="6B9FFC3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739AE9E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friendId } = request.params;</w:t>
      </w:r>
    </w:p>
    <w:p w14:paraId="190CE1F9" w14:textId="77777777" w:rsidR="00CB2782" w:rsidRPr="00A06751" w:rsidRDefault="00CB2782" w:rsidP="00A06751">
      <w:pPr>
        <w:pStyle w:val="Codelisting"/>
        <w:jc w:val="left"/>
        <w:rPr>
          <w:sz w:val="16"/>
          <w:szCs w:val="16"/>
          <w:lang w:val="en-US"/>
        </w:rPr>
      </w:pPr>
    </w:p>
    <w:p w14:paraId="1E45BBD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user1Id = userId &lt; friendId ? userId : friendId;</w:t>
      </w:r>
    </w:p>
    <w:p w14:paraId="7443EB4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user2Id = userId &lt; friendId ? friendId : userId;</w:t>
      </w:r>
    </w:p>
    <w:p w14:paraId="6CA65AF5" w14:textId="77777777" w:rsidR="00CB2782" w:rsidRPr="00A06751" w:rsidRDefault="00CB2782" w:rsidP="00A06751">
      <w:pPr>
        <w:pStyle w:val="Codelisting"/>
        <w:jc w:val="left"/>
        <w:rPr>
          <w:sz w:val="16"/>
          <w:szCs w:val="16"/>
          <w:lang w:val="en-US"/>
        </w:rPr>
      </w:pPr>
    </w:p>
    <w:p w14:paraId="44FC6A8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existing = await fastify.prisma.friendship.findUnique({</w:t>
      </w:r>
    </w:p>
    <w:p w14:paraId="2290A5AD"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user1Id_user2Id: { user1Id, user2Id } }</w:t>
      </w:r>
    </w:p>
    <w:p w14:paraId="22309A6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9FBF2D" w14:textId="77777777" w:rsidR="00CB2782" w:rsidRPr="00A06751" w:rsidRDefault="00CB2782" w:rsidP="00A06751">
      <w:pPr>
        <w:pStyle w:val="Codelisting"/>
        <w:jc w:val="left"/>
        <w:rPr>
          <w:sz w:val="16"/>
          <w:szCs w:val="16"/>
          <w:lang w:val="en-US"/>
        </w:rPr>
      </w:pPr>
    </w:p>
    <w:p w14:paraId="3475FAD0"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 || existing.status === 'ACCEPTED') {</w:t>
      </w:r>
    </w:p>
    <w:p w14:paraId="2D23D2C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reply.status(404).send({ error: 'Friend request not found' });</w:t>
      </w:r>
    </w:p>
    <w:p w14:paraId="5259241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CB1286" w14:textId="77777777" w:rsidR="00CB2782" w:rsidRPr="00A06751" w:rsidRDefault="00CB2782" w:rsidP="00A06751">
      <w:pPr>
        <w:pStyle w:val="Codelisting"/>
        <w:jc w:val="left"/>
        <w:rPr>
          <w:sz w:val="16"/>
          <w:szCs w:val="16"/>
          <w:lang w:val="en-US"/>
        </w:rPr>
      </w:pPr>
    </w:p>
    <w:p w14:paraId="49927C0A"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(existing.requesterId === userId) {</w:t>
      </w:r>
    </w:p>
    <w:p w14:paraId="13AD71E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'You cannot accept your own request' });</w:t>
      </w:r>
    </w:p>
    <w:p w14:paraId="7FF7CF2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D337BA" w14:textId="77777777" w:rsidR="00CB2782" w:rsidRPr="00A06751" w:rsidRDefault="00CB2782" w:rsidP="00A06751">
      <w:pPr>
        <w:pStyle w:val="Codelisting"/>
        <w:jc w:val="left"/>
        <w:rPr>
          <w:sz w:val="16"/>
          <w:szCs w:val="16"/>
          <w:lang w:val="en-US"/>
        </w:rPr>
      </w:pPr>
    </w:p>
    <w:p w14:paraId="220DC0B3"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fastify.prisma.friendship.update({</w:t>
      </w:r>
    </w:p>
    <w:p w14:paraId="04A65C9C"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user1Id_user2Id: { user1Id, user2Id } },</w:t>
      </w:r>
    </w:p>
    <w:p w14:paraId="7D3B8E61" w14:textId="77777777" w:rsidR="00CB2782" w:rsidRPr="00A06751" w:rsidRDefault="00CB2782" w:rsidP="00A06751">
      <w:pPr>
        <w:pStyle w:val="Codelisting"/>
        <w:jc w:val="left"/>
        <w:rPr>
          <w:sz w:val="16"/>
          <w:szCs w:val="16"/>
          <w:lang w:val="en-US"/>
        </w:rPr>
      </w:pPr>
      <w:r w:rsidRPr="00A06751">
        <w:rPr>
          <w:sz w:val="16"/>
          <w:szCs w:val="16"/>
          <w:lang w:val="en-US"/>
        </w:rPr>
        <w:t xml:space="preserve">      data: { status: 'ACCEPTED' }</w:t>
      </w:r>
    </w:p>
    <w:p w14:paraId="70D22AE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C4CFEF" w14:textId="77777777" w:rsidR="00CB2782" w:rsidRPr="00A06751" w:rsidRDefault="00CB2782" w:rsidP="00A06751">
      <w:pPr>
        <w:pStyle w:val="Codelisting"/>
        <w:jc w:val="left"/>
        <w:rPr>
          <w:sz w:val="16"/>
          <w:szCs w:val="16"/>
          <w:lang w:val="en-US"/>
        </w:rPr>
      </w:pPr>
    </w:p>
    <w:p w14:paraId="1E69F2F2"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notifyFriendUpdate(friendId);</w:t>
      </w:r>
    </w:p>
    <w:p w14:paraId="6199EFB3"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notifyFriendUpdate(userId);</w:t>
      </w:r>
    </w:p>
    <w:p w14:paraId="698D924C" w14:textId="77777777" w:rsidR="00CB2782" w:rsidRPr="00A06751" w:rsidRDefault="00CB2782" w:rsidP="00A06751">
      <w:pPr>
        <w:pStyle w:val="Codelisting"/>
        <w:jc w:val="left"/>
        <w:rPr>
          <w:sz w:val="16"/>
          <w:szCs w:val="16"/>
          <w:lang w:val="en-US"/>
        </w:rPr>
      </w:pPr>
    </w:p>
    <w:p w14:paraId="7732598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61A0994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253CE4" w14:textId="77777777" w:rsidR="00CB2782" w:rsidRPr="00A06751" w:rsidRDefault="00CB2782" w:rsidP="00A06751">
      <w:pPr>
        <w:pStyle w:val="Codelisting"/>
        <w:jc w:val="left"/>
        <w:rPr>
          <w:sz w:val="16"/>
          <w:szCs w:val="16"/>
          <w:lang w:val="en-US"/>
        </w:rPr>
      </w:pPr>
    </w:p>
    <w:p w14:paraId="549DD995" w14:textId="77777777" w:rsidR="00CB2782" w:rsidRPr="00A06751" w:rsidRDefault="00CB2782" w:rsidP="00A06751">
      <w:pPr>
        <w:pStyle w:val="Codelisting"/>
        <w:jc w:val="left"/>
        <w:rPr>
          <w:sz w:val="16"/>
          <w:szCs w:val="16"/>
          <w:lang w:val="en-US"/>
        </w:rPr>
      </w:pPr>
      <w:r w:rsidRPr="00A06751">
        <w:rPr>
          <w:sz w:val="16"/>
          <w:szCs w:val="16"/>
          <w:lang w:val="en-US"/>
        </w:rPr>
        <w:t xml:space="preserve">  // ── PATCH /api/friends/:friendId/reject ───────────────────────────────────</w:t>
      </w:r>
    </w:p>
    <w:p w14:paraId="46B1126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fastify.patch('/:friendId/reject', {</w:t>
      </w:r>
    </w:p>
    <w:p w14:paraId="121BDB21"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51B22F12"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BC49437" w14:textId="77777777" w:rsidR="00CB2782" w:rsidRPr="00A06751" w:rsidRDefault="00CB2782" w:rsidP="00A06751">
      <w:pPr>
        <w:pStyle w:val="Codelisting"/>
        <w:jc w:val="left"/>
        <w:rPr>
          <w:sz w:val="16"/>
          <w:szCs w:val="16"/>
          <w:lang w:val="en-US"/>
        </w:rPr>
      </w:pPr>
      <w:r w:rsidRPr="00A06751">
        <w:rPr>
          <w:sz w:val="16"/>
          <w:szCs w:val="16"/>
          <w:lang w:val="en-US"/>
        </w:rPr>
        <w:t xml:space="preserve">      tags: ['Friends'],</w:t>
      </w:r>
    </w:p>
    <w:p w14:paraId="7F76D12D"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'Reject friend request',</w:t>
      </w:r>
    </w:p>
    <w:p w14:paraId="0C43AB54"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required: ['friendId'], properties: { friendId: { type: 'string' } } },</w:t>
      </w:r>
    </w:p>
    <w:p w14:paraId="1B1072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FD19E8"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friendId: string } }&gt;, reply) =&gt; {</w:t>
      </w:r>
    </w:p>
    <w:p w14:paraId="68D7CCB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39D691B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friendId } = request.params;</w:t>
      </w:r>
    </w:p>
    <w:p w14:paraId="77A089D1" w14:textId="77777777" w:rsidR="00CB2782" w:rsidRPr="00A06751" w:rsidRDefault="00CB2782" w:rsidP="00A06751">
      <w:pPr>
        <w:pStyle w:val="Codelisting"/>
        <w:jc w:val="left"/>
        <w:rPr>
          <w:sz w:val="16"/>
          <w:szCs w:val="16"/>
          <w:lang w:val="en-US"/>
        </w:rPr>
      </w:pPr>
    </w:p>
    <w:p w14:paraId="64D4188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user1Id = userId &lt; friendId ? userId : friendId;</w:t>
      </w:r>
    </w:p>
    <w:p w14:paraId="37BEBC5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user2Id = userId &lt; friendId ? friendId : userId;</w:t>
      </w:r>
    </w:p>
    <w:p w14:paraId="2B4CAE73" w14:textId="77777777" w:rsidR="00CB2782" w:rsidRPr="00A06751" w:rsidRDefault="00CB2782" w:rsidP="00A06751">
      <w:pPr>
        <w:pStyle w:val="Codelisting"/>
        <w:jc w:val="left"/>
        <w:rPr>
          <w:sz w:val="16"/>
          <w:szCs w:val="16"/>
          <w:lang w:val="en-US"/>
        </w:rPr>
      </w:pPr>
    </w:p>
    <w:p w14:paraId="37CD3EE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fastify.prisma.friendship.deleteMany({</w:t>
      </w:r>
    </w:p>
    <w:p w14:paraId="57F2140E"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user1Id, user2Id, status: 'PENDING' }</w:t>
      </w:r>
    </w:p>
    <w:p w14:paraId="7CF840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ACFE337" w14:textId="77777777" w:rsidR="00CB2782" w:rsidRPr="00A06751" w:rsidRDefault="00CB2782" w:rsidP="00A06751">
      <w:pPr>
        <w:pStyle w:val="Codelisting"/>
        <w:jc w:val="left"/>
        <w:rPr>
          <w:sz w:val="16"/>
          <w:szCs w:val="16"/>
          <w:lang w:val="en-US"/>
        </w:rPr>
      </w:pPr>
    </w:p>
    <w:p w14:paraId="744C981C"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notifyFriendUpdate(friendId);</w:t>
      </w:r>
    </w:p>
    <w:p w14:paraId="39744FED"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notifyFriendUpdate(userId);</w:t>
      </w:r>
    </w:p>
    <w:p w14:paraId="3E2B0459" w14:textId="77777777" w:rsidR="00CB2782" w:rsidRPr="00A06751" w:rsidRDefault="00CB2782" w:rsidP="00A06751">
      <w:pPr>
        <w:pStyle w:val="Codelisting"/>
        <w:jc w:val="left"/>
        <w:rPr>
          <w:sz w:val="16"/>
          <w:szCs w:val="16"/>
          <w:lang w:val="en-US"/>
        </w:rPr>
      </w:pPr>
    </w:p>
    <w:p w14:paraId="1352AE9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66008BA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FB6E39" w14:textId="77777777" w:rsidR="00CB2782" w:rsidRPr="00A06751" w:rsidRDefault="00CB2782" w:rsidP="00A06751">
      <w:pPr>
        <w:pStyle w:val="Codelisting"/>
        <w:jc w:val="left"/>
        <w:rPr>
          <w:sz w:val="16"/>
          <w:szCs w:val="16"/>
          <w:lang w:val="en-US"/>
        </w:rPr>
      </w:pPr>
    </w:p>
    <w:p w14:paraId="71C05CA4" w14:textId="77777777" w:rsidR="00CB2782" w:rsidRPr="00A06751" w:rsidRDefault="00CB2782" w:rsidP="00A06751">
      <w:pPr>
        <w:pStyle w:val="Codelisting"/>
        <w:jc w:val="left"/>
        <w:rPr>
          <w:sz w:val="16"/>
          <w:szCs w:val="16"/>
          <w:lang w:val="en-US"/>
        </w:rPr>
      </w:pPr>
      <w:r w:rsidRPr="00A06751">
        <w:rPr>
          <w:sz w:val="16"/>
          <w:szCs w:val="16"/>
          <w:lang w:val="en-US"/>
        </w:rPr>
        <w:t xml:space="preserve">  // ── DELETE /api/friends/:friendId ─────────────────────────────────────────</w:t>
      </w:r>
    </w:p>
    <w:p w14:paraId="7BAEFAE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fastify.delete('/:friendId', {</w:t>
      </w:r>
    </w:p>
    <w:p w14:paraId="02DC95E3"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636EE5D4"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073D0FB" w14:textId="77777777" w:rsidR="00CB2782" w:rsidRPr="00A06751" w:rsidRDefault="00CB2782" w:rsidP="00A06751">
      <w:pPr>
        <w:pStyle w:val="Codelisting"/>
        <w:jc w:val="left"/>
        <w:rPr>
          <w:sz w:val="16"/>
          <w:szCs w:val="16"/>
          <w:lang w:val="en-US"/>
        </w:rPr>
      </w:pPr>
      <w:r w:rsidRPr="00A06751">
        <w:rPr>
          <w:sz w:val="16"/>
          <w:szCs w:val="16"/>
          <w:lang w:val="en-US"/>
        </w:rPr>
        <w:t xml:space="preserve">      tags: ['Friends'],</w:t>
      </w:r>
    </w:p>
    <w:p w14:paraId="66250B4B"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'Remove a friend',</w:t>
      </w:r>
    </w:p>
    <w:p w14:paraId="362F1B7B"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required: ['friendId'], properties: { friendId: { type: 'string' } } },</w:t>
      </w:r>
    </w:p>
    <w:p w14:paraId="483E125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52EA47"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FastifyRequest&lt;{ Params: { friendId: string } }&gt;, reply) =&gt; {</w:t>
      </w:r>
    </w:p>
    <w:p w14:paraId="57F268A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09A4C33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friendId } = request.params;</w:t>
      </w:r>
    </w:p>
    <w:p w14:paraId="10E260A4" w14:textId="77777777" w:rsidR="00CB2782" w:rsidRPr="00A06751" w:rsidRDefault="00CB2782" w:rsidP="00A06751">
      <w:pPr>
        <w:pStyle w:val="Codelisting"/>
        <w:jc w:val="left"/>
        <w:rPr>
          <w:sz w:val="16"/>
          <w:szCs w:val="16"/>
          <w:lang w:val="en-US"/>
        </w:rPr>
      </w:pPr>
    </w:p>
    <w:p w14:paraId="57A21B8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user1Id = userId &lt; friendId ? userId : friendId;</w:t>
      </w:r>
    </w:p>
    <w:p w14:paraId="010669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user2Id = userId &lt; friendId ? friendId : userId;</w:t>
      </w:r>
    </w:p>
    <w:p w14:paraId="6E10D9B4" w14:textId="77777777" w:rsidR="00CB2782" w:rsidRPr="00A06751" w:rsidRDefault="00CB2782" w:rsidP="00A06751">
      <w:pPr>
        <w:pStyle w:val="Codelisting"/>
        <w:jc w:val="left"/>
        <w:rPr>
          <w:sz w:val="16"/>
          <w:szCs w:val="16"/>
          <w:lang w:val="en-US"/>
        </w:rPr>
      </w:pPr>
    </w:p>
    <w:p w14:paraId="177CAFA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fastify.prisma.friendship.deleteMany({</w:t>
      </w:r>
    </w:p>
    <w:p w14:paraId="256B4FD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user1Id, user2Id }</w:t>
      </w:r>
    </w:p>
    <w:p w14:paraId="20E2D17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88A53FD" w14:textId="77777777" w:rsidR="00CB2782" w:rsidRPr="00A06751" w:rsidRDefault="00CB2782" w:rsidP="00A06751">
      <w:pPr>
        <w:pStyle w:val="Codelisting"/>
        <w:jc w:val="left"/>
        <w:rPr>
          <w:sz w:val="16"/>
          <w:szCs w:val="16"/>
          <w:lang w:val="en-US"/>
        </w:rPr>
      </w:pPr>
    </w:p>
    <w:p w14:paraId="2DC4ECA0"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notifyFriendUpdate(friendId);</w:t>
      </w:r>
    </w:p>
    <w:p w14:paraId="76B67630" w14:textId="77777777" w:rsidR="00CB2782" w:rsidRPr="00A06751" w:rsidRDefault="00CB2782" w:rsidP="00A06751">
      <w:pPr>
        <w:pStyle w:val="Codelisting"/>
        <w:jc w:val="left"/>
        <w:rPr>
          <w:sz w:val="16"/>
          <w:szCs w:val="16"/>
          <w:lang w:val="en-US"/>
        </w:rPr>
      </w:pPr>
      <w:r w:rsidRPr="00A06751">
        <w:rPr>
          <w:sz w:val="16"/>
          <w:szCs w:val="16"/>
          <w:lang w:val="en-US"/>
        </w:rPr>
        <w:t xml:space="preserve">    notifyFriendUpdate(userId);</w:t>
      </w:r>
    </w:p>
    <w:p w14:paraId="50E0F4E4" w14:textId="77777777" w:rsidR="00CB2782" w:rsidRPr="00A06751" w:rsidRDefault="00CB2782" w:rsidP="00A06751">
      <w:pPr>
        <w:pStyle w:val="Codelisting"/>
        <w:jc w:val="left"/>
        <w:rPr>
          <w:sz w:val="16"/>
          <w:szCs w:val="16"/>
          <w:lang w:val="en-US"/>
        </w:rPr>
      </w:pPr>
    </w:p>
    <w:p w14:paraId="611FA69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1645FD6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17A533" w14:textId="77777777" w:rsidR="00CB2782" w:rsidRPr="00A06751" w:rsidRDefault="00CB2782" w:rsidP="00A06751">
      <w:pPr>
        <w:pStyle w:val="Codelisting"/>
        <w:jc w:val="left"/>
        <w:rPr>
          <w:sz w:val="16"/>
          <w:szCs w:val="16"/>
          <w:lang w:val="en-US"/>
        </w:rPr>
      </w:pPr>
    </w:p>
    <w:p w14:paraId="24295944" w14:textId="77777777" w:rsidR="00CB2782" w:rsidRPr="00A06751" w:rsidRDefault="00CB2782" w:rsidP="00A06751">
      <w:pPr>
        <w:pStyle w:val="Codelisting"/>
        <w:jc w:val="left"/>
        <w:rPr>
          <w:sz w:val="16"/>
          <w:szCs w:val="16"/>
          <w:lang w:val="en-US"/>
        </w:rPr>
      </w:pPr>
      <w:r w:rsidRPr="00A06751">
        <w:rPr>
          <w:sz w:val="16"/>
          <w:szCs w:val="16"/>
          <w:lang w:val="en-US"/>
        </w:rPr>
        <w:t xml:space="preserve">  // ── GET /api/friends/surveys ──────────────────────────────────────────────</w:t>
      </w:r>
    </w:p>
    <w:p w14:paraId="615240F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fastify.get('/surveys', {</w:t>
      </w:r>
    </w:p>
    <w:p w14:paraId="2B935DEF"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[fastify.authenticate],</w:t>
      </w:r>
    </w:p>
    <w:p w14:paraId="4F876C9F"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195EDE97" w14:textId="77777777" w:rsidR="00CB2782" w:rsidRPr="00A06751" w:rsidRDefault="00CB2782" w:rsidP="00A06751">
      <w:pPr>
        <w:pStyle w:val="Codelisting"/>
        <w:jc w:val="left"/>
        <w:rPr>
          <w:sz w:val="16"/>
          <w:szCs w:val="16"/>
          <w:lang w:val="en-US"/>
        </w:rPr>
      </w:pPr>
      <w:r w:rsidRPr="00A06751">
        <w:rPr>
          <w:sz w:val="16"/>
          <w:szCs w:val="16"/>
          <w:lang w:val="en-US"/>
        </w:rPr>
        <w:t xml:space="preserve">      tags: ['Friends'],</w:t>
      </w:r>
    </w:p>
    <w:p w14:paraId="678DFDA0"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public surveys created by friends',</w:t>
      </w:r>
    </w:p>
    <w:p w14:paraId="4D47DAD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A40DCD"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(request, reply) =&gt; {</w:t>
      </w:r>
    </w:p>
    <w:p w14:paraId="28B2502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request.user.id;</w:t>
      </w:r>
    </w:p>
    <w:p w14:paraId="5BBAE554" w14:textId="77777777" w:rsidR="00CB2782" w:rsidRPr="00A06751" w:rsidRDefault="00CB2782" w:rsidP="00A06751">
      <w:pPr>
        <w:pStyle w:val="Codelisting"/>
        <w:jc w:val="left"/>
        <w:rPr>
          <w:sz w:val="16"/>
          <w:szCs w:val="16"/>
          <w:lang w:val="en-US"/>
        </w:rPr>
      </w:pPr>
    </w:p>
    <w:p w14:paraId="2BFCA19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friendships = await fastify.prisma.friendship.findMany({</w:t>
      </w:r>
    </w:p>
    <w:p w14:paraId="15CF915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5707A9FE" w14:textId="77777777" w:rsidR="00CB2782" w:rsidRPr="00A06751" w:rsidRDefault="00CB2782" w:rsidP="00A06751">
      <w:pPr>
        <w:pStyle w:val="Codelisting"/>
        <w:jc w:val="left"/>
        <w:rPr>
          <w:sz w:val="16"/>
          <w:szCs w:val="16"/>
          <w:lang w:val="en-US"/>
        </w:rPr>
      </w:pPr>
      <w:r w:rsidRPr="00A06751">
        <w:rPr>
          <w:sz w:val="16"/>
          <w:szCs w:val="16"/>
          <w:lang w:val="en-US"/>
        </w:rPr>
        <w:t xml:space="preserve">        OR: [{ user1Id: userId }, { user2Id: userId }],</w:t>
      </w:r>
    </w:p>
    <w:p w14:paraId="5C116AFC" w14:textId="77777777" w:rsidR="00CB2782" w:rsidRPr="00A06751" w:rsidRDefault="00CB2782" w:rsidP="00A06751">
      <w:pPr>
        <w:pStyle w:val="Codelisting"/>
        <w:jc w:val="left"/>
        <w:rPr>
          <w:sz w:val="16"/>
          <w:szCs w:val="16"/>
          <w:lang w:val="en-US"/>
        </w:rPr>
      </w:pPr>
      <w:r w:rsidRPr="00A06751">
        <w:rPr>
          <w:sz w:val="16"/>
          <w:szCs w:val="16"/>
          <w:lang w:val="en-US"/>
        </w:rPr>
        <w:t xml:space="preserve">        status: 'ACCEPTED'</w:t>
      </w:r>
    </w:p>
    <w:p w14:paraId="23422D1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C8F2F8"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w:t>
      </w:r>
    </w:p>
    <w:p w14:paraId="041DFA9A" w14:textId="77777777" w:rsidR="00CB2782" w:rsidRPr="00A06751" w:rsidRDefault="00CB2782" w:rsidP="00A06751">
      <w:pPr>
        <w:pStyle w:val="Codelisting"/>
        <w:jc w:val="left"/>
        <w:rPr>
          <w:sz w:val="16"/>
          <w:szCs w:val="16"/>
          <w:lang w:val="en-US"/>
        </w:rPr>
      </w:pPr>
    </w:p>
    <w:p w14:paraId="0D2385A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friendIds = friendships.map(f =&gt; f.user1Id === userId ? f.user2Id : f.user1Id);</w:t>
      </w:r>
    </w:p>
    <w:p w14:paraId="26CAB80D" w14:textId="77777777" w:rsidR="00CB2782" w:rsidRPr="00A06751" w:rsidRDefault="00CB2782" w:rsidP="00A06751">
      <w:pPr>
        <w:pStyle w:val="Codelisting"/>
        <w:jc w:val="left"/>
        <w:rPr>
          <w:sz w:val="16"/>
          <w:szCs w:val="16"/>
          <w:lang w:val="en-US"/>
        </w:rPr>
      </w:pPr>
    </w:p>
    <w:p w14:paraId="4A038B89" w14:textId="77777777" w:rsidR="00CB2782" w:rsidRPr="00A06751" w:rsidRDefault="00CB2782" w:rsidP="00A06751">
      <w:pPr>
        <w:pStyle w:val="Codelisting"/>
        <w:jc w:val="left"/>
        <w:rPr>
          <w:sz w:val="16"/>
          <w:szCs w:val="16"/>
          <w:lang w:val="en-US"/>
        </w:rPr>
      </w:pPr>
      <w:r w:rsidRPr="00A06751">
        <w:rPr>
          <w:sz w:val="16"/>
          <w:szCs w:val="16"/>
          <w:lang w:val="en-US"/>
        </w:rPr>
        <w:t xml:space="preserve">    if (friendIds.length === 0) {</w:t>
      </w:r>
    </w:p>
    <w:p w14:paraId="050CE52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surveys: [] });</w:t>
      </w:r>
    </w:p>
    <w:p w14:paraId="5AC0EA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EF4EB1" w14:textId="77777777" w:rsidR="00CB2782" w:rsidRPr="00A06751" w:rsidRDefault="00CB2782" w:rsidP="00A06751">
      <w:pPr>
        <w:pStyle w:val="Codelisting"/>
        <w:jc w:val="left"/>
        <w:rPr>
          <w:sz w:val="16"/>
          <w:szCs w:val="16"/>
          <w:lang w:val="en-US"/>
        </w:rPr>
      </w:pPr>
    </w:p>
    <w:p w14:paraId="38AA9B0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 = await fastify.prisma.survey.findMany({</w:t>
      </w:r>
    </w:p>
    <w:p w14:paraId="0409C392"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t>
      </w:r>
    </w:p>
    <w:p w14:paraId="05A066B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 in: friendIds },</w:t>
      </w:r>
    </w:p>
    <w:p w14:paraId="759180E6"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6A0AF283"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'PUBLIC',</w:t>
      </w:r>
    </w:p>
    <w:p w14:paraId="4106684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DB39B8"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4E421E16"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59890E74"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questions: true, votes: true } }</w:t>
      </w:r>
    </w:p>
    <w:p w14:paraId="79FC578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B692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16D5DB" w14:textId="77777777" w:rsidR="00CB2782" w:rsidRPr="00A06751" w:rsidRDefault="00CB2782" w:rsidP="00A06751">
      <w:pPr>
        <w:pStyle w:val="Codelisting"/>
        <w:jc w:val="left"/>
        <w:rPr>
          <w:sz w:val="16"/>
          <w:szCs w:val="16"/>
          <w:lang w:val="en-US"/>
        </w:rPr>
      </w:pPr>
    </w:p>
    <w:p w14:paraId="22171C82" w14:textId="77777777" w:rsidR="00CB2782" w:rsidRPr="00A06751" w:rsidRDefault="00CB2782" w:rsidP="00A06751">
      <w:pPr>
        <w:pStyle w:val="Codelisting"/>
        <w:jc w:val="left"/>
        <w:rPr>
          <w:sz w:val="16"/>
          <w:szCs w:val="16"/>
          <w:lang w:val="en-US"/>
        </w:rPr>
      </w:pPr>
      <w:r w:rsidRPr="00A06751">
        <w:rPr>
          <w:sz w:val="16"/>
          <w:szCs w:val="16"/>
          <w:lang w:val="en-US"/>
        </w:rPr>
        <w:t xml:space="preserve">    // Fetch author names and avatars</w:t>
      </w:r>
    </w:p>
    <w:p w14:paraId="6BAD7AE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authors = await fastify.prisma.user.findMany({</w:t>
      </w:r>
    </w:p>
    <w:p w14:paraId="79518573"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 in: friendIds } },</w:t>
      </w:r>
    </w:p>
    <w:p w14:paraId="47798530"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name: true, avatarUrl: true },</w:t>
      </w:r>
    </w:p>
    <w:p w14:paraId="1BF7586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06683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authorMap: Record&lt;string, { name: string, avatarUrl: string | null }&gt; = {};</w:t>
      </w:r>
    </w:p>
    <w:p w14:paraId="3FD7E94E" w14:textId="77777777" w:rsidR="00CB2782" w:rsidRPr="00A06751" w:rsidRDefault="00CB2782" w:rsidP="00A06751">
      <w:pPr>
        <w:pStyle w:val="Codelisting"/>
        <w:jc w:val="left"/>
        <w:rPr>
          <w:sz w:val="16"/>
          <w:szCs w:val="16"/>
          <w:lang w:val="en-US"/>
        </w:rPr>
      </w:pPr>
      <w:r w:rsidRPr="00A06751">
        <w:rPr>
          <w:sz w:val="16"/>
          <w:szCs w:val="16"/>
          <w:lang w:val="en-US"/>
        </w:rPr>
        <w:t xml:space="preserve">    authors.forEach(a =&gt; { authorMap[a.id] = { name: a.name, avatarUrl: a.avatarUrl }; });</w:t>
      </w:r>
    </w:p>
    <w:p w14:paraId="591E3684" w14:textId="77777777" w:rsidR="00CB2782" w:rsidRPr="00A06751" w:rsidRDefault="00CB2782" w:rsidP="00A06751">
      <w:pPr>
        <w:pStyle w:val="Codelisting"/>
        <w:jc w:val="left"/>
        <w:rPr>
          <w:sz w:val="16"/>
          <w:szCs w:val="16"/>
          <w:lang w:val="en-US"/>
        </w:rPr>
      </w:pPr>
    </w:p>
    <w:p w14:paraId="771E565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surveys.map(s =&gt; ({</w:t>
      </w:r>
    </w:p>
    <w:p w14:paraId="61E3597D" w14:textId="77777777" w:rsidR="00CB2782" w:rsidRPr="00A06751" w:rsidRDefault="00CB2782" w:rsidP="00A06751">
      <w:pPr>
        <w:pStyle w:val="Codelisting"/>
        <w:jc w:val="left"/>
        <w:rPr>
          <w:sz w:val="16"/>
          <w:szCs w:val="16"/>
          <w:lang w:val="en-US"/>
        </w:rPr>
      </w:pPr>
      <w:r w:rsidRPr="00A06751">
        <w:rPr>
          <w:sz w:val="16"/>
          <w:szCs w:val="16"/>
          <w:lang w:val="en-US"/>
        </w:rPr>
        <w:t xml:space="preserve">      ...s,</w:t>
      </w:r>
    </w:p>
    <w:p w14:paraId="69ED036C" w14:textId="77777777" w:rsidR="00CB2782" w:rsidRPr="00A06751" w:rsidRDefault="00CB2782" w:rsidP="00A06751">
      <w:pPr>
        <w:pStyle w:val="Codelisting"/>
        <w:jc w:val="left"/>
        <w:rPr>
          <w:sz w:val="16"/>
          <w:szCs w:val="16"/>
          <w:lang w:val="en-US"/>
        </w:rPr>
      </w:pPr>
      <w:r w:rsidRPr="00A06751">
        <w:rPr>
          <w:sz w:val="16"/>
          <w:szCs w:val="16"/>
          <w:lang w:val="en-US"/>
        </w:rPr>
        <w:t xml:space="preserve">      authorName: s.createdById ? (authorMap[s.createdById]?.name ?? null) : null,</w:t>
      </w:r>
    </w:p>
    <w:p w14:paraId="44A93F78" w14:textId="77777777" w:rsidR="00CB2782" w:rsidRPr="00A06751" w:rsidRDefault="00CB2782" w:rsidP="00A06751">
      <w:pPr>
        <w:pStyle w:val="Codelisting"/>
        <w:jc w:val="left"/>
        <w:rPr>
          <w:sz w:val="16"/>
          <w:szCs w:val="16"/>
          <w:lang w:val="en-US"/>
        </w:rPr>
      </w:pPr>
      <w:r w:rsidRPr="00A06751">
        <w:rPr>
          <w:sz w:val="16"/>
          <w:szCs w:val="16"/>
          <w:lang w:val="en-US"/>
        </w:rPr>
        <w:t xml:space="preserve">      authorAvatar: s.createdById ? (authorMap[s.createdById]?.avatarUrl ?? null) : null,</w:t>
      </w:r>
    </w:p>
    <w:p w14:paraId="2BF4B46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B912FA" w14:textId="77777777" w:rsidR="00CB2782" w:rsidRPr="00A06751" w:rsidRDefault="00CB2782" w:rsidP="00A06751">
      <w:pPr>
        <w:pStyle w:val="Codelisting"/>
        <w:jc w:val="left"/>
        <w:rPr>
          <w:sz w:val="16"/>
          <w:szCs w:val="16"/>
          <w:lang w:val="en-US"/>
        </w:rPr>
      </w:pPr>
    </w:p>
    <w:p w14:paraId="0819F8E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surveys: result });</w:t>
      </w:r>
    </w:p>
    <w:p w14:paraId="676FA2D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C61C65" w14:textId="77777777" w:rsidR="00CB2782" w:rsidRPr="00A06751" w:rsidRDefault="00CB2782" w:rsidP="00A06751">
      <w:pPr>
        <w:pStyle w:val="Codelisting"/>
        <w:jc w:val="left"/>
        <w:rPr>
          <w:sz w:val="16"/>
          <w:szCs w:val="16"/>
          <w:lang w:val="en-US"/>
        </w:rPr>
      </w:pPr>
      <w:r w:rsidRPr="00A06751">
        <w:rPr>
          <w:sz w:val="16"/>
          <w:szCs w:val="16"/>
          <w:lang w:val="en-US"/>
        </w:rPr>
        <w:t>}</w:t>
      </w:r>
    </w:p>
    <w:p w14:paraId="0B3C1AD2" w14:textId="77777777" w:rsidR="00CB2782" w:rsidRPr="00A06751" w:rsidRDefault="00CB2782" w:rsidP="00A06751">
      <w:pPr>
        <w:pStyle w:val="Codelisting"/>
        <w:jc w:val="left"/>
        <w:rPr>
          <w:sz w:val="16"/>
          <w:szCs w:val="16"/>
          <w:lang w:val="en-US"/>
        </w:rPr>
      </w:pPr>
    </w:p>
    <w:p w14:paraId="1BDDB2BF" w14:textId="77777777" w:rsidR="00CB2782" w:rsidRPr="00A06751" w:rsidRDefault="00CB2782" w:rsidP="00A06751">
      <w:pPr>
        <w:pStyle w:val="Codelisting"/>
        <w:jc w:val="left"/>
        <w:rPr>
          <w:sz w:val="16"/>
          <w:szCs w:val="16"/>
          <w:lang w:val="en-US"/>
        </w:rPr>
      </w:pPr>
    </w:p>
    <w:p w14:paraId="231F15AA"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C:\college\The-survey-uniqueness-control-module\backend\src\modules\profile\profile.routes.ts =====</w:t>
      </w:r>
    </w:p>
    <w:p w14:paraId="7A8EF126" w14:textId="77777777" w:rsidR="00CB2782" w:rsidRPr="00A06751" w:rsidRDefault="00CB2782" w:rsidP="00A06751">
      <w:pPr>
        <w:pStyle w:val="Codelisting"/>
        <w:jc w:val="left"/>
        <w:rPr>
          <w:sz w:val="16"/>
          <w:szCs w:val="16"/>
          <w:lang w:val="en-US"/>
        </w:rPr>
      </w:pPr>
    </w:p>
    <w:p w14:paraId="58C62934"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 from 'fastify';</w:t>
      </w:r>
    </w:p>
    <w:p w14:paraId="45278708" w14:textId="77777777" w:rsidR="00CB2782" w:rsidRPr="00A06751" w:rsidRDefault="00CB2782" w:rsidP="00A06751">
      <w:pPr>
        <w:pStyle w:val="Codelisting"/>
        <w:jc w:val="left"/>
        <w:rPr>
          <w:sz w:val="16"/>
          <w:szCs w:val="16"/>
          <w:lang w:val="en-US"/>
        </w:rPr>
      </w:pPr>
      <w:r w:rsidRPr="00A06751">
        <w:rPr>
          <w:sz w:val="16"/>
          <w:szCs w:val="16"/>
          <w:lang w:val="en-US"/>
        </w:rPr>
        <w:t>import path from 'path';</w:t>
      </w:r>
    </w:p>
    <w:p w14:paraId="18742144" w14:textId="77777777" w:rsidR="00CB2782" w:rsidRPr="00A06751" w:rsidRDefault="00CB2782" w:rsidP="00A06751">
      <w:pPr>
        <w:pStyle w:val="Codelisting"/>
        <w:jc w:val="left"/>
        <w:rPr>
          <w:sz w:val="16"/>
          <w:szCs w:val="16"/>
          <w:lang w:val="en-US"/>
        </w:rPr>
      </w:pPr>
      <w:r w:rsidRPr="00A06751">
        <w:rPr>
          <w:sz w:val="16"/>
          <w:szCs w:val="16"/>
          <w:lang w:val="en-US"/>
        </w:rPr>
        <w:t>import { ProfileService } from './profile.service';</w:t>
      </w:r>
    </w:p>
    <w:p w14:paraId="3A2CDBA3" w14:textId="77777777" w:rsidR="00CB2782" w:rsidRPr="00A06751" w:rsidRDefault="00CB2782" w:rsidP="00A06751">
      <w:pPr>
        <w:pStyle w:val="Codelisting"/>
        <w:jc w:val="left"/>
        <w:rPr>
          <w:sz w:val="16"/>
          <w:szCs w:val="16"/>
          <w:lang w:val="en-US"/>
        </w:rPr>
      </w:pPr>
      <w:r w:rsidRPr="00A06751">
        <w:rPr>
          <w:sz w:val="16"/>
          <w:szCs w:val="16"/>
          <w:lang w:val="en-US"/>
        </w:rPr>
        <w:t>import multipart from '@fastify/multipart';</w:t>
      </w:r>
    </w:p>
    <w:p w14:paraId="65F2BCF3" w14:textId="77777777" w:rsidR="00CB2782" w:rsidRPr="00A06751" w:rsidRDefault="00CB2782" w:rsidP="00A06751">
      <w:pPr>
        <w:pStyle w:val="Codelisting"/>
        <w:jc w:val="left"/>
        <w:rPr>
          <w:sz w:val="16"/>
          <w:szCs w:val="16"/>
          <w:lang w:val="en-US"/>
        </w:rPr>
      </w:pPr>
    </w:p>
    <w:p w14:paraId="2C47B415" w14:textId="77777777" w:rsidR="00CB2782" w:rsidRPr="00A06751" w:rsidRDefault="00CB2782" w:rsidP="00A06751">
      <w:pPr>
        <w:pStyle w:val="Codelisting"/>
        <w:jc w:val="left"/>
        <w:rPr>
          <w:sz w:val="16"/>
          <w:szCs w:val="16"/>
          <w:lang w:val="en-US"/>
        </w:rPr>
      </w:pPr>
      <w:r w:rsidRPr="00A06751">
        <w:rPr>
          <w:sz w:val="16"/>
          <w:szCs w:val="16"/>
          <w:lang w:val="en-US"/>
        </w:rPr>
        <w:t>export async function profileRoutes(fastify: FastifyInstance) {</w:t>
      </w:r>
    </w:p>
    <w:p w14:paraId="55D4627E"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fastify.register(multipart, {</w:t>
      </w:r>
    </w:p>
    <w:p w14:paraId="4FD365F2" w14:textId="77777777" w:rsidR="00CB2782" w:rsidRPr="00A06751" w:rsidRDefault="00CB2782" w:rsidP="00A06751">
      <w:pPr>
        <w:pStyle w:val="Codelisting"/>
        <w:jc w:val="left"/>
        <w:rPr>
          <w:sz w:val="16"/>
          <w:szCs w:val="16"/>
          <w:lang w:val="en-US"/>
        </w:rPr>
      </w:pPr>
      <w:r w:rsidRPr="00A06751">
        <w:rPr>
          <w:sz w:val="16"/>
          <w:szCs w:val="16"/>
          <w:lang w:val="en-US"/>
        </w:rPr>
        <w:t xml:space="preserve">    limits: { fileSize: 5 * 1024 * 1024 }, // 5MB max</w:t>
      </w:r>
    </w:p>
    <w:p w14:paraId="7BFADD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10DA4E" w14:textId="77777777" w:rsidR="00CB2782" w:rsidRPr="00A06751" w:rsidRDefault="00CB2782" w:rsidP="00A06751">
      <w:pPr>
        <w:pStyle w:val="Codelisting"/>
        <w:jc w:val="left"/>
        <w:rPr>
          <w:sz w:val="16"/>
          <w:szCs w:val="16"/>
          <w:lang w:val="en-US"/>
        </w:rPr>
      </w:pPr>
    </w:p>
    <w:p w14:paraId="3B93DBF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svc = new ProfileService(fastify.prisma);</w:t>
      </w:r>
    </w:p>
    <w:p w14:paraId="3269A53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auth = [fastify.authenticate];</w:t>
      </w:r>
    </w:p>
    <w:p w14:paraId="19F2E6DA" w14:textId="77777777" w:rsidR="00CB2782" w:rsidRPr="00A06751" w:rsidRDefault="00CB2782" w:rsidP="00A06751">
      <w:pPr>
        <w:pStyle w:val="Codelisting"/>
        <w:jc w:val="left"/>
        <w:rPr>
          <w:sz w:val="16"/>
          <w:szCs w:val="16"/>
          <w:lang w:val="en-US"/>
        </w:rPr>
      </w:pPr>
    </w:p>
    <w:p w14:paraId="168EE674"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/api/profile/me</w:t>
      </w:r>
    </w:p>
    <w:p w14:paraId="032BBEE5"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fastify.get('/me', {</w:t>
      </w:r>
    </w:p>
    <w:p w14:paraId="404706FF"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7FE43A21" w14:textId="77777777" w:rsidR="00CB2782" w:rsidRPr="00A06751" w:rsidRDefault="00CB2782" w:rsidP="00A06751">
      <w:pPr>
        <w:pStyle w:val="Codelisting"/>
        <w:jc w:val="left"/>
        <w:rPr>
          <w:sz w:val="16"/>
          <w:szCs w:val="16"/>
          <w:lang w:val="en-US"/>
        </w:rPr>
      </w:pPr>
      <w:r w:rsidRPr="00A06751">
        <w:rPr>
          <w:sz w:val="16"/>
          <w:szCs w:val="16"/>
          <w:lang w:val="en-US"/>
        </w:rPr>
        <w:t xml:space="preserve">      tags: ['Profile'], summary: 'Get current user profile', security: [{ BearerAuth: [] }],</w:t>
      </w:r>
    </w:p>
    <w:p w14:paraId="7196FE7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AE2760"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5C29749A"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reply) =&gt; {</w:t>
      </w:r>
    </w:p>
    <w:p w14:paraId="3D6B12E9"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FC13BC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profile = await svc.getProfile(req.user.id);</w:t>
      </w:r>
    </w:p>
    <w:p w14:paraId="431E1D0D" w14:textId="77777777" w:rsidR="00CB2782" w:rsidRPr="00A06751" w:rsidRDefault="00CB2782" w:rsidP="00A06751">
      <w:pPr>
        <w:pStyle w:val="Codelisting"/>
        <w:jc w:val="left"/>
        <w:rPr>
          <w:sz w:val="16"/>
          <w:szCs w:val="16"/>
          <w:lang w:val="en-US"/>
        </w:rPr>
      </w:pPr>
      <w:r w:rsidRPr="00A06751">
        <w:rPr>
          <w:sz w:val="16"/>
          <w:szCs w:val="16"/>
          <w:lang w:val="en-US"/>
        </w:rPr>
        <w:t xml:space="preserve">      if (!profile) return reply.status(404).send({ error: 'Не знайдено' });</w:t>
      </w:r>
    </w:p>
    <w:p w14:paraId="754D4F9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user: profile });</w:t>
      </w:r>
    </w:p>
    <w:p w14:paraId="31F25155"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3826F3D5"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496516E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err.message });</w:t>
      </w:r>
    </w:p>
    <w:p w14:paraId="462D9F8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F4DA33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7B05B1" w14:textId="77777777" w:rsidR="00CB2782" w:rsidRPr="00A06751" w:rsidRDefault="00CB2782" w:rsidP="00A06751">
      <w:pPr>
        <w:pStyle w:val="Codelisting"/>
        <w:jc w:val="left"/>
        <w:rPr>
          <w:sz w:val="16"/>
          <w:szCs w:val="16"/>
          <w:lang w:val="en-US"/>
        </w:rPr>
      </w:pPr>
    </w:p>
    <w:p w14:paraId="4A961E2F" w14:textId="77777777" w:rsidR="00CB2782" w:rsidRPr="00A06751" w:rsidRDefault="00CB2782" w:rsidP="00A06751">
      <w:pPr>
        <w:pStyle w:val="Codelisting"/>
        <w:jc w:val="left"/>
        <w:rPr>
          <w:sz w:val="16"/>
          <w:szCs w:val="16"/>
          <w:lang w:val="en-US"/>
        </w:rPr>
      </w:pPr>
      <w:r w:rsidRPr="00A06751">
        <w:rPr>
          <w:sz w:val="16"/>
          <w:szCs w:val="16"/>
          <w:lang w:val="en-US"/>
        </w:rPr>
        <w:t xml:space="preserve">  // PATCH /api/profile/name</w:t>
      </w:r>
    </w:p>
    <w:p w14:paraId="7C10C47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fastify.patch('/name', {</w:t>
      </w:r>
    </w:p>
    <w:p w14:paraId="2A4E0FCE"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FC10E02" w14:textId="77777777" w:rsidR="00CB2782" w:rsidRPr="00A06751" w:rsidRDefault="00CB2782" w:rsidP="00A06751">
      <w:pPr>
        <w:pStyle w:val="Codelisting"/>
        <w:jc w:val="left"/>
        <w:rPr>
          <w:sz w:val="16"/>
          <w:szCs w:val="16"/>
          <w:lang w:val="en-US"/>
        </w:rPr>
      </w:pPr>
      <w:r w:rsidRPr="00A06751">
        <w:rPr>
          <w:sz w:val="16"/>
          <w:szCs w:val="16"/>
          <w:lang w:val="en-US"/>
        </w:rPr>
        <w:t xml:space="preserve">      tags: ['Profile'], summary: 'Update display name', security: [{ BearerAuth: [] }],</w:t>
      </w:r>
    </w:p>
    <w:p w14:paraId="7C4310BB"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['name'], properties: { name: { type: 'string', minLength: 1, maxLength: 64 } } },</w:t>
      </w:r>
    </w:p>
    <w:p w14:paraId="33E5C4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9D2DC3"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78F14BA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Body: { name: string } }&gt;, reply) =&gt; {</w:t>
      </w:r>
    </w:p>
    <w:p w14:paraId="5BF15B1B"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5540EF4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svc.updateName(req.user.id, req.body.name);</w:t>
      </w:r>
    </w:p>
    <w:p w14:paraId="37275F4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user: { name: user.name } });</w:t>
      </w:r>
    </w:p>
    <w:p w14:paraId="7C7F6914"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3EEF243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774E41A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39896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59C17D" w14:textId="77777777" w:rsidR="00CB2782" w:rsidRPr="00A06751" w:rsidRDefault="00CB2782" w:rsidP="00A06751">
      <w:pPr>
        <w:pStyle w:val="Codelisting"/>
        <w:jc w:val="left"/>
        <w:rPr>
          <w:sz w:val="16"/>
          <w:szCs w:val="16"/>
          <w:lang w:val="en-US"/>
        </w:rPr>
      </w:pPr>
    </w:p>
    <w:p w14:paraId="3060964D"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/api/profile/avatar — upload avatar file</w:t>
      </w:r>
    </w:p>
    <w:p w14:paraId="0472E32A"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fastify.post('/avatar', {</w:t>
      </w:r>
    </w:p>
    <w:p w14:paraId="468177E8"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 tags: ['Profile'], summary: 'Upload avatar', security: [{ BearerAuth: [] }] },</w:t>
      </w:r>
    </w:p>
    <w:p w14:paraId="6FE1DB37"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46A3C850"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reply) =&gt; {</w:t>
      </w:r>
    </w:p>
    <w:p w14:paraId="14487E4E"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C2236A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await req.file();</w:t>
      </w:r>
    </w:p>
    <w:p w14:paraId="07966C20"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 reply.status(400).send({ error: 'Файл не знайдено' });</w:t>
      </w:r>
    </w:p>
    <w:p w14:paraId="30BEAC7E" w14:textId="77777777" w:rsidR="00CB2782" w:rsidRPr="00A06751" w:rsidRDefault="00CB2782" w:rsidP="00A06751">
      <w:pPr>
        <w:pStyle w:val="Codelisting"/>
        <w:jc w:val="left"/>
        <w:rPr>
          <w:sz w:val="16"/>
          <w:szCs w:val="16"/>
          <w:lang w:val="en-US"/>
        </w:rPr>
      </w:pPr>
    </w:p>
    <w:p w14:paraId="1DEC1F5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chunks: Buffer[] = [];</w:t>
      </w:r>
    </w:p>
    <w:p w14:paraId="067AFD9D" w14:textId="77777777" w:rsidR="00CB2782" w:rsidRPr="00A06751" w:rsidRDefault="00CB2782" w:rsidP="00A06751">
      <w:pPr>
        <w:pStyle w:val="Codelisting"/>
        <w:jc w:val="left"/>
        <w:rPr>
          <w:sz w:val="16"/>
          <w:szCs w:val="16"/>
          <w:lang w:val="en-US"/>
        </w:rPr>
      </w:pPr>
      <w:r w:rsidRPr="00A06751">
        <w:rPr>
          <w:sz w:val="16"/>
          <w:szCs w:val="16"/>
          <w:lang w:val="en-US"/>
        </w:rPr>
        <w:t xml:space="preserve">      for await (const chunk of data.file) chunks.push(chunk);</w:t>
      </w:r>
    </w:p>
    <w:p w14:paraId="37601B9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buffer = Buffer.concat(chunks);</w:t>
      </w:r>
    </w:p>
    <w:p w14:paraId="7D0E77F8" w14:textId="77777777" w:rsidR="00CB2782" w:rsidRPr="00A06751" w:rsidRDefault="00CB2782" w:rsidP="00A06751">
      <w:pPr>
        <w:pStyle w:val="Codelisting"/>
        <w:jc w:val="left"/>
        <w:rPr>
          <w:sz w:val="16"/>
          <w:szCs w:val="16"/>
          <w:lang w:val="en-US"/>
        </w:rPr>
      </w:pPr>
    </w:p>
    <w:p w14:paraId="2F1D4D5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avatarUrl = await svc.uploadAvatar(req.user.id, buffer, data.filename);</w:t>
      </w:r>
    </w:p>
    <w:p w14:paraId="122C0FB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avatarUrl });</w:t>
      </w:r>
    </w:p>
    <w:p w14:paraId="3F64B468"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1569BF1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14D4AF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6BC1A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F1BE26" w14:textId="77777777" w:rsidR="00CB2782" w:rsidRPr="00A06751" w:rsidRDefault="00CB2782" w:rsidP="00A06751">
      <w:pPr>
        <w:pStyle w:val="Codelisting"/>
        <w:jc w:val="left"/>
        <w:rPr>
          <w:sz w:val="16"/>
          <w:szCs w:val="16"/>
          <w:lang w:val="en-US"/>
        </w:rPr>
      </w:pPr>
    </w:p>
    <w:p w14:paraId="43188967"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/api/profile/password/request — send verification code to email</w:t>
      </w:r>
    </w:p>
    <w:p w14:paraId="1F5C06D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fastify.post('/password/request', {</w:t>
      </w:r>
    </w:p>
    <w:p w14:paraId="287F3874"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 tags: ['Profile'], summary: 'Request password change code', security: [{ BearerAuth: [] }] },</w:t>
      </w:r>
    </w:p>
    <w:p w14:paraId="33A58585"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70000ED0"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reply) =&gt; {</w:t>
      </w:r>
    </w:p>
    <w:p w14:paraId="4D45370D"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35DC05E"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await svc.requestPasswordChange(req.user.id);</w:t>
      </w:r>
    </w:p>
    <w:p w14:paraId="6EA9BD6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00D3D796"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5A024DC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256E1B7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21741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6E41A1" w14:textId="77777777" w:rsidR="00CB2782" w:rsidRPr="00A06751" w:rsidRDefault="00CB2782" w:rsidP="00A06751">
      <w:pPr>
        <w:pStyle w:val="Codelisting"/>
        <w:jc w:val="left"/>
        <w:rPr>
          <w:sz w:val="16"/>
          <w:szCs w:val="16"/>
          <w:lang w:val="en-US"/>
        </w:rPr>
      </w:pPr>
    </w:p>
    <w:p w14:paraId="72D8CA0D"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/api/profile/password/confirm — confirm code + set new password</w:t>
      </w:r>
    </w:p>
    <w:p w14:paraId="01CC4BA3"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fastify.post('/password/confirm', {</w:t>
      </w:r>
    </w:p>
    <w:p w14:paraId="157E69E2"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DB0C963" w14:textId="77777777" w:rsidR="00CB2782" w:rsidRPr="00A06751" w:rsidRDefault="00CB2782" w:rsidP="00A06751">
      <w:pPr>
        <w:pStyle w:val="Codelisting"/>
        <w:jc w:val="left"/>
        <w:rPr>
          <w:sz w:val="16"/>
          <w:szCs w:val="16"/>
          <w:lang w:val="en-US"/>
        </w:rPr>
      </w:pPr>
      <w:r w:rsidRPr="00A06751">
        <w:rPr>
          <w:sz w:val="16"/>
          <w:szCs w:val="16"/>
          <w:lang w:val="en-US"/>
        </w:rPr>
        <w:t xml:space="preserve">      tags: ['Profile'], summary: 'Confirm password change', security: [{ BearerAuth: [] }],</w:t>
      </w:r>
    </w:p>
    <w:p w14:paraId="722AB3FA"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6B4775EE"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 required: ['code', 'newPassword'],</w:t>
      </w:r>
    </w:p>
    <w:p w14:paraId="2F840BE5"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77C92156" w14:textId="77777777" w:rsidR="00CB2782" w:rsidRPr="00A06751" w:rsidRDefault="00CB2782" w:rsidP="00A06751">
      <w:pPr>
        <w:pStyle w:val="Codelisting"/>
        <w:jc w:val="left"/>
        <w:rPr>
          <w:sz w:val="16"/>
          <w:szCs w:val="16"/>
          <w:lang w:val="en-US"/>
        </w:rPr>
      </w:pPr>
      <w:r w:rsidRPr="00A06751">
        <w:rPr>
          <w:sz w:val="16"/>
          <w:szCs w:val="16"/>
          <w:lang w:val="en-US"/>
        </w:rPr>
        <w:t xml:space="preserve">          code:        { type: 'string', minLength: 6, maxLength: 6 },</w:t>
      </w:r>
    </w:p>
    <w:p w14:paraId="7A10D594" w14:textId="77777777" w:rsidR="00CB2782" w:rsidRPr="00A06751" w:rsidRDefault="00CB2782" w:rsidP="00A06751">
      <w:pPr>
        <w:pStyle w:val="Codelisting"/>
        <w:jc w:val="left"/>
        <w:rPr>
          <w:sz w:val="16"/>
          <w:szCs w:val="16"/>
          <w:lang w:val="en-US"/>
        </w:rPr>
      </w:pPr>
      <w:r w:rsidRPr="00A06751">
        <w:rPr>
          <w:sz w:val="16"/>
          <w:szCs w:val="16"/>
          <w:lang w:val="en-US"/>
        </w:rPr>
        <w:t xml:space="preserve">          newPassword: { type: 'string', minLength: 6 },</w:t>
      </w:r>
    </w:p>
    <w:p w14:paraId="72DE79F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FAB60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26F42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71576E"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4033F9F1"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Body: { code: string; newPassword: string } }&gt;, reply) =&gt; {</w:t>
      </w:r>
    </w:p>
    <w:p w14:paraId="25086A5E"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EE56D7E"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svc.confirmPasswordChange(req.user.id, req.body.code, req.body.newPassword);</w:t>
      </w:r>
    </w:p>
    <w:p w14:paraId="52A6505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51650414"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2B5A516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42F0AF1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7A99D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6CB0AF" w14:textId="77777777" w:rsidR="00CB2782" w:rsidRPr="00A06751" w:rsidRDefault="00CB2782" w:rsidP="00A06751">
      <w:pPr>
        <w:pStyle w:val="Codelisting"/>
        <w:jc w:val="left"/>
        <w:rPr>
          <w:sz w:val="16"/>
          <w:szCs w:val="16"/>
          <w:lang w:val="en-US"/>
        </w:rPr>
      </w:pPr>
    </w:p>
    <w:p w14:paraId="0CC312C7"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/api/profile/email/request — step 1: send code to OLD email</w:t>
      </w:r>
    </w:p>
    <w:p w14:paraId="32B410AB"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fastify.post('/email/request', {</w:t>
      </w:r>
    </w:p>
    <w:p w14:paraId="40F048B0"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D21563C" w14:textId="77777777" w:rsidR="00CB2782" w:rsidRPr="00A06751" w:rsidRDefault="00CB2782" w:rsidP="00A06751">
      <w:pPr>
        <w:pStyle w:val="Codelisting"/>
        <w:jc w:val="left"/>
        <w:rPr>
          <w:sz w:val="16"/>
          <w:szCs w:val="16"/>
          <w:lang w:val="en-US"/>
        </w:rPr>
      </w:pPr>
      <w:r w:rsidRPr="00A06751">
        <w:rPr>
          <w:sz w:val="16"/>
          <w:szCs w:val="16"/>
          <w:lang w:val="en-US"/>
        </w:rPr>
        <w:t xml:space="preserve">      tags: ['Profile'], summary: 'Request email change (step 1)', security: [{ BearerAuth: [] }],</w:t>
      </w:r>
    </w:p>
    <w:p w14:paraId="62F634E1"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['newEmail'], properties: { newEmail: { type: 'string', format: 'email' } } },</w:t>
      </w:r>
    </w:p>
    <w:p w14:paraId="1A5789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B545D43"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5E8AA456"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Body: { newEmail: string } }&gt;, reply) =&gt; {</w:t>
      </w:r>
    </w:p>
    <w:p w14:paraId="07CF5EA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96EACE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svc.requestEmailChange(req.user.id, req.body.newEmail);</w:t>
      </w:r>
    </w:p>
    <w:p w14:paraId="65EB959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19D5EDB7"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3F0D39A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7968BF8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87DF4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8C925B" w14:textId="77777777" w:rsidR="00CB2782" w:rsidRPr="00A06751" w:rsidRDefault="00CB2782" w:rsidP="00A06751">
      <w:pPr>
        <w:pStyle w:val="Codelisting"/>
        <w:jc w:val="left"/>
        <w:rPr>
          <w:sz w:val="16"/>
          <w:szCs w:val="16"/>
          <w:lang w:val="en-US"/>
        </w:rPr>
      </w:pPr>
    </w:p>
    <w:p w14:paraId="38D7B3C8"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/api/profile/email/confirm-old — step 2: verify old email code, send to NEW email</w:t>
      </w:r>
    </w:p>
    <w:p w14:paraId="4618C9E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fastify.post('/email/confirm-old', {</w:t>
      </w:r>
    </w:p>
    <w:p w14:paraId="4006C9B5"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F750B54" w14:textId="77777777" w:rsidR="00CB2782" w:rsidRPr="00A06751" w:rsidRDefault="00CB2782" w:rsidP="00A06751">
      <w:pPr>
        <w:pStyle w:val="Codelisting"/>
        <w:jc w:val="left"/>
        <w:rPr>
          <w:sz w:val="16"/>
          <w:szCs w:val="16"/>
          <w:lang w:val="en-US"/>
        </w:rPr>
      </w:pPr>
      <w:r w:rsidRPr="00A06751">
        <w:rPr>
          <w:sz w:val="16"/>
          <w:szCs w:val="16"/>
          <w:lang w:val="en-US"/>
        </w:rPr>
        <w:t xml:space="preserve">      tags: ['Profile'], summary: 'Confirm old email (step 2)', security: [{ BearerAuth: [] }],</w:t>
      </w:r>
    </w:p>
    <w:p w14:paraId="284088E8"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['code'], properties: { code: { type: 'string', minLength: 6, maxLength: 6 } } },</w:t>
      </w:r>
    </w:p>
    <w:p w14:paraId="4ED0FBA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52370A"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67165585"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Body: { code: string } }&gt;, reply) =&gt; {</w:t>
      </w:r>
    </w:p>
    <w:p w14:paraId="5EDBB5D1"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DDAFF5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svc.confirmOldEmail(req.user.id, req.body.code);</w:t>
      </w:r>
    </w:p>
    <w:p w14:paraId="4582CCC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ok: true });</w:t>
      </w:r>
    </w:p>
    <w:p w14:paraId="45F7BBA6"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4BE6ADB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6BA31A3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31E74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818DD7" w14:textId="77777777" w:rsidR="00CB2782" w:rsidRPr="00A06751" w:rsidRDefault="00CB2782" w:rsidP="00A06751">
      <w:pPr>
        <w:pStyle w:val="Codelisting"/>
        <w:jc w:val="left"/>
        <w:rPr>
          <w:sz w:val="16"/>
          <w:szCs w:val="16"/>
          <w:lang w:val="en-US"/>
        </w:rPr>
      </w:pPr>
    </w:p>
    <w:p w14:paraId="292B5A3B"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/api/profile/email/confirm-new — step 3: verify new email code, apply change</w:t>
      </w:r>
    </w:p>
    <w:p w14:paraId="7F315D46"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fastify.post('/email/confirm-new', {</w:t>
      </w:r>
    </w:p>
    <w:p w14:paraId="23D45073"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31F15BC" w14:textId="77777777" w:rsidR="00CB2782" w:rsidRPr="00A06751" w:rsidRDefault="00CB2782" w:rsidP="00A06751">
      <w:pPr>
        <w:pStyle w:val="Codelisting"/>
        <w:jc w:val="left"/>
        <w:rPr>
          <w:sz w:val="16"/>
          <w:szCs w:val="16"/>
          <w:lang w:val="en-US"/>
        </w:rPr>
      </w:pPr>
      <w:r w:rsidRPr="00A06751">
        <w:rPr>
          <w:sz w:val="16"/>
          <w:szCs w:val="16"/>
          <w:lang w:val="en-US"/>
        </w:rPr>
        <w:t xml:space="preserve">      tags: ['Profile'], summary: 'Confirm new email (final step)', security: [{ BearerAuth: [] }],</w:t>
      </w:r>
    </w:p>
    <w:p w14:paraId="7A918B7C" w14:textId="77777777" w:rsidR="00CB2782" w:rsidRPr="00A06751" w:rsidRDefault="00CB2782" w:rsidP="00A06751">
      <w:pPr>
        <w:pStyle w:val="Codelisting"/>
        <w:jc w:val="left"/>
        <w:rPr>
          <w:sz w:val="16"/>
          <w:szCs w:val="16"/>
          <w:lang w:val="en-US"/>
        </w:rPr>
      </w:pPr>
      <w:r w:rsidRPr="00A06751">
        <w:rPr>
          <w:sz w:val="16"/>
          <w:szCs w:val="16"/>
          <w:lang w:val="en-US"/>
        </w:rPr>
        <w:t xml:space="preserve">      body: { type: 'object', required: ['code'], properties: { code: { type: 'string', minLength: 6, maxLength: 6 } } },</w:t>
      </w:r>
    </w:p>
    <w:p w14:paraId="3CA10B1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33FCC7"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auth,</w:t>
      </w:r>
    </w:p>
    <w:p w14:paraId="2A751C56"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Body: { code: string } }&gt;, reply) =&gt; {</w:t>
      </w:r>
    </w:p>
    <w:p w14:paraId="69CCD200"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1A1442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 = await svc.confirmNewEmail(req.user.id, req.body.code);</w:t>
      </w:r>
    </w:p>
    <w:p w14:paraId="52BFA90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reply.send(result);</w:t>
      </w:r>
    </w:p>
    <w:p w14:paraId="1DC4B2A3"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1E05CE1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err.message });</w:t>
      </w:r>
    </w:p>
    <w:p w14:paraId="5FBF142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74FB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F1922E" w14:textId="77777777" w:rsidR="00CB2782" w:rsidRPr="00A06751" w:rsidRDefault="00CB2782" w:rsidP="00A06751">
      <w:pPr>
        <w:pStyle w:val="Codelisting"/>
        <w:jc w:val="left"/>
        <w:rPr>
          <w:sz w:val="16"/>
          <w:szCs w:val="16"/>
          <w:lang w:val="en-US"/>
        </w:rPr>
      </w:pPr>
      <w:r w:rsidRPr="00A06751">
        <w:rPr>
          <w:sz w:val="16"/>
          <w:szCs w:val="16"/>
          <w:lang w:val="en-US"/>
        </w:rPr>
        <w:t>}</w:t>
      </w:r>
    </w:p>
    <w:p w14:paraId="6881DBCE" w14:textId="77777777" w:rsidR="00CB2782" w:rsidRPr="00A06751" w:rsidRDefault="00CB2782" w:rsidP="00A06751">
      <w:pPr>
        <w:pStyle w:val="Codelisting"/>
        <w:jc w:val="left"/>
        <w:rPr>
          <w:sz w:val="16"/>
          <w:szCs w:val="16"/>
          <w:lang w:val="en-US"/>
        </w:rPr>
      </w:pPr>
    </w:p>
    <w:p w14:paraId="58DA59A8" w14:textId="77777777" w:rsidR="00CB2782" w:rsidRPr="00A06751" w:rsidRDefault="00CB2782" w:rsidP="00A06751">
      <w:pPr>
        <w:pStyle w:val="Codelisting"/>
        <w:jc w:val="left"/>
        <w:rPr>
          <w:sz w:val="16"/>
          <w:szCs w:val="16"/>
          <w:lang w:val="en-US"/>
        </w:rPr>
      </w:pPr>
    </w:p>
    <w:p w14:paraId="4BAE6A7B"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C:\college\The-survey-uniqueness-control-module\backend\src\modules\profile\profile.service.ts =====</w:t>
      </w:r>
    </w:p>
    <w:p w14:paraId="7D37D276" w14:textId="77777777" w:rsidR="00CB2782" w:rsidRPr="00A06751" w:rsidRDefault="00CB2782" w:rsidP="00A06751">
      <w:pPr>
        <w:pStyle w:val="Codelisting"/>
        <w:jc w:val="left"/>
        <w:rPr>
          <w:sz w:val="16"/>
          <w:szCs w:val="16"/>
          <w:lang w:val="en-US"/>
        </w:rPr>
      </w:pPr>
    </w:p>
    <w:p w14:paraId="6191FAA4"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3849567F" w14:textId="77777777" w:rsidR="00CB2782" w:rsidRPr="00A06751" w:rsidRDefault="00CB2782" w:rsidP="00A06751">
      <w:pPr>
        <w:pStyle w:val="Codelisting"/>
        <w:jc w:val="left"/>
        <w:rPr>
          <w:sz w:val="16"/>
          <w:szCs w:val="16"/>
          <w:lang w:val="en-US"/>
        </w:rPr>
      </w:pPr>
      <w:r w:rsidRPr="00A06751">
        <w:rPr>
          <w:sz w:val="16"/>
          <w:szCs w:val="16"/>
          <w:lang w:val="en-US"/>
        </w:rPr>
        <w:t>import bcrypt from 'bcryptjs';</w:t>
      </w:r>
    </w:p>
    <w:p w14:paraId="708815B5" w14:textId="77777777" w:rsidR="00CB2782" w:rsidRPr="00A06751" w:rsidRDefault="00CB2782" w:rsidP="00A06751">
      <w:pPr>
        <w:pStyle w:val="Codelisting"/>
        <w:jc w:val="left"/>
        <w:rPr>
          <w:sz w:val="16"/>
          <w:szCs w:val="16"/>
          <w:lang w:val="en-US"/>
        </w:rPr>
      </w:pPr>
      <w:r w:rsidRPr="00A06751">
        <w:rPr>
          <w:sz w:val="16"/>
          <w:szCs w:val="16"/>
          <w:lang w:val="en-US"/>
        </w:rPr>
        <w:t>import crypto from 'crypto';</w:t>
      </w:r>
    </w:p>
    <w:p w14:paraId="2FB5BD36" w14:textId="77777777" w:rsidR="00CB2782" w:rsidRPr="00A06751" w:rsidRDefault="00CB2782" w:rsidP="00A06751">
      <w:pPr>
        <w:pStyle w:val="Codelisting"/>
        <w:jc w:val="left"/>
        <w:rPr>
          <w:sz w:val="16"/>
          <w:szCs w:val="16"/>
          <w:lang w:val="en-US"/>
        </w:rPr>
      </w:pPr>
      <w:r w:rsidRPr="00A06751">
        <w:rPr>
          <w:sz w:val="16"/>
          <w:szCs w:val="16"/>
          <w:lang w:val="en-US"/>
        </w:rPr>
        <w:t>import path from 'path';</w:t>
      </w:r>
    </w:p>
    <w:p w14:paraId="6A288F37" w14:textId="77777777" w:rsidR="00CB2782" w:rsidRPr="00A06751" w:rsidRDefault="00CB2782" w:rsidP="00A06751">
      <w:pPr>
        <w:pStyle w:val="Codelisting"/>
        <w:jc w:val="left"/>
        <w:rPr>
          <w:sz w:val="16"/>
          <w:szCs w:val="16"/>
          <w:lang w:val="en-US"/>
        </w:rPr>
      </w:pPr>
      <w:r w:rsidRPr="00A06751">
        <w:rPr>
          <w:sz w:val="16"/>
          <w:szCs w:val="16"/>
          <w:lang w:val="en-US"/>
        </w:rPr>
        <w:t>import fs from 'fs';</w:t>
      </w:r>
    </w:p>
    <w:p w14:paraId="310B1F93" w14:textId="77777777" w:rsidR="00CB2782" w:rsidRPr="00A06751" w:rsidRDefault="00CB2782" w:rsidP="00A06751">
      <w:pPr>
        <w:pStyle w:val="Codelisting"/>
        <w:jc w:val="left"/>
        <w:rPr>
          <w:sz w:val="16"/>
          <w:szCs w:val="16"/>
          <w:lang w:val="en-US"/>
        </w:rPr>
      </w:pPr>
      <w:r w:rsidRPr="00A06751">
        <w:rPr>
          <w:sz w:val="16"/>
          <w:szCs w:val="16"/>
          <w:lang w:val="en-US"/>
        </w:rPr>
        <w:t>import { sendVerificationCode } from '../../services/email.service';</w:t>
      </w:r>
    </w:p>
    <w:p w14:paraId="12C72824" w14:textId="77777777" w:rsidR="00CB2782" w:rsidRPr="00A06751" w:rsidRDefault="00CB2782" w:rsidP="00A06751">
      <w:pPr>
        <w:pStyle w:val="Codelisting"/>
        <w:jc w:val="left"/>
        <w:rPr>
          <w:sz w:val="16"/>
          <w:szCs w:val="16"/>
          <w:lang w:val="en-US"/>
        </w:rPr>
      </w:pPr>
    </w:p>
    <w:p w14:paraId="7D5BA978" w14:textId="77777777" w:rsidR="00CB2782" w:rsidRPr="00A06751" w:rsidRDefault="00CB2782" w:rsidP="00A06751">
      <w:pPr>
        <w:pStyle w:val="Codelisting"/>
        <w:jc w:val="left"/>
        <w:rPr>
          <w:sz w:val="16"/>
          <w:szCs w:val="16"/>
          <w:lang w:val="en-US"/>
        </w:rPr>
      </w:pPr>
      <w:r w:rsidRPr="00A06751">
        <w:rPr>
          <w:sz w:val="16"/>
          <w:szCs w:val="16"/>
          <w:lang w:val="en-US"/>
        </w:rPr>
        <w:t>// ── Helpers ───────────────────────────────────────────────────────────────────</w:t>
      </w:r>
    </w:p>
    <w:p w14:paraId="408149DE" w14:textId="77777777" w:rsidR="00CB2782" w:rsidRPr="00A06751" w:rsidRDefault="00CB2782" w:rsidP="00A06751">
      <w:pPr>
        <w:pStyle w:val="Codelisting"/>
        <w:jc w:val="left"/>
        <w:rPr>
          <w:sz w:val="16"/>
          <w:szCs w:val="16"/>
          <w:lang w:val="en-US"/>
        </w:rPr>
      </w:pPr>
      <w:r w:rsidRPr="00A06751">
        <w:rPr>
          <w:sz w:val="16"/>
          <w:szCs w:val="16"/>
          <w:lang w:val="en-US"/>
        </w:rPr>
        <w:t>function generateCode(): string {</w:t>
      </w:r>
    </w:p>
    <w:p w14:paraId="3AFBAB6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Math.floor(100000 + Math.random() * 900000).toString();</w:t>
      </w:r>
    </w:p>
    <w:p w14:paraId="63EC765F" w14:textId="77777777" w:rsidR="00CB2782" w:rsidRPr="00A06751" w:rsidRDefault="00CB2782" w:rsidP="00A06751">
      <w:pPr>
        <w:pStyle w:val="Codelisting"/>
        <w:jc w:val="left"/>
        <w:rPr>
          <w:sz w:val="16"/>
          <w:szCs w:val="16"/>
          <w:lang w:val="en-US"/>
        </w:rPr>
      </w:pPr>
      <w:r w:rsidRPr="00A06751">
        <w:rPr>
          <w:sz w:val="16"/>
          <w:szCs w:val="16"/>
          <w:lang w:val="en-US"/>
        </w:rPr>
        <w:t>}</w:t>
      </w:r>
    </w:p>
    <w:p w14:paraId="01860B6F" w14:textId="77777777" w:rsidR="00CB2782" w:rsidRPr="00A06751" w:rsidRDefault="00CB2782" w:rsidP="00A06751">
      <w:pPr>
        <w:pStyle w:val="Codelisting"/>
        <w:jc w:val="left"/>
        <w:rPr>
          <w:sz w:val="16"/>
          <w:szCs w:val="16"/>
          <w:lang w:val="en-US"/>
        </w:rPr>
      </w:pPr>
    </w:p>
    <w:p w14:paraId="0E714A8A" w14:textId="77777777" w:rsidR="00CB2782" w:rsidRPr="00A06751" w:rsidRDefault="00CB2782" w:rsidP="00A06751">
      <w:pPr>
        <w:pStyle w:val="Codelisting"/>
        <w:jc w:val="left"/>
        <w:rPr>
          <w:sz w:val="16"/>
          <w:szCs w:val="16"/>
          <w:lang w:val="en-US"/>
        </w:rPr>
      </w:pPr>
      <w:r w:rsidRPr="00A06751">
        <w:rPr>
          <w:sz w:val="16"/>
          <w:szCs w:val="16"/>
          <w:lang w:val="en-US"/>
        </w:rPr>
        <w:t>const CODE_TTL_MS = 15 * 60 * 1000; // 15 minutes</w:t>
      </w:r>
    </w:p>
    <w:p w14:paraId="2B453FDD" w14:textId="77777777" w:rsidR="00CB2782" w:rsidRPr="00A06751" w:rsidRDefault="00CB2782" w:rsidP="00A06751">
      <w:pPr>
        <w:pStyle w:val="Codelisting"/>
        <w:jc w:val="left"/>
        <w:rPr>
          <w:sz w:val="16"/>
          <w:szCs w:val="16"/>
          <w:lang w:val="en-US"/>
        </w:rPr>
      </w:pPr>
    </w:p>
    <w:p w14:paraId="1AAFDB50" w14:textId="77777777" w:rsidR="00CB2782" w:rsidRPr="00A06751" w:rsidRDefault="00CB2782" w:rsidP="00A06751">
      <w:pPr>
        <w:pStyle w:val="Codelisting"/>
        <w:jc w:val="left"/>
        <w:rPr>
          <w:sz w:val="16"/>
          <w:szCs w:val="16"/>
          <w:lang w:val="en-US"/>
        </w:rPr>
      </w:pPr>
      <w:r w:rsidRPr="00A06751">
        <w:rPr>
          <w:sz w:val="16"/>
          <w:szCs w:val="16"/>
          <w:lang w:val="en-US"/>
        </w:rPr>
        <w:t>// ── Avatar directory ──────────────────────────────────────────────────────────</w:t>
      </w:r>
    </w:p>
    <w:p w14:paraId="677D5BF9" w14:textId="77777777" w:rsidR="00CB2782" w:rsidRPr="00A06751" w:rsidRDefault="00CB2782" w:rsidP="00A06751">
      <w:pPr>
        <w:pStyle w:val="Codelisting"/>
        <w:jc w:val="left"/>
        <w:rPr>
          <w:sz w:val="16"/>
          <w:szCs w:val="16"/>
          <w:lang w:val="en-US"/>
        </w:rPr>
      </w:pPr>
      <w:r w:rsidRPr="00A06751">
        <w:rPr>
          <w:sz w:val="16"/>
          <w:szCs w:val="16"/>
          <w:lang w:val="en-US"/>
        </w:rPr>
        <w:t>const UPLOAD_DIR = path.join(process.cwd(), 'uploads', 'avatars');</w:t>
      </w:r>
    </w:p>
    <w:p w14:paraId="4F3E41BA" w14:textId="77777777" w:rsidR="00CB2782" w:rsidRPr="00A06751" w:rsidRDefault="00CB2782" w:rsidP="00A06751">
      <w:pPr>
        <w:pStyle w:val="Codelisting"/>
        <w:jc w:val="left"/>
        <w:rPr>
          <w:sz w:val="16"/>
          <w:szCs w:val="16"/>
          <w:lang w:val="en-US"/>
        </w:rPr>
      </w:pPr>
      <w:r w:rsidRPr="00A06751">
        <w:rPr>
          <w:sz w:val="16"/>
          <w:szCs w:val="16"/>
          <w:lang w:val="en-US"/>
        </w:rPr>
        <w:t>if (!fs.existsSync(UPLOAD_DIR)) {</w:t>
      </w:r>
    </w:p>
    <w:p w14:paraId="226C4BB2" w14:textId="77777777" w:rsidR="00CB2782" w:rsidRPr="00A06751" w:rsidRDefault="00CB2782" w:rsidP="00A06751">
      <w:pPr>
        <w:pStyle w:val="Codelisting"/>
        <w:jc w:val="left"/>
        <w:rPr>
          <w:sz w:val="16"/>
          <w:szCs w:val="16"/>
          <w:lang w:val="en-US"/>
        </w:rPr>
      </w:pPr>
      <w:r w:rsidRPr="00A06751">
        <w:rPr>
          <w:sz w:val="16"/>
          <w:szCs w:val="16"/>
          <w:lang w:val="en-US"/>
        </w:rPr>
        <w:t xml:space="preserve">  fs.mkdirSync(UPLOAD_DIR, { recursive: true });</w:t>
      </w:r>
    </w:p>
    <w:p w14:paraId="2FA0BE50" w14:textId="77777777" w:rsidR="00CB2782" w:rsidRPr="00A06751" w:rsidRDefault="00CB2782" w:rsidP="00A06751">
      <w:pPr>
        <w:pStyle w:val="Codelisting"/>
        <w:jc w:val="left"/>
        <w:rPr>
          <w:sz w:val="16"/>
          <w:szCs w:val="16"/>
          <w:lang w:val="en-US"/>
        </w:rPr>
      </w:pPr>
      <w:r w:rsidRPr="00A06751">
        <w:rPr>
          <w:sz w:val="16"/>
          <w:szCs w:val="16"/>
          <w:lang w:val="en-US"/>
        </w:rPr>
        <w:t>}</w:t>
      </w:r>
    </w:p>
    <w:p w14:paraId="44B1C3F3" w14:textId="77777777" w:rsidR="00CB2782" w:rsidRPr="00A06751" w:rsidRDefault="00CB2782" w:rsidP="00A06751">
      <w:pPr>
        <w:pStyle w:val="Codelisting"/>
        <w:jc w:val="left"/>
        <w:rPr>
          <w:sz w:val="16"/>
          <w:szCs w:val="16"/>
          <w:lang w:val="en-US"/>
        </w:rPr>
      </w:pPr>
    </w:p>
    <w:p w14:paraId="72B726A7" w14:textId="77777777" w:rsidR="00CB2782" w:rsidRPr="00A06751" w:rsidRDefault="00CB2782" w:rsidP="00A06751">
      <w:pPr>
        <w:pStyle w:val="Codelisting"/>
        <w:jc w:val="left"/>
        <w:rPr>
          <w:sz w:val="16"/>
          <w:szCs w:val="16"/>
          <w:lang w:val="en-US"/>
        </w:rPr>
      </w:pPr>
      <w:r w:rsidRPr="00A06751">
        <w:rPr>
          <w:sz w:val="16"/>
          <w:szCs w:val="16"/>
          <w:lang w:val="en-US"/>
        </w:rPr>
        <w:t>export class ProfileService {</w:t>
      </w:r>
    </w:p>
    <w:p w14:paraId="7752CBA7"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readonly prisma: PrismaClient) {}</w:t>
      </w:r>
    </w:p>
    <w:p w14:paraId="3E5BB097" w14:textId="77777777" w:rsidR="00CB2782" w:rsidRPr="00A06751" w:rsidRDefault="00CB2782" w:rsidP="00A06751">
      <w:pPr>
        <w:pStyle w:val="Codelisting"/>
        <w:jc w:val="left"/>
        <w:rPr>
          <w:sz w:val="16"/>
          <w:szCs w:val="16"/>
          <w:lang w:val="en-US"/>
        </w:rPr>
      </w:pPr>
    </w:p>
    <w:p w14:paraId="5E92727C" w14:textId="77777777" w:rsidR="00CB2782" w:rsidRPr="00A06751" w:rsidRDefault="00CB2782" w:rsidP="00A06751">
      <w:pPr>
        <w:pStyle w:val="Codelisting"/>
        <w:jc w:val="left"/>
        <w:rPr>
          <w:sz w:val="16"/>
          <w:szCs w:val="16"/>
          <w:lang w:val="en-US"/>
        </w:rPr>
      </w:pPr>
      <w:r w:rsidRPr="00A06751">
        <w:rPr>
          <w:sz w:val="16"/>
          <w:szCs w:val="16"/>
          <w:lang w:val="en-US"/>
        </w:rPr>
        <w:t xml:space="preserve">  // ── Get profile ─────────────────────────────────────────────────────────────</w:t>
      </w:r>
    </w:p>
    <w:p w14:paraId="333EF2E3"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getProfile(userId: string) {</w:t>
      </w:r>
    </w:p>
    <w:p w14:paraId="10F8C144"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user = await this.prisma.user.findUnique({</w:t>
      </w:r>
    </w:p>
    <w:p w14:paraId="321AF62A"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userId },</w:t>
      </w:r>
    </w:p>
    <w:p w14:paraId="4F628665"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11CAA211"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name: true, email: true, role: true,</w:t>
      </w:r>
    </w:p>
    <w:p w14:paraId="25B823B2" w14:textId="77777777" w:rsidR="00CB2782" w:rsidRPr="00A06751" w:rsidRDefault="00CB2782" w:rsidP="00A06751">
      <w:pPr>
        <w:pStyle w:val="Codelisting"/>
        <w:jc w:val="left"/>
        <w:rPr>
          <w:sz w:val="16"/>
          <w:szCs w:val="16"/>
          <w:lang w:val="en-US"/>
        </w:rPr>
      </w:pPr>
      <w:r w:rsidRPr="00A06751">
        <w:rPr>
          <w:sz w:val="16"/>
          <w:szCs w:val="16"/>
          <w:lang w:val="en-US"/>
        </w:rPr>
        <w:t xml:space="preserve">        avatarUrl: true, createdAt: true, lastLoginAt: true,</w:t>
      </w:r>
    </w:p>
    <w:p w14:paraId="243E1C03"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 },</w:t>
      </w:r>
    </w:p>
    <w:p w14:paraId="7DC5695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672F0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842CA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user;</w:t>
      </w:r>
    </w:p>
    <w:p w14:paraId="37B11DD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0D1A209" w14:textId="77777777" w:rsidR="00CB2782" w:rsidRPr="00A06751" w:rsidRDefault="00CB2782" w:rsidP="00A06751">
      <w:pPr>
        <w:pStyle w:val="Codelisting"/>
        <w:jc w:val="left"/>
        <w:rPr>
          <w:sz w:val="16"/>
          <w:szCs w:val="16"/>
          <w:lang w:val="en-US"/>
        </w:rPr>
      </w:pPr>
    </w:p>
    <w:p w14:paraId="2541F535" w14:textId="77777777" w:rsidR="00CB2782" w:rsidRPr="00A06751" w:rsidRDefault="00CB2782" w:rsidP="00A06751">
      <w:pPr>
        <w:pStyle w:val="Codelisting"/>
        <w:jc w:val="left"/>
        <w:rPr>
          <w:sz w:val="16"/>
          <w:szCs w:val="16"/>
          <w:lang w:val="en-US"/>
        </w:rPr>
      </w:pPr>
      <w:r w:rsidRPr="00A06751">
        <w:rPr>
          <w:sz w:val="16"/>
          <w:szCs w:val="16"/>
          <w:lang w:val="en-US"/>
        </w:rPr>
        <w:t xml:space="preserve">  // ── Upload avatar ───────────────────────────────────────────────────────────</w:t>
      </w:r>
    </w:p>
    <w:p w14:paraId="6E68C619" w14:textId="77777777" w:rsidR="00CB2782" w:rsidRPr="00A06751" w:rsidRDefault="00CB2782" w:rsidP="00A06751">
      <w:pPr>
        <w:pStyle w:val="Codelisting"/>
        <w:jc w:val="left"/>
        <w:rPr>
          <w:sz w:val="16"/>
          <w:szCs w:val="16"/>
          <w:lang w:val="en-US"/>
        </w:rPr>
      </w:pPr>
      <w:r w:rsidRPr="00A06751">
        <w:rPr>
          <w:sz w:val="16"/>
          <w:szCs w:val="16"/>
          <w:lang w:val="en-US"/>
        </w:rPr>
        <w:t xml:space="preserve">  async uploadAvatar(userId: string, fileBuffer: Buffer, originalName: string): Promise&lt;string&gt; {</w:t>
      </w:r>
    </w:p>
    <w:p w14:paraId="448490B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ext = path.extname(originalName).toLowerCase();</w:t>
      </w:r>
    </w:p>
    <w:p w14:paraId="2CB16C9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allowed = ['.jpg', '.jpeg', '.png', '.webp', '.gif'];</w:t>
      </w:r>
    </w:p>
    <w:p w14:paraId="2DA0A797" w14:textId="77777777" w:rsidR="00CB2782" w:rsidRPr="00A06751" w:rsidRDefault="00CB2782" w:rsidP="00A06751">
      <w:pPr>
        <w:pStyle w:val="Codelisting"/>
        <w:jc w:val="left"/>
        <w:rPr>
          <w:sz w:val="16"/>
          <w:szCs w:val="16"/>
          <w:lang w:val="en-US"/>
        </w:rPr>
      </w:pPr>
      <w:r w:rsidRPr="00A06751">
        <w:rPr>
          <w:sz w:val="16"/>
          <w:szCs w:val="16"/>
          <w:lang w:val="en-US"/>
        </w:rPr>
        <w:t xml:space="preserve">    if (!allowed.includes(ext)) throw new Error('Дозволені формати: jpg, png, webp, gif');</w:t>
      </w:r>
    </w:p>
    <w:p w14:paraId="074A1C8F" w14:textId="77777777" w:rsidR="00CB2782" w:rsidRPr="00A06751" w:rsidRDefault="00CB2782" w:rsidP="00A06751">
      <w:pPr>
        <w:pStyle w:val="Codelisting"/>
        <w:jc w:val="left"/>
        <w:rPr>
          <w:sz w:val="16"/>
          <w:szCs w:val="16"/>
          <w:lang w:val="en-US"/>
        </w:rPr>
      </w:pPr>
    </w:p>
    <w:p w14:paraId="41363F1D" w14:textId="77777777" w:rsidR="00CB2782" w:rsidRPr="00A06751" w:rsidRDefault="00CB2782" w:rsidP="00A06751">
      <w:pPr>
        <w:pStyle w:val="Codelisting"/>
        <w:jc w:val="left"/>
        <w:rPr>
          <w:sz w:val="16"/>
          <w:szCs w:val="16"/>
          <w:lang w:val="en-US"/>
        </w:rPr>
      </w:pPr>
      <w:r w:rsidRPr="00A06751">
        <w:rPr>
          <w:sz w:val="16"/>
          <w:szCs w:val="16"/>
          <w:lang w:val="en-US"/>
        </w:rPr>
        <w:t xml:space="preserve">    // Remove old avatar</w:t>
      </w:r>
    </w:p>
    <w:p w14:paraId="592018F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userId }, select: { avatarUrl: true } });</w:t>
      </w:r>
    </w:p>
    <w:p w14:paraId="3F6ACF57"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(user?.avatarUrl) {</w:t>
      </w:r>
    </w:p>
    <w:p w14:paraId="7FA10FF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oldFile = path.join(process.cwd(), user.avatarUrl.replace(/^\//, ''));</w:t>
      </w:r>
    </w:p>
    <w:p w14:paraId="60EFB035" w14:textId="77777777" w:rsidR="00CB2782" w:rsidRPr="00A06751" w:rsidRDefault="00CB2782" w:rsidP="00A06751">
      <w:pPr>
        <w:pStyle w:val="Codelisting"/>
        <w:jc w:val="left"/>
        <w:rPr>
          <w:sz w:val="16"/>
          <w:szCs w:val="16"/>
          <w:lang w:val="en-US"/>
        </w:rPr>
      </w:pPr>
      <w:r w:rsidRPr="00A06751">
        <w:rPr>
          <w:sz w:val="16"/>
          <w:szCs w:val="16"/>
          <w:lang w:val="en-US"/>
        </w:rPr>
        <w:t xml:space="preserve">      if (fs.existsSync(oldFile)) fs.unlinkSync(oldFile);</w:t>
      </w:r>
    </w:p>
    <w:p w14:paraId="6647C3C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2ECA63" w14:textId="77777777" w:rsidR="00CB2782" w:rsidRPr="00A06751" w:rsidRDefault="00CB2782" w:rsidP="00A06751">
      <w:pPr>
        <w:pStyle w:val="Codelisting"/>
        <w:jc w:val="left"/>
        <w:rPr>
          <w:sz w:val="16"/>
          <w:szCs w:val="16"/>
          <w:lang w:val="en-US"/>
        </w:rPr>
      </w:pPr>
    </w:p>
    <w:p w14:paraId="2017260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filename = `${userId}-${Date.now()}${ext}`;</w:t>
      </w:r>
    </w:p>
    <w:p w14:paraId="331AFA9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filePath = path.join(UPLOAD_DIR, filename);</w:t>
      </w:r>
    </w:p>
    <w:p w14:paraId="2D0C4C19" w14:textId="77777777" w:rsidR="00CB2782" w:rsidRPr="00A06751" w:rsidRDefault="00CB2782" w:rsidP="00A06751">
      <w:pPr>
        <w:pStyle w:val="Codelisting"/>
        <w:jc w:val="left"/>
        <w:rPr>
          <w:sz w:val="16"/>
          <w:szCs w:val="16"/>
          <w:lang w:val="en-US"/>
        </w:rPr>
      </w:pPr>
      <w:r w:rsidRPr="00A06751">
        <w:rPr>
          <w:sz w:val="16"/>
          <w:szCs w:val="16"/>
          <w:lang w:val="en-US"/>
        </w:rPr>
        <w:t xml:space="preserve">    fs.writeFileSync(filePath, fileBuffer);</w:t>
      </w:r>
    </w:p>
    <w:p w14:paraId="4BD01B5F" w14:textId="77777777" w:rsidR="00CB2782" w:rsidRPr="00A06751" w:rsidRDefault="00CB2782" w:rsidP="00A06751">
      <w:pPr>
        <w:pStyle w:val="Codelisting"/>
        <w:jc w:val="left"/>
        <w:rPr>
          <w:sz w:val="16"/>
          <w:szCs w:val="16"/>
          <w:lang w:val="en-US"/>
        </w:rPr>
      </w:pPr>
    </w:p>
    <w:p w14:paraId="09B6DF8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avatarUrl = `/uploads/avatars/${filename}`;</w:t>
      </w:r>
    </w:p>
    <w:p w14:paraId="47A94974"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this.prisma.user.update({ where: { id: userId }, data: { avatarUrl } });</w:t>
      </w:r>
    </w:p>
    <w:p w14:paraId="4473CF1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avatarUrl;</w:t>
      </w:r>
    </w:p>
    <w:p w14:paraId="29DB968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2B2464" w14:textId="77777777" w:rsidR="00CB2782" w:rsidRPr="00A06751" w:rsidRDefault="00CB2782" w:rsidP="00A06751">
      <w:pPr>
        <w:pStyle w:val="Codelisting"/>
        <w:jc w:val="left"/>
        <w:rPr>
          <w:sz w:val="16"/>
          <w:szCs w:val="16"/>
          <w:lang w:val="en-US"/>
        </w:rPr>
      </w:pPr>
    </w:p>
    <w:p w14:paraId="5A1FFE9F" w14:textId="77777777" w:rsidR="00CB2782" w:rsidRPr="00A06751" w:rsidRDefault="00CB2782" w:rsidP="00A06751">
      <w:pPr>
        <w:pStyle w:val="Codelisting"/>
        <w:jc w:val="left"/>
        <w:rPr>
          <w:sz w:val="16"/>
          <w:szCs w:val="16"/>
          <w:lang w:val="en-US"/>
        </w:rPr>
      </w:pPr>
      <w:r w:rsidRPr="00A06751">
        <w:rPr>
          <w:sz w:val="16"/>
          <w:szCs w:val="16"/>
          <w:lang w:val="en-US"/>
        </w:rPr>
        <w:t xml:space="preserve">  // ── Request password change ─────────────────────────────────────────────────</w:t>
      </w:r>
    </w:p>
    <w:p w14:paraId="187801FD"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requestPasswordChange(userId: string): Promise&lt;{ ok: boolean }&gt; {</w:t>
      </w:r>
    </w:p>
    <w:p w14:paraId="4EF113C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userId } });</w:t>
      </w:r>
    </w:p>
    <w:p w14:paraId="1190EDCC"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throw new Error('Користувача не знайдено');</w:t>
      </w:r>
    </w:p>
    <w:p w14:paraId="7FFF7489" w14:textId="77777777" w:rsidR="00CB2782" w:rsidRPr="00A06751" w:rsidRDefault="00CB2782" w:rsidP="00A06751">
      <w:pPr>
        <w:pStyle w:val="Codelisting"/>
        <w:jc w:val="left"/>
        <w:rPr>
          <w:sz w:val="16"/>
          <w:szCs w:val="16"/>
          <w:lang w:val="en-US"/>
        </w:rPr>
      </w:pPr>
    </w:p>
    <w:p w14:paraId="0626AC47" w14:textId="77777777" w:rsidR="00CB2782" w:rsidRPr="00A06751" w:rsidRDefault="00CB2782" w:rsidP="00A06751">
      <w:pPr>
        <w:pStyle w:val="Codelisting"/>
        <w:jc w:val="left"/>
        <w:rPr>
          <w:sz w:val="16"/>
          <w:szCs w:val="16"/>
          <w:lang w:val="en-US"/>
        </w:rPr>
      </w:pPr>
      <w:r w:rsidRPr="00A06751">
        <w:rPr>
          <w:sz w:val="16"/>
          <w:szCs w:val="16"/>
          <w:lang w:val="en-US"/>
        </w:rPr>
        <w:t xml:space="preserve">    // Invalidate old tokens of this type</w:t>
      </w:r>
    </w:p>
    <w:p w14:paraId="14ABC0B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this.prisma.userToken.deleteMany({ where: { userId, type: 'PASSWORD_CHANGE' } });</w:t>
      </w:r>
    </w:p>
    <w:p w14:paraId="1C0BEFD0" w14:textId="77777777" w:rsidR="00CB2782" w:rsidRPr="00A06751" w:rsidRDefault="00CB2782" w:rsidP="00A06751">
      <w:pPr>
        <w:pStyle w:val="Codelisting"/>
        <w:jc w:val="left"/>
        <w:rPr>
          <w:sz w:val="16"/>
          <w:szCs w:val="16"/>
          <w:lang w:val="en-US"/>
        </w:rPr>
      </w:pPr>
    </w:p>
    <w:p w14:paraId="10FBCA2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code = generateCode();</w:t>
      </w:r>
    </w:p>
    <w:p w14:paraId="268791A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this.prisma.userToken.create({</w:t>
      </w:r>
    </w:p>
    <w:p w14:paraId="39EBE985"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2A6A6716" w14:textId="77777777" w:rsidR="00CB2782" w:rsidRPr="00A06751" w:rsidRDefault="00CB2782" w:rsidP="00A06751">
      <w:pPr>
        <w:pStyle w:val="Codelisting"/>
        <w:jc w:val="left"/>
        <w:rPr>
          <w:sz w:val="16"/>
          <w:szCs w:val="16"/>
          <w:lang w:val="en-US"/>
        </w:rPr>
      </w:pPr>
      <w:r w:rsidRPr="00A06751">
        <w:rPr>
          <w:sz w:val="16"/>
          <w:szCs w:val="16"/>
          <w:lang w:val="en-US"/>
        </w:rPr>
        <w:t xml:space="preserve">        userId,</w:t>
      </w:r>
    </w:p>
    <w:p w14:paraId="4F0193AE" w14:textId="77777777" w:rsidR="00CB2782" w:rsidRPr="00A06751" w:rsidRDefault="00CB2782" w:rsidP="00A06751">
      <w:pPr>
        <w:pStyle w:val="Codelisting"/>
        <w:jc w:val="left"/>
        <w:rPr>
          <w:sz w:val="16"/>
          <w:szCs w:val="16"/>
          <w:lang w:val="en-US"/>
        </w:rPr>
      </w:pPr>
      <w:r w:rsidRPr="00A06751">
        <w:rPr>
          <w:sz w:val="16"/>
          <w:szCs w:val="16"/>
          <w:lang w:val="en-US"/>
        </w:rPr>
        <w:t xml:space="preserve">        type: 'PASSWORD_CHANGE',</w:t>
      </w:r>
    </w:p>
    <w:p w14:paraId="0A8B4824" w14:textId="77777777" w:rsidR="00CB2782" w:rsidRPr="00A06751" w:rsidRDefault="00CB2782" w:rsidP="00A06751">
      <w:pPr>
        <w:pStyle w:val="Codelisting"/>
        <w:jc w:val="left"/>
        <w:rPr>
          <w:sz w:val="16"/>
          <w:szCs w:val="16"/>
          <w:lang w:val="en-US"/>
        </w:rPr>
      </w:pPr>
      <w:r w:rsidRPr="00A06751">
        <w:rPr>
          <w:sz w:val="16"/>
          <w:szCs w:val="16"/>
          <w:lang w:val="en-US"/>
        </w:rPr>
        <w:t xml:space="preserve">        code,</w:t>
      </w:r>
    </w:p>
    <w:p w14:paraId="1C5B3CF6" w14:textId="77777777" w:rsidR="00CB2782" w:rsidRPr="00A06751" w:rsidRDefault="00CB2782" w:rsidP="00A06751">
      <w:pPr>
        <w:pStyle w:val="Codelisting"/>
        <w:jc w:val="left"/>
        <w:rPr>
          <w:sz w:val="16"/>
          <w:szCs w:val="16"/>
          <w:lang w:val="en-US"/>
        </w:rPr>
      </w:pPr>
      <w:r w:rsidRPr="00A06751">
        <w:rPr>
          <w:sz w:val="16"/>
          <w:szCs w:val="16"/>
          <w:lang w:val="en-US"/>
        </w:rPr>
        <w:t xml:space="preserve">        expiresAt: new Date(Date.now() + CODE_TTL_MS),</w:t>
      </w:r>
    </w:p>
    <w:p w14:paraId="733E5F7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AE1379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D1F64B7" w14:textId="77777777" w:rsidR="00CB2782" w:rsidRPr="00A06751" w:rsidRDefault="00CB2782" w:rsidP="00A06751">
      <w:pPr>
        <w:pStyle w:val="Codelisting"/>
        <w:jc w:val="left"/>
        <w:rPr>
          <w:sz w:val="16"/>
          <w:szCs w:val="16"/>
          <w:lang w:val="en-US"/>
        </w:rPr>
      </w:pPr>
    </w:p>
    <w:p w14:paraId="6867A2C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sendVerificationCode({ to: user.email, name: user.name, code, purpose: 'password' });</w:t>
      </w:r>
    </w:p>
    <w:p w14:paraId="6ADCDED8"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console.info(`[Profile] Password change code sent to ${user.email}. Code: ${code}`);</w:t>
      </w:r>
    </w:p>
    <w:p w14:paraId="365DFEE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ok: true };</w:t>
      </w:r>
    </w:p>
    <w:p w14:paraId="4F08B64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451A15" w14:textId="77777777" w:rsidR="00CB2782" w:rsidRPr="00A06751" w:rsidRDefault="00CB2782" w:rsidP="00A06751">
      <w:pPr>
        <w:pStyle w:val="Codelisting"/>
        <w:jc w:val="left"/>
        <w:rPr>
          <w:sz w:val="16"/>
          <w:szCs w:val="16"/>
          <w:lang w:val="en-US"/>
        </w:rPr>
      </w:pPr>
    </w:p>
    <w:p w14:paraId="22066721" w14:textId="77777777" w:rsidR="00CB2782" w:rsidRPr="00A06751" w:rsidRDefault="00CB2782" w:rsidP="00A06751">
      <w:pPr>
        <w:pStyle w:val="Codelisting"/>
        <w:jc w:val="left"/>
        <w:rPr>
          <w:sz w:val="16"/>
          <w:szCs w:val="16"/>
          <w:lang w:val="en-US"/>
        </w:rPr>
      </w:pPr>
      <w:r w:rsidRPr="00A06751">
        <w:rPr>
          <w:sz w:val="16"/>
          <w:szCs w:val="16"/>
          <w:lang w:val="en-US"/>
        </w:rPr>
        <w:t xml:space="preserve">  // ── Confirm password change ─────────────────────────────────────────────────</w:t>
      </w:r>
    </w:p>
    <w:p w14:paraId="6AAF2C1C" w14:textId="77777777" w:rsidR="00CB2782" w:rsidRPr="00A06751" w:rsidRDefault="00CB2782" w:rsidP="00A06751">
      <w:pPr>
        <w:pStyle w:val="Codelisting"/>
        <w:jc w:val="left"/>
        <w:rPr>
          <w:sz w:val="16"/>
          <w:szCs w:val="16"/>
          <w:lang w:val="en-US"/>
        </w:rPr>
      </w:pPr>
      <w:r w:rsidRPr="00A06751">
        <w:rPr>
          <w:sz w:val="16"/>
          <w:szCs w:val="16"/>
          <w:lang w:val="en-US"/>
        </w:rPr>
        <w:t xml:space="preserve">  async confirmPasswordChange(userId: string, code: string, newPassword: string): Promise&lt;{ ok: boolean }&gt; {</w:t>
      </w:r>
    </w:p>
    <w:p w14:paraId="5D3C272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await this.prisma.userToken.findFirst({</w:t>
      </w:r>
    </w:p>
    <w:p w14:paraId="67B7F6F6"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userId, type: 'PASSWORD_CHANGE', code },</w:t>
      </w:r>
    </w:p>
    <w:p w14:paraId="178A20B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9171003"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 throw new Error('Невірний або прострочений код');</w:t>
      </w:r>
    </w:p>
    <w:p w14:paraId="74CE07A5"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(token.expiresAt &lt; new Date()) {</w:t>
      </w:r>
    </w:p>
    <w:p w14:paraId="1F084CD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 where: { id: token.id } });</w:t>
      </w:r>
    </w:p>
    <w:p w14:paraId="1C7980F2" w14:textId="77777777" w:rsidR="00CB2782" w:rsidRPr="00A06751" w:rsidRDefault="00CB2782" w:rsidP="00A06751">
      <w:pPr>
        <w:pStyle w:val="Codelisting"/>
        <w:jc w:val="left"/>
        <w:rPr>
          <w:sz w:val="16"/>
          <w:szCs w:val="16"/>
          <w:lang w:val="en-US"/>
        </w:rPr>
      </w:pPr>
      <w:r w:rsidRPr="00A06751">
        <w:rPr>
          <w:sz w:val="16"/>
          <w:szCs w:val="16"/>
          <w:lang w:val="en-US"/>
        </w:rPr>
        <w:t xml:space="preserve">      throw new Error('Код прострочений. Спробуйте знову.');</w:t>
      </w:r>
    </w:p>
    <w:p w14:paraId="7C54826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1B95FD" w14:textId="77777777" w:rsidR="00CB2782" w:rsidRPr="00A06751" w:rsidRDefault="00CB2782" w:rsidP="00A06751">
      <w:pPr>
        <w:pStyle w:val="Codelisting"/>
        <w:jc w:val="left"/>
        <w:rPr>
          <w:sz w:val="16"/>
          <w:szCs w:val="16"/>
          <w:lang w:val="en-US"/>
        </w:rPr>
      </w:pPr>
    </w:p>
    <w:p w14:paraId="2A55EC6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hashed = await bcrypt.hash(newPassword, 12);</w:t>
      </w:r>
    </w:p>
    <w:p w14:paraId="3D5A9E3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this.prisma.user.update({ where: { id: userId }, data: { password: hashed } });</w:t>
      </w:r>
    </w:p>
    <w:p w14:paraId="5875187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this.prisma.userToken.deleteMany({ where: { userId, type: 'PASSWORD_CHANGE' } });</w:t>
      </w:r>
    </w:p>
    <w:p w14:paraId="1F38A80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ok: true };</w:t>
      </w:r>
    </w:p>
    <w:p w14:paraId="5B931F1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61C6336" w14:textId="77777777" w:rsidR="00CB2782" w:rsidRPr="00A06751" w:rsidRDefault="00CB2782" w:rsidP="00A06751">
      <w:pPr>
        <w:pStyle w:val="Codelisting"/>
        <w:jc w:val="left"/>
        <w:rPr>
          <w:sz w:val="16"/>
          <w:szCs w:val="16"/>
          <w:lang w:val="en-US"/>
        </w:rPr>
      </w:pPr>
    </w:p>
    <w:p w14:paraId="7A16EEBF" w14:textId="77777777" w:rsidR="00CB2782" w:rsidRPr="00A06751" w:rsidRDefault="00CB2782" w:rsidP="00A06751">
      <w:pPr>
        <w:pStyle w:val="Codelisting"/>
        <w:jc w:val="left"/>
        <w:rPr>
          <w:sz w:val="16"/>
          <w:szCs w:val="16"/>
          <w:lang w:val="en-US"/>
        </w:rPr>
      </w:pPr>
      <w:r w:rsidRPr="00A06751">
        <w:rPr>
          <w:sz w:val="16"/>
          <w:szCs w:val="16"/>
          <w:lang w:val="en-US"/>
        </w:rPr>
        <w:t xml:space="preserve">  // ── Request email change (Step 1 — old email verification) ─────────────────</w:t>
      </w:r>
    </w:p>
    <w:p w14:paraId="5CD21750"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requestEmailChange(userId: string, newEmail: string): Promise&lt;{ ok: boolean }&gt; {</w:t>
      </w:r>
    </w:p>
    <w:p w14:paraId="02D530B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userId } });</w:t>
      </w:r>
    </w:p>
    <w:p w14:paraId="47BA3EA9"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throw new Error('Користувача не знайдено');</w:t>
      </w:r>
    </w:p>
    <w:p w14:paraId="4F02A7FF"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(user.email === newEmail) throw new Error('Нова пошта збігається з поточною');</w:t>
      </w:r>
    </w:p>
    <w:p w14:paraId="33F3C0DF" w14:textId="77777777" w:rsidR="00CB2782" w:rsidRPr="00A06751" w:rsidRDefault="00CB2782" w:rsidP="00A06751">
      <w:pPr>
        <w:pStyle w:val="Codelisting"/>
        <w:jc w:val="left"/>
        <w:rPr>
          <w:sz w:val="16"/>
          <w:szCs w:val="16"/>
          <w:lang w:val="en-US"/>
        </w:rPr>
      </w:pPr>
    </w:p>
    <w:p w14:paraId="293AFFA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existing = await this.prisma.user.findUnique({ where: { email: newEmail } });</w:t>
      </w:r>
    </w:p>
    <w:p w14:paraId="576F99CA"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 throw new Error('Ця пошта вже використовується');</w:t>
      </w:r>
    </w:p>
    <w:p w14:paraId="6F6BC394" w14:textId="77777777" w:rsidR="00CB2782" w:rsidRPr="00A06751" w:rsidRDefault="00CB2782" w:rsidP="00A06751">
      <w:pPr>
        <w:pStyle w:val="Codelisting"/>
        <w:jc w:val="left"/>
        <w:rPr>
          <w:sz w:val="16"/>
          <w:szCs w:val="16"/>
          <w:lang w:val="en-US"/>
        </w:rPr>
      </w:pPr>
    </w:p>
    <w:p w14:paraId="143B05DF" w14:textId="77777777" w:rsidR="00CB2782" w:rsidRPr="00A06751" w:rsidRDefault="00CB2782" w:rsidP="00A06751">
      <w:pPr>
        <w:pStyle w:val="Codelisting"/>
        <w:jc w:val="left"/>
        <w:rPr>
          <w:sz w:val="16"/>
          <w:szCs w:val="16"/>
          <w:lang w:val="en-US"/>
        </w:rPr>
      </w:pPr>
      <w:r w:rsidRPr="00A06751">
        <w:rPr>
          <w:sz w:val="16"/>
          <w:szCs w:val="16"/>
          <w:lang w:val="en-US"/>
        </w:rPr>
        <w:t xml:space="preserve">    // Invalidate old tokens</w:t>
      </w:r>
    </w:p>
    <w:p w14:paraId="375CEE4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this.prisma.userToken.deleteMany({ where: { userId, type: { in: ['EMAIL_CHANGE_OLD', 'EMAIL_CHANGE_NEW'] } } });</w:t>
      </w:r>
    </w:p>
    <w:p w14:paraId="032E6228" w14:textId="77777777" w:rsidR="00CB2782" w:rsidRPr="00A06751" w:rsidRDefault="00CB2782" w:rsidP="00A06751">
      <w:pPr>
        <w:pStyle w:val="Codelisting"/>
        <w:jc w:val="left"/>
        <w:rPr>
          <w:sz w:val="16"/>
          <w:szCs w:val="16"/>
          <w:lang w:val="en-US"/>
        </w:rPr>
      </w:pPr>
    </w:p>
    <w:p w14:paraId="257840C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code = generateCode();</w:t>
      </w:r>
    </w:p>
    <w:p w14:paraId="11598DCE"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this.prisma.userToken.create({</w:t>
      </w:r>
    </w:p>
    <w:p w14:paraId="33A1BFD9"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5F49C185" w14:textId="77777777" w:rsidR="00CB2782" w:rsidRPr="00A06751" w:rsidRDefault="00CB2782" w:rsidP="00A06751">
      <w:pPr>
        <w:pStyle w:val="Codelisting"/>
        <w:jc w:val="left"/>
        <w:rPr>
          <w:sz w:val="16"/>
          <w:szCs w:val="16"/>
          <w:lang w:val="en-US"/>
        </w:rPr>
      </w:pPr>
      <w:r w:rsidRPr="00A06751">
        <w:rPr>
          <w:sz w:val="16"/>
          <w:szCs w:val="16"/>
          <w:lang w:val="en-US"/>
        </w:rPr>
        <w:t xml:space="preserve">        userId,</w:t>
      </w:r>
    </w:p>
    <w:p w14:paraId="2B91F56B" w14:textId="77777777" w:rsidR="00CB2782" w:rsidRPr="00A06751" w:rsidRDefault="00CB2782" w:rsidP="00A06751">
      <w:pPr>
        <w:pStyle w:val="Codelisting"/>
        <w:jc w:val="left"/>
        <w:rPr>
          <w:sz w:val="16"/>
          <w:szCs w:val="16"/>
          <w:lang w:val="en-US"/>
        </w:rPr>
      </w:pPr>
      <w:r w:rsidRPr="00A06751">
        <w:rPr>
          <w:sz w:val="16"/>
          <w:szCs w:val="16"/>
          <w:lang w:val="en-US"/>
        </w:rPr>
        <w:t xml:space="preserve">        type: 'EMAIL_CHANGE_OLD',</w:t>
      </w:r>
    </w:p>
    <w:p w14:paraId="1980C524" w14:textId="77777777" w:rsidR="00CB2782" w:rsidRPr="00A06751" w:rsidRDefault="00CB2782" w:rsidP="00A06751">
      <w:pPr>
        <w:pStyle w:val="Codelisting"/>
        <w:jc w:val="left"/>
        <w:rPr>
          <w:sz w:val="16"/>
          <w:szCs w:val="16"/>
          <w:lang w:val="en-US"/>
        </w:rPr>
      </w:pPr>
      <w:r w:rsidRPr="00A06751">
        <w:rPr>
          <w:sz w:val="16"/>
          <w:szCs w:val="16"/>
          <w:lang w:val="en-US"/>
        </w:rPr>
        <w:t xml:space="preserve">        code,</w:t>
      </w:r>
    </w:p>
    <w:p w14:paraId="7C17C38D" w14:textId="77777777" w:rsidR="00CB2782" w:rsidRPr="00A06751" w:rsidRDefault="00CB2782" w:rsidP="00A06751">
      <w:pPr>
        <w:pStyle w:val="Codelisting"/>
        <w:jc w:val="left"/>
        <w:rPr>
          <w:sz w:val="16"/>
          <w:szCs w:val="16"/>
          <w:lang w:val="en-US"/>
        </w:rPr>
      </w:pPr>
      <w:r w:rsidRPr="00A06751">
        <w:rPr>
          <w:sz w:val="16"/>
          <w:szCs w:val="16"/>
          <w:lang w:val="en-US"/>
        </w:rPr>
        <w:t xml:space="preserve">        payload: newEmail, // store new email for step 2</w:t>
      </w:r>
    </w:p>
    <w:p w14:paraId="36B5F162" w14:textId="77777777" w:rsidR="00CB2782" w:rsidRPr="00A06751" w:rsidRDefault="00CB2782" w:rsidP="00A06751">
      <w:pPr>
        <w:pStyle w:val="Codelisting"/>
        <w:jc w:val="left"/>
        <w:rPr>
          <w:sz w:val="16"/>
          <w:szCs w:val="16"/>
          <w:lang w:val="en-US"/>
        </w:rPr>
      </w:pPr>
      <w:r w:rsidRPr="00A06751">
        <w:rPr>
          <w:sz w:val="16"/>
          <w:szCs w:val="16"/>
          <w:lang w:val="en-US"/>
        </w:rPr>
        <w:t xml:space="preserve">        expiresAt: new Date(Date.now() + CODE_TTL_MS),</w:t>
      </w:r>
    </w:p>
    <w:p w14:paraId="7CFA0B7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9811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E83490" w14:textId="77777777" w:rsidR="00CB2782" w:rsidRPr="00A06751" w:rsidRDefault="00CB2782" w:rsidP="00A06751">
      <w:pPr>
        <w:pStyle w:val="Codelisting"/>
        <w:jc w:val="left"/>
        <w:rPr>
          <w:sz w:val="16"/>
          <w:szCs w:val="16"/>
          <w:lang w:val="en-US"/>
        </w:rPr>
      </w:pPr>
    </w:p>
    <w:p w14:paraId="1235363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sendVerificationCode({ to: user.email, name: user.name, code, purpose: 'email_old', newEmail });</w:t>
      </w:r>
    </w:p>
    <w:p w14:paraId="1E6D4415"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console.info(`[Profile] Email change step1 code sent to ${user.email}. Code: ${code}`);</w:t>
      </w:r>
    </w:p>
    <w:p w14:paraId="60D98F47"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return { ok: true };</w:t>
      </w:r>
    </w:p>
    <w:p w14:paraId="155A72B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9F044E7" w14:textId="77777777" w:rsidR="00CB2782" w:rsidRPr="00A06751" w:rsidRDefault="00CB2782" w:rsidP="00A06751">
      <w:pPr>
        <w:pStyle w:val="Codelisting"/>
        <w:jc w:val="left"/>
        <w:rPr>
          <w:sz w:val="16"/>
          <w:szCs w:val="16"/>
          <w:lang w:val="en-US"/>
        </w:rPr>
      </w:pPr>
    </w:p>
    <w:p w14:paraId="21902B03" w14:textId="77777777" w:rsidR="00CB2782" w:rsidRPr="00A06751" w:rsidRDefault="00CB2782" w:rsidP="00A06751">
      <w:pPr>
        <w:pStyle w:val="Codelisting"/>
        <w:jc w:val="left"/>
        <w:rPr>
          <w:sz w:val="16"/>
          <w:szCs w:val="16"/>
          <w:lang w:val="en-US"/>
        </w:rPr>
      </w:pPr>
      <w:r w:rsidRPr="00A06751">
        <w:rPr>
          <w:sz w:val="16"/>
          <w:szCs w:val="16"/>
          <w:lang w:val="en-US"/>
        </w:rPr>
        <w:t xml:space="preserve">  // ── Confirm old email (Step 2 — send code to new email) ─────────────────────</w:t>
      </w:r>
    </w:p>
    <w:p w14:paraId="32CEC47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confirmOldEmail(userId: string, code: string): Promise&lt;{ ok: boolean }&gt; {</w:t>
      </w:r>
    </w:p>
    <w:p w14:paraId="4152FF4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this.prisma.user.findUnique({ where: { id: userId } });</w:t>
      </w:r>
    </w:p>
    <w:p w14:paraId="2818845D"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throw new Error('Користувача не знайдено');</w:t>
      </w:r>
    </w:p>
    <w:p w14:paraId="4F9AAC64" w14:textId="77777777" w:rsidR="00CB2782" w:rsidRPr="00A06751" w:rsidRDefault="00CB2782" w:rsidP="00A06751">
      <w:pPr>
        <w:pStyle w:val="Codelisting"/>
        <w:jc w:val="left"/>
        <w:rPr>
          <w:sz w:val="16"/>
          <w:szCs w:val="16"/>
          <w:lang w:val="en-US"/>
        </w:rPr>
      </w:pPr>
    </w:p>
    <w:p w14:paraId="7BD4528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await this.prisma.userToken.findFirst({</w:t>
      </w:r>
    </w:p>
    <w:p w14:paraId="1B6F6CA6"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userId, type: 'EMAIL_CHANGE_OLD', code },</w:t>
      </w:r>
    </w:p>
    <w:p w14:paraId="1CA7E12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F75DF52"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 throw new Error('Невірний або прострочений код');</w:t>
      </w:r>
    </w:p>
    <w:p w14:paraId="18054F8B"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(token.expiresAt &lt; new Date()) {</w:t>
      </w:r>
    </w:p>
    <w:p w14:paraId="1EC939A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 where: { id: token.id } });</w:t>
      </w:r>
    </w:p>
    <w:p w14:paraId="28B47675" w14:textId="77777777" w:rsidR="00CB2782" w:rsidRPr="00A06751" w:rsidRDefault="00CB2782" w:rsidP="00A06751">
      <w:pPr>
        <w:pStyle w:val="Codelisting"/>
        <w:jc w:val="left"/>
        <w:rPr>
          <w:sz w:val="16"/>
          <w:szCs w:val="16"/>
          <w:lang w:val="en-US"/>
        </w:rPr>
      </w:pPr>
      <w:r w:rsidRPr="00A06751">
        <w:rPr>
          <w:sz w:val="16"/>
          <w:szCs w:val="16"/>
          <w:lang w:val="en-US"/>
        </w:rPr>
        <w:t xml:space="preserve">      throw new Error('Код прострочений. Спробуйте знову.');</w:t>
      </w:r>
    </w:p>
    <w:p w14:paraId="2E313D5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0B46D1" w14:textId="77777777" w:rsidR="00CB2782" w:rsidRPr="00A06751" w:rsidRDefault="00CB2782" w:rsidP="00A06751">
      <w:pPr>
        <w:pStyle w:val="Codelisting"/>
        <w:jc w:val="left"/>
        <w:rPr>
          <w:sz w:val="16"/>
          <w:szCs w:val="16"/>
          <w:lang w:val="en-US"/>
        </w:rPr>
      </w:pPr>
    </w:p>
    <w:p w14:paraId="75A87E5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newEmail = token.payload!;</w:t>
      </w:r>
    </w:p>
    <w:p w14:paraId="5C03B535" w14:textId="77777777" w:rsidR="00CB2782" w:rsidRPr="00A06751" w:rsidRDefault="00CB2782" w:rsidP="00A06751">
      <w:pPr>
        <w:pStyle w:val="Codelisting"/>
        <w:jc w:val="left"/>
        <w:rPr>
          <w:sz w:val="16"/>
          <w:szCs w:val="16"/>
          <w:lang w:val="en-US"/>
        </w:rPr>
      </w:pPr>
      <w:r w:rsidRPr="00A06751">
        <w:rPr>
          <w:sz w:val="16"/>
          <w:szCs w:val="16"/>
          <w:lang w:val="en-US"/>
        </w:rPr>
        <w:t xml:space="preserve">    // Remove old step1 token</w:t>
      </w:r>
    </w:p>
    <w:p w14:paraId="154B97C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this.prisma.userToken.deleteMany({ where: { userId, type: 'EMAIL_CHANGE_OLD' } });</w:t>
      </w:r>
    </w:p>
    <w:p w14:paraId="100AB238" w14:textId="77777777" w:rsidR="00CB2782" w:rsidRPr="00A06751" w:rsidRDefault="00CB2782" w:rsidP="00A06751">
      <w:pPr>
        <w:pStyle w:val="Codelisting"/>
        <w:jc w:val="left"/>
        <w:rPr>
          <w:sz w:val="16"/>
          <w:szCs w:val="16"/>
          <w:lang w:val="en-US"/>
        </w:rPr>
      </w:pPr>
    </w:p>
    <w:p w14:paraId="0563CAAA" w14:textId="77777777" w:rsidR="00CB2782" w:rsidRPr="00A06751" w:rsidRDefault="00CB2782" w:rsidP="00A06751">
      <w:pPr>
        <w:pStyle w:val="Codelisting"/>
        <w:jc w:val="left"/>
        <w:rPr>
          <w:sz w:val="16"/>
          <w:szCs w:val="16"/>
          <w:lang w:val="en-US"/>
        </w:rPr>
      </w:pPr>
      <w:r w:rsidRPr="00A06751">
        <w:rPr>
          <w:sz w:val="16"/>
          <w:szCs w:val="16"/>
          <w:lang w:val="en-US"/>
        </w:rPr>
        <w:t xml:space="preserve">    // Create step2 token for new email</w:t>
      </w:r>
    </w:p>
    <w:p w14:paraId="606297B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code2 = generateCode();</w:t>
      </w:r>
    </w:p>
    <w:p w14:paraId="416293D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this.prisma.userToken.create({</w:t>
      </w:r>
    </w:p>
    <w:p w14:paraId="7DCF0CA0"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0B244EB0" w14:textId="77777777" w:rsidR="00CB2782" w:rsidRPr="00A06751" w:rsidRDefault="00CB2782" w:rsidP="00A06751">
      <w:pPr>
        <w:pStyle w:val="Codelisting"/>
        <w:jc w:val="left"/>
        <w:rPr>
          <w:sz w:val="16"/>
          <w:szCs w:val="16"/>
          <w:lang w:val="en-US"/>
        </w:rPr>
      </w:pPr>
      <w:r w:rsidRPr="00A06751">
        <w:rPr>
          <w:sz w:val="16"/>
          <w:szCs w:val="16"/>
          <w:lang w:val="en-US"/>
        </w:rPr>
        <w:t xml:space="preserve">        userId,</w:t>
      </w:r>
    </w:p>
    <w:p w14:paraId="0AEB7375" w14:textId="77777777" w:rsidR="00CB2782" w:rsidRPr="00A06751" w:rsidRDefault="00CB2782" w:rsidP="00A06751">
      <w:pPr>
        <w:pStyle w:val="Codelisting"/>
        <w:jc w:val="left"/>
        <w:rPr>
          <w:sz w:val="16"/>
          <w:szCs w:val="16"/>
          <w:lang w:val="en-US"/>
        </w:rPr>
      </w:pPr>
      <w:r w:rsidRPr="00A06751">
        <w:rPr>
          <w:sz w:val="16"/>
          <w:szCs w:val="16"/>
          <w:lang w:val="en-US"/>
        </w:rPr>
        <w:t xml:space="preserve">        type: 'EMAIL_CHANGE_NEW',</w:t>
      </w:r>
    </w:p>
    <w:p w14:paraId="05B907DB" w14:textId="77777777" w:rsidR="00CB2782" w:rsidRPr="00A06751" w:rsidRDefault="00CB2782" w:rsidP="00A06751">
      <w:pPr>
        <w:pStyle w:val="Codelisting"/>
        <w:jc w:val="left"/>
        <w:rPr>
          <w:sz w:val="16"/>
          <w:szCs w:val="16"/>
          <w:lang w:val="en-US"/>
        </w:rPr>
      </w:pPr>
      <w:r w:rsidRPr="00A06751">
        <w:rPr>
          <w:sz w:val="16"/>
          <w:szCs w:val="16"/>
          <w:lang w:val="en-US"/>
        </w:rPr>
        <w:t xml:space="preserve">        code: code2,</w:t>
      </w:r>
    </w:p>
    <w:p w14:paraId="266F0073" w14:textId="77777777" w:rsidR="00CB2782" w:rsidRPr="00A06751" w:rsidRDefault="00CB2782" w:rsidP="00A06751">
      <w:pPr>
        <w:pStyle w:val="Codelisting"/>
        <w:jc w:val="left"/>
        <w:rPr>
          <w:sz w:val="16"/>
          <w:szCs w:val="16"/>
          <w:lang w:val="en-US"/>
        </w:rPr>
      </w:pPr>
      <w:r w:rsidRPr="00A06751">
        <w:rPr>
          <w:sz w:val="16"/>
          <w:szCs w:val="16"/>
          <w:lang w:val="en-US"/>
        </w:rPr>
        <w:t xml:space="preserve">        payload: newEmail,</w:t>
      </w:r>
    </w:p>
    <w:p w14:paraId="0B7115D8" w14:textId="77777777" w:rsidR="00CB2782" w:rsidRPr="00A06751" w:rsidRDefault="00CB2782" w:rsidP="00A06751">
      <w:pPr>
        <w:pStyle w:val="Codelisting"/>
        <w:jc w:val="left"/>
        <w:rPr>
          <w:sz w:val="16"/>
          <w:szCs w:val="16"/>
          <w:lang w:val="en-US"/>
        </w:rPr>
      </w:pPr>
      <w:r w:rsidRPr="00A06751">
        <w:rPr>
          <w:sz w:val="16"/>
          <w:szCs w:val="16"/>
          <w:lang w:val="en-US"/>
        </w:rPr>
        <w:t xml:space="preserve">        expiresAt: new Date(Date.now() + CODE_TTL_MS),</w:t>
      </w:r>
    </w:p>
    <w:p w14:paraId="0C5FBFB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49699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B65084C" w14:textId="77777777" w:rsidR="00CB2782" w:rsidRPr="00A06751" w:rsidRDefault="00CB2782" w:rsidP="00A06751">
      <w:pPr>
        <w:pStyle w:val="Codelisting"/>
        <w:jc w:val="left"/>
        <w:rPr>
          <w:sz w:val="16"/>
          <w:szCs w:val="16"/>
          <w:lang w:val="en-US"/>
        </w:rPr>
      </w:pPr>
    </w:p>
    <w:p w14:paraId="5DFC0CC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sendVerificationCode({ to: newEmail, name: user.name, code: code2, purpose: 'email_new' });</w:t>
      </w:r>
    </w:p>
    <w:p w14:paraId="2983C900"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console.info(`[Profile] Email change step2 code sent to ${newEmail}. Code: ${code2}`);</w:t>
      </w:r>
    </w:p>
    <w:p w14:paraId="3FC2C52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ok: true };</w:t>
      </w:r>
    </w:p>
    <w:p w14:paraId="2E11BC2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6B5E2F" w14:textId="77777777" w:rsidR="00CB2782" w:rsidRPr="00A06751" w:rsidRDefault="00CB2782" w:rsidP="00A06751">
      <w:pPr>
        <w:pStyle w:val="Codelisting"/>
        <w:jc w:val="left"/>
        <w:rPr>
          <w:sz w:val="16"/>
          <w:szCs w:val="16"/>
          <w:lang w:val="en-US"/>
        </w:rPr>
      </w:pPr>
    </w:p>
    <w:p w14:paraId="27091841" w14:textId="77777777" w:rsidR="00CB2782" w:rsidRPr="00A06751" w:rsidRDefault="00CB2782" w:rsidP="00A06751">
      <w:pPr>
        <w:pStyle w:val="Codelisting"/>
        <w:jc w:val="left"/>
        <w:rPr>
          <w:sz w:val="16"/>
          <w:szCs w:val="16"/>
          <w:lang w:val="en-US"/>
        </w:rPr>
      </w:pPr>
      <w:r w:rsidRPr="00A06751">
        <w:rPr>
          <w:sz w:val="16"/>
          <w:szCs w:val="16"/>
          <w:lang w:val="en-US"/>
        </w:rPr>
        <w:t xml:space="preserve">  // ── Confirm new email (Final step — apply change) ───────────────────────────</w:t>
      </w:r>
    </w:p>
    <w:p w14:paraId="22F42DBD" w14:textId="77777777" w:rsidR="00CB2782" w:rsidRPr="00A06751" w:rsidRDefault="00CB2782" w:rsidP="00A06751">
      <w:pPr>
        <w:pStyle w:val="Codelisting"/>
        <w:jc w:val="left"/>
        <w:rPr>
          <w:sz w:val="16"/>
          <w:szCs w:val="16"/>
          <w:lang w:val="en-US"/>
        </w:rPr>
      </w:pPr>
      <w:r w:rsidRPr="00A06751">
        <w:rPr>
          <w:sz w:val="16"/>
          <w:szCs w:val="16"/>
          <w:lang w:val="en-US"/>
        </w:rPr>
        <w:t xml:space="preserve">  async confirmNewEmail(userId: string, code: string): Promise&lt;{ ok: boolean; newEmail: string }&gt; {</w:t>
      </w:r>
    </w:p>
    <w:p w14:paraId="0C8B610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 = await this.prisma.userToken.findFirst({</w:t>
      </w:r>
    </w:p>
    <w:p w14:paraId="5A157027"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userId, type: 'EMAIL_CHANGE_NEW', code },</w:t>
      </w:r>
    </w:p>
    <w:p w14:paraId="037C6DA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86445A"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 throw new Error('Невірний або прострочений код');</w:t>
      </w:r>
    </w:p>
    <w:p w14:paraId="54F9177F"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(token.expiresAt &lt; new Date()) {</w:t>
      </w:r>
    </w:p>
    <w:p w14:paraId="7307451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 where: { id: token.id } });</w:t>
      </w:r>
    </w:p>
    <w:p w14:paraId="78F18686" w14:textId="77777777" w:rsidR="00CB2782" w:rsidRPr="00A06751" w:rsidRDefault="00CB2782" w:rsidP="00A06751">
      <w:pPr>
        <w:pStyle w:val="Codelisting"/>
        <w:jc w:val="left"/>
        <w:rPr>
          <w:sz w:val="16"/>
          <w:szCs w:val="16"/>
          <w:lang w:val="en-US"/>
        </w:rPr>
      </w:pPr>
      <w:r w:rsidRPr="00A06751">
        <w:rPr>
          <w:sz w:val="16"/>
          <w:szCs w:val="16"/>
          <w:lang w:val="en-US"/>
        </w:rPr>
        <w:t xml:space="preserve">      throw new Error('Код прострочений. Спробуйте знову.');</w:t>
      </w:r>
    </w:p>
    <w:p w14:paraId="64C2AB8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3A5233" w14:textId="77777777" w:rsidR="00CB2782" w:rsidRPr="00A06751" w:rsidRDefault="00CB2782" w:rsidP="00A06751">
      <w:pPr>
        <w:pStyle w:val="Codelisting"/>
        <w:jc w:val="left"/>
        <w:rPr>
          <w:sz w:val="16"/>
          <w:szCs w:val="16"/>
          <w:lang w:val="en-US"/>
        </w:rPr>
      </w:pPr>
    </w:p>
    <w:p w14:paraId="27703C4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newEmail = token.payload!;</w:t>
      </w:r>
    </w:p>
    <w:p w14:paraId="17C644A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this.prisma.user.update({ where: { id: userId }, data: { email: newEmail } });</w:t>
      </w:r>
    </w:p>
    <w:p w14:paraId="2C442C4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this.prisma.userToken.deleteMany({ where: { userId, type: 'EMAIL_CHANGE_NEW' } });</w:t>
      </w:r>
    </w:p>
    <w:p w14:paraId="4E63A4C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ok: true, newEmail };</w:t>
      </w:r>
    </w:p>
    <w:p w14:paraId="5FB5C30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07E817" w14:textId="77777777" w:rsidR="00CB2782" w:rsidRPr="00A06751" w:rsidRDefault="00CB2782" w:rsidP="00A06751">
      <w:pPr>
        <w:pStyle w:val="Codelisting"/>
        <w:jc w:val="left"/>
        <w:rPr>
          <w:sz w:val="16"/>
          <w:szCs w:val="16"/>
          <w:lang w:val="en-US"/>
        </w:rPr>
      </w:pPr>
    </w:p>
    <w:p w14:paraId="595FA08E" w14:textId="77777777" w:rsidR="00CB2782" w:rsidRPr="00A06751" w:rsidRDefault="00CB2782" w:rsidP="00A06751">
      <w:pPr>
        <w:pStyle w:val="Codelisting"/>
        <w:jc w:val="left"/>
        <w:rPr>
          <w:sz w:val="16"/>
          <w:szCs w:val="16"/>
          <w:lang w:val="en-US"/>
        </w:rPr>
      </w:pPr>
      <w:r w:rsidRPr="00A06751">
        <w:rPr>
          <w:sz w:val="16"/>
          <w:szCs w:val="16"/>
          <w:lang w:val="en-US"/>
        </w:rPr>
        <w:t xml:space="preserve">  // ── Update display name ─────────────────────────────────────────────────────</w:t>
      </w:r>
    </w:p>
    <w:p w14:paraId="449F5E7F" w14:textId="77777777" w:rsidR="00CB2782" w:rsidRPr="00A06751" w:rsidRDefault="00CB2782" w:rsidP="00A06751">
      <w:pPr>
        <w:pStyle w:val="Codelisting"/>
        <w:jc w:val="left"/>
        <w:rPr>
          <w:sz w:val="16"/>
          <w:szCs w:val="16"/>
          <w:lang w:val="en-US"/>
        </w:rPr>
      </w:pPr>
      <w:r w:rsidRPr="00A06751">
        <w:rPr>
          <w:sz w:val="16"/>
          <w:szCs w:val="16"/>
          <w:lang w:val="en-US"/>
        </w:rPr>
        <w:t xml:space="preserve">  async updateName(userId: string, name: string) {</w:t>
      </w:r>
    </w:p>
    <w:p w14:paraId="30F9121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this.prisma.user.update({ where: { id: userId }, data: { name: name.trim() } });</w:t>
      </w:r>
    </w:p>
    <w:p w14:paraId="5E37E20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0E73968" w14:textId="77777777" w:rsidR="00CB2782" w:rsidRPr="00A06751" w:rsidRDefault="00CB2782" w:rsidP="00A06751">
      <w:pPr>
        <w:pStyle w:val="Codelisting"/>
        <w:jc w:val="left"/>
        <w:rPr>
          <w:sz w:val="16"/>
          <w:szCs w:val="16"/>
          <w:lang w:val="en-US"/>
        </w:rPr>
      </w:pPr>
      <w:r w:rsidRPr="00A06751">
        <w:rPr>
          <w:sz w:val="16"/>
          <w:szCs w:val="16"/>
          <w:lang w:val="en-US"/>
        </w:rPr>
        <w:t>}</w:t>
      </w:r>
    </w:p>
    <w:p w14:paraId="6191FEDB" w14:textId="77777777" w:rsidR="00CB2782" w:rsidRPr="00A06751" w:rsidRDefault="00CB2782" w:rsidP="00A06751">
      <w:pPr>
        <w:pStyle w:val="Codelisting"/>
        <w:jc w:val="left"/>
        <w:rPr>
          <w:sz w:val="16"/>
          <w:szCs w:val="16"/>
          <w:lang w:val="en-US"/>
        </w:rPr>
      </w:pPr>
    </w:p>
    <w:p w14:paraId="38EAFA9D" w14:textId="77777777" w:rsidR="00CB2782" w:rsidRPr="00A06751" w:rsidRDefault="00CB2782" w:rsidP="00A06751">
      <w:pPr>
        <w:pStyle w:val="Codelisting"/>
        <w:jc w:val="left"/>
        <w:rPr>
          <w:sz w:val="16"/>
          <w:szCs w:val="16"/>
          <w:lang w:val="en-US"/>
        </w:rPr>
      </w:pPr>
    </w:p>
    <w:p w14:paraId="299D37D2"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C:\college\The-survey-uniqueness-control-module\backend\src\modules\realtime\broadcaster.ts =====</w:t>
      </w:r>
    </w:p>
    <w:p w14:paraId="0F734484" w14:textId="77777777" w:rsidR="00CB2782" w:rsidRPr="00A06751" w:rsidRDefault="00CB2782" w:rsidP="00A06751">
      <w:pPr>
        <w:pStyle w:val="Codelisting"/>
        <w:jc w:val="left"/>
        <w:rPr>
          <w:sz w:val="16"/>
          <w:szCs w:val="16"/>
          <w:lang w:val="en-US"/>
        </w:rPr>
      </w:pPr>
    </w:p>
    <w:p w14:paraId="54182B88" w14:textId="77777777" w:rsidR="00CB2782" w:rsidRPr="00A06751" w:rsidRDefault="00CB2782" w:rsidP="00A06751">
      <w:pPr>
        <w:pStyle w:val="Codelisting"/>
        <w:jc w:val="left"/>
        <w:rPr>
          <w:sz w:val="16"/>
          <w:szCs w:val="16"/>
          <w:lang w:val="en-US"/>
        </w:rPr>
      </w:pPr>
      <w:r w:rsidRPr="00A06751">
        <w:rPr>
          <w:sz w:val="16"/>
          <w:szCs w:val="16"/>
          <w:lang w:val="en-US"/>
        </w:rPr>
        <w:t>import type { WebSocket } from 'ws';</w:t>
      </w:r>
    </w:p>
    <w:p w14:paraId="3E4AE75C" w14:textId="77777777" w:rsidR="00CB2782" w:rsidRPr="00A06751" w:rsidRDefault="00CB2782" w:rsidP="00A06751">
      <w:pPr>
        <w:pStyle w:val="Codelisting"/>
        <w:jc w:val="left"/>
        <w:rPr>
          <w:sz w:val="16"/>
          <w:szCs w:val="16"/>
          <w:lang w:val="en-US"/>
        </w:rPr>
      </w:pPr>
    </w:p>
    <w:p w14:paraId="5A9A7DED" w14:textId="77777777" w:rsidR="00CB2782" w:rsidRPr="00A06751" w:rsidRDefault="00CB2782" w:rsidP="00A06751">
      <w:pPr>
        <w:pStyle w:val="Codelisting"/>
        <w:jc w:val="left"/>
        <w:rPr>
          <w:sz w:val="16"/>
          <w:szCs w:val="16"/>
          <w:lang w:val="en-US"/>
        </w:rPr>
      </w:pPr>
      <w:r w:rsidRPr="00A06751">
        <w:rPr>
          <w:sz w:val="16"/>
          <w:szCs w:val="16"/>
          <w:lang w:val="en-US"/>
        </w:rPr>
        <w:t>// ── Types ──────────────────────────────────────────────────────────────────</w:t>
      </w:r>
    </w:p>
    <w:p w14:paraId="73DDCE34" w14:textId="77777777" w:rsidR="00CB2782" w:rsidRPr="00A06751" w:rsidRDefault="00CB2782" w:rsidP="00A06751">
      <w:pPr>
        <w:pStyle w:val="Codelisting"/>
        <w:jc w:val="left"/>
        <w:rPr>
          <w:sz w:val="16"/>
          <w:szCs w:val="16"/>
          <w:lang w:val="en-US"/>
        </w:rPr>
      </w:pPr>
    </w:p>
    <w:p w14:paraId="1F3C8A51" w14:textId="77777777" w:rsidR="00CB2782" w:rsidRPr="00A06751" w:rsidRDefault="00CB2782" w:rsidP="00A06751">
      <w:pPr>
        <w:pStyle w:val="Codelisting"/>
        <w:jc w:val="left"/>
        <w:rPr>
          <w:sz w:val="16"/>
          <w:szCs w:val="16"/>
          <w:lang w:val="en-US"/>
        </w:rPr>
      </w:pPr>
      <w:r w:rsidRPr="00A06751">
        <w:rPr>
          <w:sz w:val="16"/>
          <w:szCs w:val="16"/>
          <w:lang w:val="en-US"/>
        </w:rPr>
        <w:t>export interface ResultsPayload {</w:t>
      </w:r>
    </w:p>
    <w:p w14:paraId="70930EC7" w14:textId="77777777" w:rsidR="00CB2782" w:rsidRPr="00A06751" w:rsidRDefault="00CB2782" w:rsidP="00A06751">
      <w:pPr>
        <w:pStyle w:val="Codelisting"/>
        <w:jc w:val="left"/>
        <w:rPr>
          <w:sz w:val="16"/>
          <w:szCs w:val="16"/>
          <w:lang w:val="en-US"/>
        </w:rPr>
      </w:pPr>
      <w:r w:rsidRPr="00A06751">
        <w:rPr>
          <w:sz w:val="16"/>
          <w:szCs w:val="16"/>
          <w:lang w:val="en-US"/>
        </w:rPr>
        <w:t xml:space="preserve">  type: 'results_update';</w:t>
      </w:r>
    </w:p>
    <w:p w14:paraId="54AAE1D3"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3AA64D78"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 number;</w:t>
      </w:r>
    </w:p>
    <w:p w14:paraId="18F6CB10"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4ED8EFD1"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7374F7F2"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6958E2A4"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 | null;</w:t>
      </w:r>
    </w:p>
    <w:p w14:paraId="11FBA4CB"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w:t>
      </w:r>
    </w:p>
    <w:p w14:paraId="7DEDB2D8"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22F30407"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5FEE483F" w14:textId="77777777" w:rsidR="00CB2782" w:rsidRPr="00A06751" w:rsidRDefault="00CB2782" w:rsidP="00A06751">
      <w:pPr>
        <w:pStyle w:val="Codelisting"/>
        <w:jc w:val="left"/>
        <w:rPr>
          <w:sz w:val="16"/>
          <w:szCs w:val="16"/>
          <w:lang w:val="en-US"/>
        </w:rPr>
      </w:pPr>
      <w:r w:rsidRPr="00A06751">
        <w:rPr>
          <w:sz w:val="16"/>
          <w:szCs w:val="16"/>
          <w:lang w:val="en-US"/>
        </w:rPr>
        <w:t xml:space="preserve">      votes: number;</w:t>
      </w:r>
    </w:p>
    <w:p w14:paraId="53569292" w14:textId="77777777" w:rsidR="00CB2782" w:rsidRPr="00A06751" w:rsidRDefault="00CB2782" w:rsidP="00A06751">
      <w:pPr>
        <w:pStyle w:val="Codelisting"/>
        <w:jc w:val="left"/>
        <w:rPr>
          <w:sz w:val="16"/>
          <w:szCs w:val="16"/>
          <w:lang w:val="en-US"/>
        </w:rPr>
      </w:pPr>
      <w:r w:rsidRPr="00A06751">
        <w:rPr>
          <w:sz w:val="16"/>
          <w:szCs w:val="16"/>
          <w:lang w:val="en-US"/>
        </w:rPr>
        <w:t xml:space="preserve">      percentage: number;</w:t>
      </w:r>
    </w:p>
    <w:p w14:paraId="3B41C44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13BE7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7DEF69" w14:textId="77777777" w:rsidR="00CB2782" w:rsidRPr="00A06751" w:rsidRDefault="00CB2782" w:rsidP="00A06751">
      <w:pPr>
        <w:pStyle w:val="Codelisting"/>
        <w:jc w:val="left"/>
        <w:rPr>
          <w:sz w:val="16"/>
          <w:szCs w:val="16"/>
          <w:lang w:val="en-US"/>
        </w:rPr>
      </w:pPr>
      <w:r w:rsidRPr="00A06751">
        <w:rPr>
          <w:sz w:val="16"/>
          <w:szCs w:val="16"/>
          <w:lang w:val="en-US"/>
        </w:rPr>
        <w:t xml:space="preserve">  voters: { voterUserId: string | null; createdAt: string }[];</w:t>
      </w:r>
    </w:p>
    <w:p w14:paraId="17565A60"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string | null;</w:t>
      </w:r>
    </w:p>
    <w:p w14:paraId="66D5D66F"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string | null;</w:t>
      </w:r>
    </w:p>
    <w:p w14:paraId="34905E0E" w14:textId="77777777" w:rsidR="00CB2782" w:rsidRPr="00A06751" w:rsidRDefault="00CB2782" w:rsidP="00A06751">
      <w:pPr>
        <w:pStyle w:val="Codelisting"/>
        <w:jc w:val="left"/>
        <w:rPr>
          <w:sz w:val="16"/>
          <w:szCs w:val="16"/>
          <w:lang w:val="en-US"/>
        </w:rPr>
      </w:pPr>
      <w:r w:rsidRPr="00A06751">
        <w:rPr>
          <w:sz w:val="16"/>
          <w:szCs w:val="16"/>
          <w:lang w:val="en-US"/>
        </w:rPr>
        <w:t>}</w:t>
      </w:r>
    </w:p>
    <w:p w14:paraId="217510FC" w14:textId="77777777" w:rsidR="00CB2782" w:rsidRPr="00A06751" w:rsidRDefault="00CB2782" w:rsidP="00A06751">
      <w:pPr>
        <w:pStyle w:val="Codelisting"/>
        <w:jc w:val="left"/>
        <w:rPr>
          <w:sz w:val="16"/>
          <w:szCs w:val="16"/>
          <w:lang w:val="en-US"/>
        </w:rPr>
      </w:pPr>
    </w:p>
    <w:p w14:paraId="23195B7B" w14:textId="77777777" w:rsidR="00CB2782" w:rsidRPr="00A06751" w:rsidRDefault="00CB2782" w:rsidP="00A06751">
      <w:pPr>
        <w:pStyle w:val="Codelisting"/>
        <w:jc w:val="left"/>
        <w:rPr>
          <w:sz w:val="16"/>
          <w:szCs w:val="16"/>
          <w:lang w:val="en-US"/>
        </w:rPr>
      </w:pPr>
      <w:r w:rsidRPr="00A06751">
        <w:rPr>
          <w:sz w:val="16"/>
          <w:szCs w:val="16"/>
          <w:lang w:val="en-US"/>
        </w:rPr>
        <w:t>export interface SurveyPayload {</w:t>
      </w:r>
    </w:p>
    <w:p w14:paraId="1ED73F8C"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'survey_update';</w:t>
      </w:r>
    </w:p>
    <w:p w14:paraId="42ADAABC"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1B7BD613"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string;</w:t>
      </w:r>
    </w:p>
    <w:p w14:paraId="78D06054"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string | null;</w:t>
      </w:r>
    </w:p>
    <w:p w14:paraId="6D0C7704"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 | null;</w:t>
      </w:r>
    </w:p>
    <w:p w14:paraId="123EC214"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boolean;</w:t>
      </w:r>
    </w:p>
    <w:p w14:paraId="0CA822DB"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boolean;</w:t>
      </w:r>
    </w:p>
    <w:p w14:paraId="294DD7C5"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string | null;</w:t>
      </w:r>
    </w:p>
    <w:p w14:paraId="2A5B5A7D"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string | null;</w:t>
      </w:r>
    </w:p>
    <w:p w14:paraId="0DAB308D"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any[]; // simplified for now</w:t>
      </w:r>
    </w:p>
    <w:p w14:paraId="7B723B1B" w14:textId="77777777" w:rsidR="00CB2782" w:rsidRPr="00A06751" w:rsidRDefault="00CB2782" w:rsidP="00A06751">
      <w:pPr>
        <w:pStyle w:val="Codelisting"/>
        <w:jc w:val="left"/>
        <w:rPr>
          <w:sz w:val="16"/>
          <w:szCs w:val="16"/>
          <w:lang w:val="en-US"/>
        </w:rPr>
      </w:pPr>
      <w:r w:rsidRPr="00A06751">
        <w:rPr>
          <w:sz w:val="16"/>
          <w:szCs w:val="16"/>
          <w:lang w:val="en-US"/>
        </w:rPr>
        <w:t>}</w:t>
      </w:r>
    </w:p>
    <w:p w14:paraId="68526940" w14:textId="77777777" w:rsidR="00CB2782" w:rsidRPr="00A06751" w:rsidRDefault="00CB2782" w:rsidP="00A06751">
      <w:pPr>
        <w:pStyle w:val="Codelisting"/>
        <w:jc w:val="left"/>
        <w:rPr>
          <w:sz w:val="16"/>
          <w:szCs w:val="16"/>
          <w:lang w:val="en-US"/>
        </w:rPr>
      </w:pPr>
    </w:p>
    <w:p w14:paraId="3C9CB290" w14:textId="77777777" w:rsidR="00CB2782" w:rsidRPr="00A06751" w:rsidRDefault="00CB2782" w:rsidP="00A06751">
      <w:pPr>
        <w:pStyle w:val="Codelisting"/>
        <w:jc w:val="left"/>
        <w:rPr>
          <w:sz w:val="16"/>
          <w:szCs w:val="16"/>
          <w:lang w:val="en-US"/>
        </w:rPr>
      </w:pPr>
      <w:r w:rsidRPr="00A06751">
        <w:rPr>
          <w:sz w:val="16"/>
          <w:szCs w:val="16"/>
          <w:lang w:val="en-US"/>
        </w:rPr>
        <w:t>export interface SurveyCreatedPayload {</w:t>
      </w:r>
    </w:p>
    <w:p w14:paraId="627B10E2"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'survey_created';</w:t>
      </w:r>
    </w:p>
    <w:p w14:paraId="26438E63"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any;</w:t>
      </w:r>
    </w:p>
    <w:p w14:paraId="08BA2F1B" w14:textId="77777777" w:rsidR="00CB2782" w:rsidRPr="00A06751" w:rsidRDefault="00CB2782" w:rsidP="00A06751">
      <w:pPr>
        <w:pStyle w:val="Codelisting"/>
        <w:jc w:val="left"/>
        <w:rPr>
          <w:sz w:val="16"/>
          <w:szCs w:val="16"/>
          <w:lang w:val="en-US"/>
        </w:rPr>
      </w:pPr>
      <w:r w:rsidRPr="00A06751">
        <w:rPr>
          <w:sz w:val="16"/>
          <w:szCs w:val="16"/>
          <w:lang w:val="en-US"/>
        </w:rPr>
        <w:t>}</w:t>
      </w:r>
    </w:p>
    <w:p w14:paraId="69ADC8B1" w14:textId="77777777" w:rsidR="00CB2782" w:rsidRPr="00A06751" w:rsidRDefault="00CB2782" w:rsidP="00A06751">
      <w:pPr>
        <w:pStyle w:val="Codelisting"/>
        <w:jc w:val="left"/>
        <w:rPr>
          <w:sz w:val="16"/>
          <w:szCs w:val="16"/>
          <w:lang w:val="en-US"/>
        </w:rPr>
      </w:pPr>
    </w:p>
    <w:p w14:paraId="4AF91CBF" w14:textId="77777777" w:rsidR="00CB2782" w:rsidRPr="00A06751" w:rsidRDefault="00CB2782" w:rsidP="00A06751">
      <w:pPr>
        <w:pStyle w:val="Codelisting"/>
        <w:jc w:val="left"/>
        <w:rPr>
          <w:sz w:val="16"/>
          <w:szCs w:val="16"/>
          <w:lang w:val="en-US"/>
        </w:rPr>
      </w:pPr>
      <w:r w:rsidRPr="00A06751">
        <w:rPr>
          <w:sz w:val="16"/>
          <w:szCs w:val="16"/>
          <w:lang w:val="en-US"/>
        </w:rPr>
        <w:t>export interface SurveyUpdatedPayload {</w:t>
      </w:r>
    </w:p>
    <w:p w14:paraId="51D09B2F"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'survey_updated';</w:t>
      </w:r>
    </w:p>
    <w:p w14:paraId="4ADE4512"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4C0CAC10"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1D31CA91"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boolean;</w:t>
      </w:r>
    </w:p>
    <w:p w14:paraId="1A34CD9B"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string | null;</w:t>
      </w:r>
    </w:p>
    <w:p w14:paraId="76C07E3C"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string;</w:t>
      </w:r>
    </w:p>
    <w:p w14:paraId="51B7B636"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string | null;</w:t>
      </w:r>
    </w:p>
    <w:p w14:paraId="0FD61D8C"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 | null;</w:t>
      </w:r>
    </w:p>
    <w:p w14:paraId="243834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50D42F" w14:textId="77777777" w:rsidR="00CB2782" w:rsidRPr="00A06751" w:rsidRDefault="00CB2782" w:rsidP="00A06751">
      <w:pPr>
        <w:pStyle w:val="Codelisting"/>
        <w:jc w:val="left"/>
        <w:rPr>
          <w:sz w:val="16"/>
          <w:szCs w:val="16"/>
          <w:lang w:val="en-US"/>
        </w:rPr>
      </w:pPr>
      <w:r w:rsidRPr="00A06751">
        <w:rPr>
          <w:sz w:val="16"/>
          <w:szCs w:val="16"/>
          <w:lang w:val="en-US"/>
        </w:rPr>
        <w:lastRenderedPageBreak/>
        <w:t>}</w:t>
      </w:r>
    </w:p>
    <w:p w14:paraId="06E8D702" w14:textId="77777777" w:rsidR="00CB2782" w:rsidRPr="00A06751" w:rsidRDefault="00CB2782" w:rsidP="00A06751">
      <w:pPr>
        <w:pStyle w:val="Codelisting"/>
        <w:jc w:val="left"/>
        <w:rPr>
          <w:sz w:val="16"/>
          <w:szCs w:val="16"/>
          <w:lang w:val="en-US"/>
        </w:rPr>
      </w:pPr>
    </w:p>
    <w:p w14:paraId="2D8D2997" w14:textId="77777777" w:rsidR="00CB2782" w:rsidRPr="00A06751" w:rsidRDefault="00CB2782" w:rsidP="00A06751">
      <w:pPr>
        <w:pStyle w:val="Codelisting"/>
        <w:jc w:val="left"/>
        <w:rPr>
          <w:sz w:val="16"/>
          <w:szCs w:val="16"/>
          <w:lang w:val="en-US"/>
        </w:rPr>
      </w:pPr>
      <w:r w:rsidRPr="00A06751">
        <w:rPr>
          <w:sz w:val="16"/>
          <w:szCs w:val="16"/>
          <w:lang w:val="en-US"/>
        </w:rPr>
        <w:t>export interface SurveyDeletedPayload {</w:t>
      </w:r>
    </w:p>
    <w:p w14:paraId="1B8152BC"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'survey_deleted';</w:t>
      </w:r>
    </w:p>
    <w:p w14:paraId="4B4FB7B5"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4C478A8C" w14:textId="77777777" w:rsidR="00CB2782" w:rsidRPr="00A06751" w:rsidRDefault="00CB2782" w:rsidP="00A06751">
      <w:pPr>
        <w:pStyle w:val="Codelisting"/>
        <w:jc w:val="left"/>
        <w:rPr>
          <w:sz w:val="16"/>
          <w:szCs w:val="16"/>
          <w:lang w:val="en-US"/>
        </w:rPr>
      </w:pPr>
      <w:r w:rsidRPr="00A06751">
        <w:rPr>
          <w:sz w:val="16"/>
          <w:szCs w:val="16"/>
          <w:lang w:val="en-US"/>
        </w:rPr>
        <w:t>}</w:t>
      </w:r>
    </w:p>
    <w:p w14:paraId="6F9AF6FF" w14:textId="77777777" w:rsidR="00CB2782" w:rsidRPr="00A06751" w:rsidRDefault="00CB2782" w:rsidP="00A06751">
      <w:pPr>
        <w:pStyle w:val="Codelisting"/>
        <w:jc w:val="left"/>
        <w:rPr>
          <w:sz w:val="16"/>
          <w:szCs w:val="16"/>
          <w:lang w:val="en-US"/>
        </w:rPr>
      </w:pPr>
    </w:p>
    <w:p w14:paraId="2702822F" w14:textId="77777777" w:rsidR="00CB2782" w:rsidRPr="00A06751" w:rsidRDefault="00CB2782" w:rsidP="00A06751">
      <w:pPr>
        <w:pStyle w:val="Codelisting"/>
        <w:jc w:val="left"/>
        <w:rPr>
          <w:sz w:val="16"/>
          <w:szCs w:val="16"/>
          <w:lang w:val="en-US"/>
        </w:rPr>
      </w:pPr>
      <w:r w:rsidRPr="00A06751">
        <w:rPr>
          <w:sz w:val="16"/>
          <w:szCs w:val="16"/>
          <w:lang w:val="en-US"/>
        </w:rPr>
        <w:t>export type WsMessage =</w:t>
      </w:r>
    </w:p>
    <w:p w14:paraId="26490E22" w14:textId="77777777" w:rsidR="00CB2782" w:rsidRPr="00A06751" w:rsidRDefault="00CB2782" w:rsidP="00A06751">
      <w:pPr>
        <w:pStyle w:val="Codelisting"/>
        <w:jc w:val="left"/>
        <w:rPr>
          <w:sz w:val="16"/>
          <w:szCs w:val="16"/>
          <w:lang w:val="en-US"/>
        </w:rPr>
      </w:pPr>
      <w:r w:rsidRPr="00A06751">
        <w:rPr>
          <w:sz w:val="16"/>
          <w:szCs w:val="16"/>
          <w:lang w:val="en-US"/>
        </w:rPr>
        <w:t xml:space="preserve">  | ResultsPayload</w:t>
      </w:r>
    </w:p>
    <w:p w14:paraId="5BAFE5A6" w14:textId="77777777" w:rsidR="00CB2782" w:rsidRPr="00A06751" w:rsidRDefault="00CB2782" w:rsidP="00A06751">
      <w:pPr>
        <w:pStyle w:val="Codelisting"/>
        <w:jc w:val="left"/>
        <w:rPr>
          <w:sz w:val="16"/>
          <w:szCs w:val="16"/>
          <w:lang w:val="en-US"/>
        </w:rPr>
      </w:pPr>
      <w:r w:rsidRPr="00A06751">
        <w:rPr>
          <w:sz w:val="16"/>
          <w:szCs w:val="16"/>
          <w:lang w:val="en-US"/>
        </w:rPr>
        <w:t xml:space="preserve">  | SurveyPayload</w:t>
      </w:r>
    </w:p>
    <w:p w14:paraId="0609ED19" w14:textId="77777777" w:rsidR="00CB2782" w:rsidRPr="00A06751" w:rsidRDefault="00CB2782" w:rsidP="00A06751">
      <w:pPr>
        <w:pStyle w:val="Codelisting"/>
        <w:jc w:val="left"/>
        <w:rPr>
          <w:sz w:val="16"/>
          <w:szCs w:val="16"/>
          <w:lang w:val="en-US"/>
        </w:rPr>
      </w:pPr>
      <w:r w:rsidRPr="00A06751">
        <w:rPr>
          <w:sz w:val="16"/>
          <w:szCs w:val="16"/>
          <w:lang w:val="en-US"/>
        </w:rPr>
        <w:t xml:space="preserve">  | SurveyCreatedPayload</w:t>
      </w:r>
    </w:p>
    <w:p w14:paraId="45D978C0" w14:textId="77777777" w:rsidR="00CB2782" w:rsidRPr="00A06751" w:rsidRDefault="00CB2782" w:rsidP="00A06751">
      <w:pPr>
        <w:pStyle w:val="Codelisting"/>
        <w:jc w:val="left"/>
        <w:rPr>
          <w:sz w:val="16"/>
          <w:szCs w:val="16"/>
          <w:lang w:val="en-US"/>
        </w:rPr>
      </w:pPr>
      <w:r w:rsidRPr="00A06751">
        <w:rPr>
          <w:sz w:val="16"/>
          <w:szCs w:val="16"/>
          <w:lang w:val="en-US"/>
        </w:rPr>
        <w:t xml:space="preserve">  | SurveyUpdatedPayload</w:t>
      </w:r>
    </w:p>
    <w:p w14:paraId="42FA3F15" w14:textId="77777777" w:rsidR="00CB2782" w:rsidRPr="00A06751" w:rsidRDefault="00CB2782" w:rsidP="00A06751">
      <w:pPr>
        <w:pStyle w:val="Codelisting"/>
        <w:jc w:val="left"/>
        <w:rPr>
          <w:sz w:val="16"/>
          <w:szCs w:val="16"/>
          <w:lang w:val="en-US"/>
        </w:rPr>
      </w:pPr>
      <w:r w:rsidRPr="00A06751">
        <w:rPr>
          <w:sz w:val="16"/>
          <w:szCs w:val="16"/>
          <w:lang w:val="en-US"/>
        </w:rPr>
        <w:t xml:space="preserve">  | SurveyDeletedPayload</w:t>
      </w:r>
    </w:p>
    <w:p w14:paraId="1552E099" w14:textId="77777777" w:rsidR="00CB2782" w:rsidRPr="00A06751" w:rsidRDefault="00CB2782" w:rsidP="00A06751">
      <w:pPr>
        <w:pStyle w:val="Codelisting"/>
        <w:jc w:val="left"/>
        <w:rPr>
          <w:sz w:val="16"/>
          <w:szCs w:val="16"/>
          <w:lang w:val="en-US"/>
        </w:rPr>
      </w:pPr>
      <w:r w:rsidRPr="00A06751">
        <w:rPr>
          <w:sz w:val="16"/>
          <w:szCs w:val="16"/>
          <w:lang w:val="en-US"/>
        </w:rPr>
        <w:t xml:space="preserve">  | { type: 'subscribed'; surveyId: string; message: string }</w:t>
      </w:r>
    </w:p>
    <w:p w14:paraId="277F0A80" w14:textId="77777777" w:rsidR="00CB2782" w:rsidRPr="00A06751" w:rsidRDefault="00CB2782" w:rsidP="00A06751">
      <w:pPr>
        <w:pStyle w:val="Codelisting"/>
        <w:jc w:val="left"/>
        <w:rPr>
          <w:sz w:val="16"/>
          <w:szCs w:val="16"/>
          <w:lang w:val="en-US"/>
        </w:rPr>
      </w:pPr>
      <w:r w:rsidRPr="00A06751">
        <w:rPr>
          <w:sz w:val="16"/>
          <w:szCs w:val="16"/>
          <w:lang w:val="en-US"/>
        </w:rPr>
        <w:t xml:space="preserve">  | { type: 'ping' }</w:t>
      </w:r>
    </w:p>
    <w:p w14:paraId="4FC29DD3" w14:textId="77777777" w:rsidR="00CB2782" w:rsidRPr="00A06751" w:rsidRDefault="00CB2782" w:rsidP="00A06751">
      <w:pPr>
        <w:pStyle w:val="Codelisting"/>
        <w:jc w:val="left"/>
        <w:rPr>
          <w:sz w:val="16"/>
          <w:szCs w:val="16"/>
          <w:lang w:val="en-US"/>
        </w:rPr>
      </w:pPr>
      <w:r w:rsidRPr="00A06751">
        <w:rPr>
          <w:sz w:val="16"/>
          <w:szCs w:val="16"/>
          <w:lang w:val="en-US"/>
        </w:rPr>
        <w:t xml:space="preserve">  | { type: 'pong' }</w:t>
      </w:r>
    </w:p>
    <w:p w14:paraId="782D92DF" w14:textId="77777777" w:rsidR="00CB2782" w:rsidRPr="00A06751" w:rsidRDefault="00CB2782" w:rsidP="00A06751">
      <w:pPr>
        <w:pStyle w:val="Codelisting"/>
        <w:jc w:val="left"/>
        <w:rPr>
          <w:sz w:val="16"/>
          <w:szCs w:val="16"/>
          <w:lang w:val="en-US"/>
        </w:rPr>
      </w:pPr>
      <w:r w:rsidRPr="00A06751">
        <w:rPr>
          <w:sz w:val="16"/>
          <w:szCs w:val="16"/>
          <w:lang w:val="en-US"/>
        </w:rPr>
        <w:t xml:space="preserve">  | { type: 'error'; message: string };</w:t>
      </w:r>
    </w:p>
    <w:p w14:paraId="07687272" w14:textId="77777777" w:rsidR="00CB2782" w:rsidRPr="00A06751" w:rsidRDefault="00CB2782" w:rsidP="00A06751">
      <w:pPr>
        <w:pStyle w:val="Codelisting"/>
        <w:jc w:val="left"/>
        <w:rPr>
          <w:sz w:val="16"/>
          <w:szCs w:val="16"/>
          <w:lang w:val="en-US"/>
        </w:rPr>
      </w:pPr>
    </w:p>
    <w:p w14:paraId="4CFB3596" w14:textId="77777777" w:rsidR="00CB2782" w:rsidRPr="00A06751" w:rsidRDefault="00CB2782" w:rsidP="00A06751">
      <w:pPr>
        <w:pStyle w:val="Codelisting"/>
        <w:jc w:val="left"/>
        <w:rPr>
          <w:sz w:val="16"/>
          <w:szCs w:val="16"/>
          <w:lang w:val="en-US"/>
        </w:rPr>
      </w:pPr>
      <w:r w:rsidRPr="00A06751">
        <w:rPr>
          <w:sz w:val="16"/>
          <w:szCs w:val="16"/>
          <w:lang w:val="en-US"/>
        </w:rPr>
        <w:t>// ── ResultsBroadcaster ─────────────────────────────────────────────────────</w:t>
      </w:r>
    </w:p>
    <w:p w14:paraId="5C43A1D8" w14:textId="77777777" w:rsidR="00CB2782" w:rsidRPr="00A06751" w:rsidRDefault="00CB2782" w:rsidP="00A06751">
      <w:pPr>
        <w:pStyle w:val="Codelisting"/>
        <w:jc w:val="left"/>
        <w:rPr>
          <w:sz w:val="16"/>
          <w:szCs w:val="16"/>
          <w:lang w:val="en-US"/>
        </w:rPr>
      </w:pPr>
    </w:p>
    <w:p w14:paraId="29A4B9F4" w14:textId="77777777" w:rsidR="00CB2782" w:rsidRPr="00A06751" w:rsidRDefault="00CB2782" w:rsidP="00A06751">
      <w:pPr>
        <w:pStyle w:val="Codelisting"/>
        <w:jc w:val="left"/>
        <w:rPr>
          <w:sz w:val="16"/>
          <w:szCs w:val="16"/>
          <w:lang w:val="en-US"/>
        </w:rPr>
      </w:pPr>
      <w:r w:rsidRPr="00A06751">
        <w:rPr>
          <w:sz w:val="16"/>
          <w:szCs w:val="16"/>
          <w:lang w:val="en-US"/>
        </w:rPr>
        <w:t>/**</w:t>
      </w:r>
    </w:p>
    <w:p w14:paraId="2F7EA15B" w14:textId="77777777" w:rsidR="00CB2782" w:rsidRPr="00A06751" w:rsidRDefault="00CB2782" w:rsidP="00A06751">
      <w:pPr>
        <w:pStyle w:val="Codelisting"/>
        <w:jc w:val="left"/>
        <w:rPr>
          <w:sz w:val="16"/>
          <w:szCs w:val="16"/>
          <w:lang w:val="en-US"/>
        </w:rPr>
      </w:pPr>
      <w:r w:rsidRPr="00A06751">
        <w:rPr>
          <w:sz w:val="16"/>
          <w:szCs w:val="16"/>
          <w:lang w:val="en-US"/>
        </w:rPr>
        <w:t xml:space="preserve"> * In-memory WebSocket connection registry.</w:t>
      </w:r>
    </w:p>
    <w:p w14:paraId="2800E020" w14:textId="77777777" w:rsidR="00CB2782" w:rsidRPr="00A06751" w:rsidRDefault="00CB2782" w:rsidP="00A06751">
      <w:pPr>
        <w:pStyle w:val="Codelisting"/>
        <w:jc w:val="left"/>
        <w:rPr>
          <w:sz w:val="16"/>
          <w:szCs w:val="16"/>
          <w:lang w:val="en-US"/>
        </w:rPr>
      </w:pPr>
      <w:r w:rsidRPr="00A06751">
        <w:rPr>
          <w:sz w:val="16"/>
          <w:szCs w:val="16"/>
          <w:lang w:val="en-US"/>
        </w:rPr>
        <w:t xml:space="preserve"> * Maps surveyId → Set of active WebSocket connections watching that survey.</w:t>
      </w:r>
    </w:p>
    <w:p w14:paraId="44A2EAB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134613" w14:textId="77777777" w:rsidR="00CB2782" w:rsidRPr="00A06751" w:rsidRDefault="00CB2782" w:rsidP="00A06751">
      <w:pPr>
        <w:pStyle w:val="Codelisting"/>
        <w:jc w:val="left"/>
        <w:rPr>
          <w:sz w:val="16"/>
          <w:szCs w:val="16"/>
          <w:lang w:val="en-US"/>
        </w:rPr>
      </w:pPr>
      <w:r w:rsidRPr="00A06751">
        <w:rPr>
          <w:sz w:val="16"/>
          <w:szCs w:val="16"/>
          <w:lang w:val="en-US"/>
        </w:rPr>
        <w:t>export class ResultsBroadcaster {</w:t>
      </w:r>
    </w:p>
    <w:p w14:paraId="33740757" w14:textId="77777777" w:rsidR="00CB2782" w:rsidRPr="00A06751" w:rsidRDefault="00CB2782" w:rsidP="00A06751">
      <w:pPr>
        <w:pStyle w:val="Codelisting"/>
        <w:jc w:val="left"/>
        <w:rPr>
          <w:sz w:val="16"/>
          <w:szCs w:val="16"/>
          <w:lang w:val="en-US"/>
        </w:rPr>
      </w:pPr>
      <w:r w:rsidRPr="00A06751">
        <w:rPr>
          <w:sz w:val="16"/>
          <w:szCs w:val="16"/>
          <w:lang w:val="en-US"/>
        </w:rPr>
        <w:t xml:space="preserve">  private readonly rooms = new Map&lt;string, Set&lt;WebSocket&gt;&gt;();</w:t>
      </w:r>
    </w:p>
    <w:p w14:paraId="054A768A" w14:textId="77777777" w:rsidR="00CB2782" w:rsidRPr="00A06751" w:rsidRDefault="00CB2782" w:rsidP="00A06751">
      <w:pPr>
        <w:pStyle w:val="Codelisting"/>
        <w:jc w:val="left"/>
        <w:rPr>
          <w:sz w:val="16"/>
          <w:szCs w:val="16"/>
          <w:lang w:val="en-US"/>
        </w:rPr>
      </w:pPr>
    </w:p>
    <w:p w14:paraId="14B24F1F" w14:textId="77777777" w:rsidR="00CB2782" w:rsidRPr="00A06751" w:rsidRDefault="00CB2782" w:rsidP="00A06751">
      <w:pPr>
        <w:pStyle w:val="Codelisting"/>
        <w:jc w:val="left"/>
        <w:rPr>
          <w:sz w:val="16"/>
          <w:szCs w:val="16"/>
          <w:lang w:val="en-US"/>
        </w:rPr>
      </w:pPr>
      <w:r w:rsidRPr="00A06751">
        <w:rPr>
          <w:sz w:val="16"/>
          <w:szCs w:val="16"/>
          <w:lang w:val="en-US"/>
        </w:rPr>
        <w:t xml:space="preserve">  // ── Subscribe ─────────────────────────────────────────────────────────────</w:t>
      </w:r>
    </w:p>
    <w:p w14:paraId="17921A93" w14:textId="77777777" w:rsidR="00CB2782" w:rsidRPr="00A06751" w:rsidRDefault="00CB2782" w:rsidP="00A06751">
      <w:pPr>
        <w:pStyle w:val="Codelisting"/>
        <w:jc w:val="left"/>
        <w:rPr>
          <w:sz w:val="16"/>
          <w:szCs w:val="16"/>
          <w:lang w:val="en-US"/>
        </w:rPr>
      </w:pPr>
    </w:p>
    <w:p w14:paraId="5B1249B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A3339E" w14:textId="77777777" w:rsidR="00CB2782" w:rsidRPr="00A06751" w:rsidRDefault="00CB2782" w:rsidP="00A06751">
      <w:pPr>
        <w:pStyle w:val="Codelisting"/>
        <w:jc w:val="left"/>
        <w:rPr>
          <w:sz w:val="16"/>
          <w:szCs w:val="16"/>
          <w:lang w:val="en-US"/>
        </w:rPr>
      </w:pPr>
      <w:r w:rsidRPr="00A06751">
        <w:rPr>
          <w:sz w:val="16"/>
          <w:szCs w:val="16"/>
          <w:lang w:val="en-US"/>
        </w:rPr>
        <w:t xml:space="preserve">   * Adds a client to the survey's broadcast room.</w:t>
      </w:r>
    </w:p>
    <w:p w14:paraId="7B00267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CF820F" w14:textId="77777777" w:rsidR="00CB2782" w:rsidRPr="00A06751" w:rsidRDefault="00CB2782" w:rsidP="00A06751">
      <w:pPr>
        <w:pStyle w:val="Codelisting"/>
        <w:jc w:val="left"/>
        <w:rPr>
          <w:sz w:val="16"/>
          <w:szCs w:val="16"/>
          <w:lang w:val="en-US"/>
        </w:rPr>
      </w:pPr>
      <w:r w:rsidRPr="00A06751">
        <w:rPr>
          <w:sz w:val="16"/>
          <w:szCs w:val="16"/>
          <w:lang w:val="en-US"/>
        </w:rPr>
        <w:t xml:space="preserve">  subscribe(surveyId: string, socket: WebSocket): void {</w:t>
      </w:r>
    </w:p>
    <w:p w14:paraId="66BD5E87" w14:textId="77777777" w:rsidR="00CB2782" w:rsidRPr="00A06751" w:rsidRDefault="00CB2782" w:rsidP="00A06751">
      <w:pPr>
        <w:pStyle w:val="Codelisting"/>
        <w:jc w:val="left"/>
        <w:rPr>
          <w:sz w:val="16"/>
          <w:szCs w:val="16"/>
          <w:lang w:val="en-US"/>
        </w:rPr>
      </w:pPr>
      <w:r w:rsidRPr="00A06751">
        <w:rPr>
          <w:sz w:val="16"/>
          <w:szCs w:val="16"/>
          <w:lang w:val="en-US"/>
        </w:rPr>
        <w:t xml:space="preserve">    // Remove from other rooms first if any (single subscription per socket for simplicity)</w:t>
      </w:r>
    </w:p>
    <w:p w14:paraId="09E03C29" w14:textId="77777777" w:rsidR="00CB2782" w:rsidRPr="00A06751" w:rsidRDefault="00CB2782" w:rsidP="00A06751">
      <w:pPr>
        <w:pStyle w:val="Codelisting"/>
        <w:jc w:val="left"/>
        <w:rPr>
          <w:sz w:val="16"/>
          <w:szCs w:val="16"/>
          <w:lang w:val="en-US"/>
        </w:rPr>
      </w:pPr>
      <w:r w:rsidRPr="00A06751">
        <w:rPr>
          <w:sz w:val="16"/>
          <w:szCs w:val="16"/>
          <w:lang w:val="en-US"/>
        </w:rPr>
        <w:t xml:space="preserve">    this.unsubscribeAll(socket);</w:t>
      </w:r>
    </w:p>
    <w:p w14:paraId="7A709F92" w14:textId="77777777" w:rsidR="00CB2782" w:rsidRPr="00A06751" w:rsidRDefault="00CB2782" w:rsidP="00A06751">
      <w:pPr>
        <w:pStyle w:val="Codelisting"/>
        <w:jc w:val="left"/>
        <w:rPr>
          <w:sz w:val="16"/>
          <w:szCs w:val="16"/>
          <w:lang w:val="en-US"/>
        </w:rPr>
      </w:pPr>
    </w:p>
    <w:p w14:paraId="4DA6AA76" w14:textId="77777777" w:rsidR="00CB2782" w:rsidRPr="00A06751" w:rsidRDefault="00CB2782" w:rsidP="00A06751">
      <w:pPr>
        <w:pStyle w:val="Codelisting"/>
        <w:jc w:val="left"/>
        <w:rPr>
          <w:sz w:val="16"/>
          <w:szCs w:val="16"/>
          <w:lang w:val="en-US"/>
        </w:rPr>
      </w:pPr>
      <w:r w:rsidRPr="00A06751">
        <w:rPr>
          <w:sz w:val="16"/>
          <w:szCs w:val="16"/>
          <w:lang w:val="en-US"/>
        </w:rPr>
        <w:t xml:space="preserve">    if (!this.rooms.has(surveyId)) {</w:t>
      </w:r>
    </w:p>
    <w:p w14:paraId="0DE6459D" w14:textId="77777777" w:rsidR="00CB2782" w:rsidRPr="00A06751" w:rsidRDefault="00CB2782" w:rsidP="00A06751">
      <w:pPr>
        <w:pStyle w:val="Codelisting"/>
        <w:jc w:val="left"/>
        <w:rPr>
          <w:sz w:val="16"/>
          <w:szCs w:val="16"/>
          <w:lang w:val="en-US"/>
        </w:rPr>
      </w:pPr>
      <w:r w:rsidRPr="00A06751">
        <w:rPr>
          <w:sz w:val="16"/>
          <w:szCs w:val="16"/>
          <w:lang w:val="en-US"/>
        </w:rPr>
        <w:t xml:space="preserve">      this.rooms.set(surveyId, new Set());</w:t>
      </w:r>
    </w:p>
    <w:p w14:paraId="56095C3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23B56C" w14:textId="77777777" w:rsidR="00CB2782" w:rsidRPr="00A06751" w:rsidRDefault="00CB2782" w:rsidP="00A06751">
      <w:pPr>
        <w:pStyle w:val="Codelisting"/>
        <w:jc w:val="left"/>
        <w:rPr>
          <w:sz w:val="16"/>
          <w:szCs w:val="16"/>
          <w:lang w:val="en-US"/>
        </w:rPr>
      </w:pPr>
      <w:r w:rsidRPr="00A06751">
        <w:rPr>
          <w:sz w:val="16"/>
          <w:szCs w:val="16"/>
          <w:lang w:val="en-US"/>
        </w:rPr>
        <w:t xml:space="preserve">    this.rooms.get(surveyId)!.add(socket);</w:t>
      </w:r>
    </w:p>
    <w:p w14:paraId="34F3CB59" w14:textId="77777777" w:rsidR="00CB2782" w:rsidRPr="00A06751" w:rsidRDefault="00CB2782" w:rsidP="00A06751">
      <w:pPr>
        <w:pStyle w:val="Codelisting"/>
        <w:jc w:val="left"/>
        <w:rPr>
          <w:sz w:val="16"/>
          <w:szCs w:val="16"/>
          <w:lang w:val="en-US"/>
        </w:rPr>
      </w:pPr>
    </w:p>
    <w:p w14:paraId="07CCEA61" w14:textId="77777777" w:rsidR="00CB2782" w:rsidRPr="00A06751" w:rsidRDefault="00CB2782" w:rsidP="00A06751">
      <w:pPr>
        <w:pStyle w:val="Codelisting"/>
        <w:jc w:val="left"/>
        <w:rPr>
          <w:sz w:val="16"/>
          <w:szCs w:val="16"/>
          <w:lang w:val="en-US"/>
        </w:rPr>
      </w:pPr>
      <w:r w:rsidRPr="00A06751">
        <w:rPr>
          <w:sz w:val="16"/>
          <w:szCs w:val="16"/>
          <w:lang w:val="en-US"/>
        </w:rPr>
        <w:t xml:space="preserve">    // Confirm subscription</w:t>
      </w:r>
    </w:p>
    <w:p w14:paraId="5B4844EF" w14:textId="77777777" w:rsidR="00CB2782" w:rsidRPr="00A06751" w:rsidRDefault="00CB2782" w:rsidP="00A06751">
      <w:pPr>
        <w:pStyle w:val="Codelisting"/>
        <w:jc w:val="left"/>
        <w:rPr>
          <w:sz w:val="16"/>
          <w:szCs w:val="16"/>
          <w:lang w:val="en-US"/>
        </w:rPr>
      </w:pPr>
      <w:r w:rsidRPr="00A06751">
        <w:rPr>
          <w:sz w:val="16"/>
          <w:szCs w:val="16"/>
          <w:lang w:val="en-US"/>
        </w:rPr>
        <w:t xml:space="preserve">    this.send(socket, {</w:t>
      </w:r>
    </w:p>
    <w:p w14:paraId="7E89596A"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'subscribed',</w:t>
      </w:r>
    </w:p>
    <w:p w14:paraId="76383A7B"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w:t>
      </w:r>
    </w:p>
    <w:p w14:paraId="66286E01"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`Subscribed to survey ${surveyId}`,</w:t>
      </w:r>
    </w:p>
    <w:p w14:paraId="3810F6C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D8F986" w14:textId="77777777" w:rsidR="00CB2782" w:rsidRPr="00A06751" w:rsidRDefault="00CB2782" w:rsidP="00A06751">
      <w:pPr>
        <w:pStyle w:val="Codelisting"/>
        <w:jc w:val="left"/>
        <w:rPr>
          <w:sz w:val="16"/>
          <w:szCs w:val="16"/>
          <w:lang w:val="en-US"/>
        </w:rPr>
      </w:pPr>
    </w:p>
    <w:p w14:paraId="07E98ED5" w14:textId="77777777" w:rsidR="00CB2782" w:rsidRPr="00A06751" w:rsidRDefault="00CB2782" w:rsidP="00A06751">
      <w:pPr>
        <w:pStyle w:val="Codelisting"/>
        <w:jc w:val="left"/>
        <w:rPr>
          <w:sz w:val="16"/>
          <w:szCs w:val="16"/>
          <w:lang w:val="en-US"/>
        </w:rPr>
      </w:pPr>
      <w:r w:rsidRPr="00A06751">
        <w:rPr>
          <w:sz w:val="16"/>
          <w:szCs w:val="16"/>
          <w:lang w:val="en-US"/>
        </w:rPr>
        <w:t xml:space="preserve">    // Auto-cleanup on disconnect</w:t>
      </w:r>
    </w:p>
    <w:p w14:paraId="26192C51" w14:textId="77777777" w:rsidR="00CB2782" w:rsidRPr="00A06751" w:rsidRDefault="00CB2782" w:rsidP="00A06751">
      <w:pPr>
        <w:pStyle w:val="Codelisting"/>
        <w:jc w:val="left"/>
        <w:rPr>
          <w:sz w:val="16"/>
          <w:szCs w:val="16"/>
          <w:lang w:val="en-US"/>
        </w:rPr>
      </w:pPr>
      <w:r w:rsidRPr="00A06751">
        <w:rPr>
          <w:sz w:val="16"/>
          <w:szCs w:val="16"/>
          <w:lang w:val="en-US"/>
        </w:rPr>
        <w:t xml:space="preserve">    socket.on('close', () =&gt; this.unsubscribe(surveyId, socket));</w:t>
      </w:r>
    </w:p>
    <w:p w14:paraId="2EC5D5FA" w14:textId="77777777" w:rsidR="00CB2782" w:rsidRPr="00A06751" w:rsidRDefault="00CB2782" w:rsidP="00A06751">
      <w:pPr>
        <w:pStyle w:val="Codelisting"/>
        <w:jc w:val="left"/>
        <w:rPr>
          <w:sz w:val="16"/>
          <w:szCs w:val="16"/>
          <w:lang w:val="en-US"/>
        </w:rPr>
      </w:pPr>
      <w:r w:rsidRPr="00A06751">
        <w:rPr>
          <w:sz w:val="16"/>
          <w:szCs w:val="16"/>
          <w:lang w:val="en-US"/>
        </w:rPr>
        <w:t xml:space="preserve">    socket.on('error', () =&gt; this.unsubscribe(surveyId, socket));</w:t>
      </w:r>
    </w:p>
    <w:p w14:paraId="76AE94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7BA4C4" w14:textId="77777777" w:rsidR="00CB2782" w:rsidRPr="00A06751" w:rsidRDefault="00CB2782" w:rsidP="00A06751">
      <w:pPr>
        <w:pStyle w:val="Codelisting"/>
        <w:jc w:val="left"/>
        <w:rPr>
          <w:sz w:val="16"/>
          <w:szCs w:val="16"/>
          <w:lang w:val="en-US"/>
        </w:rPr>
      </w:pPr>
    </w:p>
    <w:p w14:paraId="7C6CAA92" w14:textId="77777777" w:rsidR="00CB2782" w:rsidRPr="00A06751" w:rsidRDefault="00CB2782" w:rsidP="00A06751">
      <w:pPr>
        <w:pStyle w:val="Codelisting"/>
        <w:jc w:val="left"/>
        <w:rPr>
          <w:sz w:val="16"/>
          <w:szCs w:val="16"/>
          <w:lang w:val="en-US"/>
        </w:rPr>
      </w:pPr>
      <w:r w:rsidRPr="00A06751">
        <w:rPr>
          <w:sz w:val="16"/>
          <w:szCs w:val="16"/>
          <w:lang w:val="en-US"/>
        </w:rPr>
        <w:t xml:space="preserve">  // ── Unsubscribe ───────────────────────────────────────────────────────────</w:t>
      </w:r>
    </w:p>
    <w:p w14:paraId="6FD8AC28" w14:textId="77777777" w:rsidR="00CB2782" w:rsidRPr="00A06751" w:rsidRDefault="00CB2782" w:rsidP="00A06751">
      <w:pPr>
        <w:pStyle w:val="Codelisting"/>
        <w:jc w:val="left"/>
        <w:rPr>
          <w:sz w:val="16"/>
          <w:szCs w:val="16"/>
          <w:lang w:val="en-US"/>
        </w:rPr>
      </w:pPr>
    </w:p>
    <w:p w14:paraId="665163F4" w14:textId="77777777" w:rsidR="00CB2782" w:rsidRPr="00A06751" w:rsidRDefault="00CB2782" w:rsidP="00A06751">
      <w:pPr>
        <w:pStyle w:val="Codelisting"/>
        <w:jc w:val="left"/>
        <w:rPr>
          <w:sz w:val="16"/>
          <w:szCs w:val="16"/>
          <w:lang w:val="en-US"/>
        </w:rPr>
      </w:pPr>
      <w:r w:rsidRPr="00A06751">
        <w:rPr>
          <w:sz w:val="16"/>
          <w:szCs w:val="16"/>
          <w:lang w:val="en-US"/>
        </w:rPr>
        <w:t xml:space="preserve">  unsubscribe(surveyId: string, socket: WebSocket): void {</w:t>
      </w:r>
    </w:p>
    <w:p w14:paraId="5B74775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room = this.rooms.get(surveyId);</w:t>
      </w:r>
    </w:p>
    <w:p w14:paraId="1E13D798" w14:textId="77777777" w:rsidR="00CB2782" w:rsidRPr="00A06751" w:rsidRDefault="00CB2782" w:rsidP="00A06751">
      <w:pPr>
        <w:pStyle w:val="Codelisting"/>
        <w:jc w:val="left"/>
        <w:rPr>
          <w:sz w:val="16"/>
          <w:szCs w:val="16"/>
          <w:lang w:val="en-US"/>
        </w:rPr>
      </w:pPr>
      <w:r w:rsidRPr="00A06751">
        <w:rPr>
          <w:sz w:val="16"/>
          <w:szCs w:val="16"/>
          <w:lang w:val="en-US"/>
        </w:rPr>
        <w:t xml:space="preserve">    if (!room) return;</w:t>
      </w:r>
    </w:p>
    <w:p w14:paraId="7A42AD85" w14:textId="77777777" w:rsidR="00CB2782" w:rsidRPr="00A06751" w:rsidRDefault="00CB2782" w:rsidP="00A06751">
      <w:pPr>
        <w:pStyle w:val="Codelisting"/>
        <w:jc w:val="left"/>
        <w:rPr>
          <w:sz w:val="16"/>
          <w:szCs w:val="16"/>
          <w:lang w:val="en-US"/>
        </w:rPr>
      </w:pPr>
      <w:r w:rsidRPr="00A06751">
        <w:rPr>
          <w:sz w:val="16"/>
          <w:szCs w:val="16"/>
          <w:lang w:val="en-US"/>
        </w:rPr>
        <w:t xml:space="preserve">    room.delete(socket);</w:t>
      </w:r>
    </w:p>
    <w:p w14:paraId="6B07B635" w14:textId="77777777" w:rsidR="00CB2782" w:rsidRPr="00A06751" w:rsidRDefault="00CB2782" w:rsidP="00A06751">
      <w:pPr>
        <w:pStyle w:val="Codelisting"/>
        <w:jc w:val="left"/>
        <w:rPr>
          <w:sz w:val="16"/>
          <w:szCs w:val="16"/>
          <w:lang w:val="en-US"/>
        </w:rPr>
      </w:pPr>
      <w:r w:rsidRPr="00A06751">
        <w:rPr>
          <w:sz w:val="16"/>
          <w:szCs w:val="16"/>
          <w:lang w:val="en-US"/>
        </w:rPr>
        <w:t xml:space="preserve">    if (room.size === 0) this.rooms.delete(surveyId);</w:t>
      </w:r>
    </w:p>
    <w:p w14:paraId="21E608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EED8A2" w14:textId="77777777" w:rsidR="00CB2782" w:rsidRPr="00A06751" w:rsidRDefault="00CB2782" w:rsidP="00A06751">
      <w:pPr>
        <w:pStyle w:val="Codelisting"/>
        <w:jc w:val="left"/>
        <w:rPr>
          <w:sz w:val="16"/>
          <w:szCs w:val="16"/>
          <w:lang w:val="en-US"/>
        </w:rPr>
      </w:pPr>
    </w:p>
    <w:p w14:paraId="35F98A3B" w14:textId="77777777" w:rsidR="00CB2782" w:rsidRPr="00A06751" w:rsidRDefault="00CB2782" w:rsidP="00A06751">
      <w:pPr>
        <w:pStyle w:val="Codelisting"/>
        <w:jc w:val="left"/>
        <w:rPr>
          <w:sz w:val="16"/>
          <w:szCs w:val="16"/>
          <w:lang w:val="en-US"/>
        </w:rPr>
      </w:pPr>
      <w:r w:rsidRPr="00A06751">
        <w:rPr>
          <w:sz w:val="16"/>
          <w:szCs w:val="16"/>
          <w:lang w:val="en-US"/>
        </w:rPr>
        <w:t xml:space="preserve">  unsubscribeAll(socket: WebSocket): void {</w:t>
      </w:r>
    </w:p>
    <w:p w14:paraId="4138C8EF"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[surveyId, room] of this.rooms) {</w:t>
      </w:r>
    </w:p>
    <w:p w14:paraId="3A8147F3" w14:textId="77777777" w:rsidR="00CB2782" w:rsidRPr="00A06751" w:rsidRDefault="00CB2782" w:rsidP="00A06751">
      <w:pPr>
        <w:pStyle w:val="Codelisting"/>
        <w:jc w:val="left"/>
        <w:rPr>
          <w:sz w:val="16"/>
          <w:szCs w:val="16"/>
          <w:lang w:val="en-US"/>
        </w:rPr>
      </w:pPr>
      <w:r w:rsidRPr="00A06751">
        <w:rPr>
          <w:sz w:val="16"/>
          <w:szCs w:val="16"/>
          <w:lang w:val="en-US"/>
        </w:rPr>
        <w:t xml:space="preserve">      if (room.has(socket)) {</w:t>
      </w:r>
    </w:p>
    <w:p w14:paraId="0CB207ED" w14:textId="77777777" w:rsidR="00CB2782" w:rsidRPr="00A06751" w:rsidRDefault="00CB2782" w:rsidP="00A06751">
      <w:pPr>
        <w:pStyle w:val="Codelisting"/>
        <w:jc w:val="left"/>
        <w:rPr>
          <w:sz w:val="16"/>
          <w:szCs w:val="16"/>
          <w:lang w:val="en-US"/>
        </w:rPr>
      </w:pPr>
      <w:r w:rsidRPr="00A06751">
        <w:rPr>
          <w:sz w:val="16"/>
          <w:szCs w:val="16"/>
          <w:lang w:val="en-US"/>
        </w:rPr>
        <w:t xml:space="preserve">        room.delete(socket);</w:t>
      </w:r>
    </w:p>
    <w:p w14:paraId="24E6CFFD" w14:textId="77777777" w:rsidR="00CB2782" w:rsidRPr="00A06751" w:rsidRDefault="00CB2782" w:rsidP="00A06751">
      <w:pPr>
        <w:pStyle w:val="Codelisting"/>
        <w:jc w:val="left"/>
        <w:rPr>
          <w:sz w:val="16"/>
          <w:szCs w:val="16"/>
          <w:lang w:val="en-US"/>
        </w:rPr>
      </w:pPr>
      <w:r w:rsidRPr="00A06751">
        <w:rPr>
          <w:sz w:val="16"/>
          <w:szCs w:val="16"/>
          <w:lang w:val="en-US"/>
        </w:rPr>
        <w:t xml:space="preserve">        if (room.size === 0) this.rooms.delete(surveyId);</w:t>
      </w:r>
    </w:p>
    <w:p w14:paraId="45C5DB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292E3B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36F4C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58E4C3" w14:textId="77777777" w:rsidR="00CB2782" w:rsidRPr="00A06751" w:rsidRDefault="00CB2782" w:rsidP="00A06751">
      <w:pPr>
        <w:pStyle w:val="Codelisting"/>
        <w:jc w:val="left"/>
        <w:rPr>
          <w:sz w:val="16"/>
          <w:szCs w:val="16"/>
          <w:lang w:val="en-US"/>
        </w:rPr>
      </w:pPr>
    </w:p>
    <w:p w14:paraId="304CD359" w14:textId="77777777" w:rsidR="00CB2782" w:rsidRPr="00A06751" w:rsidRDefault="00CB2782" w:rsidP="00A06751">
      <w:pPr>
        <w:pStyle w:val="Codelisting"/>
        <w:jc w:val="left"/>
        <w:rPr>
          <w:sz w:val="16"/>
          <w:szCs w:val="16"/>
          <w:lang w:val="en-US"/>
        </w:rPr>
      </w:pPr>
      <w:r w:rsidRPr="00A06751">
        <w:rPr>
          <w:sz w:val="16"/>
          <w:szCs w:val="16"/>
          <w:lang w:val="en-US"/>
        </w:rPr>
        <w:t xml:space="preserve">  // ── Broadcast ─────────────────────────────────────────────────────────────</w:t>
      </w:r>
    </w:p>
    <w:p w14:paraId="0E54D441" w14:textId="77777777" w:rsidR="00CB2782" w:rsidRPr="00A06751" w:rsidRDefault="00CB2782" w:rsidP="00A06751">
      <w:pPr>
        <w:pStyle w:val="Codelisting"/>
        <w:jc w:val="left"/>
        <w:rPr>
          <w:sz w:val="16"/>
          <w:szCs w:val="16"/>
          <w:lang w:val="en-US"/>
        </w:rPr>
      </w:pPr>
    </w:p>
    <w:p w14:paraId="675F69B3"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broadcast(surveyId: string, payload: ResultsPayload | SurveyPayload | SurveyCreatedPayload | SurveyUpdatedPayload | SurveyDeletedPayload): void {</w:t>
      </w:r>
    </w:p>
    <w:p w14:paraId="5266D8A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room = this.rooms.get(surveyId);</w:t>
      </w:r>
    </w:p>
    <w:p w14:paraId="4E93978D" w14:textId="77777777" w:rsidR="00CB2782" w:rsidRPr="00A06751" w:rsidRDefault="00CB2782" w:rsidP="00A06751">
      <w:pPr>
        <w:pStyle w:val="Codelisting"/>
        <w:jc w:val="left"/>
        <w:rPr>
          <w:sz w:val="16"/>
          <w:szCs w:val="16"/>
          <w:lang w:val="en-US"/>
        </w:rPr>
      </w:pPr>
      <w:r w:rsidRPr="00A06751">
        <w:rPr>
          <w:sz w:val="16"/>
          <w:szCs w:val="16"/>
          <w:lang w:val="en-US"/>
        </w:rPr>
        <w:t xml:space="preserve">    if (!room || room.size === 0) return;</w:t>
      </w:r>
    </w:p>
    <w:p w14:paraId="0F29DE3B" w14:textId="77777777" w:rsidR="00CB2782" w:rsidRPr="00A06751" w:rsidRDefault="00CB2782" w:rsidP="00A06751">
      <w:pPr>
        <w:pStyle w:val="Codelisting"/>
        <w:jc w:val="left"/>
        <w:rPr>
          <w:sz w:val="16"/>
          <w:szCs w:val="16"/>
          <w:lang w:val="en-US"/>
        </w:rPr>
      </w:pPr>
    </w:p>
    <w:p w14:paraId="543F476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JSON.stringify(payload);</w:t>
      </w:r>
    </w:p>
    <w:p w14:paraId="1AA2858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dead: WebSocket[] = [];</w:t>
      </w:r>
    </w:p>
    <w:p w14:paraId="67E91003" w14:textId="77777777" w:rsidR="00CB2782" w:rsidRPr="00A06751" w:rsidRDefault="00CB2782" w:rsidP="00A06751">
      <w:pPr>
        <w:pStyle w:val="Codelisting"/>
        <w:jc w:val="left"/>
        <w:rPr>
          <w:sz w:val="16"/>
          <w:szCs w:val="16"/>
          <w:lang w:val="en-US"/>
        </w:rPr>
      </w:pPr>
    </w:p>
    <w:p w14:paraId="731834FA"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socket of room) {</w:t>
      </w:r>
    </w:p>
    <w:p w14:paraId="02B55EA0" w14:textId="77777777" w:rsidR="00CB2782" w:rsidRPr="00A06751" w:rsidRDefault="00CB2782" w:rsidP="00A06751">
      <w:pPr>
        <w:pStyle w:val="Codelisting"/>
        <w:jc w:val="left"/>
        <w:rPr>
          <w:sz w:val="16"/>
          <w:szCs w:val="16"/>
          <w:lang w:val="en-US"/>
        </w:rPr>
      </w:pPr>
      <w:r w:rsidRPr="00A06751">
        <w:rPr>
          <w:sz w:val="16"/>
          <w:szCs w:val="16"/>
          <w:lang w:val="en-US"/>
        </w:rPr>
        <w:t xml:space="preserve">      if (socket.readyState === socket.OPEN) {</w:t>
      </w:r>
    </w:p>
    <w:p w14:paraId="02FBC0B9" w14:textId="77777777" w:rsidR="00CB2782" w:rsidRPr="00A06751" w:rsidRDefault="00CB2782" w:rsidP="00A06751">
      <w:pPr>
        <w:pStyle w:val="Codelisting"/>
        <w:jc w:val="left"/>
        <w:rPr>
          <w:sz w:val="16"/>
          <w:szCs w:val="16"/>
          <w:lang w:val="en-US"/>
        </w:rPr>
      </w:pPr>
      <w:r w:rsidRPr="00A06751">
        <w:rPr>
          <w:sz w:val="16"/>
          <w:szCs w:val="16"/>
          <w:lang w:val="en-US"/>
        </w:rPr>
        <w:t xml:space="preserve">        socket.send(data);</w:t>
      </w:r>
    </w:p>
    <w:p w14:paraId="0F1D2D37"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6D5C3D56" w14:textId="77777777" w:rsidR="00CB2782" w:rsidRPr="00A06751" w:rsidRDefault="00CB2782" w:rsidP="00A06751">
      <w:pPr>
        <w:pStyle w:val="Codelisting"/>
        <w:jc w:val="left"/>
        <w:rPr>
          <w:sz w:val="16"/>
          <w:szCs w:val="16"/>
          <w:lang w:val="en-US"/>
        </w:rPr>
      </w:pPr>
      <w:r w:rsidRPr="00A06751">
        <w:rPr>
          <w:sz w:val="16"/>
          <w:szCs w:val="16"/>
          <w:lang w:val="en-US"/>
        </w:rPr>
        <w:t xml:space="preserve">        dead.push(socket);</w:t>
      </w:r>
    </w:p>
    <w:p w14:paraId="06AA04D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87C86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1EEDC8" w14:textId="77777777" w:rsidR="00CB2782" w:rsidRPr="00A06751" w:rsidRDefault="00CB2782" w:rsidP="00A06751">
      <w:pPr>
        <w:pStyle w:val="Codelisting"/>
        <w:jc w:val="left"/>
        <w:rPr>
          <w:sz w:val="16"/>
          <w:szCs w:val="16"/>
          <w:lang w:val="en-US"/>
        </w:rPr>
      </w:pPr>
    </w:p>
    <w:p w14:paraId="7C94E280" w14:textId="77777777" w:rsidR="00CB2782" w:rsidRPr="00A06751" w:rsidRDefault="00CB2782" w:rsidP="00A06751">
      <w:pPr>
        <w:pStyle w:val="Codelisting"/>
        <w:jc w:val="left"/>
        <w:rPr>
          <w:sz w:val="16"/>
          <w:szCs w:val="16"/>
          <w:lang w:val="en-US"/>
        </w:rPr>
      </w:pPr>
      <w:r w:rsidRPr="00A06751">
        <w:rPr>
          <w:sz w:val="16"/>
          <w:szCs w:val="16"/>
          <w:lang w:val="en-US"/>
        </w:rPr>
        <w:t xml:space="preserve">    // Cleanup dead connections</w:t>
      </w:r>
    </w:p>
    <w:p w14:paraId="76C24853" w14:textId="77777777" w:rsidR="00CB2782" w:rsidRPr="00A06751" w:rsidRDefault="00CB2782" w:rsidP="00A06751">
      <w:pPr>
        <w:pStyle w:val="Codelisting"/>
        <w:jc w:val="left"/>
        <w:rPr>
          <w:sz w:val="16"/>
          <w:szCs w:val="16"/>
          <w:lang w:val="en-US"/>
        </w:rPr>
      </w:pPr>
      <w:r w:rsidRPr="00A06751">
        <w:rPr>
          <w:sz w:val="16"/>
          <w:szCs w:val="16"/>
          <w:lang w:val="en-US"/>
        </w:rPr>
        <w:t xml:space="preserve">    dead.forEach((s) =&gt; room.delete(s));</w:t>
      </w:r>
    </w:p>
    <w:p w14:paraId="165D93DD" w14:textId="77777777" w:rsidR="00CB2782" w:rsidRPr="00A06751" w:rsidRDefault="00CB2782" w:rsidP="00A06751">
      <w:pPr>
        <w:pStyle w:val="Codelisting"/>
        <w:jc w:val="left"/>
        <w:rPr>
          <w:sz w:val="16"/>
          <w:szCs w:val="16"/>
          <w:lang w:val="en-US"/>
        </w:rPr>
      </w:pPr>
      <w:r w:rsidRPr="00A06751">
        <w:rPr>
          <w:sz w:val="16"/>
          <w:szCs w:val="16"/>
          <w:lang w:val="en-US"/>
        </w:rPr>
        <w:t xml:space="preserve">    if (room.size === 0) this.rooms.delete(surveyId);</w:t>
      </w:r>
    </w:p>
    <w:p w14:paraId="1EFE349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3369C2" w14:textId="77777777" w:rsidR="00CB2782" w:rsidRPr="00A06751" w:rsidRDefault="00CB2782" w:rsidP="00A06751">
      <w:pPr>
        <w:pStyle w:val="Codelisting"/>
        <w:jc w:val="left"/>
        <w:rPr>
          <w:sz w:val="16"/>
          <w:szCs w:val="16"/>
          <w:lang w:val="en-US"/>
        </w:rPr>
      </w:pPr>
    </w:p>
    <w:p w14:paraId="646CEB1A" w14:textId="77777777" w:rsidR="00CB2782" w:rsidRPr="00A06751" w:rsidRDefault="00CB2782" w:rsidP="00A06751">
      <w:pPr>
        <w:pStyle w:val="Codelisting"/>
        <w:jc w:val="left"/>
        <w:rPr>
          <w:sz w:val="16"/>
          <w:szCs w:val="16"/>
          <w:lang w:val="en-US"/>
        </w:rPr>
      </w:pPr>
      <w:r w:rsidRPr="00A06751">
        <w:rPr>
          <w:sz w:val="16"/>
          <w:szCs w:val="16"/>
          <w:lang w:val="en-US"/>
        </w:rPr>
        <w:t xml:space="preserve">  // ── Stats ─────────────────────────────────────────────────────────────────</w:t>
      </w:r>
    </w:p>
    <w:p w14:paraId="4184240E" w14:textId="77777777" w:rsidR="00CB2782" w:rsidRPr="00A06751" w:rsidRDefault="00CB2782" w:rsidP="00A06751">
      <w:pPr>
        <w:pStyle w:val="Codelisting"/>
        <w:jc w:val="left"/>
        <w:rPr>
          <w:sz w:val="16"/>
          <w:szCs w:val="16"/>
          <w:lang w:val="en-US"/>
        </w:rPr>
      </w:pPr>
    </w:p>
    <w:p w14:paraId="0567FE3D" w14:textId="77777777" w:rsidR="00CB2782" w:rsidRPr="00A06751" w:rsidRDefault="00CB2782" w:rsidP="00A06751">
      <w:pPr>
        <w:pStyle w:val="Codelisting"/>
        <w:jc w:val="left"/>
        <w:rPr>
          <w:sz w:val="16"/>
          <w:szCs w:val="16"/>
          <w:lang w:val="en-US"/>
        </w:rPr>
      </w:pPr>
      <w:r w:rsidRPr="00A06751">
        <w:rPr>
          <w:sz w:val="16"/>
          <w:szCs w:val="16"/>
          <w:lang w:val="en-US"/>
        </w:rPr>
        <w:t xml:space="preserve">  getStats() {</w:t>
      </w:r>
    </w:p>
    <w:p w14:paraId="019112C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rooms: Record&lt;string, number&gt; = {};</w:t>
      </w:r>
    </w:p>
    <w:p w14:paraId="3589FAA4"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[id, clients] of this.rooms) {</w:t>
      </w:r>
    </w:p>
    <w:p w14:paraId="09612EB7" w14:textId="77777777" w:rsidR="00CB2782" w:rsidRPr="00A06751" w:rsidRDefault="00CB2782" w:rsidP="00A06751">
      <w:pPr>
        <w:pStyle w:val="Codelisting"/>
        <w:jc w:val="left"/>
        <w:rPr>
          <w:sz w:val="16"/>
          <w:szCs w:val="16"/>
          <w:lang w:val="en-US"/>
        </w:rPr>
      </w:pPr>
      <w:r w:rsidRPr="00A06751">
        <w:rPr>
          <w:sz w:val="16"/>
          <w:szCs w:val="16"/>
          <w:lang w:val="en-US"/>
        </w:rPr>
        <w:t xml:space="preserve">      rooms[id] = clients.size;</w:t>
      </w:r>
    </w:p>
    <w:p w14:paraId="7049C5D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37E57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totalRooms: this.rooms.size, rooms };</w:t>
      </w:r>
    </w:p>
    <w:p w14:paraId="506B7C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A055A9" w14:textId="77777777" w:rsidR="00CB2782" w:rsidRPr="00A06751" w:rsidRDefault="00CB2782" w:rsidP="00A06751">
      <w:pPr>
        <w:pStyle w:val="Codelisting"/>
        <w:jc w:val="left"/>
        <w:rPr>
          <w:sz w:val="16"/>
          <w:szCs w:val="16"/>
          <w:lang w:val="en-US"/>
        </w:rPr>
      </w:pPr>
    </w:p>
    <w:p w14:paraId="10031847" w14:textId="77777777" w:rsidR="00CB2782" w:rsidRPr="00A06751" w:rsidRDefault="00CB2782" w:rsidP="00A06751">
      <w:pPr>
        <w:pStyle w:val="Codelisting"/>
        <w:jc w:val="left"/>
        <w:rPr>
          <w:sz w:val="16"/>
          <w:szCs w:val="16"/>
          <w:lang w:val="en-US"/>
        </w:rPr>
      </w:pPr>
      <w:r w:rsidRPr="00A06751">
        <w:rPr>
          <w:sz w:val="16"/>
          <w:szCs w:val="16"/>
          <w:lang w:val="en-US"/>
        </w:rPr>
        <w:t xml:space="preserve">  // ── Private ───────────────────────────────────────────────────────────────</w:t>
      </w:r>
    </w:p>
    <w:p w14:paraId="61C71423" w14:textId="77777777" w:rsidR="00CB2782" w:rsidRPr="00A06751" w:rsidRDefault="00CB2782" w:rsidP="00A06751">
      <w:pPr>
        <w:pStyle w:val="Codelisting"/>
        <w:jc w:val="left"/>
        <w:rPr>
          <w:sz w:val="16"/>
          <w:szCs w:val="16"/>
          <w:lang w:val="en-US"/>
        </w:rPr>
      </w:pPr>
    </w:p>
    <w:p w14:paraId="2D5C7355" w14:textId="77777777" w:rsidR="00CB2782" w:rsidRPr="00A06751" w:rsidRDefault="00CB2782" w:rsidP="00A06751">
      <w:pPr>
        <w:pStyle w:val="Codelisting"/>
        <w:jc w:val="left"/>
        <w:rPr>
          <w:sz w:val="16"/>
          <w:szCs w:val="16"/>
          <w:lang w:val="en-US"/>
        </w:rPr>
      </w:pPr>
      <w:r w:rsidRPr="00A06751">
        <w:rPr>
          <w:sz w:val="16"/>
          <w:szCs w:val="16"/>
          <w:lang w:val="en-US"/>
        </w:rPr>
        <w:t xml:space="preserve">  private send(socket: WebSocket, payload: WsMessage): void {</w:t>
      </w:r>
    </w:p>
    <w:p w14:paraId="4EC15DF1" w14:textId="77777777" w:rsidR="00CB2782" w:rsidRPr="00A06751" w:rsidRDefault="00CB2782" w:rsidP="00A06751">
      <w:pPr>
        <w:pStyle w:val="Codelisting"/>
        <w:jc w:val="left"/>
        <w:rPr>
          <w:sz w:val="16"/>
          <w:szCs w:val="16"/>
          <w:lang w:val="en-US"/>
        </w:rPr>
      </w:pPr>
      <w:r w:rsidRPr="00A06751">
        <w:rPr>
          <w:sz w:val="16"/>
          <w:szCs w:val="16"/>
          <w:lang w:val="en-US"/>
        </w:rPr>
        <w:t xml:space="preserve">    if (socket.readyState === socket.OPEN) {</w:t>
      </w:r>
    </w:p>
    <w:p w14:paraId="6B3DCD20" w14:textId="77777777" w:rsidR="00CB2782" w:rsidRPr="00A06751" w:rsidRDefault="00CB2782" w:rsidP="00A06751">
      <w:pPr>
        <w:pStyle w:val="Codelisting"/>
        <w:jc w:val="left"/>
        <w:rPr>
          <w:sz w:val="16"/>
          <w:szCs w:val="16"/>
          <w:lang w:val="en-US"/>
        </w:rPr>
      </w:pPr>
      <w:r w:rsidRPr="00A06751">
        <w:rPr>
          <w:sz w:val="16"/>
          <w:szCs w:val="16"/>
          <w:lang w:val="en-US"/>
        </w:rPr>
        <w:t xml:space="preserve">      socket.send(JSON.stringify(payload));</w:t>
      </w:r>
    </w:p>
    <w:p w14:paraId="3CF3380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B8C0C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C96007" w14:textId="77777777" w:rsidR="00CB2782" w:rsidRPr="00A06751" w:rsidRDefault="00CB2782" w:rsidP="00A06751">
      <w:pPr>
        <w:pStyle w:val="Codelisting"/>
        <w:jc w:val="left"/>
        <w:rPr>
          <w:sz w:val="16"/>
          <w:szCs w:val="16"/>
          <w:lang w:val="en-US"/>
        </w:rPr>
      </w:pPr>
      <w:r w:rsidRPr="00A06751">
        <w:rPr>
          <w:sz w:val="16"/>
          <w:szCs w:val="16"/>
          <w:lang w:val="en-US"/>
        </w:rPr>
        <w:t>}</w:t>
      </w:r>
    </w:p>
    <w:p w14:paraId="0B75A112" w14:textId="77777777" w:rsidR="00CB2782" w:rsidRPr="00A06751" w:rsidRDefault="00CB2782" w:rsidP="00A06751">
      <w:pPr>
        <w:pStyle w:val="Codelisting"/>
        <w:jc w:val="left"/>
        <w:rPr>
          <w:sz w:val="16"/>
          <w:szCs w:val="16"/>
          <w:lang w:val="en-US"/>
        </w:rPr>
      </w:pPr>
    </w:p>
    <w:p w14:paraId="3AB0EFAE" w14:textId="77777777" w:rsidR="00CB2782" w:rsidRPr="00A06751" w:rsidRDefault="00CB2782" w:rsidP="00A06751">
      <w:pPr>
        <w:pStyle w:val="Codelisting"/>
        <w:jc w:val="left"/>
        <w:rPr>
          <w:sz w:val="16"/>
          <w:szCs w:val="16"/>
          <w:lang w:val="en-US"/>
        </w:rPr>
      </w:pPr>
      <w:r w:rsidRPr="00A06751">
        <w:rPr>
          <w:sz w:val="16"/>
          <w:szCs w:val="16"/>
          <w:lang w:val="en-US"/>
        </w:rPr>
        <w:t>export const broadcaster = new ResultsBroadcaster();</w:t>
      </w:r>
    </w:p>
    <w:p w14:paraId="30E7AC45" w14:textId="77777777" w:rsidR="00CB2782" w:rsidRPr="00A06751" w:rsidRDefault="00CB2782" w:rsidP="00A06751">
      <w:pPr>
        <w:pStyle w:val="Codelisting"/>
        <w:jc w:val="left"/>
        <w:rPr>
          <w:sz w:val="16"/>
          <w:szCs w:val="16"/>
          <w:lang w:val="en-US"/>
        </w:rPr>
      </w:pPr>
    </w:p>
    <w:p w14:paraId="42C8A689" w14:textId="77777777" w:rsidR="00CB2782" w:rsidRPr="00A06751" w:rsidRDefault="00CB2782" w:rsidP="00A06751">
      <w:pPr>
        <w:pStyle w:val="Codelisting"/>
        <w:jc w:val="left"/>
        <w:rPr>
          <w:sz w:val="16"/>
          <w:szCs w:val="16"/>
          <w:lang w:val="en-US"/>
        </w:rPr>
      </w:pPr>
    </w:p>
    <w:p w14:paraId="26A9BCF3"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C:\college\The-survey-uniqueness-control-module\backend\src\modules\realtime\ws.routes.ts =====</w:t>
      </w:r>
    </w:p>
    <w:p w14:paraId="58C26E53" w14:textId="77777777" w:rsidR="00CB2782" w:rsidRPr="00A06751" w:rsidRDefault="00CB2782" w:rsidP="00A06751">
      <w:pPr>
        <w:pStyle w:val="Codelisting"/>
        <w:jc w:val="left"/>
        <w:rPr>
          <w:sz w:val="16"/>
          <w:szCs w:val="16"/>
          <w:lang w:val="en-US"/>
        </w:rPr>
      </w:pPr>
    </w:p>
    <w:p w14:paraId="360F3AE6" w14:textId="77777777" w:rsidR="00CB2782" w:rsidRPr="00A06751" w:rsidRDefault="00CB2782" w:rsidP="00A06751">
      <w:pPr>
        <w:pStyle w:val="Codelisting"/>
        <w:jc w:val="left"/>
        <w:rPr>
          <w:sz w:val="16"/>
          <w:szCs w:val="16"/>
          <w:lang w:val="en-US"/>
        </w:rPr>
      </w:pPr>
      <w:r w:rsidRPr="00A06751">
        <w:rPr>
          <w:sz w:val="16"/>
          <w:szCs w:val="16"/>
          <w:lang w:val="en-US"/>
        </w:rPr>
        <w:lastRenderedPageBreak/>
        <w:t>import { FastifyInstance } from 'fastify';</w:t>
      </w:r>
    </w:p>
    <w:p w14:paraId="01534DBE" w14:textId="77777777" w:rsidR="00CB2782" w:rsidRPr="00A06751" w:rsidRDefault="00CB2782" w:rsidP="00A06751">
      <w:pPr>
        <w:pStyle w:val="Codelisting"/>
        <w:jc w:val="left"/>
        <w:rPr>
          <w:sz w:val="16"/>
          <w:szCs w:val="16"/>
          <w:lang w:val="en-US"/>
        </w:rPr>
      </w:pPr>
      <w:r w:rsidRPr="00A06751">
        <w:rPr>
          <w:sz w:val="16"/>
          <w:szCs w:val="16"/>
          <w:lang w:val="en-US"/>
        </w:rPr>
        <w:t>import { SocketStream } from '@fastify/websocket';</w:t>
      </w:r>
    </w:p>
    <w:p w14:paraId="73DA30BC" w14:textId="77777777" w:rsidR="00CB2782" w:rsidRPr="00A06751" w:rsidRDefault="00CB2782" w:rsidP="00A06751">
      <w:pPr>
        <w:pStyle w:val="Codelisting"/>
        <w:jc w:val="left"/>
        <w:rPr>
          <w:sz w:val="16"/>
          <w:szCs w:val="16"/>
          <w:lang w:val="en-US"/>
        </w:rPr>
      </w:pPr>
      <w:r w:rsidRPr="00A06751">
        <w:rPr>
          <w:sz w:val="16"/>
          <w:szCs w:val="16"/>
          <w:lang w:val="en-US"/>
        </w:rPr>
        <w:t>import { broadcaster } from './broadcaster';</w:t>
      </w:r>
    </w:p>
    <w:p w14:paraId="148C9DC7" w14:textId="77777777" w:rsidR="00CB2782" w:rsidRPr="00A06751" w:rsidRDefault="00CB2782" w:rsidP="00A06751">
      <w:pPr>
        <w:pStyle w:val="Codelisting"/>
        <w:jc w:val="left"/>
        <w:rPr>
          <w:sz w:val="16"/>
          <w:szCs w:val="16"/>
          <w:lang w:val="en-US"/>
        </w:rPr>
      </w:pPr>
      <w:r w:rsidRPr="00A06751">
        <w:rPr>
          <w:sz w:val="16"/>
          <w:szCs w:val="16"/>
          <w:lang w:val="en-US"/>
        </w:rPr>
        <w:t>import { SurveyService } from '../surveys/survey.service';</w:t>
      </w:r>
    </w:p>
    <w:p w14:paraId="718D9582" w14:textId="77777777" w:rsidR="00CB2782" w:rsidRPr="00A06751" w:rsidRDefault="00CB2782" w:rsidP="00A06751">
      <w:pPr>
        <w:pStyle w:val="Codelisting"/>
        <w:jc w:val="left"/>
        <w:rPr>
          <w:sz w:val="16"/>
          <w:szCs w:val="16"/>
          <w:lang w:val="en-US"/>
        </w:rPr>
      </w:pPr>
    </w:p>
    <w:p w14:paraId="5FADA199" w14:textId="77777777" w:rsidR="00CB2782" w:rsidRPr="00A06751" w:rsidRDefault="00CB2782" w:rsidP="00A06751">
      <w:pPr>
        <w:pStyle w:val="Codelisting"/>
        <w:jc w:val="left"/>
        <w:rPr>
          <w:sz w:val="16"/>
          <w:szCs w:val="16"/>
          <w:lang w:val="en-US"/>
        </w:rPr>
      </w:pPr>
      <w:r w:rsidRPr="00A06751">
        <w:rPr>
          <w:sz w:val="16"/>
          <w:szCs w:val="16"/>
          <w:lang w:val="en-US"/>
        </w:rPr>
        <w:t>export async function wsRoutes(fastify: FastifyInstance) {</w:t>
      </w:r>
    </w:p>
    <w:p w14:paraId="231D50B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surveyService = new SurveyService(fastify.prisma);</w:t>
      </w:r>
    </w:p>
    <w:p w14:paraId="36AE1FB3" w14:textId="77777777" w:rsidR="00CB2782" w:rsidRPr="00A06751" w:rsidRDefault="00CB2782" w:rsidP="00A06751">
      <w:pPr>
        <w:pStyle w:val="Codelisting"/>
        <w:jc w:val="left"/>
        <w:rPr>
          <w:sz w:val="16"/>
          <w:szCs w:val="16"/>
          <w:lang w:val="en-US"/>
        </w:rPr>
      </w:pPr>
    </w:p>
    <w:p w14:paraId="5102D7B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1B52F6" w14:textId="77777777" w:rsidR="00CB2782" w:rsidRPr="00A06751" w:rsidRDefault="00CB2782" w:rsidP="00A06751">
      <w:pPr>
        <w:pStyle w:val="Codelisting"/>
        <w:jc w:val="left"/>
        <w:rPr>
          <w:sz w:val="16"/>
          <w:szCs w:val="16"/>
          <w:lang w:val="en-US"/>
        </w:rPr>
      </w:pPr>
      <w:r w:rsidRPr="00A06751">
        <w:rPr>
          <w:sz w:val="16"/>
          <w:szCs w:val="16"/>
          <w:lang w:val="en-US"/>
        </w:rPr>
        <w:t xml:space="preserve">   * Generic WebSocket handler: GET /ws</w:t>
      </w:r>
    </w:p>
    <w:p w14:paraId="344A9763" w14:textId="77777777" w:rsidR="00CB2782" w:rsidRPr="00A06751" w:rsidRDefault="00CB2782" w:rsidP="00A06751">
      <w:pPr>
        <w:pStyle w:val="Codelisting"/>
        <w:jc w:val="left"/>
        <w:rPr>
          <w:sz w:val="16"/>
          <w:szCs w:val="16"/>
          <w:lang w:val="en-US"/>
        </w:rPr>
      </w:pPr>
      <w:r w:rsidRPr="00A06751">
        <w:rPr>
          <w:sz w:val="16"/>
          <w:szCs w:val="16"/>
          <w:lang w:val="en-US"/>
        </w:rPr>
        <w:t xml:space="preserve">   * Supports:</w:t>
      </w:r>
    </w:p>
    <w:p w14:paraId="2C9E79B9" w14:textId="77777777" w:rsidR="00CB2782" w:rsidRPr="00A06751" w:rsidRDefault="00CB2782" w:rsidP="00A06751">
      <w:pPr>
        <w:pStyle w:val="Codelisting"/>
        <w:jc w:val="left"/>
        <w:rPr>
          <w:sz w:val="16"/>
          <w:szCs w:val="16"/>
          <w:lang w:val="en-US"/>
        </w:rPr>
      </w:pPr>
      <w:r w:rsidRPr="00A06751">
        <w:rPr>
          <w:sz w:val="16"/>
          <w:szCs w:val="16"/>
          <w:lang w:val="en-US"/>
        </w:rPr>
        <w:t xml:space="preserve">   *  - Direct path subscription (backward compatibility)</w:t>
      </w:r>
    </w:p>
    <w:p w14:paraId="56B06FFE" w14:textId="77777777" w:rsidR="00CB2782" w:rsidRPr="00A06751" w:rsidRDefault="00CB2782" w:rsidP="00A06751">
      <w:pPr>
        <w:pStyle w:val="Codelisting"/>
        <w:jc w:val="left"/>
        <w:rPr>
          <w:sz w:val="16"/>
          <w:szCs w:val="16"/>
          <w:lang w:val="en-US"/>
        </w:rPr>
      </w:pPr>
      <w:r w:rsidRPr="00A06751">
        <w:rPr>
          <w:sz w:val="16"/>
          <w:szCs w:val="16"/>
          <w:lang w:val="en-US"/>
        </w:rPr>
        <w:t xml:space="preserve">   *  - In-socket subscription via JSON message { type: 'subscribe', surveyId: '...' }</w:t>
      </w:r>
    </w:p>
    <w:p w14:paraId="49C54F8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89736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handleConnection = async (connection: SocketStream, surveyIdFromPath?: string) =&gt; {</w:t>
      </w:r>
    </w:p>
    <w:p w14:paraId="011CB2C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ws = connection.socket;</w:t>
      </w:r>
    </w:p>
    <w:p w14:paraId="4502270C" w14:textId="77777777" w:rsidR="00CB2782" w:rsidRPr="00A06751" w:rsidRDefault="00CB2782" w:rsidP="00A06751">
      <w:pPr>
        <w:pStyle w:val="Codelisting"/>
        <w:jc w:val="left"/>
        <w:rPr>
          <w:sz w:val="16"/>
          <w:szCs w:val="16"/>
          <w:lang w:val="en-US"/>
        </w:rPr>
      </w:pPr>
      <w:r w:rsidRPr="00A06751">
        <w:rPr>
          <w:sz w:val="16"/>
          <w:szCs w:val="16"/>
          <w:lang w:val="en-US"/>
        </w:rPr>
        <w:t xml:space="preserve">    let currentSurveyId = surveyIdFromPath;</w:t>
      </w:r>
    </w:p>
    <w:p w14:paraId="7EA0D325" w14:textId="77777777" w:rsidR="00CB2782" w:rsidRPr="00A06751" w:rsidRDefault="00CB2782" w:rsidP="00A06751">
      <w:pPr>
        <w:pStyle w:val="Codelisting"/>
        <w:jc w:val="left"/>
        <w:rPr>
          <w:sz w:val="16"/>
          <w:szCs w:val="16"/>
          <w:lang w:val="en-US"/>
        </w:rPr>
      </w:pPr>
    </w:p>
    <w:p w14:paraId="7AD12B4C" w14:textId="77777777" w:rsidR="00CB2782" w:rsidRPr="00A06751" w:rsidRDefault="00CB2782" w:rsidP="00A06751">
      <w:pPr>
        <w:pStyle w:val="Codelisting"/>
        <w:jc w:val="left"/>
        <w:rPr>
          <w:sz w:val="16"/>
          <w:szCs w:val="16"/>
          <w:lang w:val="en-US"/>
        </w:rPr>
      </w:pPr>
      <w:r w:rsidRPr="00A06751">
        <w:rPr>
          <w:sz w:val="16"/>
          <w:szCs w:val="16"/>
          <w:lang w:val="en-US"/>
        </w:rPr>
        <w:t xml:space="preserve">    if (currentSurveyId) {</w:t>
      </w:r>
    </w:p>
    <w:p w14:paraId="4577025D"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broadcaster.subscribe(currentSurveyId, ws);</w:t>
      </w:r>
    </w:p>
    <w:p w14:paraId="01A2781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E5B6B6" w14:textId="77777777" w:rsidR="00CB2782" w:rsidRPr="00A06751" w:rsidRDefault="00CB2782" w:rsidP="00A06751">
      <w:pPr>
        <w:pStyle w:val="Codelisting"/>
        <w:jc w:val="left"/>
        <w:rPr>
          <w:sz w:val="16"/>
          <w:szCs w:val="16"/>
          <w:lang w:val="en-US"/>
        </w:rPr>
      </w:pPr>
    </w:p>
    <w:p w14:paraId="179F5257" w14:textId="77777777" w:rsidR="00CB2782" w:rsidRPr="00A06751" w:rsidRDefault="00CB2782" w:rsidP="00A06751">
      <w:pPr>
        <w:pStyle w:val="Codelisting"/>
        <w:jc w:val="left"/>
        <w:rPr>
          <w:sz w:val="16"/>
          <w:szCs w:val="16"/>
          <w:lang w:val="en-US"/>
        </w:rPr>
      </w:pPr>
      <w:r w:rsidRPr="00A06751">
        <w:rPr>
          <w:sz w:val="16"/>
          <w:szCs w:val="16"/>
          <w:lang w:val="en-US"/>
        </w:rPr>
        <w:t xml:space="preserve">    ws.on('message', async (raw: any) =&gt; {</w:t>
      </w:r>
    </w:p>
    <w:p w14:paraId="562699F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1ED61B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msg = JSON.parse(raw.toString());</w:t>
      </w:r>
    </w:p>
    <w:p w14:paraId="2ACA59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FE43A1C" w14:textId="77777777" w:rsidR="00CB2782" w:rsidRPr="00A06751" w:rsidRDefault="00CB2782" w:rsidP="00A06751">
      <w:pPr>
        <w:pStyle w:val="Codelisting"/>
        <w:jc w:val="left"/>
        <w:rPr>
          <w:sz w:val="16"/>
          <w:szCs w:val="16"/>
          <w:lang w:val="en-US"/>
        </w:rPr>
      </w:pPr>
      <w:r w:rsidRPr="00A06751">
        <w:rPr>
          <w:sz w:val="16"/>
          <w:szCs w:val="16"/>
          <w:lang w:val="en-US"/>
        </w:rPr>
        <w:t xml:space="preserve">        if (msg.type === 'subscribe' &amp;&amp; msg.surveyId) {</w:t>
      </w:r>
    </w:p>
    <w:p w14:paraId="61960AD4"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currentSurveyId = msg.surveyId as string;</w:t>
      </w:r>
    </w:p>
    <w:p w14:paraId="542A4BD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sid = currentSurveyId;</w:t>
      </w:r>
    </w:p>
    <w:p w14:paraId="75AD7037"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broadcaster.subscribe(sid, ws);</w:t>
      </w:r>
    </w:p>
    <w:p w14:paraId="19B6F5C1" w14:textId="77777777" w:rsidR="00CB2782" w:rsidRPr="00A06751" w:rsidRDefault="00CB2782" w:rsidP="00A06751">
      <w:pPr>
        <w:pStyle w:val="Codelisting"/>
        <w:jc w:val="left"/>
        <w:rPr>
          <w:sz w:val="16"/>
          <w:szCs w:val="16"/>
          <w:lang w:val="en-US"/>
        </w:rPr>
      </w:pPr>
    </w:p>
    <w:p w14:paraId="1AFEA5B0" w14:textId="77777777" w:rsidR="00CB2782" w:rsidRPr="00A06751" w:rsidRDefault="00CB2782" w:rsidP="00A06751">
      <w:pPr>
        <w:pStyle w:val="Codelisting"/>
        <w:jc w:val="left"/>
        <w:rPr>
          <w:sz w:val="16"/>
          <w:szCs w:val="16"/>
          <w:lang w:val="en-US"/>
        </w:rPr>
      </w:pPr>
      <w:r w:rsidRPr="00A06751">
        <w:rPr>
          <w:sz w:val="16"/>
          <w:szCs w:val="16"/>
          <w:lang w:val="en-US"/>
        </w:rPr>
        <w:t xml:space="preserve">          // Push initial data</w:t>
      </w:r>
    </w:p>
    <w:p w14:paraId="362709B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results = await surveyService.getSurveyResults(sid);</w:t>
      </w:r>
    </w:p>
    <w:p w14:paraId="12AD3F00"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(results &amp;&amp; ws.readyState === ws.OPEN) {</w:t>
      </w:r>
    </w:p>
    <w:p w14:paraId="1B56A457" w14:textId="77777777" w:rsidR="00CB2782" w:rsidRPr="00A06751" w:rsidRDefault="00CB2782" w:rsidP="00A06751">
      <w:pPr>
        <w:pStyle w:val="Codelisting"/>
        <w:jc w:val="left"/>
        <w:rPr>
          <w:sz w:val="16"/>
          <w:szCs w:val="16"/>
          <w:lang w:val="en-US"/>
        </w:rPr>
      </w:pPr>
      <w:r w:rsidRPr="00A06751">
        <w:rPr>
          <w:sz w:val="16"/>
          <w:szCs w:val="16"/>
          <w:lang w:val="en-US"/>
        </w:rPr>
        <w:t xml:space="preserve">            ws.send(JSON.stringify({ type: 'results_update', ...results }));</w:t>
      </w:r>
    </w:p>
    <w:p w14:paraId="65EB601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D14A7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21717F" w14:textId="77777777" w:rsidR="00CB2782" w:rsidRPr="00A06751" w:rsidRDefault="00CB2782" w:rsidP="00A06751">
      <w:pPr>
        <w:pStyle w:val="Codelisting"/>
        <w:jc w:val="left"/>
        <w:rPr>
          <w:sz w:val="16"/>
          <w:szCs w:val="16"/>
          <w:lang w:val="en-US"/>
        </w:rPr>
      </w:pPr>
    </w:p>
    <w:p w14:paraId="0F0BE191" w14:textId="77777777" w:rsidR="00CB2782" w:rsidRPr="00A06751" w:rsidRDefault="00CB2782" w:rsidP="00A06751">
      <w:pPr>
        <w:pStyle w:val="Codelisting"/>
        <w:jc w:val="left"/>
        <w:rPr>
          <w:sz w:val="16"/>
          <w:szCs w:val="16"/>
          <w:lang w:val="en-US"/>
        </w:rPr>
      </w:pPr>
      <w:r w:rsidRPr="00A06751">
        <w:rPr>
          <w:sz w:val="16"/>
          <w:szCs w:val="16"/>
          <w:lang w:val="en-US"/>
        </w:rPr>
        <w:t xml:space="preserve">        if (msg.type === 'ping') {</w:t>
      </w:r>
    </w:p>
    <w:p w14:paraId="55D935A4" w14:textId="77777777" w:rsidR="00CB2782" w:rsidRPr="00A06751" w:rsidRDefault="00CB2782" w:rsidP="00A06751">
      <w:pPr>
        <w:pStyle w:val="Codelisting"/>
        <w:jc w:val="left"/>
        <w:rPr>
          <w:sz w:val="16"/>
          <w:szCs w:val="16"/>
          <w:lang w:val="en-US"/>
        </w:rPr>
      </w:pPr>
      <w:r w:rsidRPr="00A06751">
        <w:rPr>
          <w:sz w:val="16"/>
          <w:szCs w:val="16"/>
          <w:lang w:val="en-US"/>
        </w:rPr>
        <w:t xml:space="preserve">          ws.send(JSON.stringify({ type: 'pong' }));</w:t>
      </w:r>
    </w:p>
    <w:p w14:paraId="08EBB6B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CE2230"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 {</w:t>
      </w:r>
    </w:p>
    <w:p w14:paraId="600267BF" w14:textId="77777777" w:rsidR="00CB2782" w:rsidRPr="00A06751" w:rsidRDefault="00CB2782" w:rsidP="00A06751">
      <w:pPr>
        <w:pStyle w:val="Codelisting"/>
        <w:jc w:val="left"/>
        <w:rPr>
          <w:sz w:val="16"/>
          <w:szCs w:val="16"/>
          <w:lang w:val="en-US"/>
        </w:rPr>
      </w:pPr>
      <w:r w:rsidRPr="00A06751">
        <w:rPr>
          <w:sz w:val="16"/>
          <w:szCs w:val="16"/>
          <w:lang w:val="en-US"/>
        </w:rPr>
        <w:t xml:space="preserve">        // Ignore malformed JSON</w:t>
      </w:r>
    </w:p>
    <w:p w14:paraId="5753023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88230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B404AD" w14:textId="77777777" w:rsidR="00CB2782" w:rsidRPr="00A06751" w:rsidRDefault="00CB2782" w:rsidP="00A06751">
      <w:pPr>
        <w:pStyle w:val="Codelisting"/>
        <w:jc w:val="left"/>
        <w:rPr>
          <w:sz w:val="16"/>
          <w:szCs w:val="16"/>
          <w:lang w:val="en-US"/>
        </w:rPr>
      </w:pPr>
    </w:p>
    <w:p w14:paraId="482451D7" w14:textId="77777777" w:rsidR="00CB2782" w:rsidRPr="00A06751" w:rsidRDefault="00CB2782" w:rsidP="00A06751">
      <w:pPr>
        <w:pStyle w:val="Codelisting"/>
        <w:jc w:val="left"/>
        <w:rPr>
          <w:sz w:val="16"/>
          <w:szCs w:val="16"/>
          <w:lang w:val="en-US"/>
        </w:rPr>
      </w:pPr>
      <w:r w:rsidRPr="00A06751">
        <w:rPr>
          <w:sz w:val="16"/>
          <w:szCs w:val="16"/>
          <w:lang w:val="en-US"/>
        </w:rPr>
        <w:t xml:space="preserve">    ws.on('close', () =&gt; {</w:t>
      </w:r>
    </w:p>
    <w:p w14:paraId="34647BA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sid = currentSurveyId;</w:t>
      </w:r>
    </w:p>
    <w:p w14:paraId="0DE86148" w14:textId="77777777" w:rsidR="00CB2782" w:rsidRPr="00A06751" w:rsidRDefault="00CB2782" w:rsidP="00A06751">
      <w:pPr>
        <w:pStyle w:val="Codelisting"/>
        <w:jc w:val="left"/>
        <w:rPr>
          <w:sz w:val="16"/>
          <w:szCs w:val="16"/>
          <w:lang w:val="en-US"/>
        </w:rPr>
      </w:pPr>
      <w:r w:rsidRPr="00A06751">
        <w:rPr>
          <w:sz w:val="16"/>
          <w:szCs w:val="16"/>
          <w:lang w:val="en-US"/>
        </w:rPr>
        <w:t xml:space="preserve">      if (sid) {</w:t>
      </w:r>
    </w:p>
    <w:p w14:paraId="26E8AFB2"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broadcaster.unsubscribe(sid, ws);</w:t>
      </w:r>
    </w:p>
    <w:p w14:paraId="47A8FD6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0E4C0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87B32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F10716" w14:textId="77777777" w:rsidR="00CB2782" w:rsidRPr="00A06751" w:rsidRDefault="00CB2782" w:rsidP="00A06751">
      <w:pPr>
        <w:pStyle w:val="Codelisting"/>
        <w:jc w:val="left"/>
        <w:rPr>
          <w:sz w:val="16"/>
          <w:szCs w:val="16"/>
          <w:lang w:val="en-US"/>
        </w:rPr>
      </w:pPr>
    </w:p>
    <w:p w14:paraId="7DA98CB6" w14:textId="77777777" w:rsidR="00CB2782" w:rsidRPr="00A06751" w:rsidRDefault="00CB2782" w:rsidP="00A06751">
      <w:pPr>
        <w:pStyle w:val="Codelisting"/>
        <w:jc w:val="left"/>
        <w:rPr>
          <w:sz w:val="16"/>
          <w:szCs w:val="16"/>
          <w:lang w:val="en-US"/>
        </w:rPr>
      </w:pPr>
      <w:r w:rsidRPr="00A06751">
        <w:rPr>
          <w:sz w:val="16"/>
          <w:szCs w:val="16"/>
          <w:lang w:val="en-US"/>
        </w:rPr>
        <w:t xml:space="preserve">  // Main endpoint as requested: GET /ws</w:t>
      </w:r>
    </w:p>
    <w:p w14:paraId="6C882B6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 { websocket: true }, (connection) =&gt; handleConnection(connection));</w:t>
      </w:r>
    </w:p>
    <w:p w14:paraId="3EF545D0" w14:textId="77777777" w:rsidR="00CB2782" w:rsidRPr="00A06751" w:rsidRDefault="00CB2782" w:rsidP="00A06751">
      <w:pPr>
        <w:pStyle w:val="Codelisting"/>
        <w:jc w:val="left"/>
        <w:rPr>
          <w:sz w:val="16"/>
          <w:szCs w:val="16"/>
          <w:lang w:val="en-US"/>
        </w:rPr>
      </w:pPr>
    </w:p>
    <w:p w14:paraId="6284161A" w14:textId="77777777" w:rsidR="00CB2782" w:rsidRPr="00A06751" w:rsidRDefault="00CB2782" w:rsidP="00A06751">
      <w:pPr>
        <w:pStyle w:val="Codelisting"/>
        <w:jc w:val="left"/>
        <w:rPr>
          <w:sz w:val="16"/>
          <w:szCs w:val="16"/>
          <w:lang w:val="en-US"/>
        </w:rPr>
      </w:pPr>
      <w:r w:rsidRPr="00A06751">
        <w:rPr>
          <w:sz w:val="16"/>
          <w:szCs w:val="16"/>
          <w:lang w:val="en-US"/>
        </w:rPr>
        <w:t xml:space="preserve">  // Param-based endpoint: GET /ws/results/:surveyId</w:t>
      </w:r>
    </w:p>
    <w:p w14:paraId="0050BF9C"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fastify.get('/results/:surveyId', { websocket: true }, (connection, req: any) =&gt; </w:t>
      </w:r>
    </w:p>
    <w:p w14:paraId="34D3872F" w14:textId="77777777" w:rsidR="00CB2782" w:rsidRPr="00A06751" w:rsidRDefault="00CB2782" w:rsidP="00A06751">
      <w:pPr>
        <w:pStyle w:val="Codelisting"/>
        <w:jc w:val="left"/>
        <w:rPr>
          <w:sz w:val="16"/>
          <w:szCs w:val="16"/>
          <w:lang w:val="en-US"/>
        </w:rPr>
      </w:pPr>
      <w:r w:rsidRPr="00A06751">
        <w:rPr>
          <w:sz w:val="16"/>
          <w:szCs w:val="16"/>
          <w:lang w:val="en-US"/>
        </w:rPr>
        <w:t xml:space="preserve">    handleConnection(connection, (req.params as any).surveyId)</w:t>
      </w:r>
    </w:p>
    <w:p w14:paraId="31F5E2C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0ABAB3" w14:textId="77777777" w:rsidR="00CB2782" w:rsidRPr="00A06751" w:rsidRDefault="00CB2782" w:rsidP="00A06751">
      <w:pPr>
        <w:pStyle w:val="Codelisting"/>
        <w:jc w:val="left"/>
        <w:rPr>
          <w:sz w:val="16"/>
          <w:szCs w:val="16"/>
          <w:lang w:val="en-US"/>
        </w:rPr>
      </w:pPr>
    </w:p>
    <w:p w14:paraId="53A931E7" w14:textId="77777777" w:rsidR="00CB2782" w:rsidRPr="00A06751" w:rsidRDefault="00CB2782" w:rsidP="00A06751">
      <w:pPr>
        <w:pStyle w:val="Codelisting"/>
        <w:jc w:val="left"/>
        <w:rPr>
          <w:sz w:val="16"/>
          <w:szCs w:val="16"/>
          <w:lang w:val="en-US"/>
        </w:rPr>
      </w:pPr>
      <w:r w:rsidRPr="00A06751">
        <w:rPr>
          <w:sz w:val="16"/>
          <w:szCs w:val="16"/>
          <w:lang w:val="en-US"/>
        </w:rPr>
        <w:t xml:space="preserve">  // GET /ws/stats — active connection counts per survey</w:t>
      </w:r>
    </w:p>
    <w:p w14:paraId="1CEC52B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fastify.get('/stats', {</w:t>
      </w:r>
    </w:p>
    <w:p w14:paraId="312D4018"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000B2DC" w14:textId="77777777" w:rsidR="00CB2782" w:rsidRPr="00A06751" w:rsidRDefault="00CB2782" w:rsidP="00A06751">
      <w:pPr>
        <w:pStyle w:val="Codelisting"/>
        <w:jc w:val="left"/>
        <w:rPr>
          <w:sz w:val="16"/>
          <w:szCs w:val="16"/>
          <w:lang w:val="en-US"/>
        </w:rPr>
      </w:pPr>
      <w:r w:rsidRPr="00A06751">
        <w:rPr>
          <w:sz w:val="16"/>
          <w:szCs w:val="16"/>
          <w:lang w:val="en-US"/>
        </w:rPr>
        <w:t xml:space="preserve">      tags: ['System'],</w:t>
      </w:r>
    </w:p>
    <w:p w14:paraId="25DA691B"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'WebSocket stats',</w:t>
      </w:r>
    </w:p>
    <w:p w14:paraId="46FEF9B7"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'Returns the number of active WebSocket connections per survey.',</w:t>
      </w:r>
    </w:p>
    <w:p w14:paraId="3EBEB134"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34A0FBEC" w14:textId="77777777" w:rsidR="00CB2782" w:rsidRPr="00A06751" w:rsidRDefault="00CB2782" w:rsidP="00A06751">
      <w:pPr>
        <w:pStyle w:val="Codelisting"/>
        <w:jc w:val="left"/>
        <w:rPr>
          <w:sz w:val="16"/>
          <w:szCs w:val="16"/>
          <w:lang w:val="en-US"/>
        </w:rPr>
      </w:pPr>
      <w:r w:rsidRPr="00A06751">
        <w:rPr>
          <w:sz w:val="16"/>
          <w:szCs w:val="16"/>
          <w:lang w:val="en-US"/>
        </w:rPr>
        <w:t xml:space="preserve">        200: {</w:t>
      </w:r>
    </w:p>
    <w:p w14:paraId="1EED5305"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'Stats object',</w:t>
      </w:r>
    </w:p>
    <w:p w14:paraId="1196A8D5"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BD7A7D4" w14:textId="77777777" w:rsidR="00CB2782" w:rsidRPr="00A06751" w:rsidRDefault="00CB2782" w:rsidP="00A06751">
      <w:pPr>
        <w:pStyle w:val="Codelisting"/>
        <w:jc w:val="left"/>
        <w:rPr>
          <w:sz w:val="16"/>
          <w:szCs w:val="16"/>
          <w:lang w:val="en-US"/>
        </w:rPr>
      </w:pPr>
      <w:r w:rsidRPr="00A06751">
        <w:rPr>
          <w:sz w:val="16"/>
          <w:szCs w:val="16"/>
          <w:lang w:val="en-US"/>
        </w:rPr>
        <w:t xml:space="preserve">          additionalProperties: true,</w:t>
      </w:r>
    </w:p>
    <w:p w14:paraId="7B4E4F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4E9E6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1FA8A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965408"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 =&gt; broadcaster.getStats());</w:t>
      </w:r>
    </w:p>
    <w:p w14:paraId="50227B51" w14:textId="77777777" w:rsidR="00CB2782" w:rsidRPr="00A06751" w:rsidRDefault="00CB2782" w:rsidP="00A06751">
      <w:pPr>
        <w:pStyle w:val="Codelisting"/>
        <w:jc w:val="left"/>
        <w:rPr>
          <w:sz w:val="16"/>
          <w:szCs w:val="16"/>
          <w:lang w:val="en-US"/>
        </w:rPr>
      </w:pPr>
      <w:r w:rsidRPr="00A06751">
        <w:rPr>
          <w:sz w:val="16"/>
          <w:szCs w:val="16"/>
          <w:lang w:val="en-US"/>
        </w:rPr>
        <w:t>}</w:t>
      </w:r>
    </w:p>
    <w:p w14:paraId="55E1A60B" w14:textId="77777777" w:rsidR="00CB2782" w:rsidRPr="00A06751" w:rsidRDefault="00CB2782" w:rsidP="00A06751">
      <w:pPr>
        <w:pStyle w:val="Codelisting"/>
        <w:jc w:val="left"/>
        <w:rPr>
          <w:sz w:val="16"/>
          <w:szCs w:val="16"/>
          <w:lang w:val="en-US"/>
        </w:rPr>
      </w:pPr>
    </w:p>
    <w:p w14:paraId="4CABE91C" w14:textId="77777777" w:rsidR="00CB2782" w:rsidRPr="00A06751" w:rsidRDefault="00CB2782" w:rsidP="00A06751">
      <w:pPr>
        <w:pStyle w:val="Codelisting"/>
        <w:jc w:val="left"/>
        <w:rPr>
          <w:sz w:val="16"/>
          <w:szCs w:val="16"/>
          <w:lang w:val="en-US"/>
        </w:rPr>
      </w:pPr>
    </w:p>
    <w:p w14:paraId="7A1AAD56"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C:\college\The-survey-uniqueness-control-module\backend\src\modules\surveys\survey.routes.ts =====</w:t>
      </w:r>
    </w:p>
    <w:p w14:paraId="6C78B819" w14:textId="77777777" w:rsidR="00CB2782" w:rsidRPr="00A06751" w:rsidRDefault="00CB2782" w:rsidP="00A06751">
      <w:pPr>
        <w:pStyle w:val="Codelisting"/>
        <w:jc w:val="left"/>
        <w:rPr>
          <w:sz w:val="16"/>
          <w:szCs w:val="16"/>
          <w:lang w:val="en-US"/>
        </w:rPr>
      </w:pPr>
    </w:p>
    <w:p w14:paraId="6E3B7AA9"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FastifyReply } from 'fastify';</w:t>
      </w:r>
    </w:p>
    <w:p w14:paraId="7ADD8EAA" w14:textId="77777777" w:rsidR="00CB2782" w:rsidRPr="00A06751" w:rsidRDefault="00CB2782" w:rsidP="00A06751">
      <w:pPr>
        <w:pStyle w:val="Codelisting"/>
        <w:jc w:val="left"/>
        <w:rPr>
          <w:sz w:val="16"/>
          <w:szCs w:val="16"/>
          <w:lang w:val="en-US"/>
        </w:rPr>
      </w:pPr>
      <w:r w:rsidRPr="00A06751">
        <w:rPr>
          <w:sz w:val="16"/>
          <w:szCs w:val="16"/>
          <w:lang w:val="en-US"/>
        </w:rPr>
        <w:t>import { SurveyService } from './survey.service';</w:t>
      </w:r>
    </w:p>
    <w:p w14:paraId="20B717E8" w14:textId="77777777" w:rsidR="00CB2782" w:rsidRPr="00A06751" w:rsidRDefault="00CB2782" w:rsidP="00A06751">
      <w:pPr>
        <w:pStyle w:val="Codelisting"/>
        <w:jc w:val="left"/>
        <w:rPr>
          <w:sz w:val="16"/>
          <w:szCs w:val="16"/>
          <w:lang w:val="en-US"/>
        </w:rPr>
      </w:pPr>
      <w:r w:rsidRPr="00A06751">
        <w:rPr>
          <w:sz w:val="16"/>
          <w:szCs w:val="16"/>
          <w:lang w:val="en-US"/>
        </w:rPr>
        <w:t>import { getCachedResults, setCachedResults } from '../../plugins/redis.helpers';</w:t>
      </w:r>
    </w:p>
    <w:p w14:paraId="2B1CD468" w14:textId="77777777" w:rsidR="00CB2782" w:rsidRPr="00A06751" w:rsidRDefault="00CB2782" w:rsidP="00A06751">
      <w:pPr>
        <w:pStyle w:val="Codelisting"/>
        <w:jc w:val="left"/>
        <w:rPr>
          <w:sz w:val="16"/>
          <w:szCs w:val="16"/>
          <w:lang w:val="en-US"/>
        </w:rPr>
      </w:pPr>
      <w:r w:rsidRPr="00A06751">
        <w:rPr>
          <w:sz w:val="16"/>
          <w:szCs w:val="16"/>
          <w:lang w:val="en-US"/>
        </w:rPr>
        <w:t>import { broadcaster } from '../realtime/broadcaster';</w:t>
      </w:r>
    </w:p>
    <w:p w14:paraId="0C0D6B4F" w14:textId="77777777" w:rsidR="00CB2782" w:rsidRPr="00A06751" w:rsidRDefault="00CB2782" w:rsidP="00A06751">
      <w:pPr>
        <w:pStyle w:val="Codelisting"/>
        <w:jc w:val="left"/>
        <w:rPr>
          <w:sz w:val="16"/>
          <w:szCs w:val="16"/>
          <w:lang w:val="en-US"/>
        </w:rPr>
      </w:pPr>
      <w:r w:rsidRPr="00A06751">
        <w:rPr>
          <w:sz w:val="16"/>
          <w:szCs w:val="16"/>
          <w:lang w:val="en-US"/>
        </w:rPr>
        <w:t>import bcrypt from 'bcryptjs';</w:t>
      </w:r>
    </w:p>
    <w:p w14:paraId="79DA5AC9" w14:textId="77777777" w:rsidR="00CB2782" w:rsidRPr="00A06751" w:rsidRDefault="00CB2782" w:rsidP="00A06751">
      <w:pPr>
        <w:pStyle w:val="Codelisting"/>
        <w:jc w:val="left"/>
        <w:rPr>
          <w:sz w:val="16"/>
          <w:szCs w:val="16"/>
          <w:lang w:val="en-US"/>
        </w:rPr>
      </w:pPr>
    </w:p>
    <w:p w14:paraId="48D9CDDA" w14:textId="77777777" w:rsidR="00CB2782" w:rsidRPr="00A06751" w:rsidRDefault="00CB2782" w:rsidP="00A06751">
      <w:pPr>
        <w:pStyle w:val="Codelisting"/>
        <w:jc w:val="left"/>
        <w:rPr>
          <w:sz w:val="16"/>
          <w:szCs w:val="16"/>
          <w:lang w:val="en-US"/>
        </w:rPr>
      </w:pPr>
      <w:r w:rsidRPr="00A06751">
        <w:rPr>
          <w:sz w:val="16"/>
          <w:szCs w:val="16"/>
          <w:lang w:val="en-US"/>
        </w:rPr>
        <w:t>// ── Memory Store Fallback (when Redis is down) ─────────────────────────────</w:t>
      </w:r>
    </w:p>
    <w:p w14:paraId="66BAEF59" w14:textId="77777777" w:rsidR="00CB2782" w:rsidRPr="00A06751" w:rsidRDefault="00CB2782" w:rsidP="00A06751">
      <w:pPr>
        <w:pStyle w:val="Codelisting"/>
        <w:jc w:val="left"/>
        <w:rPr>
          <w:sz w:val="16"/>
          <w:szCs w:val="16"/>
          <w:lang w:val="en-US"/>
        </w:rPr>
      </w:pPr>
      <w:r w:rsidRPr="00A06751">
        <w:rPr>
          <w:sz w:val="16"/>
          <w:szCs w:val="16"/>
          <w:lang w:val="en-US"/>
        </w:rPr>
        <w:t>const memoryAttempts = new Map&lt;string, { count: number, expiresAt: number }&gt;();</w:t>
      </w:r>
    </w:p>
    <w:p w14:paraId="2C7D0A4A" w14:textId="77777777" w:rsidR="00CB2782" w:rsidRPr="00A06751" w:rsidRDefault="00CB2782" w:rsidP="00A06751">
      <w:pPr>
        <w:pStyle w:val="Codelisting"/>
        <w:jc w:val="left"/>
        <w:rPr>
          <w:sz w:val="16"/>
          <w:szCs w:val="16"/>
          <w:lang w:val="en-US"/>
        </w:rPr>
      </w:pPr>
      <w:r w:rsidRPr="00A06751">
        <w:rPr>
          <w:sz w:val="16"/>
          <w:szCs w:val="16"/>
          <w:lang w:val="en-US"/>
        </w:rPr>
        <w:t>function getMemoryAttempts(key: string): number {</w:t>
      </w:r>
    </w:p>
    <w:p w14:paraId="5400945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memoryAttempts.get(key);</w:t>
      </w:r>
    </w:p>
    <w:p w14:paraId="3548D209"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return 0;</w:t>
      </w:r>
    </w:p>
    <w:p w14:paraId="45AE6EB9" w14:textId="77777777" w:rsidR="00CB2782" w:rsidRPr="00A06751" w:rsidRDefault="00CB2782" w:rsidP="00A06751">
      <w:pPr>
        <w:pStyle w:val="Codelisting"/>
        <w:jc w:val="left"/>
        <w:rPr>
          <w:sz w:val="16"/>
          <w:szCs w:val="16"/>
          <w:lang w:val="en-US"/>
        </w:rPr>
      </w:pPr>
      <w:r w:rsidRPr="00A06751">
        <w:rPr>
          <w:sz w:val="16"/>
          <w:szCs w:val="16"/>
          <w:lang w:val="en-US"/>
        </w:rPr>
        <w:t xml:space="preserve">  if (Date.now() &gt; data.expiresAt) {</w:t>
      </w:r>
    </w:p>
    <w:p w14:paraId="4FDA85AC" w14:textId="77777777" w:rsidR="00CB2782" w:rsidRPr="00A06751" w:rsidRDefault="00CB2782" w:rsidP="00A06751">
      <w:pPr>
        <w:pStyle w:val="Codelisting"/>
        <w:jc w:val="left"/>
        <w:rPr>
          <w:sz w:val="16"/>
          <w:szCs w:val="16"/>
          <w:lang w:val="en-US"/>
        </w:rPr>
      </w:pPr>
      <w:r w:rsidRPr="00A06751">
        <w:rPr>
          <w:sz w:val="16"/>
          <w:szCs w:val="16"/>
          <w:lang w:val="en-US"/>
        </w:rPr>
        <w:t xml:space="preserve">    memoryAttempts.delete(key);</w:t>
      </w:r>
    </w:p>
    <w:p w14:paraId="0D4708D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0;</w:t>
      </w:r>
    </w:p>
    <w:p w14:paraId="792B663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FD2FB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data.count;</w:t>
      </w:r>
    </w:p>
    <w:p w14:paraId="5C1C29F7" w14:textId="77777777" w:rsidR="00CB2782" w:rsidRPr="00A06751" w:rsidRDefault="00CB2782" w:rsidP="00A06751">
      <w:pPr>
        <w:pStyle w:val="Codelisting"/>
        <w:jc w:val="left"/>
        <w:rPr>
          <w:sz w:val="16"/>
          <w:szCs w:val="16"/>
          <w:lang w:val="en-US"/>
        </w:rPr>
      </w:pPr>
      <w:r w:rsidRPr="00A06751">
        <w:rPr>
          <w:sz w:val="16"/>
          <w:szCs w:val="16"/>
          <w:lang w:val="en-US"/>
        </w:rPr>
        <w:t>}</w:t>
      </w:r>
    </w:p>
    <w:p w14:paraId="3F82C232" w14:textId="77777777" w:rsidR="00CB2782" w:rsidRPr="00A06751" w:rsidRDefault="00CB2782" w:rsidP="00A06751">
      <w:pPr>
        <w:pStyle w:val="Codelisting"/>
        <w:jc w:val="left"/>
        <w:rPr>
          <w:sz w:val="16"/>
          <w:szCs w:val="16"/>
          <w:lang w:val="en-US"/>
        </w:rPr>
      </w:pPr>
      <w:r w:rsidRPr="00A06751">
        <w:rPr>
          <w:sz w:val="16"/>
          <w:szCs w:val="16"/>
          <w:lang w:val="en-US"/>
        </w:rPr>
        <w:t>function incrMemoryAttempts(key: string): number {</w:t>
      </w:r>
    </w:p>
    <w:p w14:paraId="1660CD5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memoryAttempts.get(key);</w:t>
      </w:r>
    </w:p>
    <w:p w14:paraId="1AB30A0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now = Date.now();</w:t>
      </w:r>
    </w:p>
    <w:p w14:paraId="61958770"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 now &gt; data.expiresAt) {</w:t>
      </w:r>
    </w:p>
    <w:p w14:paraId="4079B10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newData = { count: 1, expiresAt: now + 600000 }; // 10 minutes</w:t>
      </w:r>
    </w:p>
    <w:p w14:paraId="1789FFA4" w14:textId="77777777" w:rsidR="00CB2782" w:rsidRPr="00A06751" w:rsidRDefault="00CB2782" w:rsidP="00A06751">
      <w:pPr>
        <w:pStyle w:val="Codelisting"/>
        <w:jc w:val="left"/>
        <w:rPr>
          <w:sz w:val="16"/>
          <w:szCs w:val="16"/>
          <w:lang w:val="en-US"/>
        </w:rPr>
      </w:pPr>
      <w:r w:rsidRPr="00A06751">
        <w:rPr>
          <w:sz w:val="16"/>
          <w:szCs w:val="16"/>
          <w:lang w:val="en-US"/>
        </w:rPr>
        <w:t xml:space="preserve">    memoryAttempts.set(key, newData);</w:t>
      </w:r>
    </w:p>
    <w:p w14:paraId="2420E7B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1;</w:t>
      </w:r>
    </w:p>
    <w:p w14:paraId="1D66D0C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63D542" w14:textId="77777777" w:rsidR="00CB2782" w:rsidRPr="00A06751" w:rsidRDefault="00CB2782" w:rsidP="00A06751">
      <w:pPr>
        <w:pStyle w:val="Codelisting"/>
        <w:jc w:val="left"/>
        <w:rPr>
          <w:sz w:val="16"/>
          <w:szCs w:val="16"/>
          <w:lang w:val="en-US"/>
        </w:rPr>
      </w:pPr>
      <w:r w:rsidRPr="00A06751">
        <w:rPr>
          <w:sz w:val="16"/>
          <w:szCs w:val="16"/>
          <w:lang w:val="en-US"/>
        </w:rPr>
        <w:t xml:space="preserve">  data.count += 1;</w:t>
      </w:r>
    </w:p>
    <w:p w14:paraId="6CF9079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data.count;</w:t>
      </w:r>
    </w:p>
    <w:p w14:paraId="28A4F1B1" w14:textId="77777777" w:rsidR="00CB2782" w:rsidRPr="00A06751" w:rsidRDefault="00CB2782" w:rsidP="00A06751">
      <w:pPr>
        <w:pStyle w:val="Codelisting"/>
        <w:jc w:val="left"/>
        <w:rPr>
          <w:sz w:val="16"/>
          <w:szCs w:val="16"/>
          <w:lang w:val="en-US"/>
        </w:rPr>
      </w:pPr>
      <w:r w:rsidRPr="00A06751">
        <w:rPr>
          <w:sz w:val="16"/>
          <w:szCs w:val="16"/>
          <w:lang w:val="en-US"/>
        </w:rPr>
        <w:t>}</w:t>
      </w:r>
    </w:p>
    <w:p w14:paraId="5AD8D1DD" w14:textId="77777777" w:rsidR="00CB2782" w:rsidRPr="00A06751" w:rsidRDefault="00CB2782" w:rsidP="00A06751">
      <w:pPr>
        <w:pStyle w:val="Codelisting"/>
        <w:jc w:val="left"/>
        <w:rPr>
          <w:sz w:val="16"/>
          <w:szCs w:val="16"/>
          <w:lang w:val="en-US"/>
        </w:rPr>
      </w:pPr>
      <w:r w:rsidRPr="00A06751">
        <w:rPr>
          <w:sz w:val="16"/>
          <w:szCs w:val="16"/>
          <w:lang w:val="en-US"/>
        </w:rPr>
        <w:t>function delMemoryAttempts(key: string): void {</w:t>
      </w:r>
    </w:p>
    <w:p w14:paraId="4AF7FED3" w14:textId="77777777" w:rsidR="00CB2782" w:rsidRPr="00A06751" w:rsidRDefault="00CB2782" w:rsidP="00A06751">
      <w:pPr>
        <w:pStyle w:val="Codelisting"/>
        <w:jc w:val="left"/>
        <w:rPr>
          <w:sz w:val="16"/>
          <w:szCs w:val="16"/>
          <w:lang w:val="en-US"/>
        </w:rPr>
      </w:pPr>
      <w:r w:rsidRPr="00A06751">
        <w:rPr>
          <w:sz w:val="16"/>
          <w:szCs w:val="16"/>
          <w:lang w:val="en-US"/>
        </w:rPr>
        <w:t xml:space="preserve">  memoryAttempts.delete(key);</w:t>
      </w:r>
    </w:p>
    <w:p w14:paraId="26F7C1F1" w14:textId="77777777" w:rsidR="00CB2782" w:rsidRPr="00A06751" w:rsidRDefault="00CB2782" w:rsidP="00A06751">
      <w:pPr>
        <w:pStyle w:val="Codelisting"/>
        <w:jc w:val="left"/>
        <w:rPr>
          <w:sz w:val="16"/>
          <w:szCs w:val="16"/>
          <w:lang w:val="en-US"/>
        </w:rPr>
      </w:pPr>
      <w:r w:rsidRPr="00A06751">
        <w:rPr>
          <w:sz w:val="16"/>
          <w:szCs w:val="16"/>
          <w:lang w:val="en-US"/>
        </w:rPr>
        <w:t>}</w:t>
      </w:r>
    </w:p>
    <w:p w14:paraId="09D7F380" w14:textId="77777777" w:rsidR="00CB2782" w:rsidRPr="00A06751" w:rsidRDefault="00CB2782" w:rsidP="00A06751">
      <w:pPr>
        <w:pStyle w:val="Codelisting"/>
        <w:jc w:val="left"/>
        <w:rPr>
          <w:sz w:val="16"/>
          <w:szCs w:val="16"/>
          <w:lang w:val="en-US"/>
        </w:rPr>
      </w:pPr>
    </w:p>
    <w:p w14:paraId="3CA52AC6" w14:textId="77777777" w:rsidR="00CB2782" w:rsidRPr="00A06751" w:rsidRDefault="00CB2782" w:rsidP="00A06751">
      <w:pPr>
        <w:pStyle w:val="Codelisting"/>
        <w:jc w:val="left"/>
        <w:rPr>
          <w:sz w:val="16"/>
          <w:szCs w:val="16"/>
          <w:lang w:val="en-US"/>
        </w:rPr>
      </w:pPr>
      <w:r w:rsidRPr="00A06751">
        <w:rPr>
          <w:sz w:val="16"/>
          <w:szCs w:val="16"/>
          <w:lang w:val="en-US"/>
        </w:rPr>
        <w:t>const createSurveySchema = {</w:t>
      </w:r>
    </w:p>
    <w:p w14:paraId="2766CD64"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2DE2388A"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'Create a new survey',</w:t>
      </w:r>
    </w:p>
    <w:p w14:paraId="5A9FDD59"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'Creates a new survey with questions and options. Requires authentication.',</w:t>
      </w:r>
    </w:p>
    <w:p w14:paraId="41FB89A8"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69DCC234"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55132C5E"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B99E611"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required: ['title', 'questions'],</w:t>
      </w:r>
    </w:p>
    <w:p w14:paraId="3A1C04C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5FF0F228" w14:textId="77777777" w:rsidR="00CB2782" w:rsidRPr="00A06751" w:rsidRDefault="00CB2782" w:rsidP="00A06751">
      <w:pPr>
        <w:pStyle w:val="Codelisting"/>
        <w:jc w:val="left"/>
        <w:rPr>
          <w:sz w:val="16"/>
          <w:szCs w:val="16"/>
          <w:lang w:val="en-US"/>
        </w:rPr>
      </w:pPr>
      <w:r w:rsidRPr="00A06751">
        <w:rPr>
          <w:sz w:val="16"/>
          <w:szCs w:val="16"/>
          <w:lang w:val="en-US"/>
        </w:rPr>
        <w:t xml:space="preserve">      title:       { type: 'string', minLength: 3, maxLength: 200, example: 'Опитування' },</w:t>
      </w:r>
    </w:p>
    <w:p w14:paraId="3986BF86"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 type: 'string', maxLength: 1000, example: 'Тест' },</w:t>
      </w:r>
    </w:p>
    <w:p w14:paraId="016E4D1A"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format: 'uri' },</w:t>
      </w:r>
    </w:p>
    <w:p w14:paraId="7F90949D"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 type: 'boolean', default: false },</w:t>
      </w:r>
    </w:p>
    <w:p w14:paraId="68A257C0"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 type: 'boolean', default: true },</w:t>
      </w:r>
    </w:p>
    <w:p w14:paraId="370D4AC6"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 type: 'string', minLength: 4, maxLength: 100, pattern: '[A-Za-zА-Яа-яЁёІіЇїЄєҐґ]' },</w:t>
      </w:r>
    </w:p>
    <w:p w14:paraId="13FA6899"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 type: 'string', format: 'date-time', example: '2026-05-01T18:00:00Z' },</w:t>
      </w:r>
    </w:p>
    <w:p w14:paraId="088B60D2"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 type: 'string', enum: ['PUBLIC', 'PRIVATE', 'ANONYMOUS_INVITE'] },</w:t>
      </w:r>
    </w:p>
    <w:p w14:paraId="660E0458" w14:textId="77777777" w:rsidR="00CB2782" w:rsidRPr="00A06751" w:rsidRDefault="00CB2782" w:rsidP="00A06751">
      <w:pPr>
        <w:pStyle w:val="Codelisting"/>
        <w:jc w:val="left"/>
        <w:rPr>
          <w:sz w:val="16"/>
          <w:szCs w:val="16"/>
          <w:lang w:val="en-US"/>
        </w:rPr>
      </w:pPr>
      <w:r w:rsidRPr="00A06751">
        <w:rPr>
          <w:sz w:val="16"/>
          <w:szCs w:val="16"/>
          <w:lang w:val="en-US"/>
        </w:rPr>
        <w:t xml:space="preserve">      inviteExpiresAt: { type: 'string', format: 'date-time' },</w:t>
      </w:r>
    </w:p>
    <w:p w14:paraId="42C99CAE"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4B8C8A97"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 minItems: 1, maxItems: 20,</w:t>
      </w:r>
    </w:p>
    <w:p w14:paraId="69AD925A"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42D47C2F"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CACE9B8"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['text', 'options'],</w:t>
      </w:r>
    </w:p>
    <w:p w14:paraId="408F1F18"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4DA8C13F" w14:textId="77777777" w:rsidR="00CB2782" w:rsidRPr="00A06751" w:rsidRDefault="00CB2782" w:rsidP="00A06751">
      <w:pPr>
        <w:pStyle w:val="Codelisting"/>
        <w:jc w:val="left"/>
        <w:rPr>
          <w:sz w:val="16"/>
          <w:szCs w:val="16"/>
          <w:lang w:val="en-US"/>
        </w:rPr>
      </w:pPr>
      <w:r w:rsidRPr="00A06751">
        <w:rPr>
          <w:sz w:val="16"/>
          <w:szCs w:val="16"/>
          <w:lang w:val="en-US"/>
        </w:rPr>
        <w:t xml:space="preserve">            text:     { type: 'string', minLength: 1, maxLength: 500 },</w:t>
      </w:r>
    </w:p>
    <w:p w14:paraId="5E0A6C72"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format: 'uri' },</w:t>
      </w:r>
    </w:p>
    <w:p w14:paraId="50EF3418"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w:t>
      </w:r>
    </w:p>
    <w:p w14:paraId="03AE5F07"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 minItems: 2, maxItems: 10,</w:t>
      </w:r>
    </w:p>
    <w:p w14:paraId="53804F02"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7C63D3CB"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1CC10B4F"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['text'],</w:t>
      </w:r>
    </w:p>
    <w:p w14:paraId="34DB9337"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text: { type: 'string', minLength: 1, maxLength: 200 } },</w:t>
      </w:r>
    </w:p>
    <w:p w14:paraId="66AB83B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E7E78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AB0CA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1122E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74052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F5925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4FBD4C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1F4AA2"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677F0F5A" w14:textId="77777777" w:rsidR="00CB2782" w:rsidRPr="00A06751" w:rsidRDefault="00CB2782" w:rsidP="00A06751">
      <w:pPr>
        <w:pStyle w:val="Codelisting"/>
        <w:jc w:val="left"/>
        <w:rPr>
          <w:sz w:val="16"/>
          <w:szCs w:val="16"/>
          <w:lang w:val="en-US"/>
        </w:rPr>
      </w:pPr>
      <w:r w:rsidRPr="00A06751">
        <w:rPr>
          <w:sz w:val="16"/>
          <w:szCs w:val="16"/>
          <w:lang w:val="en-US"/>
        </w:rPr>
        <w:t xml:space="preserve">    201: {</w:t>
      </w:r>
    </w:p>
    <w:p w14:paraId="107CDC1F"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'Survey created successfully',</w:t>
      </w:r>
    </w:p>
    <w:p w14:paraId="21153E5F"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47068353"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5FE8E58F"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04BB9A0F"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C11F5A3"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48092CEE"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230D8193" w14:textId="77777777" w:rsidR="00CB2782" w:rsidRPr="00A06751" w:rsidRDefault="00CB2782" w:rsidP="00A06751">
      <w:pPr>
        <w:pStyle w:val="Codelisting"/>
        <w:jc w:val="left"/>
        <w:rPr>
          <w:sz w:val="16"/>
          <w:szCs w:val="16"/>
          <w:lang w:val="en-US"/>
        </w:rPr>
      </w:pPr>
      <w:r w:rsidRPr="00A06751">
        <w:rPr>
          <w:sz w:val="16"/>
          <w:szCs w:val="16"/>
          <w:lang w:val="en-US"/>
        </w:rPr>
        <w:t xml:space="preserve">            title: { type: 'string' },</w:t>
      </w:r>
    </w:p>
    <w:p w14:paraId="5830B972"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 type: 'string' },</w:t>
      </w:r>
    </w:p>
    <w:p w14:paraId="60472A78"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 type: 'boolean' },</w:t>
      </w:r>
    </w:p>
    <w:p w14:paraId="2535388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5C755D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34B9B3" w14:textId="77777777" w:rsidR="00CB2782" w:rsidRPr="00A06751" w:rsidRDefault="00CB2782" w:rsidP="00A06751">
      <w:pPr>
        <w:pStyle w:val="Codelisting"/>
        <w:jc w:val="left"/>
        <w:rPr>
          <w:sz w:val="16"/>
          <w:szCs w:val="16"/>
          <w:lang w:val="en-US"/>
        </w:rPr>
      </w:pPr>
      <w:r w:rsidRPr="00A06751">
        <w:rPr>
          <w:sz w:val="16"/>
          <w:szCs w:val="16"/>
          <w:lang w:val="en-US"/>
        </w:rPr>
        <w:t xml:space="preserve">        voteUrl: { type: 'string' },</w:t>
      </w:r>
    </w:p>
    <w:p w14:paraId="40C4E264"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resultsUrl: { type: 'string' },</w:t>
      </w:r>
    </w:p>
    <w:p w14:paraId="5C2DF26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B9AF6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8B465C" w14:textId="77777777" w:rsidR="00CB2782" w:rsidRPr="00A06751" w:rsidRDefault="00CB2782" w:rsidP="00A06751">
      <w:pPr>
        <w:pStyle w:val="Codelisting"/>
        <w:jc w:val="left"/>
        <w:rPr>
          <w:sz w:val="16"/>
          <w:szCs w:val="16"/>
          <w:lang w:val="en-US"/>
        </w:rPr>
      </w:pPr>
      <w:r w:rsidRPr="00A06751">
        <w:rPr>
          <w:sz w:val="16"/>
          <w:szCs w:val="16"/>
          <w:lang w:val="en-US"/>
        </w:rPr>
        <w:t xml:space="preserve">    500: { description: 'Server error', type: 'object', properties: { error: { type: 'string' } } },</w:t>
      </w:r>
    </w:p>
    <w:p w14:paraId="6116EA8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2FEBDF" w14:textId="77777777" w:rsidR="00CB2782" w:rsidRPr="00A06751" w:rsidRDefault="00CB2782" w:rsidP="00A06751">
      <w:pPr>
        <w:pStyle w:val="Codelisting"/>
        <w:jc w:val="left"/>
        <w:rPr>
          <w:sz w:val="16"/>
          <w:szCs w:val="16"/>
          <w:lang w:val="en-US"/>
        </w:rPr>
      </w:pPr>
      <w:r w:rsidRPr="00A06751">
        <w:rPr>
          <w:sz w:val="16"/>
          <w:szCs w:val="16"/>
          <w:lang w:val="en-US"/>
        </w:rPr>
        <w:t>};</w:t>
      </w:r>
    </w:p>
    <w:p w14:paraId="1478B802" w14:textId="77777777" w:rsidR="00CB2782" w:rsidRPr="00A06751" w:rsidRDefault="00CB2782" w:rsidP="00A06751">
      <w:pPr>
        <w:pStyle w:val="Codelisting"/>
        <w:jc w:val="left"/>
        <w:rPr>
          <w:sz w:val="16"/>
          <w:szCs w:val="16"/>
          <w:lang w:val="en-US"/>
        </w:rPr>
      </w:pPr>
    </w:p>
    <w:p w14:paraId="7637F113" w14:textId="77777777" w:rsidR="00CB2782" w:rsidRPr="00A06751" w:rsidRDefault="00CB2782" w:rsidP="00A06751">
      <w:pPr>
        <w:pStyle w:val="Codelisting"/>
        <w:jc w:val="left"/>
        <w:rPr>
          <w:sz w:val="16"/>
          <w:szCs w:val="16"/>
          <w:lang w:val="en-US"/>
        </w:rPr>
      </w:pPr>
      <w:r w:rsidRPr="00A06751">
        <w:rPr>
          <w:sz w:val="16"/>
          <w:szCs w:val="16"/>
          <w:lang w:val="en-US"/>
        </w:rPr>
        <w:t>export async function surveyRoutes(fastify: FastifyInstance) {</w:t>
      </w:r>
    </w:p>
    <w:p w14:paraId="5B2869A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surveyService = new SurveyService(fastify.prisma);</w:t>
      </w:r>
    </w:p>
    <w:p w14:paraId="3869058E" w14:textId="77777777" w:rsidR="00CB2782" w:rsidRPr="00A06751" w:rsidRDefault="00CB2782" w:rsidP="00A06751">
      <w:pPr>
        <w:pStyle w:val="Codelisting"/>
        <w:jc w:val="left"/>
        <w:rPr>
          <w:sz w:val="16"/>
          <w:szCs w:val="16"/>
          <w:lang w:val="en-US"/>
        </w:rPr>
      </w:pPr>
    </w:p>
    <w:p w14:paraId="3006D7AD"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 ─────────────────────────────────────────────────────────</w:t>
      </w:r>
    </w:p>
    <w:p w14:paraId="118CDF7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 {</w:t>
      </w:r>
    </w:p>
    <w:p w14:paraId="6464B27D"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6204758"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1F5DBDF5"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all public surveys',</w:t>
      </w:r>
    </w:p>
    <w:p w14:paraId="6A4D2250"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'Returns a list of public surveys. Optionally filter by authorId.',</w:t>
      </w:r>
    </w:p>
    <w:p w14:paraId="2C2A4DC0" w14:textId="77777777" w:rsidR="00CB2782" w:rsidRPr="00A06751" w:rsidRDefault="00CB2782" w:rsidP="00A06751">
      <w:pPr>
        <w:pStyle w:val="Codelisting"/>
        <w:jc w:val="left"/>
        <w:rPr>
          <w:sz w:val="16"/>
          <w:szCs w:val="16"/>
          <w:lang w:val="en-US"/>
        </w:rPr>
      </w:pPr>
      <w:r w:rsidRPr="00A06751">
        <w:rPr>
          <w:sz w:val="16"/>
          <w:szCs w:val="16"/>
          <w:lang w:val="en-US"/>
        </w:rPr>
        <w:t xml:space="preserve">      querystring: {</w:t>
      </w:r>
    </w:p>
    <w:p w14:paraId="6DF58DCC"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004DBD28"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authorId: { type: 'string' } },</w:t>
      </w:r>
    </w:p>
    <w:p w14:paraId="415E465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BCD11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AE6001"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Querystring: { authorId?: string } }&gt;, reply: FastifyReply) =&gt; {</w:t>
      </w:r>
    </w:p>
    <w:p w14:paraId="62A601D8"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15A1A28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authorId } = req.query;</w:t>
      </w:r>
    </w:p>
    <w:p w14:paraId="74E3B29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 = await surveyService.getAllSurveys(authorId);</w:t>
      </w:r>
    </w:p>
    <w:p w14:paraId="5E47E7A8" w14:textId="77777777" w:rsidR="00CB2782" w:rsidRPr="00A06751" w:rsidRDefault="00CB2782" w:rsidP="00A06751">
      <w:pPr>
        <w:pStyle w:val="Codelisting"/>
        <w:jc w:val="left"/>
        <w:rPr>
          <w:sz w:val="16"/>
          <w:szCs w:val="16"/>
          <w:lang w:val="en-US"/>
        </w:rPr>
      </w:pPr>
    </w:p>
    <w:p w14:paraId="078F01E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req.headers['x-user-id'] as string;</w:t>
      </w:r>
    </w:p>
    <w:p w14:paraId="1448EE03"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(userId) {</w:t>
      </w:r>
    </w:p>
    <w:p w14:paraId="4CDF9C9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friendships = await fastify.prisma.friendship.findMany({</w:t>
      </w:r>
    </w:p>
    <w:p w14:paraId="39863859"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OR: [{ user1Id: userId }, { user2Id: userId }] },</w:t>
      </w:r>
    </w:p>
    <w:p w14:paraId="6D2C87B8"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 user1: true, user2: true }</w:t>
      </w:r>
    </w:p>
    <w:p w14:paraId="605F926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81781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friendsMap = new Map();</w:t>
      </w:r>
    </w:p>
    <w:p w14:paraId="7AE8633D"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f of friendships) {</w:t>
      </w:r>
    </w:p>
    <w:p w14:paraId="4034226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 = f.user1Id === userId ? f.user2 : f.user1;</w:t>
      </w:r>
    </w:p>
    <w:p w14:paraId="2B18C460" w14:textId="77777777" w:rsidR="00CB2782" w:rsidRPr="00A06751" w:rsidRDefault="00CB2782" w:rsidP="00A06751">
      <w:pPr>
        <w:pStyle w:val="Codelisting"/>
        <w:jc w:val="left"/>
        <w:rPr>
          <w:sz w:val="16"/>
          <w:szCs w:val="16"/>
          <w:lang w:val="en-US"/>
        </w:rPr>
      </w:pPr>
      <w:r w:rsidRPr="00A06751">
        <w:rPr>
          <w:sz w:val="16"/>
          <w:szCs w:val="16"/>
          <w:lang w:val="en-US"/>
        </w:rPr>
        <w:t xml:space="preserve">          friendsMap.set(friend.id, friend);</w:t>
      </w:r>
    </w:p>
    <w:p w14:paraId="7032737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A85495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5C7596"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s of surveys) {</w:t>
      </w:r>
    </w:p>
    <w:p w14:paraId="6417DE8C" w14:textId="77777777" w:rsidR="00CB2782" w:rsidRPr="00A06751" w:rsidRDefault="00CB2782" w:rsidP="00A06751">
      <w:pPr>
        <w:pStyle w:val="Codelisting"/>
        <w:jc w:val="left"/>
        <w:rPr>
          <w:sz w:val="16"/>
          <w:szCs w:val="16"/>
          <w:lang w:val="en-US"/>
        </w:rPr>
      </w:pPr>
      <w:r w:rsidRPr="00A06751">
        <w:rPr>
          <w:sz w:val="16"/>
          <w:szCs w:val="16"/>
          <w:lang w:val="en-US"/>
        </w:rPr>
        <w:t xml:space="preserve">          if (s.createdById &amp;&amp; friendsMap.has(s.createdById)) {</w:t>
      </w:r>
    </w:p>
    <w:p w14:paraId="02C17FA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friend = friendsMap.get(s.createdById);</w:t>
      </w:r>
    </w:p>
    <w:p w14:paraId="544AAE2A" w14:textId="77777777" w:rsidR="00CB2782" w:rsidRPr="00A06751" w:rsidRDefault="00CB2782" w:rsidP="00A06751">
      <w:pPr>
        <w:pStyle w:val="Codelisting"/>
        <w:jc w:val="left"/>
        <w:rPr>
          <w:sz w:val="16"/>
          <w:szCs w:val="16"/>
          <w:lang w:val="en-US"/>
        </w:rPr>
      </w:pPr>
      <w:r w:rsidRPr="00A06751">
        <w:rPr>
          <w:sz w:val="16"/>
          <w:szCs w:val="16"/>
          <w:lang w:val="en-US"/>
        </w:rPr>
        <w:t xml:space="preserve">            (s as any).isFriend = true;</w:t>
      </w:r>
    </w:p>
    <w:p w14:paraId="50085734" w14:textId="77777777" w:rsidR="00CB2782" w:rsidRPr="00A06751" w:rsidRDefault="00CB2782" w:rsidP="00A06751">
      <w:pPr>
        <w:pStyle w:val="Codelisting"/>
        <w:jc w:val="left"/>
        <w:rPr>
          <w:sz w:val="16"/>
          <w:szCs w:val="16"/>
          <w:lang w:val="en-US"/>
        </w:rPr>
      </w:pPr>
      <w:r w:rsidRPr="00A06751">
        <w:rPr>
          <w:sz w:val="16"/>
          <w:szCs w:val="16"/>
          <w:lang w:val="en-US"/>
        </w:rPr>
        <w:t xml:space="preserve">            (s as any).authorName = friend.name;</w:t>
      </w:r>
    </w:p>
    <w:p w14:paraId="6B063D7B" w14:textId="77777777" w:rsidR="00CB2782" w:rsidRPr="00A06751" w:rsidRDefault="00CB2782" w:rsidP="00A06751">
      <w:pPr>
        <w:pStyle w:val="Codelisting"/>
        <w:jc w:val="left"/>
        <w:rPr>
          <w:sz w:val="16"/>
          <w:szCs w:val="16"/>
          <w:lang w:val="en-US"/>
        </w:rPr>
      </w:pPr>
      <w:r w:rsidRPr="00A06751">
        <w:rPr>
          <w:sz w:val="16"/>
          <w:szCs w:val="16"/>
          <w:lang w:val="en-US"/>
        </w:rPr>
        <w:t xml:space="preserve">            (s as any).authorAvatar = friend.avatarUrl;</w:t>
      </w:r>
    </w:p>
    <w:p w14:paraId="69717E7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0E3CF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7462C2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19564C" w14:textId="77777777" w:rsidR="00CB2782" w:rsidRPr="00A06751" w:rsidRDefault="00CB2782" w:rsidP="00A06751">
      <w:pPr>
        <w:pStyle w:val="Codelisting"/>
        <w:jc w:val="left"/>
        <w:rPr>
          <w:sz w:val="16"/>
          <w:szCs w:val="16"/>
          <w:lang w:val="en-US"/>
        </w:rPr>
      </w:pPr>
    </w:p>
    <w:p w14:paraId="591071E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surveys });</w:t>
      </w:r>
    </w:p>
    <w:p w14:paraId="66EFACDF"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13C7D90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74DEB31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завантаження опитувань' });</w:t>
      </w:r>
    </w:p>
    <w:p w14:paraId="1E8984B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B5815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3032DB" w14:textId="77777777" w:rsidR="00CB2782" w:rsidRPr="00A06751" w:rsidRDefault="00CB2782" w:rsidP="00A06751">
      <w:pPr>
        <w:pStyle w:val="Codelisting"/>
        <w:jc w:val="left"/>
        <w:rPr>
          <w:sz w:val="16"/>
          <w:szCs w:val="16"/>
          <w:lang w:val="en-US"/>
        </w:rPr>
      </w:pPr>
    </w:p>
    <w:p w14:paraId="261C019B"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/api/surveys/participated ─────────────────────────────────────────────</w:t>
      </w:r>
    </w:p>
    <w:p w14:paraId="1B766F80" w14:textId="77777777" w:rsidR="00CB2782" w:rsidRPr="00A06751" w:rsidRDefault="00CB2782" w:rsidP="00A06751">
      <w:pPr>
        <w:pStyle w:val="Codelisting"/>
        <w:jc w:val="left"/>
        <w:rPr>
          <w:sz w:val="16"/>
          <w:szCs w:val="16"/>
          <w:lang w:val="en-US"/>
        </w:rPr>
      </w:pPr>
      <w:r w:rsidRPr="00A06751">
        <w:rPr>
          <w:sz w:val="16"/>
          <w:szCs w:val="16"/>
          <w:lang w:val="en-US"/>
        </w:rPr>
        <w:t xml:space="preserve">  // Returns surveys where the authenticated user has voted</w:t>
      </w:r>
    </w:p>
    <w:p w14:paraId="29A05353"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fastify.get('/participated', {</w:t>
      </w:r>
    </w:p>
    <w:p w14:paraId="06A9581E"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29A63CE2"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697A769A"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surveys user has participated in',</w:t>
      </w:r>
    </w:p>
    <w:p w14:paraId="1A24DD3F"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134871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D395337"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7B3A3DC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 reply: FastifyReply) =&gt; {</w:t>
      </w:r>
    </w:p>
    <w:p w14:paraId="046091C7"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07C51F4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req.user?.id;</w:t>
      </w:r>
    </w:p>
    <w:p w14:paraId="304E22DD"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if (!userId) return reply.status(401).send({ error: 'Неавторизовано' });</w:t>
      </w:r>
    </w:p>
    <w:p w14:paraId="409C4EFA" w14:textId="77777777" w:rsidR="00CB2782" w:rsidRPr="00A06751" w:rsidRDefault="00CB2782" w:rsidP="00A06751">
      <w:pPr>
        <w:pStyle w:val="Codelisting"/>
        <w:jc w:val="left"/>
        <w:rPr>
          <w:sz w:val="16"/>
          <w:szCs w:val="16"/>
          <w:lang w:val="en-US"/>
        </w:rPr>
      </w:pPr>
    </w:p>
    <w:p w14:paraId="478EACBA" w14:textId="77777777" w:rsidR="00CB2782" w:rsidRPr="00A06751" w:rsidRDefault="00CB2782" w:rsidP="00A06751">
      <w:pPr>
        <w:pStyle w:val="Codelisting"/>
        <w:jc w:val="left"/>
        <w:rPr>
          <w:sz w:val="16"/>
          <w:szCs w:val="16"/>
          <w:lang w:val="en-US"/>
        </w:rPr>
      </w:pPr>
      <w:r w:rsidRPr="00A06751">
        <w:rPr>
          <w:sz w:val="16"/>
          <w:szCs w:val="16"/>
          <w:lang w:val="en-US"/>
        </w:rPr>
        <w:t xml:space="preserve">      // Find surveys where this user has a vote record</w:t>
      </w:r>
    </w:p>
    <w:p w14:paraId="4785489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votes = await fastify.prisma.vote.findMany({</w:t>
      </w:r>
    </w:p>
    <w:p w14:paraId="5F3EADB5"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voterUserId: userId },</w:t>
      </w:r>
    </w:p>
    <w:p w14:paraId="029AE554"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surveyId: true, createdAt: true },</w:t>
      </w:r>
    </w:p>
    <w:p w14:paraId="0B5C8290" w14:textId="77777777" w:rsidR="00CB2782" w:rsidRPr="00A06751" w:rsidRDefault="00CB2782" w:rsidP="00A06751">
      <w:pPr>
        <w:pStyle w:val="Codelisting"/>
        <w:jc w:val="left"/>
        <w:rPr>
          <w:sz w:val="16"/>
          <w:szCs w:val="16"/>
          <w:lang w:val="en-US"/>
        </w:rPr>
      </w:pPr>
      <w:r w:rsidRPr="00A06751">
        <w:rPr>
          <w:sz w:val="16"/>
          <w:szCs w:val="16"/>
          <w:lang w:val="en-US"/>
        </w:rPr>
        <w:t xml:space="preserve">        distinct: ['surveyId'],</w:t>
      </w:r>
    </w:p>
    <w:p w14:paraId="770986E2"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4388824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F9D366" w14:textId="77777777" w:rsidR="00CB2782" w:rsidRPr="00A06751" w:rsidRDefault="00CB2782" w:rsidP="00A06751">
      <w:pPr>
        <w:pStyle w:val="Codelisting"/>
        <w:jc w:val="left"/>
        <w:rPr>
          <w:sz w:val="16"/>
          <w:szCs w:val="16"/>
          <w:lang w:val="en-US"/>
        </w:rPr>
      </w:pPr>
    </w:p>
    <w:p w14:paraId="192FDD7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surveyIds = votes.map(v =&gt; v.surveyId);</w:t>
      </w:r>
    </w:p>
    <w:p w14:paraId="5C4F661C" w14:textId="77777777" w:rsidR="00CB2782" w:rsidRPr="00A06751" w:rsidRDefault="00CB2782" w:rsidP="00A06751">
      <w:pPr>
        <w:pStyle w:val="Codelisting"/>
        <w:jc w:val="left"/>
        <w:rPr>
          <w:sz w:val="16"/>
          <w:szCs w:val="16"/>
          <w:lang w:val="en-US"/>
        </w:rPr>
      </w:pPr>
    </w:p>
    <w:p w14:paraId="6D0D1823"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(surveyIds.length === 0) return reply.send({ surveys: [] });</w:t>
      </w:r>
    </w:p>
    <w:p w14:paraId="2A63D9FF" w14:textId="77777777" w:rsidR="00CB2782" w:rsidRPr="00A06751" w:rsidRDefault="00CB2782" w:rsidP="00A06751">
      <w:pPr>
        <w:pStyle w:val="Codelisting"/>
        <w:jc w:val="left"/>
        <w:rPr>
          <w:sz w:val="16"/>
          <w:szCs w:val="16"/>
          <w:lang w:val="en-US"/>
        </w:rPr>
      </w:pPr>
    </w:p>
    <w:p w14:paraId="53AED90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 = await fastify.prisma.survey.findMany({</w:t>
      </w:r>
    </w:p>
    <w:p w14:paraId="75C92075"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 in: surveyIds }, accessType: { not: 'ANONYMOUS_INVITE' } },</w:t>
      </w:r>
    </w:p>
    <w:p w14:paraId="3FEF21D0"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53F10566"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 title: true, description: true,</w:t>
      </w:r>
    </w:p>
    <w:p w14:paraId="6068F5EA"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true, isPrivate: true, isActive: true,</w:t>
      </w:r>
    </w:p>
    <w:p w14:paraId="35AF065F"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true, createdAt: true, deadline: true,</w:t>
      </w:r>
    </w:p>
    <w:p w14:paraId="169447BA"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questions: true } },</w:t>
      </w:r>
    </w:p>
    <w:p w14:paraId="51905C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3B469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10FA7C" w14:textId="77777777" w:rsidR="00CB2782" w:rsidRPr="00A06751" w:rsidRDefault="00CB2782" w:rsidP="00A06751">
      <w:pPr>
        <w:pStyle w:val="Codelisting"/>
        <w:jc w:val="left"/>
        <w:rPr>
          <w:sz w:val="16"/>
          <w:szCs w:val="16"/>
          <w:lang w:val="en-US"/>
        </w:rPr>
      </w:pPr>
    </w:p>
    <w:p w14:paraId="09662DC8" w14:textId="77777777" w:rsidR="00CB2782" w:rsidRPr="00A06751" w:rsidRDefault="00CB2782" w:rsidP="00A06751">
      <w:pPr>
        <w:pStyle w:val="Codelisting"/>
        <w:jc w:val="left"/>
        <w:rPr>
          <w:sz w:val="16"/>
          <w:szCs w:val="16"/>
          <w:lang w:val="en-US"/>
        </w:rPr>
      </w:pPr>
      <w:r w:rsidRPr="00A06751">
        <w:rPr>
          <w:sz w:val="16"/>
          <w:szCs w:val="16"/>
          <w:lang w:val="en-US"/>
        </w:rPr>
        <w:t xml:space="preserve">      // Keep vote order (most recent first)</w:t>
      </w:r>
    </w:p>
    <w:p w14:paraId="2FF7171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sorted = surveyIds</w:t>
      </w:r>
    </w:p>
    <w:p w14:paraId="353E9BFC" w14:textId="77777777" w:rsidR="00CB2782" w:rsidRPr="00A06751" w:rsidRDefault="00CB2782" w:rsidP="00A06751">
      <w:pPr>
        <w:pStyle w:val="Codelisting"/>
        <w:jc w:val="left"/>
        <w:rPr>
          <w:sz w:val="16"/>
          <w:szCs w:val="16"/>
          <w:lang w:val="en-US"/>
        </w:rPr>
      </w:pPr>
      <w:r w:rsidRPr="00A06751">
        <w:rPr>
          <w:sz w:val="16"/>
          <w:szCs w:val="16"/>
          <w:lang w:val="en-US"/>
        </w:rPr>
        <w:t xml:space="preserve">        .map(id =&gt; surveys.find(s =&gt; s.id === id))</w:t>
      </w:r>
    </w:p>
    <w:p w14:paraId="3DF2F454" w14:textId="77777777" w:rsidR="00CB2782" w:rsidRPr="00A06751" w:rsidRDefault="00CB2782" w:rsidP="00A06751">
      <w:pPr>
        <w:pStyle w:val="Codelisting"/>
        <w:jc w:val="left"/>
        <w:rPr>
          <w:sz w:val="16"/>
          <w:szCs w:val="16"/>
          <w:lang w:val="en-US"/>
        </w:rPr>
      </w:pPr>
      <w:r w:rsidRPr="00A06751">
        <w:rPr>
          <w:sz w:val="16"/>
          <w:szCs w:val="16"/>
          <w:lang w:val="en-US"/>
        </w:rPr>
        <w:t xml:space="preserve">        .filter(Boolean);</w:t>
      </w:r>
    </w:p>
    <w:p w14:paraId="2C9415EE" w14:textId="77777777" w:rsidR="00CB2782" w:rsidRPr="00A06751" w:rsidRDefault="00CB2782" w:rsidP="00A06751">
      <w:pPr>
        <w:pStyle w:val="Codelisting"/>
        <w:jc w:val="left"/>
        <w:rPr>
          <w:sz w:val="16"/>
          <w:szCs w:val="16"/>
          <w:lang w:val="en-US"/>
        </w:rPr>
      </w:pPr>
    </w:p>
    <w:p w14:paraId="481A160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surveys: sorted });</w:t>
      </w:r>
    </w:p>
    <w:p w14:paraId="2BCB6707"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353C4DA3"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657B34B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завантаження опитувань' });</w:t>
      </w:r>
    </w:p>
    <w:p w14:paraId="42A31E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CDB86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271D42" w14:textId="77777777" w:rsidR="00CB2782" w:rsidRPr="00A06751" w:rsidRDefault="00CB2782" w:rsidP="00A06751">
      <w:pPr>
        <w:pStyle w:val="Codelisting"/>
        <w:jc w:val="left"/>
        <w:rPr>
          <w:sz w:val="16"/>
          <w:szCs w:val="16"/>
          <w:lang w:val="en-US"/>
        </w:rPr>
      </w:pPr>
    </w:p>
    <w:p w14:paraId="009A336A"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/api/surveys ────────────────────────────────────────────────────────</w:t>
      </w:r>
    </w:p>
    <w:p w14:paraId="36B3131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 { schema: createSurveySchema, preValidation: [(fastify as any).authenticate] }, async (req: FastifyRequest, reply: FastifyReply) =&gt; {</w:t>
      </w:r>
    </w:p>
    <w:p w14:paraId="0EF0524B"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491CCA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req.body as {</w:t>
      </w:r>
    </w:p>
    <w:p w14:paraId="58641DF8"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string; description?: string; imageUrl?: string; isPrivate?: boolean; isActive?: boolean; password?: string; deadline?: string;</w:t>
      </w:r>
    </w:p>
    <w:p w14:paraId="13DE9900"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any; inviteExpiresAt?: string;</w:t>
      </w:r>
    </w:p>
    <w:p w14:paraId="5DA049AC"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text: string; imageUrl?: string; options: { text: string }[] }[]</w:t>
      </w:r>
    </w:p>
    <w:p w14:paraId="69373F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9C24E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40F93B" w14:textId="77777777" w:rsidR="00CB2782" w:rsidRPr="00A06751" w:rsidRDefault="00CB2782" w:rsidP="00A06751">
      <w:pPr>
        <w:pStyle w:val="Codelisting"/>
        <w:jc w:val="left"/>
        <w:rPr>
          <w:sz w:val="16"/>
          <w:szCs w:val="16"/>
          <w:lang w:val="en-US"/>
        </w:rPr>
      </w:pPr>
      <w:r w:rsidRPr="00A06751">
        <w:rPr>
          <w:sz w:val="16"/>
          <w:szCs w:val="16"/>
          <w:lang w:val="en-US"/>
        </w:rPr>
        <w:t xml:space="preserve">      // Hash password if creating a private survey — done in service layer</w:t>
      </w:r>
    </w:p>
    <w:p w14:paraId="33A6063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payload = { ...body, createdById: req.user?.id };</w:t>
      </w:r>
    </w:p>
    <w:p w14:paraId="0348D47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surveyService.createSurvey(payload);</w:t>
      </w:r>
    </w:p>
    <w:p w14:paraId="1C0B3E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6E942F" w14:textId="77777777" w:rsidR="00CB2782" w:rsidRPr="00A06751" w:rsidRDefault="00CB2782" w:rsidP="00A06751">
      <w:pPr>
        <w:pStyle w:val="Codelisting"/>
        <w:jc w:val="left"/>
        <w:rPr>
          <w:sz w:val="16"/>
          <w:szCs w:val="16"/>
          <w:lang w:val="en-US"/>
        </w:rPr>
      </w:pPr>
      <w:r w:rsidRPr="00A06751">
        <w:rPr>
          <w:sz w:val="16"/>
          <w:szCs w:val="16"/>
          <w:lang w:val="en-US"/>
        </w:rPr>
        <w:t xml:space="preserve">      // Emit 'survey_created' to global channel</w:t>
      </w:r>
    </w:p>
    <w:p w14:paraId="0B37BCEC"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broadcaster.broadcast('global', {</w:t>
      </w:r>
    </w:p>
    <w:p w14:paraId="7457684C"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'survey_created',</w:t>
      </w:r>
    </w:p>
    <w:p w14:paraId="58491F26"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083CD23E" w14:textId="77777777" w:rsidR="00CB2782" w:rsidRPr="00A06751" w:rsidRDefault="00CB2782" w:rsidP="00A06751">
      <w:pPr>
        <w:pStyle w:val="Codelisting"/>
        <w:jc w:val="left"/>
        <w:rPr>
          <w:sz w:val="16"/>
          <w:szCs w:val="16"/>
          <w:lang w:val="en-US"/>
        </w:rPr>
      </w:pPr>
      <w:r w:rsidRPr="00A06751">
        <w:rPr>
          <w:sz w:val="16"/>
          <w:szCs w:val="16"/>
          <w:lang w:val="en-US"/>
        </w:rPr>
        <w:t xml:space="preserve">          id: survey.id,</w:t>
      </w:r>
    </w:p>
    <w:p w14:paraId="205A5B68"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survey.title,</w:t>
      </w:r>
    </w:p>
    <w:p w14:paraId="4571782D"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survey.description,</w:t>
      </w:r>
    </w:p>
    <w:p w14:paraId="2D1C368F"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survey.imageUrl,</w:t>
      </w:r>
    </w:p>
    <w:p w14:paraId="2E65C81E"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survey.isPrivate,</w:t>
      </w:r>
    </w:p>
    <w:p w14:paraId="11BAFB45"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survey.isActive,</w:t>
      </w:r>
    </w:p>
    <w:p w14:paraId="4D464DC6"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(survey as any).createdAt?.toISOString() || new Date().toISOString(),</w:t>
      </w:r>
    </w:p>
    <w:p w14:paraId="1D227841"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survey.deadline ? survey.deadline.toISOString() : null,</w:t>
      </w:r>
    </w:p>
    <w:p w14:paraId="4E6C087D"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survey.createdById,</w:t>
      </w:r>
    </w:p>
    <w:p w14:paraId="218E8A10"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w:t>
      </w:r>
    </w:p>
    <w:p w14:paraId="74535BCE"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votes: 0, questions: survey.questions?.length || 0 }</w:t>
      </w:r>
    </w:p>
    <w:p w14:paraId="3CF5DF6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89408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7D2C0D" w14:textId="77777777" w:rsidR="00CB2782" w:rsidRPr="00A06751" w:rsidRDefault="00CB2782" w:rsidP="00A06751">
      <w:pPr>
        <w:pStyle w:val="Codelisting"/>
        <w:jc w:val="left"/>
        <w:rPr>
          <w:sz w:val="16"/>
          <w:szCs w:val="16"/>
          <w:lang w:val="en-US"/>
        </w:rPr>
      </w:pPr>
    </w:p>
    <w:p w14:paraId="500F9A4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reply.status(201).send({</w:t>
      </w:r>
    </w:p>
    <w:p w14:paraId="019D9DE9" w14:textId="77777777" w:rsidR="00CB2782" w:rsidRPr="00A06751" w:rsidRDefault="00CB2782" w:rsidP="00A06751">
      <w:pPr>
        <w:pStyle w:val="Codelisting"/>
        <w:jc w:val="left"/>
        <w:rPr>
          <w:sz w:val="16"/>
          <w:szCs w:val="16"/>
          <w:lang w:val="en-US"/>
        </w:rPr>
      </w:pPr>
      <w:r w:rsidRPr="00A06751">
        <w:rPr>
          <w:sz w:val="16"/>
          <w:szCs w:val="16"/>
          <w:lang w:val="en-US"/>
        </w:rPr>
        <w:t xml:space="preserve">        survey,</w:t>
      </w:r>
    </w:p>
    <w:p w14:paraId="16BFB582" w14:textId="77777777" w:rsidR="00CB2782" w:rsidRPr="00A06751" w:rsidRDefault="00CB2782" w:rsidP="00A06751">
      <w:pPr>
        <w:pStyle w:val="Codelisting"/>
        <w:jc w:val="left"/>
        <w:rPr>
          <w:sz w:val="16"/>
          <w:szCs w:val="16"/>
          <w:lang w:val="en-US"/>
        </w:rPr>
      </w:pPr>
      <w:r w:rsidRPr="00A06751">
        <w:rPr>
          <w:sz w:val="16"/>
          <w:szCs w:val="16"/>
          <w:lang w:val="en-US"/>
        </w:rPr>
        <w:t xml:space="preserve">        voteUrl:    `/api/vote/${survey.id}`,</w:t>
      </w:r>
    </w:p>
    <w:p w14:paraId="53A3091A"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resultsUrl: `/api/surveys/${survey.id}/results`,</w:t>
      </w:r>
    </w:p>
    <w:p w14:paraId="30A11DB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FFE1A53"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4244AD0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5FADEAC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створення опитування' });</w:t>
      </w:r>
    </w:p>
    <w:p w14:paraId="2E15F32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1EAF0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2CB945" w14:textId="77777777" w:rsidR="00CB2782" w:rsidRPr="00A06751" w:rsidRDefault="00CB2782" w:rsidP="00A06751">
      <w:pPr>
        <w:pStyle w:val="Codelisting"/>
        <w:jc w:val="left"/>
        <w:rPr>
          <w:sz w:val="16"/>
          <w:szCs w:val="16"/>
          <w:lang w:val="en-US"/>
        </w:rPr>
      </w:pPr>
    </w:p>
    <w:p w14:paraId="65CC41DD"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/api/surveys/:id/unlock ────────────────────────────────────</w:t>
      </w:r>
    </w:p>
    <w:p w14:paraId="6807A52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fastify.post('/:id/unlock', {</w:t>
      </w:r>
    </w:p>
    <w:p w14:paraId="0857F9A1"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2103FE6"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34702D0D"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'Unlock private survey',</w:t>
      </w:r>
    </w:p>
    <w:p w14:paraId="4E7D2509"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3202B7E4"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D5575B4"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['password'],</w:t>
      </w:r>
    </w:p>
    <w:p w14:paraId="429145FE" w14:textId="77777777" w:rsidR="00CB2782" w:rsidRPr="00A06751" w:rsidRDefault="00CB2782" w:rsidP="00A06751">
      <w:pPr>
        <w:pStyle w:val="Codelisting"/>
        <w:jc w:val="left"/>
        <w:rPr>
          <w:sz w:val="16"/>
          <w:szCs w:val="16"/>
          <w:lang w:val="en-US"/>
        </w:rPr>
      </w:pPr>
      <w:r w:rsidRPr="00A06751">
        <w:rPr>
          <w:sz w:val="16"/>
          <w:szCs w:val="16"/>
          <w:lang w:val="en-US"/>
        </w:rPr>
        <w:t xml:space="preserve">        additionalProperties: false,</w:t>
      </w:r>
    </w:p>
    <w:p w14:paraId="5A3705A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0BE1A6FA"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 type: 'string', minLength: 1, maxLength: 200 },</w:t>
      </w:r>
    </w:p>
    <w:p w14:paraId="6ACF7239" w14:textId="77777777" w:rsidR="00CB2782" w:rsidRPr="00A06751" w:rsidRDefault="00CB2782" w:rsidP="00A06751">
      <w:pPr>
        <w:pStyle w:val="Codelisting"/>
        <w:jc w:val="left"/>
        <w:rPr>
          <w:sz w:val="16"/>
          <w:szCs w:val="16"/>
          <w:lang w:val="en-US"/>
        </w:rPr>
      </w:pPr>
      <w:r w:rsidRPr="00A06751">
        <w:rPr>
          <w:sz w:val="16"/>
          <w:szCs w:val="16"/>
          <w:lang w:val="en-US"/>
        </w:rPr>
        <w:t xml:space="preserve">          // Ідентифікатор пристрою з localStorage (для анонімних користувачів)</w:t>
      </w:r>
    </w:p>
    <w:p w14:paraId="335DF7C2"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 type: 'string', minLength: 10, maxLength: 128 },</w:t>
      </w:r>
    </w:p>
    <w:p w14:paraId="36F69B7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B774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FE5DBE"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w:t>
      </w:r>
    </w:p>
    <w:p w14:paraId="465F4825"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05F92A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id: { type: 'string' } },</w:t>
      </w:r>
    </w:p>
    <w:p w14:paraId="7D8ACB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AE6A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E39CCA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w:t>
      </w:r>
    </w:p>
    <w:p w14:paraId="1A6E10EC"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id: string };</w:t>
      </w:r>
    </w:p>
    <w:p w14:paraId="0B8BDBD2" w14:textId="77777777" w:rsidR="00CB2782" w:rsidRPr="00A06751" w:rsidRDefault="00CB2782" w:rsidP="00A06751">
      <w:pPr>
        <w:pStyle w:val="Codelisting"/>
        <w:jc w:val="left"/>
        <w:rPr>
          <w:sz w:val="16"/>
          <w:szCs w:val="16"/>
          <w:lang w:val="en-US"/>
        </w:rPr>
      </w:pPr>
      <w:r w:rsidRPr="00A06751">
        <w:rPr>
          <w:sz w:val="16"/>
          <w:szCs w:val="16"/>
          <w:lang w:val="en-US"/>
        </w:rPr>
        <w:t xml:space="preserve">    Body: { password: string; cookieId?: string };</w:t>
      </w:r>
    </w:p>
    <w:p w14:paraId="0F7CAF9B" w14:textId="77777777" w:rsidR="00CB2782" w:rsidRPr="00A06751" w:rsidRDefault="00CB2782" w:rsidP="00A06751">
      <w:pPr>
        <w:pStyle w:val="Codelisting"/>
        <w:jc w:val="left"/>
        <w:rPr>
          <w:sz w:val="16"/>
          <w:szCs w:val="16"/>
          <w:lang w:val="en-US"/>
        </w:rPr>
      </w:pPr>
      <w:r w:rsidRPr="00A06751">
        <w:rPr>
          <w:sz w:val="16"/>
          <w:szCs w:val="16"/>
          <w:lang w:val="en-US"/>
        </w:rPr>
        <w:t xml:space="preserve">  }&gt;, reply: FastifyReply) =&gt; {</w:t>
      </w:r>
    </w:p>
    <w:p w14:paraId="3D697625"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11E6430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 = req.params;</w:t>
      </w:r>
    </w:p>
    <w:p w14:paraId="49A7533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password, cookieId: bodyCookieId } = req.body;</w:t>
      </w:r>
    </w:p>
    <w:p w14:paraId="33304AB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req.headers['x-user-id'] as string | undefined;</w:t>
      </w:r>
    </w:p>
    <w:p w14:paraId="5EAFDB66" w14:textId="77777777" w:rsidR="00CB2782" w:rsidRPr="00A06751" w:rsidRDefault="00CB2782" w:rsidP="00A06751">
      <w:pPr>
        <w:pStyle w:val="Codelisting"/>
        <w:jc w:val="left"/>
        <w:rPr>
          <w:sz w:val="16"/>
          <w:szCs w:val="16"/>
          <w:lang w:val="en-US"/>
        </w:rPr>
      </w:pPr>
    </w:p>
    <w:p w14:paraId="1B80AE60" w14:textId="77777777" w:rsidR="00CB2782" w:rsidRPr="00A06751" w:rsidRDefault="00CB2782" w:rsidP="00A06751">
      <w:pPr>
        <w:pStyle w:val="Codelisting"/>
        <w:jc w:val="left"/>
        <w:rPr>
          <w:sz w:val="16"/>
          <w:szCs w:val="16"/>
          <w:lang w:val="en-US"/>
        </w:rPr>
      </w:pPr>
      <w:r w:rsidRPr="00A06751">
        <w:rPr>
          <w:sz w:val="16"/>
          <w:szCs w:val="16"/>
          <w:lang w:val="en-US"/>
        </w:rPr>
        <w:t xml:space="preserve">      // ── Завантажити опитування ────────────────────────────────────────</w:t>
      </w:r>
    </w:p>
    <w:p w14:paraId="32AE55F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surveyService.getSurveyById(id);</w:t>
      </w:r>
    </w:p>
    <w:p w14:paraId="6523D9D0"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if (!survey) return reply.status(404).send({ error: 'Опитування не знайдено' });</w:t>
      </w:r>
    </w:p>
    <w:p w14:paraId="2B67E38B"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(!survey.isPrivate) return reply.status(400).send({ error: 'Опитування не є приватним' });</w:t>
      </w:r>
    </w:p>
    <w:p w14:paraId="4B912350"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(!survey.passwordHash) return reply.status(400).send({ error: 'Пароль не встановлено для цього опитування' });</w:t>
      </w:r>
    </w:p>
    <w:p w14:paraId="1A048969" w14:textId="77777777" w:rsidR="00CB2782" w:rsidRPr="00A06751" w:rsidRDefault="00CB2782" w:rsidP="00A06751">
      <w:pPr>
        <w:pStyle w:val="Codelisting"/>
        <w:jc w:val="left"/>
        <w:rPr>
          <w:sz w:val="16"/>
          <w:szCs w:val="16"/>
          <w:lang w:val="en-US"/>
        </w:rPr>
      </w:pPr>
    </w:p>
    <w:p w14:paraId="3B18305A" w14:textId="77777777" w:rsidR="00CB2782" w:rsidRPr="00A06751" w:rsidRDefault="00CB2782" w:rsidP="00A06751">
      <w:pPr>
        <w:pStyle w:val="Codelisting"/>
        <w:jc w:val="left"/>
        <w:rPr>
          <w:sz w:val="16"/>
          <w:szCs w:val="16"/>
          <w:lang w:val="en-US"/>
        </w:rPr>
      </w:pPr>
      <w:r w:rsidRPr="00A06751">
        <w:rPr>
          <w:sz w:val="16"/>
          <w:szCs w:val="16"/>
          <w:lang w:val="en-US"/>
        </w:rPr>
        <w:t xml:space="preserve">      // Автор опитування — без обмежень</w:t>
      </w:r>
    </w:p>
    <w:p w14:paraId="2A03B0C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isOwner = !!(userId &amp;&amp; userId === survey.createdById);</w:t>
      </w:r>
    </w:p>
    <w:p w14:paraId="6AA2ACF2" w14:textId="77777777" w:rsidR="00CB2782" w:rsidRPr="00A06751" w:rsidRDefault="00CB2782" w:rsidP="00A06751">
      <w:pPr>
        <w:pStyle w:val="Codelisting"/>
        <w:jc w:val="left"/>
        <w:rPr>
          <w:sz w:val="16"/>
          <w:szCs w:val="16"/>
          <w:lang w:val="en-US"/>
        </w:rPr>
      </w:pPr>
    </w:p>
    <w:p w14:paraId="7DD19F2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redis        = (fastify as any).redis;</w:t>
      </w:r>
    </w:p>
    <w:p w14:paraId="6DD3497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MAX_ATTEMPTS = 10;</w:t>
      </w:r>
    </w:p>
    <w:p w14:paraId="5DB68AA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TTL_SECONDS  = 600; // 10 хвилин</w:t>
      </w:r>
    </w:p>
    <w:p w14:paraId="3EF352C9" w14:textId="77777777" w:rsidR="00CB2782" w:rsidRPr="00A06751" w:rsidRDefault="00CB2782" w:rsidP="00A06751">
      <w:pPr>
        <w:pStyle w:val="Codelisting"/>
        <w:jc w:val="left"/>
        <w:rPr>
          <w:sz w:val="16"/>
          <w:szCs w:val="16"/>
          <w:lang w:val="en-US"/>
        </w:rPr>
      </w:pPr>
    </w:p>
    <w:p w14:paraId="17BBC27D" w14:textId="77777777" w:rsidR="00CB2782" w:rsidRPr="00A06751" w:rsidRDefault="00CB2782" w:rsidP="00A06751">
      <w:pPr>
        <w:pStyle w:val="Codelisting"/>
        <w:jc w:val="left"/>
        <w:rPr>
          <w:sz w:val="16"/>
          <w:szCs w:val="16"/>
          <w:lang w:val="en-US"/>
        </w:rPr>
      </w:pPr>
      <w:r w:rsidRPr="00A06751">
        <w:rPr>
          <w:sz w:val="16"/>
          <w:szCs w:val="16"/>
          <w:lang w:val="en-US"/>
        </w:rPr>
        <w:t xml:space="preserve">      // ── Визначення ключів блокування ──────────────────────────────────</w:t>
      </w:r>
    </w:p>
    <w:p w14:paraId="1920E43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E0E628" w14:textId="77777777" w:rsidR="00CB2782" w:rsidRPr="00A06751" w:rsidRDefault="00CB2782" w:rsidP="00A06751">
      <w:pPr>
        <w:pStyle w:val="Codelisting"/>
        <w:jc w:val="left"/>
        <w:rPr>
          <w:sz w:val="16"/>
          <w:szCs w:val="16"/>
          <w:lang w:val="en-US"/>
        </w:rPr>
      </w:pPr>
      <w:r w:rsidRPr="00A06751">
        <w:rPr>
          <w:sz w:val="16"/>
          <w:szCs w:val="16"/>
          <w:lang w:val="en-US"/>
        </w:rPr>
        <w:t xml:space="preserve">      // 1. Анонімний ідентифікатор:</w:t>
      </w:r>
    </w:p>
    <w:p w14:paraId="57EA58E2" w14:textId="77777777" w:rsidR="00CB2782" w:rsidRPr="00A06751" w:rsidRDefault="00CB2782" w:rsidP="00A06751">
      <w:pPr>
        <w:pStyle w:val="Codelisting"/>
        <w:jc w:val="left"/>
        <w:rPr>
          <w:sz w:val="16"/>
          <w:szCs w:val="16"/>
          <w:lang w:val="en-US"/>
        </w:rPr>
      </w:pPr>
      <w:r w:rsidRPr="00A06751">
        <w:rPr>
          <w:sz w:val="16"/>
          <w:szCs w:val="16"/>
          <w:lang w:val="en-US"/>
        </w:rPr>
        <w:t xml:space="preserve">      //    Спочатку шукаємо HttpOnly cookie. Якщо немає — генеруємо новий </w:t>
      </w:r>
    </w:p>
    <w:p w14:paraId="5460B376" w14:textId="77777777" w:rsidR="00CB2782" w:rsidRPr="00A06751" w:rsidRDefault="00CB2782" w:rsidP="00A06751">
      <w:pPr>
        <w:pStyle w:val="Codelisting"/>
        <w:jc w:val="left"/>
        <w:rPr>
          <w:sz w:val="16"/>
          <w:szCs w:val="16"/>
          <w:lang w:val="en-US"/>
        </w:rPr>
      </w:pPr>
      <w:r w:rsidRPr="00A06751">
        <w:rPr>
          <w:sz w:val="16"/>
          <w:szCs w:val="16"/>
          <w:lang w:val="en-US"/>
        </w:rPr>
        <w:t xml:space="preserve">      //    (і встановлюємо його в reply). Також беремо bodyCookieId як додаткову гарантію.</w:t>
      </w:r>
    </w:p>
    <w:p w14:paraId="1CD19C2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600EF5" w14:textId="77777777" w:rsidR="00CB2782" w:rsidRPr="00A06751" w:rsidRDefault="00CB2782" w:rsidP="00A06751">
      <w:pPr>
        <w:pStyle w:val="Codelisting"/>
        <w:jc w:val="left"/>
        <w:rPr>
          <w:sz w:val="16"/>
          <w:szCs w:val="16"/>
          <w:lang w:val="en-US"/>
        </w:rPr>
      </w:pPr>
      <w:r w:rsidRPr="00A06751">
        <w:rPr>
          <w:sz w:val="16"/>
          <w:szCs w:val="16"/>
          <w:lang w:val="en-US"/>
        </w:rPr>
        <w:t xml:space="preserve">      let browserId = req.cookies['survey_browser_id'] || bodyCookieId || require('crypto').randomUUID();</w:t>
      </w:r>
    </w:p>
    <w:p w14:paraId="702AACD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3573CC" w14:textId="77777777" w:rsidR="00CB2782" w:rsidRPr="00A06751" w:rsidRDefault="00CB2782" w:rsidP="00A06751">
      <w:pPr>
        <w:pStyle w:val="Codelisting"/>
        <w:jc w:val="left"/>
        <w:rPr>
          <w:sz w:val="16"/>
          <w:szCs w:val="16"/>
          <w:lang w:val="en-US"/>
        </w:rPr>
      </w:pPr>
      <w:r w:rsidRPr="00A06751">
        <w:rPr>
          <w:sz w:val="16"/>
          <w:szCs w:val="16"/>
          <w:lang w:val="en-US"/>
        </w:rPr>
        <w:t xml:space="preserve">      if (!req.cookies['survey_browser_id']) {</w:t>
      </w:r>
    </w:p>
    <w:p w14:paraId="0DA81BE0" w14:textId="77777777" w:rsidR="00CB2782" w:rsidRPr="00A06751" w:rsidRDefault="00CB2782" w:rsidP="00A06751">
      <w:pPr>
        <w:pStyle w:val="Codelisting"/>
        <w:jc w:val="left"/>
        <w:rPr>
          <w:sz w:val="16"/>
          <w:szCs w:val="16"/>
          <w:lang w:val="en-US"/>
        </w:rPr>
      </w:pPr>
      <w:r w:rsidRPr="00A06751">
        <w:rPr>
          <w:sz w:val="16"/>
          <w:szCs w:val="16"/>
          <w:lang w:val="en-US"/>
        </w:rPr>
        <w:t xml:space="preserve">        // Встановлюємо HttpOnly cookie</w:t>
      </w:r>
    </w:p>
    <w:p w14:paraId="05420DC9" w14:textId="77777777" w:rsidR="00CB2782" w:rsidRPr="00A06751" w:rsidRDefault="00CB2782" w:rsidP="00A06751">
      <w:pPr>
        <w:pStyle w:val="Codelisting"/>
        <w:jc w:val="left"/>
        <w:rPr>
          <w:sz w:val="16"/>
          <w:szCs w:val="16"/>
          <w:lang w:val="en-US"/>
        </w:rPr>
      </w:pPr>
      <w:r w:rsidRPr="00A06751">
        <w:rPr>
          <w:sz w:val="16"/>
          <w:szCs w:val="16"/>
          <w:lang w:val="en-US"/>
        </w:rPr>
        <w:t xml:space="preserve">        reply.setCookie('survey_browser_id', browserId, {</w:t>
      </w:r>
    </w:p>
    <w:p w14:paraId="52178E57" w14:textId="77777777" w:rsidR="00CB2782" w:rsidRPr="00A06751" w:rsidRDefault="00CB2782" w:rsidP="00A06751">
      <w:pPr>
        <w:pStyle w:val="Codelisting"/>
        <w:jc w:val="left"/>
        <w:rPr>
          <w:sz w:val="16"/>
          <w:szCs w:val="16"/>
          <w:lang w:val="en-US"/>
        </w:rPr>
      </w:pPr>
      <w:r w:rsidRPr="00A06751">
        <w:rPr>
          <w:sz w:val="16"/>
          <w:szCs w:val="16"/>
          <w:lang w:val="en-US"/>
        </w:rPr>
        <w:t xml:space="preserve">          path: '/',</w:t>
      </w:r>
    </w:p>
    <w:p w14:paraId="6CBC93E4" w14:textId="77777777" w:rsidR="00CB2782" w:rsidRPr="00A06751" w:rsidRDefault="00CB2782" w:rsidP="00A06751">
      <w:pPr>
        <w:pStyle w:val="Codelisting"/>
        <w:jc w:val="left"/>
        <w:rPr>
          <w:sz w:val="16"/>
          <w:szCs w:val="16"/>
          <w:lang w:val="en-US"/>
        </w:rPr>
      </w:pPr>
      <w:r w:rsidRPr="00A06751">
        <w:rPr>
          <w:sz w:val="16"/>
          <w:szCs w:val="16"/>
          <w:lang w:val="en-US"/>
        </w:rPr>
        <w:t xml:space="preserve">          httpOnly: true,</w:t>
      </w:r>
    </w:p>
    <w:p w14:paraId="19828E70" w14:textId="77777777" w:rsidR="00CB2782" w:rsidRPr="00A06751" w:rsidRDefault="00CB2782" w:rsidP="00A06751">
      <w:pPr>
        <w:pStyle w:val="Codelisting"/>
        <w:jc w:val="left"/>
        <w:rPr>
          <w:sz w:val="16"/>
          <w:szCs w:val="16"/>
          <w:lang w:val="en-US"/>
        </w:rPr>
      </w:pPr>
      <w:r w:rsidRPr="00A06751">
        <w:rPr>
          <w:sz w:val="16"/>
          <w:szCs w:val="16"/>
          <w:lang w:val="en-US"/>
        </w:rPr>
        <w:t xml:space="preserve">          secure: process.env.NODE_ENV === 'production',</w:t>
      </w:r>
    </w:p>
    <w:p w14:paraId="409F14DC" w14:textId="77777777" w:rsidR="00CB2782" w:rsidRPr="00A06751" w:rsidRDefault="00CB2782" w:rsidP="00A06751">
      <w:pPr>
        <w:pStyle w:val="Codelisting"/>
        <w:jc w:val="left"/>
        <w:rPr>
          <w:sz w:val="16"/>
          <w:szCs w:val="16"/>
          <w:lang w:val="en-US"/>
        </w:rPr>
      </w:pPr>
      <w:r w:rsidRPr="00A06751">
        <w:rPr>
          <w:sz w:val="16"/>
          <w:szCs w:val="16"/>
          <w:lang w:val="en-US"/>
        </w:rPr>
        <w:t xml:space="preserve">          maxAge: 31536000, // 1 рік</w:t>
      </w:r>
    </w:p>
    <w:p w14:paraId="31F02246" w14:textId="77777777" w:rsidR="00CB2782" w:rsidRPr="00A06751" w:rsidRDefault="00CB2782" w:rsidP="00A06751">
      <w:pPr>
        <w:pStyle w:val="Codelisting"/>
        <w:jc w:val="left"/>
        <w:rPr>
          <w:sz w:val="16"/>
          <w:szCs w:val="16"/>
          <w:lang w:val="en-US"/>
        </w:rPr>
      </w:pPr>
      <w:r w:rsidRPr="00A06751">
        <w:rPr>
          <w:sz w:val="16"/>
          <w:szCs w:val="16"/>
          <w:lang w:val="en-US"/>
        </w:rPr>
        <w:t xml:space="preserve">          sameSite: 'lax',</w:t>
      </w:r>
    </w:p>
    <w:p w14:paraId="645FB5E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D2ADB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5F5246" w14:textId="77777777" w:rsidR="00CB2782" w:rsidRPr="00A06751" w:rsidRDefault="00CB2782" w:rsidP="00A06751">
      <w:pPr>
        <w:pStyle w:val="Codelisting"/>
        <w:jc w:val="left"/>
        <w:rPr>
          <w:sz w:val="16"/>
          <w:szCs w:val="16"/>
          <w:lang w:val="en-US"/>
        </w:rPr>
      </w:pPr>
    </w:p>
    <w:p w14:paraId="32E4068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cookieKey = `unlock_attempts:cookie:${browserId}:${id}`;</w:t>
      </w:r>
    </w:p>
    <w:p w14:paraId="70DAF3E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userKey   = userId ? `unlock_attempts:user:${userId}:${id}` : null;</w:t>
      </w:r>
    </w:p>
    <w:p w14:paraId="1ACBF216" w14:textId="77777777" w:rsidR="00CB2782" w:rsidRPr="00A06751" w:rsidRDefault="00CB2782" w:rsidP="00A06751">
      <w:pPr>
        <w:pStyle w:val="Codelisting"/>
        <w:jc w:val="left"/>
        <w:rPr>
          <w:sz w:val="16"/>
          <w:szCs w:val="16"/>
          <w:lang w:val="en-US"/>
        </w:rPr>
      </w:pPr>
    </w:p>
    <w:p w14:paraId="1D12F190" w14:textId="77777777" w:rsidR="00CB2782" w:rsidRPr="00A06751" w:rsidRDefault="00CB2782" w:rsidP="00A06751">
      <w:pPr>
        <w:pStyle w:val="Codelisting"/>
        <w:jc w:val="left"/>
        <w:rPr>
          <w:sz w:val="16"/>
          <w:szCs w:val="16"/>
          <w:lang w:val="en-US"/>
        </w:rPr>
      </w:pPr>
      <w:r w:rsidRPr="00A06751">
        <w:rPr>
          <w:sz w:val="16"/>
          <w:szCs w:val="16"/>
          <w:lang w:val="en-US"/>
        </w:rPr>
        <w:t xml:space="preserve">      // ── КРОК 1: Прочитати лічильники (НЕ інкрементувати заздалегідь) ──</w:t>
      </w:r>
    </w:p>
    <w:p w14:paraId="7AC9E44C" w14:textId="77777777" w:rsidR="00CB2782" w:rsidRPr="00A06751" w:rsidRDefault="00CB2782" w:rsidP="00A06751">
      <w:pPr>
        <w:pStyle w:val="Codelisting"/>
        <w:jc w:val="left"/>
        <w:rPr>
          <w:sz w:val="16"/>
          <w:szCs w:val="16"/>
          <w:lang w:val="en-US"/>
        </w:rPr>
      </w:pPr>
      <w:r w:rsidRPr="00A06751">
        <w:rPr>
          <w:sz w:val="16"/>
          <w:szCs w:val="16"/>
          <w:lang w:val="en-US"/>
        </w:rPr>
        <w:t xml:space="preserve">      if (!isOwner) {</w:t>
      </w:r>
    </w:p>
    <w:p w14:paraId="2E482049" w14:textId="77777777" w:rsidR="00CB2782" w:rsidRPr="00A06751" w:rsidRDefault="00CB2782" w:rsidP="00A06751">
      <w:pPr>
        <w:pStyle w:val="Codelisting"/>
        <w:jc w:val="left"/>
        <w:rPr>
          <w:sz w:val="16"/>
          <w:szCs w:val="16"/>
          <w:lang w:val="en-US"/>
        </w:rPr>
      </w:pPr>
      <w:r w:rsidRPr="00A06751">
        <w:rPr>
          <w:sz w:val="16"/>
          <w:szCs w:val="16"/>
          <w:lang w:val="en-US"/>
        </w:rPr>
        <w:t xml:space="preserve">        let attemptsCookie = 0;</w:t>
      </w:r>
    </w:p>
    <w:p w14:paraId="200B60EB" w14:textId="77777777" w:rsidR="00CB2782" w:rsidRPr="00A06751" w:rsidRDefault="00CB2782" w:rsidP="00A06751">
      <w:pPr>
        <w:pStyle w:val="Codelisting"/>
        <w:jc w:val="left"/>
        <w:rPr>
          <w:sz w:val="16"/>
          <w:szCs w:val="16"/>
          <w:lang w:val="en-US"/>
        </w:rPr>
      </w:pPr>
      <w:r w:rsidRPr="00A06751">
        <w:rPr>
          <w:sz w:val="16"/>
          <w:szCs w:val="16"/>
          <w:lang w:val="en-US"/>
        </w:rPr>
        <w:t xml:space="preserve">        let attemptsUser   = 0;</w:t>
      </w:r>
    </w:p>
    <w:p w14:paraId="6F91ED63" w14:textId="77777777" w:rsidR="00CB2782" w:rsidRPr="00A06751" w:rsidRDefault="00CB2782" w:rsidP="00A06751">
      <w:pPr>
        <w:pStyle w:val="Codelisting"/>
        <w:jc w:val="left"/>
        <w:rPr>
          <w:sz w:val="16"/>
          <w:szCs w:val="16"/>
          <w:lang w:val="en-US"/>
        </w:rPr>
      </w:pPr>
    </w:p>
    <w:p w14:paraId="4C4CDCE2"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3BC2B5ED"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7CA072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 u] = await Promise.all([</w:t>
      </w:r>
    </w:p>
    <w:p w14:paraId="5C8277DB" w14:textId="77777777" w:rsidR="00CB2782" w:rsidRPr="00A06751" w:rsidRDefault="00CB2782" w:rsidP="00A06751">
      <w:pPr>
        <w:pStyle w:val="Codelisting"/>
        <w:jc w:val="left"/>
        <w:rPr>
          <w:sz w:val="16"/>
          <w:szCs w:val="16"/>
          <w:lang w:val="en-US"/>
        </w:rPr>
      </w:pPr>
      <w:r w:rsidRPr="00A06751">
        <w:rPr>
          <w:sz w:val="16"/>
          <w:szCs w:val="16"/>
          <w:lang w:val="en-US"/>
        </w:rPr>
        <w:t xml:space="preserve">              redis.get(cookieKey),</w:t>
      </w:r>
    </w:p>
    <w:p w14:paraId="143CE7F9" w14:textId="77777777" w:rsidR="00CB2782" w:rsidRPr="00A06751" w:rsidRDefault="00CB2782" w:rsidP="00A06751">
      <w:pPr>
        <w:pStyle w:val="Codelisting"/>
        <w:jc w:val="left"/>
        <w:rPr>
          <w:sz w:val="16"/>
          <w:szCs w:val="16"/>
          <w:lang w:val="en-US"/>
        </w:rPr>
      </w:pPr>
      <w:r w:rsidRPr="00A06751">
        <w:rPr>
          <w:sz w:val="16"/>
          <w:szCs w:val="16"/>
          <w:lang w:val="en-US"/>
        </w:rPr>
        <w:t xml:space="preserve">              userKey ? redis.get(userKey) : Promise.resolve(null)</w:t>
      </w:r>
    </w:p>
    <w:p w14:paraId="7F9C06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9F70AA"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attemptsCookie = parseInt(c || '0', 10);</w:t>
      </w:r>
    </w:p>
    <w:p w14:paraId="42B20000"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attemptsUser   = parseInt(u || '0', 10);</w:t>
      </w:r>
    </w:p>
    <w:p w14:paraId="41B6DC76"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1F347A41"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attemptsCookie = getMemoryAttempts(cookieKey);</w:t>
      </w:r>
    </w:p>
    <w:p w14:paraId="3B42CBDB"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attemptsUser   = userKey ? getMemoryAttempts(userKey) : 0;</w:t>
      </w:r>
    </w:p>
    <w:p w14:paraId="0C936BE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9F1A25"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08BAAAC7"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attemptsCookie = getMemoryAttempts(cookieKey);</w:t>
      </w:r>
    </w:p>
    <w:p w14:paraId="7C3643A5"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attemptsUser   = userKey ? getMemoryAttempts(userKey) : 0;</w:t>
      </w:r>
    </w:p>
    <w:p w14:paraId="48CE095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4997A4" w14:textId="77777777" w:rsidR="00CB2782" w:rsidRPr="00A06751" w:rsidRDefault="00CB2782" w:rsidP="00A06751">
      <w:pPr>
        <w:pStyle w:val="Codelisting"/>
        <w:jc w:val="left"/>
        <w:rPr>
          <w:sz w:val="16"/>
          <w:szCs w:val="16"/>
          <w:lang w:val="en-US"/>
        </w:rPr>
      </w:pPr>
    </w:p>
    <w:p w14:paraId="594B2F2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maxAttemptsMade = Math.max(attemptsCookie, attemptsUser);</w:t>
      </w:r>
    </w:p>
    <w:p w14:paraId="345D4E20" w14:textId="77777777" w:rsidR="00CB2782" w:rsidRPr="00A06751" w:rsidRDefault="00CB2782" w:rsidP="00A06751">
      <w:pPr>
        <w:pStyle w:val="Codelisting"/>
        <w:jc w:val="left"/>
        <w:rPr>
          <w:sz w:val="16"/>
          <w:szCs w:val="16"/>
          <w:lang w:val="en-US"/>
        </w:rPr>
      </w:pPr>
    </w:p>
    <w:p w14:paraId="7A8B02BB" w14:textId="77777777" w:rsidR="00CB2782" w:rsidRPr="00A06751" w:rsidRDefault="00CB2782" w:rsidP="00A06751">
      <w:pPr>
        <w:pStyle w:val="Codelisting"/>
        <w:jc w:val="left"/>
        <w:rPr>
          <w:sz w:val="16"/>
          <w:szCs w:val="16"/>
          <w:lang w:val="en-US"/>
        </w:rPr>
      </w:pPr>
      <w:r w:rsidRPr="00A06751">
        <w:rPr>
          <w:sz w:val="16"/>
          <w:szCs w:val="16"/>
          <w:lang w:val="en-US"/>
        </w:rPr>
        <w:t xml:space="preserve">        if (maxAttemptsMade &gt;= MAX_ATTEMPTS) {</w:t>
      </w:r>
    </w:p>
    <w:p w14:paraId="41F4A95C" w14:textId="77777777" w:rsidR="00CB2782" w:rsidRPr="00A06751" w:rsidRDefault="00CB2782" w:rsidP="00A06751">
      <w:pPr>
        <w:pStyle w:val="Codelisting"/>
        <w:jc w:val="left"/>
        <w:rPr>
          <w:sz w:val="16"/>
          <w:szCs w:val="16"/>
          <w:lang w:val="en-US"/>
        </w:rPr>
      </w:pPr>
      <w:r w:rsidRPr="00A06751">
        <w:rPr>
          <w:sz w:val="16"/>
          <w:szCs w:val="16"/>
          <w:lang w:val="en-US"/>
        </w:rPr>
        <w:t xml:space="preserve">          // Знаходимо ключ, який спричинив блокування, щоб дізнатись TTL</w:t>
      </w:r>
    </w:p>
    <w:p w14:paraId="6211F7C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blockedKey = attemptsUser &gt;= MAX_ATTEMPTS ? userKey! : cookieKey;</w:t>
      </w:r>
    </w:p>
    <w:p w14:paraId="665B6076" w14:textId="77777777" w:rsidR="00CB2782" w:rsidRPr="00A06751" w:rsidRDefault="00CB2782" w:rsidP="00A06751">
      <w:pPr>
        <w:pStyle w:val="Codelisting"/>
        <w:jc w:val="left"/>
        <w:rPr>
          <w:sz w:val="16"/>
          <w:szCs w:val="16"/>
          <w:lang w:val="en-US"/>
        </w:rPr>
      </w:pPr>
      <w:r w:rsidRPr="00A06751">
        <w:rPr>
          <w:sz w:val="16"/>
          <w:szCs w:val="16"/>
          <w:lang w:val="en-US"/>
        </w:rPr>
        <w:t xml:space="preserve">          let ttl = TTL_SECONDS;</w:t>
      </w:r>
    </w:p>
    <w:p w14:paraId="5A9080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9FD04C"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3206ED38" w14:textId="77777777" w:rsidR="00CB2782" w:rsidRPr="00A06751" w:rsidRDefault="00CB2782" w:rsidP="00A06751">
      <w:pPr>
        <w:pStyle w:val="Codelisting"/>
        <w:jc w:val="left"/>
        <w:rPr>
          <w:sz w:val="16"/>
          <w:szCs w:val="16"/>
          <w:lang w:val="en-US"/>
        </w:rPr>
      </w:pPr>
      <w:r w:rsidRPr="00A06751">
        <w:rPr>
          <w:sz w:val="16"/>
          <w:szCs w:val="16"/>
          <w:lang w:val="en-US"/>
        </w:rPr>
        <w:t xml:space="preserve">            try { ttl = await redis.ttl(blockedKey); } catch {}</w:t>
      </w:r>
    </w:p>
    <w:p w14:paraId="4EC74FB0"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4F4904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data = memoryAttempts.get(blockedKey);</w:t>
      </w:r>
    </w:p>
    <w:p w14:paraId="3F4556B6"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 ttl = Math.ceil((data.expiresAt - Date.now()) / 1000);</w:t>
      </w:r>
    </w:p>
    <w:p w14:paraId="621C533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B2442B" w14:textId="77777777" w:rsidR="00CB2782" w:rsidRPr="00A06751" w:rsidRDefault="00CB2782" w:rsidP="00A06751">
      <w:pPr>
        <w:pStyle w:val="Codelisting"/>
        <w:jc w:val="left"/>
        <w:rPr>
          <w:sz w:val="16"/>
          <w:szCs w:val="16"/>
          <w:lang w:val="en-US"/>
        </w:rPr>
      </w:pPr>
    </w:p>
    <w:p w14:paraId="18EE0CE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fastify.log.warn({ userId, browserId, surveyId: id, attemptsCookie, attemptsUser }, 'Unlock blocked: too many attempts');</w:t>
      </w:r>
    </w:p>
    <w:p w14:paraId="7F70AC8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minutesLeft = Math.ceil((ttl &gt; 0 ? ttl : TTL_SECONDS) / 60);</w:t>
      </w:r>
    </w:p>
    <w:p w14:paraId="209808B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reply.status(429).send({</w:t>
      </w:r>
    </w:p>
    <w:p w14:paraId="03925123" w14:textId="77777777" w:rsidR="00CB2782" w:rsidRPr="00A06751" w:rsidRDefault="00CB2782" w:rsidP="00A06751">
      <w:pPr>
        <w:pStyle w:val="Codelisting"/>
        <w:jc w:val="left"/>
        <w:rPr>
          <w:sz w:val="16"/>
          <w:szCs w:val="16"/>
          <w:lang w:val="en-US"/>
        </w:rPr>
      </w:pPr>
      <w:r w:rsidRPr="00A06751">
        <w:rPr>
          <w:sz w:val="16"/>
          <w:szCs w:val="16"/>
          <w:lang w:val="en-US"/>
        </w:rPr>
        <w:t xml:space="preserve">            error:   'too_many_attempts',</w:t>
      </w:r>
    </w:p>
    <w:p w14:paraId="1F3F4F3C"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`Забагато невдалих спроб. Зачекайте ${minutesLeft} хвилин перед наступною спробою.`,</w:t>
      </w:r>
    </w:p>
    <w:p w14:paraId="5ACF6805" w14:textId="77777777" w:rsidR="00CB2782" w:rsidRPr="00A06751" w:rsidRDefault="00CB2782" w:rsidP="00A06751">
      <w:pPr>
        <w:pStyle w:val="Codelisting"/>
        <w:jc w:val="left"/>
        <w:rPr>
          <w:sz w:val="16"/>
          <w:szCs w:val="16"/>
          <w:lang w:val="en-US"/>
        </w:rPr>
      </w:pPr>
      <w:r w:rsidRPr="00A06751">
        <w:rPr>
          <w:sz w:val="16"/>
          <w:szCs w:val="16"/>
          <w:lang w:val="en-US"/>
        </w:rPr>
        <w:t xml:space="preserve">            retryAfter: ttl &gt; 0 ? ttl : TTL_SECONDS,</w:t>
      </w:r>
    </w:p>
    <w:p w14:paraId="61D65C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7ACA45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2A8B1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276672" w14:textId="77777777" w:rsidR="00CB2782" w:rsidRPr="00A06751" w:rsidRDefault="00CB2782" w:rsidP="00A06751">
      <w:pPr>
        <w:pStyle w:val="Codelisting"/>
        <w:jc w:val="left"/>
        <w:rPr>
          <w:sz w:val="16"/>
          <w:szCs w:val="16"/>
          <w:lang w:val="en-US"/>
        </w:rPr>
      </w:pPr>
    </w:p>
    <w:p w14:paraId="4E9202DF" w14:textId="77777777" w:rsidR="00CB2782" w:rsidRPr="00A06751" w:rsidRDefault="00CB2782" w:rsidP="00A06751">
      <w:pPr>
        <w:pStyle w:val="Codelisting"/>
        <w:jc w:val="left"/>
        <w:rPr>
          <w:sz w:val="16"/>
          <w:szCs w:val="16"/>
          <w:lang w:val="en-US"/>
        </w:rPr>
      </w:pPr>
      <w:r w:rsidRPr="00A06751">
        <w:rPr>
          <w:sz w:val="16"/>
          <w:szCs w:val="16"/>
          <w:lang w:val="en-US"/>
        </w:rPr>
        <w:t xml:space="preserve">      // ── КРОК 2: Перевірити пароль ─────────────────────────────────────</w:t>
      </w:r>
    </w:p>
    <w:p w14:paraId="52850E9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isMatch = await bcrypt.compare(password, survey.passwordHash!);</w:t>
      </w:r>
    </w:p>
    <w:p w14:paraId="558D67B5" w14:textId="77777777" w:rsidR="00CB2782" w:rsidRPr="00A06751" w:rsidRDefault="00CB2782" w:rsidP="00A06751">
      <w:pPr>
        <w:pStyle w:val="Codelisting"/>
        <w:jc w:val="left"/>
        <w:rPr>
          <w:sz w:val="16"/>
          <w:szCs w:val="16"/>
          <w:lang w:val="en-US"/>
        </w:rPr>
      </w:pPr>
    </w:p>
    <w:p w14:paraId="2CD07514" w14:textId="77777777" w:rsidR="00CB2782" w:rsidRPr="00A06751" w:rsidRDefault="00CB2782" w:rsidP="00A06751">
      <w:pPr>
        <w:pStyle w:val="Codelisting"/>
        <w:jc w:val="left"/>
        <w:rPr>
          <w:sz w:val="16"/>
          <w:szCs w:val="16"/>
          <w:lang w:val="en-US"/>
        </w:rPr>
      </w:pPr>
      <w:r w:rsidRPr="00A06751">
        <w:rPr>
          <w:sz w:val="16"/>
          <w:szCs w:val="16"/>
          <w:lang w:val="en-US"/>
        </w:rPr>
        <w:t xml:space="preserve">      if (!isMatch) {</w:t>
      </w:r>
    </w:p>
    <w:p w14:paraId="54285070" w14:textId="77777777" w:rsidR="00CB2782" w:rsidRPr="00A06751" w:rsidRDefault="00CB2782" w:rsidP="00A06751">
      <w:pPr>
        <w:pStyle w:val="Codelisting"/>
        <w:jc w:val="left"/>
        <w:rPr>
          <w:sz w:val="16"/>
          <w:szCs w:val="16"/>
          <w:lang w:val="en-US"/>
        </w:rPr>
      </w:pPr>
      <w:r w:rsidRPr="00A06751">
        <w:rPr>
          <w:sz w:val="16"/>
          <w:szCs w:val="16"/>
          <w:lang w:val="en-US"/>
        </w:rPr>
        <w:t xml:space="preserve">        // ── КРОК 3 (тільки при невдачі): Інкрементувати лічильники ──────</w:t>
      </w:r>
    </w:p>
    <w:p w14:paraId="29A2C02A" w14:textId="77777777" w:rsidR="00CB2782" w:rsidRPr="00A06751" w:rsidRDefault="00CB2782" w:rsidP="00A06751">
      <w:pPr>
        <w:pStyle w:val="Codelisting"/>
        <w:jc w:val="left"/>
        <w:rPr>
          <w:sz w:val="16"/>
          <w:szCs w:val="16"/>
          <w:lang w:val="en-US"/>
        </w:rPr>
      </w:pPr>
      <w:r w:rsidRPr="00A06751">
        <w:rPr>
          <w:sz w:val="16"/>
          <w:szCs w:val="16"/>
          <w:lang w:val="en-US"/>
        </w:rPr>
        <w:t xml:space="preserve">        let currentAttempts = 0;</w:t>
      </w:r>
    </w:p>
    <w:p w14:paraId="63B2DF2D" w14:textId="77777777" w:rsidR="00CB2782" w:rsidRPr="00A06751" w:rsidRDefault="00CB2782" w:rsidP="00A06751">
      <w:pPr>
        <w:pStyle w:val="Codelisting"/>
        <w:jc w:val="left"/>
        <w:rPr>
          <w:sz w:val="16"/>
          <w:szCs w:val="16"/>
          <w:lang w:val="en-US"/>
        </w:rPr>
      </w:pPr>
    </w:p>
    <w:p w14:paraId="6028ABF8" w14:textId="77777777" w:rsidR="00CB2782" w:rsidRPr="00A06751" w:rsidRDefault="00CB2782" w:rsidP="00A06751">
      <w:pPr>
        <w:pStyle w:val="Codelisting"/>
        <w:jc w:val="left"/>
        <w:rPr>
          <w:sz w:val="16"/>
          <w:szCs w:val="16"/>
          <w:lang w:val="en-US"/>
        </w:rPr>
      </w:pPr>
      <w:r w:rsidRPr="00A06751">
        <w:rPr>
          <w:sz w:val="16"/>
          <w:szCs w:val="16"/>
          <w:lang w:val="en-US"/>
        </w:rPr>
        <w:t xml:space="preserve">        if (!isOwner) {</w:t>
      </w:r>
    </w:p>
    <w:p w14:paraId="135A3525"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06B57D13"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B8BF0F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 = await redis.incr(cookieKey);</w:t>
      </w:r>
    </w:p>
    <w:p w14:paraId="42A7C38A" w14:textId="77777777" w:rsidR="00CB2782" w:rsidRPr="00A06751" w:rsidRDefault="00CB2782" w:rsidP="00A06751">
      <w:pPr>
        <w:pStyle w:val="Codelisting"/>
        <w:jc w:val="left"/>
        <w:rPr>
          <w:sz w:val="16"/>
          <w:szCs w:val="16"/>
          <w:lang w:val="en-US"/>
        </w:rPr>
      </w:pPr>
      <w:r w:rsidRPr="00A06751">
        <w:rPr>
          <w:sz w:val="16"/>
          <w:szCs w:val="16"/>
          <w:lang w:val="en-US"/>
        </w:rPr>
        <w:t xml:space="preserve">              if (c === 1) await redis.expire(cookieKey, TTL_SECONDS);</w:t>
      </w:r>
    </w:p>
    <w:p w14:paraId="39056B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FC3268"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(userKey) {</w:t>
      </w:r>
    </w:p>
    <w:p w14:paraId="2926710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 = await redis.incr(userKey);</w:t>
      </w:r>
    </w:p>
    <w:p w14:paraId="42CA4087" w14:textId="77777777" w:rsidR="00CB2782" w:rsidRPr="00A06751" w:rsidRDefault="00CB2782" w:rsidP="00A06751">
      <w:pPr>
        <w:pStyle w:val="Codelisting"/>
        <w:jc w:val="left"/>
        <w:rPr>
          <w:sz w:val="16"/>
          <w:szCs w:val="16"/>
          <w:lang w:val="en-US"/>
        </w:rPr>
      </w:pPr>
      <w:r w:rsidRPr="00A06751">
        <w:rPr>
          <w:sz w:val="16"/>
          <w:szCs w:val="16"/>
          <w:lang w:val="en-US"/>
        </w:rPr>
        <w:t xml:space="preserve">                if (u === 1) await redis.expire(userKey, TTL_SECONDS);</w:t>
      </w:r>
    </w:p>
    <w:p w14:paraId="641A5CF9"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currentAttempts = Math.max(c, u);</w:t>
      </w:r>
    </w:p>
    <w:p w14:paraId="626DA5CE"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237EB883"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currentAttempts = c;</w:t>
      </w:r>
    </w:p>
    <w:p w14:paraId="4F7949E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15650E"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7ED2BC2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 = incrMemoryAttempts(cookieKey);</w:t>
      </w:r>
    </w:p>
    <w:p w14:paraId="7588032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 = userKey ? incrMemoryAttempts(userKey) : 0;</w:t>
      </w:r>
    </w:p>
    <w:p w14:paraId="7DED9574"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currentAttempts = Math.max(c, u);</w:t>
      </w:r>
    </w:p>
    <w:p w14:paraId="1E8B7C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32249D"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 else {</w:t>
      </w:r>
    </w:p>
    <w:p w14:paraId="66B376E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 = incrMemoryAttempts(cookieKey);</w:t>
      </w:r>
    </w:p>
    <w:p w14:paraId="0DE5238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 = userKey ? incrMemoryAttempts(userKey) : 0;</w:t>
      </w:r>
    </w:p>
    <w:p w14:paraId="2A91DBCC"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currentAttempts = Math.max(c, u);</w:t>
      </w:r>
    </w:p>
    <w:p w14:paraId="38A9F97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D3908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5CB6DB" w14:textId="77777777" w:rsidR="00CB2782" w:rsidRPr="00A06751" w:rsidRDefault="00CB2782" w:rsidP="00A06751">
      <w:pPr>
        <w:pStyle w:val="Codelisting"/>
        <w:jc w:val="left"/>
        <w:rPr>
          <w:sz w:val="16"/>
          <w:szCs w:val="16"/>
          <w:lang w:val="en-US"/>
        </w:rPr>
      </w:pPr>
    </w:p>
    <w:p w14:paraId="35DFB65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attemptsLeft = Math.max(0, MAX_ATTEMPTS - currentAttempts);</w:t>
      </w:r>
    </w:p>
    <w:p w14:paraId="62640093"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browserId, surveyId: id, currentAttempts, attemptsLeft }, 'Wrong password attempt');</w:t>
      </w:r>
    </w:p>
    <w:p w14:paraId="3176EBBC" w14:textId="77777777" w:rsidR="00CB2782" w:rsidRPr="00A06751" w:rsidRDefault="00CB2782" w:rsidP="00A06751">
      <w:pPr>
        <w:pStyle w:val="Codelisting"/>
        <w:jc w:val="left"/>
        <w:rPr>
          <w:sz w:val="16"/>
          <w:szCs w:val="16"/>
          <w:lang w:val="en-US"/>
        </w:rPr>
      </w:pPr>
    </w:p>
    <w:p w14:paraId="3A3E471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reply.status(401).send({</w:t>
      </w:r>
    </w:p>
    <w:p w14:paraId="023A1540" w14:textId="77777777" w:rsidR="00CB2782" w:rsidRPr="00A06751" w:rsidRDefault="00CB2782" w:rsidP="00A06751">
      <w:pPr>
        <w:pStyle w:val="Codelisting"/>
        <w:jc w:val="left"/>
        <w:rPr>
          <w:sz w:val="16"/>
          <w:szCs w:val="16"/>
          <w:lang w:val="en-US"/>
        </w:rPr>
      </w:pPr>
      <w:r w:rsidRPr="00A06751">
        <w:rPr>
          <w:sz w:val="16"/>
          <w:szCs w:val="16"/>
          <w:lang w:val="en-US"/>
        </w:rPr>
        <w:t xml:space="preserve">          error: 'wrong_password',</w:t>
      </w:r>
    </w:p>
    <w:p w14:paraId="094DEE34"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'Неправильний пароль',</w:t>
      </w:r>
    </w:p>
    <w:p w14:paraId="0DB7EBFB" w14:textId="77777777" w:rsidR="00CB2782" w:rsidRPr="00A06751" w:rsidRDefault="00CB2782" w:rsidP="00A06751">
      <w:pPr>
        <w:pStyle w:val="Codelisting"/>
        <w:jc w:val="left"/>
        <w:rPr>
          <w:sz w:val="16"/>
          <w:szCs w:val="16"/>
          <w:lang w:val="en-US"/>
        </w:rPr>
      </w:pPr>
      <w:r w:rsidRPr="00A06751">
        <w:rPr>
          <w:sz w:val="16"/>
          <w:szCs w:val="16"/>
          <w:lang w:val="en-US"/>
        </w:rPr>
        <w:t xml:space="preserve">          attemptsLeft,</w:t>
      </w:r>
    </w:p>
    <w:p w14:paraId="63E4B1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72993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6DE5F1" w14:textId="77777777" w:rsidR="00CB2782" w:rsidRPr="00A06751" w:rsidRDefault="00CB2782" w:rsidP="00A06751">
      <w:pPr>
        <w:pStyle w:val="Codelisting"/>
        <w:jc w:val="left"/>
        <w:rPr>
          <w:sz w:val="16"/>
          <w:szCs w:val="16"/>
          <w:lang w:val="en-US"/>
        </w:rPr>
      </w:pPr>
    </w:p>
    <w:p w14:paraId="2D1B4982" w14:textId="77777777" w:rsidR="00CB2782" w:rsidRPr="00A06751" w:rsidRDefault="00CB2782" w:rsidP="00A06751">
      <w:pPr>
        <w:pStyle w:val="Codelisting"/>
        <w:jc w:val="left"/>
        <w:rPr>
          <w:sz w:val="16"/>
          <w:szCs w:val="16"/>
          <w:lang w:val="en-US"/>
        </w:rPr>
      </w:pPr>
      <w:r w:rsidRPr="00A06751">
        <w:rPr>
          <w:sz w:val="16"/>
          <w:szCs w:val="16"/>
          <w:lang w:val="en-US"/>
        </w:rPr>
        <w:t xml:space="preserve">      // ── КРОК 4: Успіх — очистити лічильники, видати токен ─────────────</w:t>
      </w:r>
    </w:p>
    <w:p w14:paraId="0ADFDCD7" w14:textId="77777777" w:rsidR="00CB2782" w:rsidRPr="00A06751" w:rsidRDefault="00CB2782" w:rsidP="00A06751">
      <w:pPr>
        <w:pStyle w:val="Codelisting"/>
        <w:jc w:val="left"/>
        <w:rPr>
          <w:sz w:val="16"/>
          <w:szCs w:val="16"/>
          <w:lang w:val="en-US"/>
        </w:rPr>
      </w:pPr>
      <w:r w:rsidRPr="00A06751">
        <w:rPr>
          <w:sz w:val="16"/>
          <w:szCs w:val="16"/>
          <w:lang w:val="en-US"/>
        </w:rPr>
        <w:t xml:space="preserve">      if (!isOwner) {</w:t>
      </w:r>
    </w:p>
    <w:p w14:paraId="4927EB10"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1B719F2E" w14:textId="77777777" w:rsidR="00CB2782" w:rsidRPr="00A06751" w:rsidRDefault="00CB2782" w:rsidP="00A06751">
      <w:pPr>
        <w:pStyle w:val="Codelisting"/>
        <w:jc w:val="left"/>
        <w:rPr>
          <w:sz w:val="16"/>
          <w:szCs w:val="16"/>
          <w:lang w:val="en-US"/>
        </w:rPr>
      </w:pPr>
      <w:r w:rsidRPr="00A06751">
        <w:rPr>
          <w:sz w:val="16"/>
          <w:szCs w:val="16"/>
          <w:lang w:val="en-US"/>
        </w:rPr>
        <w:t xml:space="preserve">          try { </w:t>
      </w:r>
    </w:p>
    <w:p w14:paraId="70F45D6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redis.del(cookieKey);</w:t>
      </w:r>
    </w:p>
    <w:p w14:paraId="69B14E3A"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(userKey) await redis.del(userKey);</w:t>
      </w:r>
    </w:p>
    <w:p w14:paraId="5212FE48"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3DB1E99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D5C4DF4" w14:textId="77777777" w:rsidR="00CB2782" w:rsidRPr="00A06751" w:rsidRDefault="00CB2782" w:rsidP="00A06751">
      <w:pPr>
        <w:pStyle w:val="Codelisting"/>
        <w:jc w:val="left"/>
        <w:rPr>
          <w:sz w:val="16"/>
          <w:szCs w:val="16"/>
          <w:lang w:val="en-US"/>
        </w:rPr>
      </w:pPr>
      <w:r w:rsidRPr="00A06751">
        <w:rPr>
          <w:sz w:val="16"/>
          <w:szCs w:val="16"/>
          <w:lang w:val="en-US"/>
        </w:rPr>
        <w:t xml:space="preserve">        delMemoryAttempts(cookieKey);</w:t>
      </w:r>
    </w:p>
    <w:p w14:paraId="092777A4"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(userKey) delMemoryAttempts(userKey);</w:t>
      </w:r>
    </w:p>
    <w:p w14:paraId="4A25749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F5BC0A" w14:textId="77777777" w:rsidR="00CB2782" w:rsidRPr="00A06751" w:rsidRDefault="00CB2782" w:rsidP="00A06751">
      <w:pPr>
        <w:pStyle w:val="Codelisting"/>
        <w:jc w:val="left"/>
        <w:rPr>
          <w:sz w:val="16"/>
          <w:szCs w:val="16"/>
          <w:lang w:val="en-US"/>
        </w:rPr>
      </w:pPr>
    </w:p>
    <w:p w14:paraId="033B8B8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unlockToken = (fastify as any).jwt.sign(</w:t>
      </w:r>
    </w:p>
    <w:p w14:paraId="1E655161" w14:textId="77777777" w:rsidR="00CB2782" w:rsidRPr="00A06751" w:rsidRDefault="00CB2782" w:rsidP="00A06751">
      <w:pPr>
        <w:pStyle w:val="Codelisting"/>
        <w:jc w:val="left"/>
        <w:rPr>
          <w:sz w:val="16"/>
          <w:szCs w:val="16"/>
          <w:lang w:val="en-US"/>
        </w:rPr>
      </w:pPr>
      <w:r w:rsidRPr="00A06751">
        <w:rPr>
          <w:sz w:val="16"/>
          <w:szCs w:val="16"/>
          <w:lang w:val="en-US"/>
        </w:rPr>
        <w:t xml:space="preserve">        { surveyId: id, userId: userId || 'anon', type: 'unlock' },</w:t>
      </w:r>
    </w:p>
    <w:p w14:paraId="2FEFAFB6" w14:textId="77777777" w:rsidR="00CB2782" w:rsidRPr="00A06751" w:rsidRDefault="00CB2782" w:rsidP="00A06751">
      <w:pPr>
        <w:pStyle w:val="Codelisting"/>
        <w:jc w:val="left"/>
        <w:rPr>
          <w:sz w:val="16"/>
          <w:szCs w:val="16"/>
          <w:lang w:val="en-US"/>
        </w:rPr>
      </w:pPr>
      <w:r w:rsidRPr="00A06751">
        <w:rPr>
          <w:sz w:val="16"/>
          <w:szCs w:val="16"/>
          <w:lang w:val="en-US"/>
        </w:rPr>
        <w:t xml:space="preserve">        { expiresIn: '2h' }</w:t>
      </w:r>
    </w:p>
    <w:p w14:paraId="1934AF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549781C" w14:textId="77777777" w:rsidR="00CB2782" w:rsidRPr="00A06751" w:rsidRDefault="00CB2782" w:rsidP="00A06751">
      <w:pPr>
        <w:pStyle w:val="Codelisting"/>
        <w:jc w:val="left"/>
        <w:rPr>
          <w:sz w:val="16"/>
          <w:szCs w:val="16"/>
          <w:lang w:val="en-US"/>
        </w:rPr>
      </w:pPr>
    </w:p>
    <w:p w14:paraId="3E9190D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surveyId: id }, 'Survey unlocked successfully');</w:t>
      </w:r>
    </w:p>
    <w:p w14:paraId="716DF9D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unlockToken });</w:t>
      </w:r>
    </w:p>
    <w:p w14:paraId="2317A639" w14:textId="77777777" w:rsidR="00CB2782" w:rsidRPr="00A06751" w:rsidRDefault="00CB2782" w:rsidP="00A06751">
      <w:pPr>
        <w:pStyle w:val="Codelisting"/>
        <w:jc w:val="left"/>
        <w:rPr>
          <w:sz w:val="16"/>
          <w:szCs w:val="16"/>
          <w:lang w:val="en-US"/>
        </w:rPr>
      </w:pPr>
    </w:p>
    <w:p w14:paraId="5D5093D3"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7743EB8D"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 err }, 'Unlock endpoint error');</w:t>
      </w:r>
    </w:p>
    <w:p w14:paraId="03B081A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сервера' });</w:t>
      </w:r>
    </w:p>
    <w:p w14:paraId="2569A54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F6599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D752DD" w14:textId="77777777" w:rsidR="00CB2782" w:rsidRPr="00A06751" w:rsidRDefault="00CB2782" w:rsidP="00A06751">
      <w:pPr>
        <w:pStyle w:val="Codelisting"/>
        <w:jc w:val="left"/>
        <w:rPr>
          <w:sz w:val="16"/>
          <w:szCs w:val="16"/>
          <w:lang w:val="en-US"/>
        </w:rPr>
      </w:pPr>
    </w:p>
    <w:p w14:paraId="1092C8CC" w14:textId="77777777" w:rsidR="00CB2782" w:rsidRPr="00A06751" w:rsidRDefault="00CB2782" w:rsidP="00A06751">
      <w:pPr>
        <w:pStyle w:val="Codelisting"/>
        <w:jc w:val="left"/>
        <w:rPr>
          <w:sz w:val="16"/>
          <w:szCs w:val="16"/>
          <w:lang w:val="en-US"/>
        </w:rPr>
      </w:pPr>
    </w:p>
    <w:p w14:paraId="6A2DEBC9"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/api/surveys/:id ─────────────────────────────────────────────────────</w:t>
      </w:r>
    </w:p>
    <w:p w14:paraId="7EBB684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fastify.get('/:id', {</w:t>
      </w:r>
    </w:p>
    <w:p w14:paraId="769BE845"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62A8ABD"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39194F40"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survey by ID',</w:t>
      </w:r>
    </w:p>
    <w:p w14:paraId="1B0214E2"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'Returns survey details. Private surveys can only be accessed by the creator.',</w:t>
      </w:r>
    </w:p>
    <w:p w14:paraId="39E7D248"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w:t>
      </w:r>
    </w:p>
    <w:p w14:paraId="0D7AE622"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3EDB4EE3"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id: { type: 'string' } },</w:t>
      </w:r>
    </w:p>
    <w:p w14:paraId="7E6E3E9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63344A" w14:textId="77777777" w:rsidR="00CB2782" w:rsidRPr="00A06751" w:rsidRDefault="00CB2782" w:rsidP="00A06751">
      <w:pPr>
        <w:pStyle w:val="Codelisting"/>
        <w:jc w:val="left"/>
        <w:rPr>
          <w:sz w:val="16"/>
          <w:szCs w:val="16"/>
          <w:lang w:val="en-US"/>
        </w:rPr>
      </w:pPr>
      <w:r w:rsidRPr="00A06751">
        <w:rPr>
          <w:sz w:val="16"/>
          <w:szCs w:val="16"/>
          <w:lang w:val="en-US"/>
        </w:rPr>
        <w:t xml:space="preserve">      querystring: {</w:t>
      </w:r>
    </w:p>
    <w:p w14:paraId="06D9DF37"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F54FCC5"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invite: { type: 'string' } },</w:t>
      </w:r>
    </w:p>
    <w:p w14:paraId="2A720F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D5C7AC"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485A1043" w14:textId="77777777" w:rsidR="00CB2782" w:rsidRPr="00A06751" w:rsidRDefault="00CB2782" w:rsidP="00A06751">
      <w:pPr>
        <w:pStyle w:val="Codelisting"/>
        <w:jc w:val="left"/>
        <w:rPr>
          <w:sz w:val="16"/>
          <w:szCs w:val="16"/>
          <w:lang w:val="en-US"/>
        </w:rPr>
      </w:pPr>
      <w:r w:rsidRPr="00A06751">
        <w:rPr>
          <w:sz w:val="16"/>
          <w:szCs w:val="16"/>
          <w:lang w:val="en-US"/>
        </w:rPr>
        <w:t xml:space="preserve">        200: {</w:t>
      </w:r>
    </w:p>
    <w:p w14:paraId="422EC111"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'Survey data',</w:t>
      </w:r>
    </w:p>
    <w:p w14:paraId="16B18424"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33272030"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7F0A935F"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53C49DB8"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38E37F93"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0AA1FB2E"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032DBFD9" w14:textId="77777777" w:rsidR="00CB2782" w:rsidRPr="00A06751" w:rsidRDefault="00CB2782" w:rsidP="00A06751">
      <w:pPr>
        <w:pStyle w:val="Codelisting"/>
        <w:jc w:val="left"/>
        <w:rPr>
          <w:sz w:val="16"/>
          <w:szCs w:val="16"/>
          <w:lang w:val="en-US"/>
        </w:rPr>
      </w:pPr>
      <w:r w:rsidRPr="00A06751">
        <w:rPr>
          <w:sz w:val="16"/>
          <w:szCs w:val="16"/>
          <w:lang w:val="en-US"/>
        </w:rPr>
        <w:t xml:space="preserve">                title: { type: 'string' },</w:t>
      </w:r>
    </w:p>
    <w:p w14:paraId="0D259AC9"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 type: 'string' },</w:t>
      </w:r>
    </w:p>
    <w:p w14:paraId="76AFD847"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w:t>
      </w:r>
    </w:p>
    <w:p w14:paraId="530902A9"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 type: 'boolean' },</w:t>
      </w:r>
    </w:p>
    <w:p w14:paraId="1BB7E716"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 type: 'boolean' },</w:t>
      </w:r>
    </w:p>
    <w:p w14:paraId="7928FAB9"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 type: 'string' },</w:t>
      </w:r>
    </w:p>
    <w:p w14:paraId="34279334"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 type: 'string', format: 'date-time' },</w:t>
      </w:r>
    </w:p>
    <w:p w14:paraId="6D46FF7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 type: 'string' },</w:t>
      </w:r>
    </w:p>
    <w:p w14:paraId="57C26BD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 type: 'string', format: 'date-time' },</w:t>
      </w:r>
    </w:p>
    <w:p w14:paraId="58AEFBC7"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4BFDECBD"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676FFAA1"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4DEEE8E0"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168B2EA"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08A4972C"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2D48367F" w14:textId="77777777" w:rsidR="00CB2782" w:rsidRPr="00A06751" w:rsidRDefault="00CB2782" w:rsidP="00A06751">
      <w:pPr>
        <w:pStyle w:val="Codelisting"/>
        <w:jc w:val="left"/>
        <w:rPr>
          <w:sz w:val="16"/>
          <w:szCs w:val="16"/>
          <w:lang w:val="en-US"/>
        </w:rPr>
      </w:pPr>
      <w:r w:rsidRPr="00A06751">
        <w:rPr>
          <w:sz w:val="16"/>
          <w:szCs w:val="16"/>
          <w:lang w:val="en-US"/>
        </w:rPr>
        <w:t xml:space="preserve">                      text: { type: 'string' },</w:t>
      </w:r>
    </w:p>
    <w:p w14:paraId="465F72DD"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w:t>
      </w:r>
    </w:p>
    <w:p w14:paraId="56C66220"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w:t>
      </w:r>
    </w:p>
    <w:p w14:paraId="13AF374D"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43E93800"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65162639"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1DC54AD3"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34D44CA1"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4F8C9D5F" w14:textId="77777777" w:rsidR="00CB2782" w:rsidRPr="00A06751" w:rsidRDefault="00CB2782" w:rsidP="00A06751">
      <w:pPr>
        <w:pStyle w:val="Codelisting"/>
        <w:jc w:val="left"/>
        <w:rPr>
          <w:sz w:val="16"/>
          <w:szCs w:val="16"/>
          <w:lang w:val="en-US"/>
        </w:rPr>
      </w:pPr>
      <w:r w:rsidRPr="00A06751">
        <w:rPr>
          <w:sz w:val="16"/>
          <w:szCs w:val="16"/>
          <w:lang w:val="en-US"/>
        </w:rPr>
        <w:t xml:space="preserve">                            text: { type: 'string' },</w:t>
      </w:r>
    </w:p>
    <w:p w14:paraId="607E1A0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B97A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9F3E4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25E9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8D61F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F484F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09DED1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9C903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256B07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BC3DD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9C2F14" w14:textId="77777777" w:rsidR="00CB2782" w:rsidRPr="00A06751" w:rsidRDefault="00CB2782" w:rsidP="00A06751">
      <w:pPr>
        <w:pStyle w:val="Codelisting"/>
        <w:jc w:val="left"/>
        <w:rPr>
          <w:sz w:val="16"/>
          <w:szCs w:val="16"/>
          <w:lang w:val="en-US"/>
        </w:rPr>
      </w:pPr>
      <w:r w:rsidRPr="00A06751">
        <w:rPr>
          <w:sz w:val="16"/>
          <w:szCs w:val="16"/>
          <w:lang w:val="en-US"/>
        </w:rPr>
        <w:t xml:space="preserve">        403: { description: 'Forbidden', type: 'object', properties: { error: { type: 'string' } } },</w:t>
      </w:r>
    </w:p>
    <w:p w14:paraId="44C6D5ED" w14:textId="77777777" w:rsidR="00CB2782" w:rsidRPr="00A06751" w:rsidRDefault="00CB2782" w:rsidP="00A06751">
      <w:pPr>
        <w:pStyle w:val="Codelisting"/>
        <w:jc w:val="left"/>
        <w:rPr>
          <w:sz w:val="16"/>
          <w:szCs w:val="16"/>
          <w:lang w:val="en-US"/>
        </w:rPr>
      </w:pPr>
      <w:r w:rsidRPr="00A06751">
        <w:rPr>
          <w:sz w:val="16"/>
          <w:szCs w:val="16"/>
          <w:lang w:val="en-US"/>
        </w:rPr>
        <w:t xml:space="preserve">        404: { description: 'Not found', type: 'object', properties: { error: { type: 'string' } } },</w:t>
      </w:r>
    </w:p>
    <w:p w14:paraId="1B09BFC3" w14:textId="77777777" w:rsidR="00CB2782" w:rsidRPr="00A06751" w:rsidRDefault="00CB2782" w:rsidP="00A06751">
      <w:pPr>
        <w:pStyle w:val="Codelisting"/>
        <w:jc w:val="left"/>
        <w:rPr>
          <w:sz w:val="16"/>
          <w:szCs w:val="16"/>
          <w:lang w:val="en-US"/>
        </w:rPr>
      </w:pPr>
      <w:r w:rsidRPr="00A06751">
        <w:rPr>
          <w:sz w:val="16"/>
          <w:szCs w:val="16"/>
          <w:lang w:val="en-US"/>
        </w:rPr>
        <w:t xml:space="preserve">        500: { description: 'Server error', type: 'object', properties: { error: { type: 'string' } } },</w:t>
      </w:r>
    </w:p>
    <w:p w14:paraId="600E6D6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89341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A0E885"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Querystring: { invite?: string } }&gt;, reply: FastifyReply) =&gt; {</w:t>
      </w:r>
    </w:p>
    <w:p w14:paraId="3E0501B2"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611ED92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 = req.params;  // ← FIX: destructure id so JWT check below works</w:t>
      </w:r>
    </w:p>
    <w:p w14:paraId="777DEF6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invite } = req.query;</w:t>
      </w:r>
    </w:p>
    <w:p w14:paraId="3555554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surveyService.getSurveyById(id);</w:t>
      </w:r>
    </w:p>
    <w:p w14:paraId="25B43937"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0E03B8F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DBA83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req.headers['x-user-id'] as string;</w:t>
      </w:r>
    </w:p>
    <w:p w14:paraId="68D1CAB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userRole = req.headers['x-user-role'] as string;</w:t>
      </w:r>
    </w:p>
    <w:p w14:paraId="535B45F8"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isOwner = !!(userId &amp;&amp; survey.createdById &amp;&amp; userId === survey.createdById);</w:t>
      </w:r>
    </w:p>
    <w:p w14:paraId="6F98135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isAdmin = userRole === 'ADMIN';</w:t>
      </w:r>
    </w:p>
    <w:p w14:paraId="382B893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hasPrivilegedAccess = isOwner || isAdmin;</w:t>
      </w:r>
    </w:p>
    <w:p w14:paraId="793BBFE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43DA7E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createdById: survey.createdById, userRole, isOwner, isAdmin }, 'Survey access check');</w:t>
      </w:r>
    </w:p>
    <w:p w14:paraId="4C5E4DF6" w14:textId="77777777" w:rsidR="00CB2782" w:rsidRPr="00A06751" w:rsidRDefault="00CB2782" w:rsidP="00A06751">
      <w:pPr>
        <w:pStyle w:val="Codelisting"/>
        <w:jc w:val="left"/>
        <w:rPr>
          <w:sz w:val="16"/>
          <w:szCs w:val="16"/>
          <w:lang w:val="en-US"/>
        </w:rPr>
      </w:pPr>
    </w:p>
    <w:p w14:paraId="58E1AD6F"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(!survey.isActive &amp;&amp; !hasPrivilegedAccess) {</w:t>
      </w:r>
    </w:p>
    <w:p w14:paraId="64C757B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reply.status(410).send({ error: 'survey_closed', message: 'Опитування закрито автором' });</w:t>
      </w:r>
    </w:p>
    <w:p w14:paraId="4E7CB9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1E67D23" w14:textId="77777777" w:rsidR="00CB2782" w:rsidRPr="00A06751" w:rsidRDefault="00CB2782" w:rsidP="00A06751">
      <w:pPr>
        <w:pStyle w:val="Codelisting"/>
        <w:jc w:val="left"/>
        <w:rPr>
          <w:sz w:val="16"/>
          <w:szCs w:val="16"/>
          <w:lang w:val="en-US"/>
        </w:rPr>
      </w:pPr>
    </w:p>
    <w:p w14:paraId="225B5C51"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(survey.accessType === 'ANONYMOUS_INVITE' &amp;&amp; !hasPrivilegedAccess) {</w:t>
      </w:r>
    </w:p>
    <w:p w14:paraId="25F15689" w14:textId="77777777" w:rsidR="00CB2782" w:rsidRPr="00A06751" w:rsidRDefault="00CB2782" w:rsidP="00A06751">
      <w:pPr>
        <w:pStyle w:val="Codelisting"/>
        <w:jc w:val="left"/>
        <w:rPr>
          <w:sz w:val="16"/>
          <w:szCs w:val="16"/>
          <w:lang w:val="en-US"/>
        </w:rPr>
      </w:pPr>
      <w:r w:rsidRPr="00A06751">
        <w:rPr>
          <w:sz w:val="16"/>
          <w:szCs w:val="16"/>
          <w:lang w:val="en-US"/>
        </w:rPr>
        <w:t xml:space="preserve">        if (!invite) {</w:t>
      </w:r>
    </w:p>
    <w:p w14:paraId="369187B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'invalid_invite', message: 'Відсутнє посилання-запрошення' });</w:t>
      </w:r>
    </w:p>
    <w:p w14:paraId="080FFE9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A717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D3348F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validToken = await fastify.prisma.inviteToken.findFirst({</w:t>
      </w:r>
    </w:p>
    <w:p w14:paraId="63830259"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id, token: invite, isActive: true }</w:t>
      </w:r>
    </w:p>
    <w:p w14:paraId="33FDE94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EAED36" w14:textId="77777777" w:rsidR="00CB2782" w:rsidRPr="00A06751" w:rsidRDefault="00CB2782" w:rsidP="00A06751">
      <w:pPr>
        <w:pStyle w:val="Codelisting"/>
        <w:jc w:val="left"/>
        <w:rPr>
          <w:sz w:val="16"/>
          <w:szCs w:val="16"/>
          <w:lang w:val="en-US"/>
        </w:rPr>
      </w:pPr>
    </w:p>
    <w:p w14:paraId="059AEEBD" w14:textId="77777777" w:rsidR="00CB2782" w:rsidRPr="00A06751" w:rsidRDefault="00CB2782" w:rsidP="00A06751">
      <w:pPr>
        <w:pStyle w:val="Codelisting"/>
        <w:jc w:val="left"/>
        <w:rPr>
          <w:sz w:val="16"/>
          <w:szCs w:val="16"/>
          <w:lang w:val="en-US"/>
        </w:rPr>
      </w:pPr>
      <w:r w:rsidRPr="00A06751">
        <w:rPr>
          <w:sz w:val="16"/>
          <w:szCs w:val="16"/>
          <w:lang w:val="en-US"/>
        </w:rPr>
        <w:t xml:space="preserve">        if (!validToken) {</w:t>
      </w:r>
    </w:p>
    <w:p w14:paraId="23C56C0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'invalid_invite', message: 'Посилання недійсне або деактивоване' });</w:t>
      </w:r>
    </w:p>
    <w:p w14:paraId="67CE18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82ECDC" w14:textId="77777777" w:rsidR="00CB2782" w:rsidRPr="00A06751" w:rsidRDefault="00CB2782" w:rsidP="00A06751">
      <w:pPr>
        <w:pStyle w:val="Codelisting"/>
        <w:jc w:val="left"/>
        <w:rPr>
          <w:sz w:val="16"/>
          <w:szCs w:val="16"/>
          <w:lang w:val="en-US"/>
        </w:rPr>
      </w:pPr>
    </w:p>
    <w:p w14:paraId="01C5A4B1" w14:textId="77777777" w:rsidR="00CB2782" w:rsidRPr="00A06751" w:rsidRDefault="00CB2782" w:rsidP="00A06751">
      <w:pPr>
        <w:pStyle w:val="Codelisting"/>
        <w:jc w:val="left"/>
        <w:rPr>
          <w:sz w:val="16"/>
          <w:szCs w:val="16"/>
          <w:lang w:val="en-US"/>
        </w:rPr>
      </w:pPr>
      <w:r w:rsidRPr="00A06751">
        <w:rPr>
          <w:sz w:val="16"/>
          <w:szCs w:val="16"/>
          <w:lang w:val="en-US"/>
        </w:rPr>
        <w:t xml:space="preserve">        if (validToken.expiresAt &amp;&amp; new Date(validToken.expiresAt) &lt; new Date()) {</w:t>
      </w:r>
    </w:p>
    <w:p w14:paraId="164BDBF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'invalid_invite', message: 'Термін дії посилання вичерпано' });</w:t>
      </w:r>
    </w:p>
    <w:p w14:paraId="7741648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BA4D7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3A672E" w14:textId="77777777" w:rsidR="00CB2782" w:rsidRPr="00A06751" w:rsidRDefault="00CB2782" w:rsidP="00A06751">
      <w:pPr>
        <w:pStyle w:val="Codelisting"/>
        <w:jc w:val="left"/>
        <w:rPr>
          <w:sz w:val="16"/>
          <w:szCs w:val="16"/>
          <w:lang w:val="en-US"/>
        </w:rPr>
      </w:pPr>
    </w:p>
    <w:p w14:paraId="3B953C35"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(survey.isPrivate) {</w:t>
      </w:r>
    </w:p>
    <w:p w14:paraId="673397B1" w14:textId="77777777" w:rsidR="00CB2782" w:rsidRPr="00A06751" w:rsidRDefault="00CB2782" w:rsidP="00A06751">
      <w:pPr>
        <w:pStyle w:val="Codelisting"/>
        <w:jc w:val="left"/>
        <w:rPr>
          <w:sz w:val="16"/>
          <w:szCs w:val="16"/>
          <w:lang w:val="en-US"/>
        </w:rPr>
      </w:pPr>
      <w:r w:rsidRPr="00A06751">
        <w:rPr>
          <w:sz w:val="16"/>
          <w:szCs w:val="16"/>
          <w:lang w:val="en-US"/>
        </w:rPr>
        <w:t xml:space="preserve">        if (!hasPrivilegedAccess) {</w:t>
      </w:r>
    </w:p>
    <w:p w14:paraId="414F445B" w14:textId="77777777" w:rsidR="00CB2782" w:rsidRPr="00A06751" w:rsidRDefault="00CB2782" w:rsidP="00A06751">
      <w:pPr>
        <w:pStyle w:val="Codelisting"/>
        <w:jc w:val="left"/>
        <w:rPr>
          <w:sz w:val="16"/>
          <w:szCs w:val="16"/>
          <w:lang w:val="en-US"/>
        </w:rPr>
      </w:pPr>
      <w:r w:rsidRPr="00A06751">
        <w:rPr>
          <w:sz w:val="16"/>
          <w:szCs w:val="16"/>
          <w:lang w:val="en-US"/>
        </w:rPr>
        <w:t xml:space="preserve">          // Check for anti-bruteforce block first</w:t>
      </w:r>
    </w:p>
    <w:p w14:paraId="18FE35D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(req.headers['x-forwarded-for'] as string)?.split(',')[0]?.trim() || req.ip || 'unknown';</w:t>
      </w:r>
    </w:p>
    <w:p w14:paraId="6B6470B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redis = (fastify as any).redis;</w:t>
      </w:r>
    </w:p>
    <w:p w14:paraId="07440C3F"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58968D8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2C12AB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attemptsIP = parseInt(await redis.get(`unlock_attempts:ip:${ip}:${id}`) || '0', 10);</w:t>
      </w:r>
    </w:p>
    <w:p w14:paraId="678FCBA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attemptsUser = userId ? parseInt(await redis.get(`unlock_attempts:user:${userId}:${id}`) || '0', 10) : 0;</w:t>
      </w:r>
    </w:p>
    <w:p w14:paraId="1284891B" w14:textId="77777777" w:rsidR="00CB2782" w:rsidRPr="00A06751" w:rsidRDefault="00CB2782" w:rsidP="00A06751">
      <w:pPr>
        <w:pStyle w:val="Codelisting"/>
        <w:jc w:val="left"/>
        <w:rPr>
          <w:sz w:val="16"/>
          <w:szCs w:val="16"/>
          <w:lang w:val="en-US"/>
        </w:rPr>
      </w:pPr>
      <w:r w:rsidRPr="00A06751">
        <w:rPr>
          <w:sz w:val="16"/>
          <w:szCs w:val="16"/>
          <w:lang w:val="en-US"/>
        </w:rPr>
        <w:t xml:space="preserve">              if (attemptsIP &gt;= 10 || attemptsUser &gt;= 10) {</w:t>
      </w:r>
    </w:p>
    <w:p w14:paraId="018C969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reply.status(429).send({ error: 'too_many_attempts', message: 'Забагато невдалих спроб. Зачекайте 10 хвилин.' });</w:t>
      </w:r>
    </w:p>
    <w:p w14:paraId="097916A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5663C84"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 {</w:t>
      </w:r>
    </w:p>
    <w:p w14:paraId="3E2C560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fastify.log.warn({ err: e }, 'Redis error during anti-bruteforce check');</w:t>
      </w:r>
    </w:p>
    <w:p w14:paraId="45EC2F7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E64C0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DFEF01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4EB7B7" w14:textId="77777777" w:rsidR="00CB2782" w:rsidRPr="00A06751" w:rsidRDefault="00CB2782" w:rsidP="00A06751">
      <w:pPr>
        <w:pStyle w:val="Codelisting"/>
        <w:jc w:val="left"/>
        <w:rPr>
          <w:sz w:val="16"/>
          <w:szCs w:val="16"/>
          <w:lang w:val="en-US"/>
        </w:rPr>
      </w:pPr>
      <w:r w:rsidRPr="00A06751">
        <w:rPr>
          <w:sz w:val="16"/>
          <w:szCs w:val="16"/>
          <w:lang w:val="en-US"/>
        </w:rPr>
        <w:t xml:space="preserve">          // Memory fallback check</w:t>
      </w:r>
    </w:p>
    <w:p w14:paraId="2EEADB6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memIP = getMemoryAttempts(`unlock_attempts:ip:${ip}:${id}`);</w:t>
      </w:r>
    </w:p>
    <w:p w14:paraId="02EF8B7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memUser = userId ? getMemoryAttempts(`unlock_attempts:user:${userId}:${id}`) : 0;</w:t>
      </w:r>
    </w:p>
    <w:p w14:paraId="3AC5D235" w14:textId="77777777" w:rsidR="00CB2782" w:rsidRPr="00A06751" w:rsidRDefault="00CB2782" w:rsidP="00A06751">
      <w:pPr>
        <w:pStyle w:val="Codelisting"/>
        <w:jc w:val="left"/>
        <w:rPr>
          <w:sz w:val="16"/>
          <w:szCs w:val="16"/>
          <w:lang w:val="en-US"/>
        </w:rPr>
      </w:pPr>
      <w:r w:rsidRPr="00A06751">
        <w:rPr>
          <w:sz w:val="16"/>
          <w:szCs w:val="16"/>
          <w:lang w:val="en-US"/>
        </w:rPr>
        <w:t xml:space="preserve">          if (memIP &gt;= 10 || memUser &gt;= 10) {</w:t>
      </w:r>
    </w:p>
    <w:p w14:paraId="521E18C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reply.status(429).send({ error: 'too_many_attempts', message: 'Забагато невдалих спроб. Зачекайте 10 хвилин.' });</w:t>
      </w:r>
    </w:p>
    <w:p w14:paraId="67A8FC0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DA91A8" w14:textId="77777777" w:rsidR="00CB2782" w:rsidRPr="00A06751" w:rsidRDefault="00CB2782" w:rsidP="00A06751">
      <w:pPr>
        <w:pStyle w:val="Codelisting"/>
        <w:jc w:val="left"/>
        <w:rPr>
          <w:sz w:val="16"/>
          <w:szCs w:val="16"/>
          <w:lang w:val="en-US"/>
        </w:rPr>
      </w:pPr>
    </w:p>
    <w:p w14:paraId="5412BB7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unlockToken = req.headers['x-unlock-token'] as string;</w:t>
      </w:r>
    </w:p>
    <w:p w14:paraId="6DAD969F" w14:textId="77777777" w:rsidR="00CB2782" w:rsidRPr="00A06751" w:rsidRDefault="00CB2782" w:rsidP="00A06751">
      <w:pPr>
        <w:pStyle w:val="Codelisting"/>
        <w:jc w:val="left"/>
        <w:rPr>
          <w:sz w:val="16"/>
          <w:szCs w:val="16"/>
          <w:lang w:val="en-US"/>
        </w:rPr>
      </w:pPr>
      <w:r w:rsidRPr="00A06751">
        <w:rPr>
          <w:sz w:val="16"/>
          <w:szCs w:val="16"/>
          <w:lang w:val="en-US"/>
        </w:rPr>
        <w:t xml:space="preserve">          let unlocked = false;</w:t>
      </w:r>
    </w:p>
    <w:p w14:paraId="377830EC" w14:textId="77777777" w:rsidR="00CB2782" w:rsidRPr="00A06751" w:rsidRDefault="00CB2782" w:rsidP="00A06751">
      <w:pPr>
        <w:pStyle w:val="Codelisting"/>
        <w:jc w:val="left"/>
        <w:rPr>
          <w:sz w:val="16"/>
          <w:szCs w:val="16"/>
          <w:lang w:val="en-US"/>
        </w:rPr>
      </w:pPr>
      <w:r w:rsidRPr="00A06751">
        <w:rPr>
          <w:sz w:val="16"/>
          <w:szCs w:val="16"/>
          <w:lang w:val="en-US"/>
        </w:rPr>
        <w:t xml:space="preserve">          if (unlockToken) {</w:t>
      </w:r>
    </w:p>
    <w:p w14:paraId="18F99B9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AD298C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decoded = (fastify as any).jwt.verify(unlockToken) as any;</w:t>
      </w:r>
    </w:p>
    <w:p w14:paraId="3C3B77C9" w14:textId="77777777" w:rsidR="00CB2782" w:rsidRPr="00A06751" w:rsidRDefault="00CB2782" w:rsidP="00A06751">
      <w:pPr>
        <w:pStyle w:val="Codelisting"/>
        <w:jc w:val="left"/>
        <w:rPr>
          <w:sz w:val="16"/>
          <w:szCs w:val="16"/>
          <w:lang w:val="en-US"/>
        </w:rPr>
      </w:pPr>
      <w:r w:rsidRPr="00A06751">
        <w:rPr>
          <w:sz w:val="16"/>
          <w:szCs w:val="16"/>
          <w:lang w:val="en-US"/>
        </w:rPr>
        <w:t xml:space="preserve">              if (decoded.surveyId === id &amp;&amp; decoded.type === 'unlock' &amp;&amp; decoded.userId === (userId || 'anon')) {</w:t>
      </w:r>
    </w:p>
    <w:p w14:paraId="506F3907" w14:textId="77777777" w:rsidR="00CB2782" w:rsidRPr="00A06751" w:rsidRDefault="00CB2782" w:rsidP="00A06751">
      <w:pPr>
        <w:pStyle w:val="Codelisting"/>
        <w:jc w:val="left"/>
        <w:rPr>
          <w:sz w:val="16"/>
          <w:szCs w:val="16"/>
          <w:lang w:val="en-US"/>
        </w:rPr>
      </w:pPr>
      <w:r w:rsidRPr="00A06751">
        <w:rPr>
          <w:sz w:val="16"/>
          <w:szCs w:val="16"/>
          <w:lang w:val="en-US"/>
        </w:rPr>
        <w:t xml:space="preserve">                unlocked = true;</w:t>
      </w:r>
    </w:p>
    <w:p w14:paraId="55EBA7A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8C3B10" w14:textId="77777777" w:rsidR="00CB2782" w:rsidRPr="00A06751" w:rsidRDefault="00CB2782" w:rsidP="00A06751">
      <w:pPr>
        <w:pStyle w:val="Codelisting"/>
        <w:jc w:val="left"/>
        <w:rPr>
          <w:sz w:val="16"/>
          <w:szCs w:val="16"/>
          <w:lang w:val="en-US"/>
        </w:rPr>
      </w:pPr>
      <w:r w:rsidRPr="00A06751">
        <w:rPr>
          <w:sz w:val="16"/>
          <w:szCs w:val="16"/>
          <w:lang w:val="en-US"/>
        </w:rPr>
        <w:t xml:space="preserve">            } catch(e) {}</w:t>
      </w:r>
    </w:p>
    <w:p w14:paraId="3AC2BCE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D535C4" w14:textId="77777777" w:rsidR="00CB2782" w:rsidRPr="00A06751" w:rsidRDefault="00CB2782" w:rsidP="00A06751">
      <w:pPr>
        <w:pStyle w:val="Codelisting"/>
        <w:jc w:val="left"/>
        <w:rPr>
          <w:sz w:val="16"/>
          <w:szCs w:val="16"/>
          <w:lang w:val="en-US"/>
        </w:rPr>
      </w:pPr>
      <w:r w:rsidRPr="00A06751">
        <w:rPr>
          <w:sz w:val="16"/>
          <w:szCs w:val="16"/>
          <w:lang w:val="en-US"/>
        </w:rPr>
        <w:t xml:space="preserve">          if (!unlocked) {</w:t>
      </w:r>
    </w:p>
    <w:p w14:paraId="1D7C903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'not_public', message: 'Опитування захищене паролем', requiresPassword: true });</w:t>
      </w:r>
    </w:p>
    <w:p w14:paraId="4EB5A36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949EE2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41F1D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E763E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F06180" w14:textId="77777777" w:rsidR="00CB2782" w:rsidRPr="00A06751" w:rsidRDefault="00CB2782" w:rsidP="00A06751">
      <w:pPr>
        <w:pStyle w:val="Codelisting"/>
        <w:jc w:val="left"/>
        <w:rPr>
          <w:sz w:val="16"/>
          <w:szCs w:val="16"/>
          <w:lang w:val="en-US"/>
        </w:rPr>
      </w:pPr>
      <w:r w:rsidRPr="00A06751">
        <w:rPr>
          <w:sz w:val="16"/>
          <w:szCs w:val="16"/>
          <w:lang w:val="en-US"/>
        </w:rPr>
        <w:t xml:space="preserve">      // Strip password hash before sending to client</w:t>
      </w:r>
    </w:p>
    <w:p w14:paraId="2BD9110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passwordHash: _pw, ...safeSurvey } = survey as any;</w:t>
      </w:r>
    </w:p>
    <w:p w14:paraId="416F868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survey: safeSurvey });</w:t>
      </w:r>
    </w:p>
    <w:p w14:paraId="6E89817F"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2C39E0C5"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4370B45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завантаження опитування' });</w:t>
      </w:r>
    </w:p>
    <w:p w14:paraId="55C25D9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8D65B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783DA9E" w14:textId="77777777" w:rsidR="00CB2782" w:rsidRPr="00A06751" w:rsidRDefault="00CB2782" w:rsidP="00A06751">
      <w:pPr>
        <w:pStyle w:val="Codelisting"/>
        <w:jc w:val="left"/>
        <w:rPr>
          <w:sz w:val="16"/>
          <w:szCs w:val="16"/>
          <w:lang w:val="en-US"/>
        </w:rPr>
      </w:pPr>
    </w:p>
    <w:p w14:paraId="1866E7FF"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/api/surveys/:id/results ─────────────────────────────────────────────</w:t>
      </w:r>
    </w:p>
    <w:p w14:paraId="3EDEDA3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66026B" w14:textId="77777777" w:rsidR="00CB2782" w:rsidRPr="00A06751" w:rsidRDefault="00CB2782" w:rsidP="00A06751">
      <w:pPr>
        <w:pStyle w:val="Codelisting"/>
        <w:jc w:val="left"/>
        <w:rPr>
          <w:sz w:val="16"/>
          <w:szCs w:val="16"/>
          <w:lang w:val="en-US"/>
        </w:rPr>
      </w:pPr>
      <w:r w:rsidRPr="00A06751">
        <w:rPr>
          <w:sz w:val="16"/>
          <w:szCs w:val="16"/>
          <w:lang w:val="en-US"/>
        </w:rPr>
        <w:t xml:space="preserve">  // Cache layer:</w:t>
      </w:r>
    </w:p>
    <w:p w14:paraId="12776A36" w14:textId="77777777" w:rsidR="00CB2782" w:rsidRPr="00A06751" w:rsidRDefault="00CB2782" w:rsidP="00A06751">
      <w:pPr>
        <w:pStyle w:val="Codelisting"/>
        <w:jc w:val="left"/>
        <w:rPr>
          <w:sz w:val="16"/>
          <w:szCs w:val="16"/>
          <w:lang w:val="en-US"/>
        </w:rPr>
      </w:pPr>
      <w:r w:rsidRPr="00A06751">
        <w:rPr>
          <w:sz w:val="16"/>
          <w:szCs w:val="16"/>
          <w:lang w:val="en-US"/>
        </w:rPr>
        <w:t xml:space="preserve">  //   1. Check Redis (TTL 30s)</w:t>
      </w:r>
    </w:p>
    <w:p w14:paraId="0A325AF5" w14:textId="77777777" w:rsidR="00CB2782" w:rsidRPr="00A06751" w:rsidRDefault="00CB2782" w:rsidP="00A06751">
      <w:pPr>
        <w:pStyle w:val="Codelisting"/>
        <w:jc w:val="left"/>
        <w:rPr>
          <w:sz w:val="16"/>
          <w:szCs w:val="16"/>
          <w:lang w:val="en-US"/>
        </w:rPr>
      </w:pPr>
      <w:r w:rsidRPr="00A06751">
        <w:rPr>
          <w:sz w:val="16"/>
          <w:szCs w:val="16"/>
          <w:lang w:val="en-US"/>
        </w:rPr>
        <w:t xml:space="preserve">  //   2. Cache miss → query DB → write to Redis</w:t>
      </w:r>
    </w:p>
    <w:p w14:paraId="48D82B77" w14:textId="77777777" w:rsidR="00CB2782" w:rsidRPr="00A06751" w:rsidRDefault="00CB2782" w:rsidP="00A06751">
      <w:pPr>
        <w:pStyle w:val="Codelisting"/>
        <w:jc w:val="left"/>
        <w:rPr>
          <w:sz w:val="16"/>
          <w:szCs w:val="16"/>
          <w:lang w:val="en-US"/>
        </w:rPr>
      </w:pPr>
      <w:r w:rsidRPr="00A06751">
        <w:rPr>
          <w:sz w:val="16"/>
          <w:szCs w:val="16"/>
          <w:lang w:val="en-US"/>
        </w:rPr>
        <w:t xml:space="preserve">  //   3. X-Cache header tells client whether it was a HIT or MISS</w:t>
      </w:r>
    </w:p>
    <w:p w14:paraId="2808527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51729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fastify.get('/:id/results', {</w:t>
      </w:r>
    </w:p>
    <w:p w14:paraId="69A58A8E"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EC14DEB" w14:textId="77777777" w:rsidR="00CB2782" w:rsidRPr="00A06751" w:rsidRDefault="00CB2782" w:rsidP="00A06751">
      <w:pPr>
        <w:pStyle w:val="Codelisting"/>
        <w:jc w:val="left"/>
        <w:rPr>
          <w:sz w:val="16"/>
          <w:szCs w:val="16"/>
          <w:lang w:val="en-US"/>
        </w:rPr>
      </w:pPr>
      <w:r w:rsidRPr="00A06751">
        <w:rPr>
          <w:sz w:val="16"/>
          <w:szCs w:val="16"/>
          <w:lang w:val="en-US"/>
        </w:rPr>
        <w:t xml:space="preserve">      tags: ['Results'],</w:t>
      </w:r>
    </w:p>
    <w:p w14:paraId="28D6EC2A"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survey results',</w:t>
      </w:r>
    </w:p>
    <w:p w14:paraId="582EDF26"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'Returns the aggregated results of a survey including voter list.',</w:t>
      </w:r>
    </w:p>
    <w:p w14:paraId="1933911E"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w:t>
      </w:r>
    </w:p>
    <w:p w14:paraId="6A52FD58"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0CCE03D2"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id: { type: 'string' } },</w:t>
      </w:r>
    </w:p>
    <w:p w14:paraId="567543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ABE994"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3D2CCFAC" w14:textId="77777777" w:rsidR="00CB2782" w:rsidRPr="00A06751" w:rsidRDefault="00CB2782" w:rsidP="00A06751">
      <w:pPr>
        <w:pStyle w:val="Codelisting"/>
        <w:jc w:val="left"/>
        <w:rPr>
          <w:sz w:val="16"/>
          <w:szCs w:val="16"/>
          <w:lang w:val="en-US"/>
        </w:rPr>
      </w:pPr>
      <w:r w:rsidRPr="00A06751">
        <w:rPr>
          <w:sz w:val="16"/>
          <w:szCs w:val="16"/>
          <w:lang w:val="en-US"/>
        </w:rPr>
        <w:t xml:space="preserve">        200: {</w:t>
      </w:r>
    </w:p>
    <w:p w14:paraId="7B27CB87"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'Survey results',</w:t>
      </w:r>
    </w:p>
    <w:p w14:paraId="40B7F646"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C6FBB8F"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157B5EE1"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 {</w:t>
      </w:r>
    </w:p>
    <w:p w14:paraId="38F39004"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72E8BEB8"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5E98DCE"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 type: 'string' },</w:t>
      </w:r>
    </w:p>
    <w:p w14:paraId="4BF20681" w14:textId="77777777" w:rsidR="00CB2782" w:rsidRPr="00A06751" w:rsidRDefault="00CB2782" w:rsidP="00A06751">
      <w:pPr>
        <w:pStyle w:val="Codelisting"/>
        <w:jc w:val="left"/>
        <w:rPr>
          <w:sz w:val="16"/>
          <w:szCs w:val="16"/>
          <w:lang w:val="en-US"/>
        </w:rPr>
      </w:pPr>
      <w:r w:rsidRPr="00A06751">
        <w:rPr>
          <w:sz w:val="16"/>
          <w:szCs w:val="16"/>
          <w:lang w:val="en-US"/>
        </w:rPr>
        <w:t xml:space="preserve">                title: { type: 'string' },</w:t>
      </w:r>
    </w:p>
    <w:p w14:paraId="1EF06792"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description: { type: 'string' },</w:t>
      </w:r>
    </w:p>
    <w:p w14:paraId="07C20450"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w:t>
      </w:r>
    </w:p>
    <w:p w14:paraId="392C3459"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 type: 'boolean' },</w:t>
      </w:r>
    </w:p>
    <w:p w14:paraId="6FE11884"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 type: 'boolean' },</w:t>
      </w:r>
    </w:p>
    <w:p w14:paraId="29766628"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 type: 'string' },</w:t>
      </w:r>
    </w:p>
    <w:p w14:paraId="3E39DD14"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 { type: 'number' },</w:t>
      </w:r>
    </w:p>
    <w:p w14:paraId="4CE32C38"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 type: 'string', format: 'date-time' },</w:t>
      </w:r>
    </w:p>
    <w:p w14:paraId="42244606"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 type: 'string' },</w:t>
      </w:r>
    </w:p>
    <w:p w14:paraId="049F1A5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 type: 'string', format: 'date-time' },</w:t>
      </w:r>
    </w:p>
    <w:p w14:paraId="66C14980" w14:textId="77777777" w:rsidR="00CB2782" w:rsidRPr="00A06751" w:rsidRDefault="00CB2782" w:rsidP="00A06751">
      <w:pPr>
        <w:pStyle w:val="Codelisting"/>
        <w:jc w:val="left"/>
        <w:rPr>
          <w:sz w:val="16"/>
          <w:szCs w:val="16"/>
          <w:lang w:val="en-US"/>
        </w:rPr>
      </w:pPr>
      <w:r w:rsidRPr="00A06751">
        <w:rPr>
          <w:sz w:val="16"/>
          <w:szCs w:val="16"/>
          <w:lang w:val="en-US"/>
        </w:rPr>
        <w:t xml:space="preserve">                voters: {</w:t>
      </w:r>
    </w:p>
    <w:p w14:paraId="202D968F"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0FF5A460"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5DAFA1BC"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35DC7F3E"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70A2E1C"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 type: 'string' },</w:t>
      </w:r>
    </w:p>
    <w:p w14:paraId="0C97D80B" w14:textId="77777777" w:rsidR="00CB2782" w:rsidRPr="00A06751" w:rsidRDefault="00CB2782" w:rsidP="00A06751">
      <w:pPr>
        <w:pStyle w:val="Codelisting"/>
        <w:jc w:val="left"/>
        <w:rPr>
          <w:sz w:val="16"/>
          <w:szCs w:val="16"/>
          <w:lang w:val="en-US"/>
        </w:rPr>
      </w:pPr>
      <w:r w:rsidRPr="00A06751">
        <w:rPr>
          <w:sz w:val="16"/>
          <w:szCs w:val="16"/>
          <w:lang w:val="en-US"/>
        </w:rPr>
        <w:t xml:space="preserve">                      userName: { type: 'string', nullable: true },</w:t>
      </w:r>
    </w:p>
    <w:p w14:paraId="3847D8BE" w14:textId="77777777" w:rsidR="00CB2782" w:rsidRPr="00A06751" w:rsidRDefault="00CB2782" w:rsidP="00A06751">
      <w:pPr>
        <w:pStyle w:val="Codelisting"/>
        <w:jc w:val="left"/>
        <w:rPr>
          <w:sz w:val="16"/>
          <w:szCs w:val="16"/>
          <w:lang w:val="en-US"/>
        </w:rPr>
      </w:pPr>
      <w:r w:rsidRPr="00A06751">
        <w:rPr>
          <w:sz w:val="16"/>
          <w:szCs w:val="16"/>
          <w:lang w:val="en-US"/>
        </w:rPr>
        <w:t xml:space="preserve">                      userEmail: { type: 'string', nullable: true },</w:t>
      </w:r>
    </w:p>
    <w:p w14:paraId="3752B416"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 type: 'string', format: 'date-time' },</w:t>
      </w:r>
    </w:p>
    <w:p w14:paraId="7AD3794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E03E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CF9C5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ADF7D2"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560905EF"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33358914"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27D88348"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383131C8"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524F8A37"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50764189" w14:textId="77777777" w:rsidR="00CB2782" w:rsidRPr="00A06751" w:rsidRDefault="00CB2782" w:rsidP="00A06751">
      <w:pPr>
        <w:pStyle w:val="Codelisting"/>
        <w:jc w:val="left"/>
        <w:rPr>
          <w:sz w:val="16"/>
          <w:szCs w:val="16"/>
          <w:lang w:val="en-US"/>
        </w:rPr>
      </w:pPr>
      <w:r w:rsidRPr="00A06751">
        <w:rPr>
          <w:sz w:val="16"/>
          <w:szCs w:val="16"/>
          <w:lang w:val="en-US"/>
        </w:rPr>
        <w:t xml:space="preserve">                      text: { type: 'string' },</w:t>
      </w:r>
    </w:p>
    <w:p w14:paraId="63BD11A3"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w:t>
      </w:r>
    </w:p>
    <w:p w14:paraId="675A977E"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w:t>
      </w:r>
    </w:p>
    <w:p w14:paraId="1972B197"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6013A826"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6D269FC8"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7DCC9DA9"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2DC94CB7" w14:textId="77777777" w:rsidR="00CB2782" w:rsidRPr="00A06751" w:rsidRDefault="00CB2782" w:rsidP="00A06751">
      <w:pPr>
        <w:pStyle w:val="Codelisting"/>
        <w:jc w:val="left"/>
        <w:rPr>
          <w:sz w:val="16"/>
          <w:szCs w:val="16"/>
          <w:lang w:val="en-US"/>
        </w:rPr>
      </w:pPr>
      <w:r w:rsidRPr="00A06751">
        <w:rPr>
          <w:sz w:val="16"/>
          <w:szCs w:val="16"/>
          <w:lang w:val="en-US"/>
        </w:rPr>
        <w:t xml:space="preserve">                            id: { type: 'string' },</w:t>
      </w:r>
    </w:p>
    <w:p w14:paraId="1E90C6C0" w14:textId="77777777" w:rsidR="00CB2782" w:rsidRPr="00A06751" w:rsidRDefault="00CB2782" w:rsidP="00A06751">
      <w:pPr>
        <w:pStyle w:val="Codelisting"/>
        <w:jc w:val="left"/>
        <w:rPr>
          <w:sz w:val="16"/>
          <w:szCs w:val="16"/>
          <w:lang w:val="en-US"/>
        </w:rPr>
      </w:pPr>
      <w:r w:rsidRPr="00A06751">
        <w:rPr>
          <w:sz w:val="16"/>
          <w:szCs w:val="16"/>
          <w:lang w:val="en-US"/>
        </w:rPr>
        <w:t xml:space="preserve">                            text: { type: 'string' },</w:t>
      </w:r>
    </w:p>
    <w:p w14:paraId="3325650E" w14:textId="77777777" w:rsidR="00CB2782" w:rsidRPr="00A06751" w:rsidRDefault="00CB2782" w:rsidP="00A06751">
      <w:pPr>
        <w:pStyle w:val="Codelisting"/>
        <w:jc w:val="left"/>
        <w:rPr>
          <w:sz w:val="16"/>
          <w:szCs w:val="16"/>
          <w:lang w:val="en-US"/>
        </w:rPr>
      </w:pPr>
      <w:r w:rsidRPr="00A06751">
        <w:rPr>
          <w:sz w:val="16"/>
          <w:szCs w:val="16"/>
          <w:lang w:val="en-US"/>
        </w:rPr>
        <w:t xml:space="preserve">                            votes: { type: 'number' },</w:t>
      </w:r>
    </w:p>
    <w:p w14:paraId="3CA2917E" w14:textId="77777777" w:rsidR="00CB2782" w:rsidRPr="00A06751" w:rsidRDefault="00CB2782" w:rsidP="00A06751">
      <w:pPr>
        <w:pStyle w:val="Codelisting"/>
        <w:jc w:val="left"/>
        <w:rPr>
          <w:sz w:val="16"/>
          <w:szCs w:val="16"/>
          <w:lang w:val="en-US"/>
        </w:rPr>
      </w:pPr>
      <w:r w:rsidRPr="00A06751">
        <w:rPr>
          <w:sz w:val="16"/>
          <w:szCs w:val="16"/>
          <w:lang w:val="en-US"/>
        </w:rPr>
        <w:t xml:space="preserve">                            percentage: { type: 'number' },</w:t>
      </w:r>
    </w:p>
    <w:p w14:paraId="43B46C9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B679D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6D855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A189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27382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A2C82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E6383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0890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A88A2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C8C70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88D8C5" w14:textId="77777777" w:rsidR="00CB2782" w:rsidRPr="00A06751" w:rsidRDefault="00CB2782" w:rsidP="00A06751">
      <w:pPr>
        <w:pStyle w:val="Codelisting"/>
        <w:jc w:val="left"/>
        <w:rPr>
          <w:sz w:val="16"/>
          <w:szCs w:val="16"/>
          <w:lang w:val="en-US"/>
        </w:rPr>
      </w:pPr>
      <w:r w:rsidRPr="00A06751">
        <w:rPr>
          <w:sz w:val="16"/>
          <w:szCs w:val="16"/>
          <w:lang w:val="en-US"/>
        </w:rPr>
        <w:t xml:space="preserve">        404: { description: 'Not found', type: 'object', properties: { error: { type: 'string' } } },</w:t>
      </w:r>
    </w:p>
    <w:p w14:paraId="63F0ED5C" w14:textId="77777777" w:rsidR="00CB2782" w:rsidRPr="00A06751" w:rsidRDefault="00CB2782" w:rsidP="00A06751">
      <w:pPr>
        <w:pStyle w:val="Codelisting"/>
        <w:jc w:val="left"/>
        <w:rPr>
          <w:sz w:val="16"/>
          <w:szCs w:val="16"/>
          <w:lang w:val="en-US"/>
        </w:rPr>
      </w:pPr>
      <w:r w:rsidRPr="00A06751">
        <w:rPr>
          <w:sz w:val="16"/>
          <w:szCs w:val="16"/>
          <w:lang w:val="en-US"/>
        </w:rPr>
        <w:t xml:space="preserve">        500: { description: 'Server error', type: 'object', properties: { error: { type: 'string' } } },</w:t>
      </w:r>
    </w:p>
    <w:p w14:paraId="2CCEBC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224A77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3A7C0B"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FastifyReply) =&gt; {</w:t>
      </w:r>
    </w:p>
    <w:p w14:paraId="15B581B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 = req.params;</w:t>
      </w:r>
    </w:p>
    <w:p w14:paraId="6F3E53DF" w14:textId="77777777" w:rsidR="00CB2782" w:rsidRPr="00A06751" w:rsidRDefault="00CB2782" w:rsidP="00A06751">
      <w:pPr>
        <w:pStyle w:val="Codelisting"/>
        <w:jc w:val="left"/>
        <w:rPr>
          <w:sz w:val="16"/>
          <w:szCs w:val="16"/>
          <w:lang w:val="en-US"/>
        </w:rPr>
      </w:pPr>
    </w:p>
    <w:p w14:paraId="45247EA8"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41BDB8F" w14:textId="77777777" w:rsidR="00CB2782" w:rsidRPr="00A06751" w:rsidRDefault="00CB2782" w:rsidP="00A06751">
      <w:pPr>
        <w:pStyle w:val="Codelisting"/>
        <w:jc w:val="left"/>
        <w:rPr>
          <w:sz w:val="16"/>
          <w:szCs w:val="16"/>
          <w:lang w:val="en-US"/>
        </w:rPr>
      </w:pPr>
      <w:r w:rsidRPr="00A06751">
        <w:rPr>
          <w:sz w:val="16"/>
          <w:szCs w:val="16"/>
          <w:lang w:val="en-US"/>
        </w:rPr>
        <w:t xml:space="preserve">      // ── Access Control ───────────────────────────────────────────────</w:t>
      </w:r>
    </w:p>
    <w:p w14:paraId="5BC2BF5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surveyCheck = await surveyService.getSurveyById(id);</w:t>
      </w:r>
    </w:p>
    <w:p w14:paraId="59331D88"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(!surveyCheck) return reply.status(404).send({ error: 'Опитування не знайдено' });</w:t>
      </w:r>
    </w:p>
    <w:p w14:paraId="1900DBB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F92E1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req.headers['x-user-id'] as string;</w:t>
      </w:r>
    </w:p>
    <w:p w14:paraId="02699D1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userRole = req.headers['x-user-role'] as string;</w:t>
      </w:r>
    </w:p>
    <w:p w14:paraId="28BD584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isOwner = !!(userId &amp;&amp; surveyCheck.createdById &amp;&amp; userId === surveyCheck.createdById);</w:t>
      </w:r>
    </w:p>
    <w:p w14:paraId="02F131A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isAdmin = userRole === 'ADMIN';</w:t>
      </w:r>
    </w:p>
    <w:p w14:paraId="7A09CC0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hasPrivilegedAccess = isOwner || isAdmin;</w:t>
      </w:r>
    </w:p>
    <w:p w14:paraId="64E5CB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AB37F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userId, createdById: surveyCheck.createdById, userRole, isOwner, isAdmin }, 'Results access check');</w:t>
      </w:r>
    </w:p>
    <w:p w14:paraId="698DF54F" w14:textId="77777777" w:rsidR="00CB2782" w:rsidRPr="00A06751" w:rsidRDefault="00CB2782" w:rsidP="00A06751">
      <w:pPr>
        <w:pStyle w:val="Codelisting"/>
        <w:jc w:val="left"/>
        <w:rPr>
          <w:sz w:val="16"/>
          <w:szCs w:val="16"/>
          <w:lang w:val="en-US"/>
        </w:rPr>
      </w:pPr>
    </w:p>
    <w:p w14:paraId="0608D2F6"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(!surveyCheck.isActive &amp;&amp; !hasPrivilegedAccess) {</w:t>
      </w:r>
    </w:p>
    <w:p w14:paraId="1B91D32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reply.status(410).send({ error: 'survey_closed', message: 'Опитування закрито автором' });</w:t>
      </w:r>
    </w:p>
    <w:p w14:paraId="445D4F7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BE3DBB" w14:textId="77777777" w:rsidR="00CB2782" w:rsidRPr="00A06751" w:rsidRDefault="00CB2782" w:rsidP="00A06751">
      <w:pPr>
        <w:pStyle w:val="Codelisting"/>
        <w:jc w:val="left"/>
        <w:rPr>
          <w:sz w:val="16"/>
          <w:szCs w:val="16"/>
          <w:lang w:val="en-US"/>
        </w:rPr>
      </w:pPr>
    </w:p>
    <w:p w14:paraId="7F52FCEE"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(surveyCheck.isPrivate) {</w:t>
      </w:r>
    </w:p>
    <w:p w14:paraId="2DBE3A09" w14:textId="77777777" w:rsidR="00CB2782" w:rsidRPr="00A06751" w:rsidRDefault="00CB2782" w:rsidP="00A06751">
      <w:pPr>
        <w:pStyle w:val="Codelisting"/>
        <w:jc w:val="left"/>
        <w:rPr>
          <w:sz w:val="16"/>
          <w:szCs w:val="16"/>
          <w:lang w:val="en-US"/>
        </w:rPr>
      </w:pPr>
      <w:r w:rsidRPr="00A06751">
        <w:rPr>
          <w:sz w:val="16"/>
          <w:szCs w:val="16"/>
          <w:lang w:val="en-US"/>
        </w:rPr>
        <w:t xml:space="preserve">        if (!hasPrivilegedAccess) {</w:t>
      </w:r>
    </w:p>
    <w:p w14:paraId="75C5439B" w14:textId="77777777" w:rsidR="00CB2782" w:rsidRPr="00A06751" w:rsidRDefault="00CB2782" w:rsidP="00A06751">
      <w:pPr>
        <w:pStyle w:val="Codelisting"/>
        <w:jc w:val="left"/>
        <w:rPr>
          <w:sz w:val="16"/>
          <w:szCs w:val="16"/>
          <w:lang w:val="en-US"/>
        </w:rPr>
      </w:pPr>
      <w:r w:rsidRPr="00A06751">
        <w:rPr>
          <w:sz w:val="16"/>
          <w:szCs w:val="16"/>
          <w:lang w:val="en-US"/>
        </w:rPr>
        <w:t xml:space="preserve">          // Check for anti-bruteforce block first</w:t>
      </w:r>
    </w:p>
    <w:p w14:paraId="2BBF976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(req.headers['x-forwarded-for'] as string)?.split(',')[0]?.trim() || req.ip || 'unknown';</w:t>
      </w:r>
    </w:p>
    <w:p w14:paraId="7021363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redis = (fastify as any).redis;</w:t>
      </w:r>
    </w:p>
    <w:p w14:paraId="4528F0D5"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4EABFF1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766A5F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attemptsIP = parseInt(await redis.get(`unlock_attempts:ip:${ip}:${id}`) || '0', 10);</w:t>
      </w:r>
    </w:p>
    <w:p w14:paraId="77F9076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attemptsUser = userId ? parseInt(await redis.get(`unlock_attempts:user:${userId}:${id}`) || '0', 10) : 0;</w:t>
      </w:r>
    </w:p>
    <w:p w14:paraId="279E2076" w14:textId="77777777" w:rsidR="00CB2782" w:rsidRPr="00A06751" w:rsidRDefault="00CB2782" w:rsidP="00A06751">
      <w:pPr>
        <w:pStyle w:val="Codelisting"/>
        <w:jc w:val="left"/>
        <w:rPr>
          <w:sz w:val="16"/>
          <w:szCs w:val="16"/>
          <w:lang w:val="en-US"/>
        </w:rPr>
      </w:pPr>
      <w:r w:rsidRPr="00A06751">
        <w:rPr>
          <w:sz w:val="16"/>
          <w:szCs w:val="16"/>
          <w:lang w:val="en-US"/>
        </w:rPr>
        <w:t xml:space="preserve">              if (attemptsIP &gt;= 10 || attemptsUser &gt;= 10) {</w:t>
      </w:r>
    </w:p>
    <w:p w14:paraId="7850161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reply.status(429).send({ error: 'too_many_attempts', message: 'Забагато невдалих спроб. Зачекайте 10 хвилин.' });</w:t>
      </w:r>
    </w:p>
    <w:p w14:paraId="336D99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A68F41"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 {</w:t>
      </w:r>
    </w:p>
    <w:p w14:paraId="26D27C9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fastify.log.warn({ err: e }, 'Redis error during anti-bruteforce check');</w:t>
      </w:r>
    </w:p>
    <w:p w14:paraId="74028DB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104602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EA9A5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306023" w14:textId="77777777" w:rsidR="00CB2782" w:rsidRPr="00A06751" w:rsidRDefault="00CB2782" w:rsidP="00A06751">
      <w:pPr>
        <w:pStyle w:val="Codelisting"/>
        <w:jc w:val="left"/>
        <w:rPr>
          <w:sz w:val="16"/>
          <w:szCs w:val="16"/>
          <w:lang w:val="en-US"/>
        </w:rPr>
      </w:pPr>
      <w:r w:rsidRPr="00A06751">
        <w:rPr>
          <w:sz w:val="16"/>
          <w:szCs w:val="16"/>
          <w:lang w:val="en-US"/>
        </w:rPr>
        <w:t xml:space="preserve">          // Memory fallback check</w:t>
      </w:r>
    </w:p>
    <w:p w14:paraId="28E4F8B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memIP = getMemoryAttempts(`unlock_attempts:ip:${ip}:${id}`);</w:t>
      </w:r>
    </w:p>
    <w:p w14:paraId="7325F0F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memUser = userId ? getMemoryAttempts(`unlock_attempts:user:${userId}:${id}`) : 0;</w:t>
      </w:r>
    </w:p>
    <w:p w14:paraId="119B5E27" w14:textId="77777777" w:rsidR="00CB2782" w:rsidRPr="00A06751" w:rsidRDefault="00CB2782" w:rsidP="00A06751">
      <w:pPr>
        <w:pStyle w:val="Codelisting"/>
        <w:jc w:val="left"/>
        <w:rPr>
          <w:sz w:val="16"/>
          <w:szCs w:val="16"/>
          <w:lang w:val="en-US"/>
        </w:rPr>
      </w:pPr>
      <w:r w:rsidRPr="00A06751">
        <w:rPr>
          <w:sz w:val="16"/>
          <w:szCs w:val="16"/>
          <w:lang w:val="en-US"/>
        </w:rPr>
        <w:t xml:space="preserve">          if (memIP &gt;= 10 || memUser &gt;= 10) {</w:t>
      </w:r>
    </w:p>
    <w:p w14:paraId="1077A6D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reply.status(429).send({ error: 'too_many_attempts', message: 'Забагато невдалих спроб. Зачекайте 10 хвилин.' });</w:t>
      </w:r>
    </w:p>
    <w:p w14:paraId="5948EB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D75482B" w14:textId="77777777" w:rsidR="00CB2782" w:rsidRPr="00A06751" w:rsidRDefault="00CB2782" w:rsidP="00A06751">
      <w:pPr>
        <w:pStyle w:val="Codelisting"/>
        <w:jc w:val="left"/>
        <w:rPr>
          <w:sz w:val="16"/>
          <w:szCs w:val="16"/>
          <w:lang w:val="en-US"/>
        </w:rPr>
      </w:pPr>
    </w:p>
    <w:p w14:paraId="775E7E9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unlockToken = req.headers['x-unlock-token'] as string;</w:t>
      </w:r>
    </w:p>
    <w:p w14:paraId="7F2C9444" w14:textId="77777777" w:rsidR="00CB2782" w:rsidRPr="00A06751" w:rsidRDefault="00CB2782" w:rsidP="00A06751">
      <w:pPr>
        <w:pStyle w:val="Codelisting"/>
        <w:jc w:val="left"/>
        <w:rPr>
          <w:sz w:val="16"/>
          <w:szCs w:val="16"/>
          <w:lang w:val="en-US"/>
        </w:rPr>
      </w:pPr>
      <w:r w:rsidRPr="00A06751">
        <w:rPr>
          <w:sz w:val="16"/>
          <w:szCs w:val="16"/>
          <w:lang w:val="en-US"/>
        </w:rPr>
        <w:t xml:space="preserve">          let unlocked = false;</w:t>
      </w:r>
    </w:p>
    <w:p w14:paraId="6C40F44E" w14:textId="77777777" w:rsidR="00CB2782" w:rsidRPr="00A06751" w:rsidRDefault="00CB2782" w:rsidP="00A06751">
      <w:pPr>
        <w:pStyle w:val="Codelisting"/>
        <w:jc w:val="left"/>
        <w:rPr>
          <w:sz w:val="16"/>
          <w:szCs w:val="16"/>
          <w:lang w:val="en-US"/>
        </w:rPr>
      </w:pPr>
      <w:r w:rsidRPr="00A06751">
        <w:rPr>
          <w:sz w:val="16"/>
          <w:szCs w:val="16"/>
          <w:lang w:val="en-US"/>
        </w:rPr>
        <w:t xml:space="preserve">          if (unlockToken) {</w:t>
      </w:r>
    </w:p>
    <w:p w14:paraId="12E93B11"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188BAFD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decoded = (fastify as any).jwt.verify(unlockToken) as any;</w:t>
      </w:r>
    </w:p>
    <w:p w14:paraId="41E60C45"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if (decoded.surveyId === id &amp;&amp; decoded.type === 'unlock' &amp;&amp; decoded.userId === (userId || 'anon')) {</w:t>
      </w:r>
    </w:p>
    <w:p w14:paraId="3171973F" w14:textId="77777777" w:rsidR="00CB2782" w:rsidRPr="00A06751" w:rsidRDefault="00CB2782" w:rsidP="00A06751">
      <w:pPr>
        <w:pStyle w:val="Codelisting"/>
        <w:jc w:val="left"/>
        <w:rPr>
          <w:sz w:val="16"/>
          <w:szCs w:val="16"/>
          <w:lang w:val="en-US"/>
        </w:rPr>
      </w:pPr>
      <w:r w:rsidRPr="00A06751">
        <w:rPr>
          <w:sz w:val="16"/>
          <w:szCs w:val="16"/>
          <w:lang w:val="en-US"/>
        </w:rPr>
        <w:t xml:space="preserve">                unlocked = true;</w:t>
      </w:r>
    </w:p>
    <w:p w14:paraId="6DC4201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8108BF2" w14:textId="77777777" w:rsidR="00CB2782" w:rsidRPr="00A06751" w:rsidRDefault="00CB2782" w:rsidP="00A06751">
      <w:pPr>
        <w:pStyle w:val="Codelisting"/>
        <w:jc w:val="left"/>
        <w:rPr>
          <w:sz w:val="16"/>
          <w:szCs w:val="16"/>
          <w:lang w:val="en-US"/>
        </w:rPr>
      </w:pPr>
      <w:r w:rsidRPr="00A06751">
        <w:rPr>
          <w:sz w:val="16"/>
          <w:szCs w:val="16"/>
          <w:lang w:val="en-US"/>
        </w:rPr>
        <w:t xml:space="preserve">            } catch(e) {}</w:t>
      </w:r>
    </w:p>
    <w:p w14:paraId="4DD5783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70A8E6" w14:textId="77777777" w:rsidR="00CB2782" w:rsidRPr="00A06751" w:rsidRDefault="00CB2782" w:rsidP="00A06751">
      <w:pPr>
        <w:pStyle w:val="Codelisting"/>
        <w:jc w:val="left"/>
        <w:rPr>
          <w:sz w:val="16"/>
          <w:szCs w:val="16"/>
          <w:lang w:val="en-US"/>
        </w:rPr>
      </w:pPr>
      <w:r w:rsidRPr="00A06751">
        <w:rPr>
          <w:sz w:val="16"/>
          <w:szCs w:val="16"/>
          <w:lang w:val="en-US"/>
        </w:rPr>
        <w:t xml:space="preserve">          if (!unlocked) {</w:t>
      </w:r>
    </w:p>
    <w:p w14:paraId="2A0C42C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'not_public', message: 'Результати захищені паролем', requiresPassword: true });</w:t>
      </w:r>
    </w:p>
    <w:p w14:paraId="336A30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D0633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7A455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C2DBB7" w14:textId="77777777" w:rsidR="00CB2782" w:rsidRPr="00A06751" w:rsidRDefault="00CB2782" w:rsidP="00A06751">
      <w:pPr>
        <w:pStyle w:val="Codelisting"/>
        <w:jc w:val="left"/>
        <w:rPr>
          <w:sz w:val="16"/>
          <w:szCs w:val="16"/>
          <w:lang w:val="en-US"/>
        </w:rPr>
      </w:pPr>
    </w:p>
    <w:p w14:paraId="5B73F5C3" w14:textId="77777777" w:rsidR="00CB2782" w:rsidRPr="00A06751" w:rsidRDefault="00CB2782" w:rsidP="00A06751">
      <w:pPr>
        <w:pStyle w:val="Codelisting"/>
        <w:jc w:val="left"/>
        <w:rPr>
          <w:sz w:val="16"/>
          <w:szCs w:val="16"/>
          <w:lang w:val="en-US"/>
        </w:rPr>
      </w:pPr>
      <w:r w:rsidRPr="00A06751">
        <w:rPr>
          <w:sz w:val="16"/>
          <w:szCs w:val="16"/>
          <w:lang w:val="en-US"/>
        </w:rPr>
        <w:t xml:space="preserve">      // ── 1. Redis cache lookup ──────────────────────────────────────────</w:t>
      </w:r>
    </w:p>
    <w:p w14:paraId="0AA8247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cached = await getCachedResults(fastify.redis, id);</w:t>
      </w:r>
    </w:p>
    <w:p w14:paraId="6F8BAEE9" w14:textId="77777777" w:rsidR="00CB2782" w:rsidRPr="00A06751" w:rsidRDefault="00CB2782" w:rsidP="00A06751">
      <w:pPr>
        <w:pStyle w:val="Codelisting"/>
        <w:jc w:val="left"/>
        <w:rPr>
          <w:sz w:val="16"/>
          <w:szCs w:val="16"/>
          <w:lang w:val="en-US"/>
        </w:rPr>
      </w:pPr>
      <w:r w:rsidRPr="00A06751">
        <w:rPr>
          <w:sz w:val="16"/>
          <w:szCs w:val="16"/>
          <w:lang w:val="en-US"/>
        </w:rPr>
        <w:t xml:space="preserve">      if (cached) {</w:t>
      </w:r>
    </w:p>
    <w:p w14:paraId="5CC21E0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surveyId: id }, 'Results cache HIT');</w:t>
      </w:r>
    </w:p>
    <w:p w14:paraId="1E05BB7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5CF6B447"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.header('X-Cache', 'HIT')</w:t>
      </w:r>
    </w:p>
    <w:p w14:paraId="7F6EEA05"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.header('X-Cache-TTL', '30')</w:t>
      </w:r>
    </w:p>
    <w:p w14:paraId="5D14C70A" w14:textId="77777777" w:rsidR="00CB2782" w:rsidRPr="00A06751" w:rsidRDefault="00CB2782" w:rsidP="00A06751">
      <w:pPr>
        <w:pStyle w:val="Codelisting"/>
        <w:jc w:val="left"/>
        <w:rPr>
          <w:sz w:val="16"/>
          <w:szCs w:val="16"/>
          <w:lang w:val="en-US"/>
        </w:rPr>
      </w:pPr>
      <w:r w:rsidRPr="00A06751">
        <w:rPr>
          <w:sz w:val="16"/>
          <w:szCs w:val="16"/>
          <w:lang w:val="en-US"/>
        </w:rPr>
        <w:t xml:space="preserve">          .send({ results: cached });</w:t>
      </w:r>
    </w:p>
    <w:p w14:paraId="0124A2F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8D0A36" w14:textId="77777777" w:rsidR="00CB2782" w:rsidRPr="00A06751" w:rsidRDefault="00CB2782" w:rsidP="00A06751">
      <w:pPr>
        <w:pStyle w:val="Codelisting"/>
        <w:jc w:val="left"/>
        <w:rPr>
          <w:sz w:val="16"/>
          <w:szCs w:val="16"/>
          <w:lang w:val="en-US"/>
        </w:rPr>
      </w:pPr>
    </w:p>
    <w:p w14:paraId="3ECDBF11" w14:textId="77777777" w:rsidR="00CB2782" w:rsidRPr="00A06751" w:rsidRDefault="00CB2782" w:rsidP="00A06751">
      <w:pPr>
        <w:pStyle w:val="Codelisting"/>
        <w:jc w:val="left"/>
        <w:rPr>
          <w:sz w:val="16"/>
          <w:szCs w:val="16"/>
          <w:lang w:val="en-US"/>
        </w:rPr>
      </w:pPr>
      <w:r w:rsidRPr="00A06751">
        <w:rPr>
          <w:sz w:val="16"/>
          <w:szCs w:val="16"/>
          <w:lang w:val="en-US"/>
        </w:rPr>
        <w:t xml:space="preserve">      // ── 2. Cache miss — query DB ───────────────────────────────────────</w:t>
      </w:r>
    </w:p>
    <w:p w14:paraId="7627C185"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surveyId: id }, 'Results cache MISS');</w:t>
      </w:r>
    </w:p>
    <w:p w14:paraId="6E37FD0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results = await surveyService.getSurveyResults(id);</w:t>
      </w:r>
    </w:p>
    <w:p w14:paraId="74F3F818"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(!results) return reply.status(404).send({ error: 'Опитування не знайдено' });</w:t>
      </w:r>
    </w:p>
    <w:p w14:paraId="4E81B438" w14:textId="77777777" w:rsidR="00CB2782" w:rsidRPr="00A06751" w:rsidRDefault="00CB2782" w:rsidP="00A06751">
      <w:pPr>
        <w:pStyle w:val="Codelisting"/>
        <w:jc w:val="left"/>
        <w:rPr>
          <w:sz w:val="16"/>
          <w:szCs w:val="16"/>
          <w:lang w:val="en-US"/>
        </w:rPr>
      </w:pPr>
    </w:p>
    <w:p w14:paraId="60EB99CA" w14:textId="77777777" w:rsidR="00CB2782" w:rsidRPr="00A06751" w:rsidRDefault="00CB2782" w:rsidP="00A06751">
      <w:pPr>
        <w:pStyle w:val="Codelisting"/>
        <w:jc w:val="left"/>
        <w:rPr>
          <w:sz w:val="16"/>
          <w:szCs w:val="16"/>
          <w:lang w:val="en-US"/>
        </w:rPr>
      </w:pPr>
      <w:r w:rsidRPr="00A06751">
        <w:rPr>
          <w:sz w:val="16"/>
          <w:szCs w:val="16"/>
          <w:lang w:val="en-US"/>
        </w:rPr>
        <w:t xml:space="preserve">      // ── 3. Write to cache ──────────────────────────────────────────────</w:t>
      </w:r>
    </w:p>
    <w:p w14:paraId="4977C53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setCachedResults(fastify.redis, id, results);</w:t>
      </w:r>
    </w:p>
    <w:p w14:paraId="12D64306" w14:textId="77777777" w:rsidR="00CB2782" w:rsidRPr="00A06751" w:rsidRDefault="00CB2782" w:rsidP="00A06751">
      <w:pPr>
        <w:pStyle w:val="Codelisting"/>
        <w:jc w:val="left"/>
        <w:rPr>
          <w:sz w:val="16"/>
          <w:szCs w:val="16"/>
          <w:lang w:val="en-US"/>
        </w:rPr>
      </w:pPr>
    </w:p>
    <w:p w14:paraId="40D607C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w:t>
      </w:r>
    </w:p>
    <w:p w14:paraId="6DF666BD"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.header('X-Cache', 'MISS')</w:t>
      </w:r>
    </w:p>
    <w:p w14:paraId="20D058FF" w14:textId="77777777" w:rsidR="00CB2782" w:rsidRPr="00A06751" w:rsidRDefault="00CB2782" w:rsidP="00A06751">
      <w:pPr>
        <w:pStyle w:val="Codelisting"/>
        <w:jc w:val="left"/>
        <w:rPr>
          <w:sz w:val="16"/>
          <w:szCs w:val="16"/>
          <w:lang w:val="en-US"/>
        </w:rPr>
      </w:pPr>
      <w:r w:rsidRPr="00A06751">
        <w:rPr>
          <w:sz w:val="16"/>
          <w:szCs w:val="16"/>
          <w:lang w:val="en-US"/>
        </w:rPr>
        <w:t xml:space="preserve">        .send({ results });</w:t>
      </w:r>
    </w:p>
    <w:p w14:paraId="73F2FDAF" w14:textId="77777777" w:rsidR="00CB2782" w:rsidRPr="00A06751" w:rsidRDefault="00CB2782" w:rsidP="00A06751">
      <w:pPr>
        <w:pStyle w:val="Codelisting"/>
        <w:jc w:val="left"/>
        <w:rPr>
          <w:sz w:val="16"/>
          <w:szCs w:val="16"/>
          <w:lang w:val="en-US"/>
        </w:rPr>
      </w:pPr>
    </w:p>
    <w:p w14:paraId="4BFB149D"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7A52B68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5232588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завантаження результатів' });</w:t>
      </w:r>
    </w:p>
    <w:p w14:paraId="707AFF1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99239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2F66896" w14:textId="77777777" w:rsidR="00CB2782" w:rsidRPr="00A06751" w:rsidRDefault="00CB2782" w:rsidP="00A06751">
      <w:pPr>
        <w:pStyle w:val="Codelisting"/>
        <w:jc w:val="left"/>
        <w:rPr>
          <w:sz w:val="16"/>
          <w:szCs w:val="16"/>
          <w:lang w:val="en-US"/>
        </w:rPr>
      </w:pPr>
    </w:p>
    <w:p w14:paraId="02172673" w14:textId="77777777" w:rsidR="00CB2782" w:rsidRPr="00A06751" w:rsidRDefault="00CB2782" w:rsidP="00A06751">
      <w:pPr>
        <w:pStyle w:val="Codelisting"/>
        <w:jc w:val="left"/>
        <w:rPr>
          <w:sz w:val="16"/>
          <w:szCs w:val="16"/>
          <w:lang w:val="en-US"/>
        </w:rPr>
      </w:pPr>
      <w:r w:rsidRPr="00A06751">
        <w:rPr>
          <w:sz w:val="16"/>
          <w:szCs w:val="16"/>
          <w:lang w:val="en-US"/>
        </w:rPr>
        <w:t xml:space="preserve">  // PATCH /api/surveys/:id ──────────────────────────────────────────────────</w:t>
      </w:r>
    </w:p>
    <w:p w14:paraId="4D2AC91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fastify.patch('/:id', {</w:t>
      </w:r>
    </w:p>
    <w:p w14:paraId="7D7163DA"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021093A4"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50FCAE5A"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'Update a survey',</w:t>
      </w:r>
    </w:p>
    <w:p w14:paraId="08B9A03F"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'Updates survey properties. Only the creator can do this.',</w:t>
      </w:r>
    </w:p>
    <w:p w14:paraId="54454A6E"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01454AFC"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5A5A6409"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58BC99D7"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666B9FA"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3DF982BD" w14:textId="77777777" w:rsidR="00CB2782" w:rsidRPr="00A06751" w:rsidRDefault="00CB2782" w:rsidP="00A06751">
      <w:pPr>
        <w:pStyle w:val="Codelisting"/>
        <w:jc w:val="left"/>
        <w:rPr>
          <w:sz w:val="16"/>
          <w:szCs w:val="16"/>
          <w:lang w:val="en-US"/>
        </w:rPr>
      </w:pPr>
      <w:r w:rsidRPr="00A06751">
        <w:rPr>
          <w:sz w:val="16"/>
          <w:szCs w:val="16"/>
          <w:lang w:val="en-US"/>
        </w:rPr>
        <w:t xml:space="preserve">          title: { type: 'string', minLength: 3, maxLength: 200 },</w:t>
      </w:r>
    </w:p>
    <w:p w14:paraId="28195B1D"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 type: 'string', maxLength: 1000 },</w:t>
      </w:r>
    </w:p>
    <w:p w14:paraId="6FC921D4"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w:t>
      </w:r>
    </w:p>
    <w:p w14:paraId="1223A7FF"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 type: 'boolean' },</w:t>
      </w:r>
    </w:p>
    <w:p w14:paraId="7CF09D5A"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 type: 'string', enum: ['PUBLIC', 'PRIVATE', 'ANONYMOUS_INVITE'] },</w:t>
      </w:r>
    </w:p>
    <w:p w14:paraId="35D17CFB"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currentPassword: { type: 'string' },</w:t>
      </w:r>
    </w:p>
    <w:p w14:paraId="40B4899E"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 type: 'string', minLength: 4, maxLength: 100, pattern: '[A-Za-zА-Яа-яЁёІіЇїЄєҐґ]' },</w:t>
      </w:r>
    </w:p>
    <w:p w14:paraId="69104378"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 type: 'string', format: 'date-time' },</w:t>
      </w:r>
    </w:p>
    <w:p w14:paraId="2FF940F7" w14:textId="77777777" w:rsidR="00CB2782" w:rsidRPr="00A06751" w:rsidRDefault="00CB2782" w:rsidP="00A06751">
      <w:pPr>
        <w:pStyle w:val="Codelisting"/>
        <w:jc w:val="left"/>
        <w:rPr>
          <w:sz w:val="16"/>
          <w:szCs w:val="16"/>
          <w:lang w:val="en-US"/>
        </w:rPr>
      </w:pPr>
      <w:r w:rsidRPr="00A06751">
        <w:rPr>
          <w:sz w:val="16"/>
          <w:szCs w:val="16"/>
          <w:lang w:val="en-US"/>
        </w:rPr>
        <w:t xml:space="preserve">          inviteExpiresAt: { type: 'string', format: 'date-time' },</w:t>
      </w:r>
    </w:p>
    <w:p w14:paraId="083E0C91"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4F74B911"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 minItems: 1, maxItems: 20,</w:t>
      </w:r>
    </w:p>
    <w:p w14:paraId="4BECA953"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5128C16C"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3913822"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['text', 'options'],</w:t>
      </w:r>
    </w:p>
    <w:p w14:paraId="15233969"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035E2872" w14:textId="77777777" w:rsidR="00CB2782" w:rsidRPr="00A06751" w:rsidRDefault="00CB2782" w:rsidP="00A06751">
      <w:pPr>
        <w:pStyle w:val="Codelisting"/>
        <w:jc w:val="left"/>
        <w:rPr>
          <w:sz w:val="16"/>
          <w:szCs w:val="16"/>
          <w:lang w:val="en-US"/>
        </w:rPr>
      </w:pPr>
      <w:r w:rsidRPr="00A06751">
        <w:rPr>
          <w:sz w:val="16"/>
          <w:szCs w:val="16"/>
          <w:lang w:val="en-US"/>
        </w:rPr>
        <w:t xml:space="preserve">                text: { type: 'string', minLength: 1, maxLength: 500 },</w:t>
      </w:r>
    </w:p>
    <w:p w14:paraId="4E4252D6"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 type: 'string' },</w:t>
      </w:r>
    </w:p>
    <w:p w14:paraId="6170C923"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w:t>
      </w:r>
    </w:p>
    <w:p w14:paraId="3EE1250C"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 minItems: 2, maxItems: 10,</w:t>
      </w:r>
    </w:p>
    <w:p w14:paraId="5E571553"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type: 'object', required: ['text'], properties: { text: { type: 'string', minLength: 1 } } }</w:t>
      </w:r>
    </w:p>
    <w:p w14:paraId="4DD9F46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8313A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95B28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EEBC1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EB35A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A5F85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35EE83"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1B0BF28E" w14:textId="77777777" w:rsidR="00CB2782" w:rsidRPr="00A06751" w:rsidRDefault="00CB2782" w:rsidP="00A06751">
      <w:pPr>
        <w:pStyle w:val="Codelisting"/>
        <w:jc w:val="left"/>
        <w:rPr>
          <w:sz w:val="16"/>
          <w:szCs w:val="16"/>
          <w:lang w:val="en-US"/>
        </w:rPr>
      </w:pPr>
      <w:r w:rsidRPr="00A06751">
        <w:rPr>
          <w:sz w:val="16"/>
          <w:szCs w:val="16"/>
          <w:lang w:val="en-US"/>
        </w:rPr>
        <w:t xml:space="preserve">        200: { description: 'Success', type: 'object', properties: { success: { type: 'boolean' } } },</w:t>
      </w:r>
    </w:p>
    <w:p w14:paraId="3464F8B2" w14:textId="77777777" w:rsidR="00CB2782" w:rsidRPr="00A06751" w:rsidRDefault="00CB2782" w:rsidP="00A06751">
      <w:pPr>
        <w:pStyle w:val="Codelisting"/>
        <w:jc w:val="left"/>
        <w:rPr>
          <w:sz w:val="16"/>
          <w:szCs w:val="16"/>
          <w:lang w:val="en-US"/>
        </w:rPr>
      </w:pPr>
      <w:r w:rsidRPr="00A06751">
        <w:rPr>
          <w:sz w:val="16"/>
          <w:szCs w:val="16"/>
          <w:lang w:val="en-US"/>
        </w:rPr>
        <w:t xml:space="preserve">        403: { description: 'Forbidden', type: 'object', properties: { error: { type: 'string' } } },</w:t>
      </w:r>
    </w:p>
    <w:p w14:paraId="20A5869A" w14:textId="77777777" w:rsidR="00CB2782" w:rsidRPr="00A06751" w:rsidRDefault="00CB2782" w:rsidP="00A06751">
      <w:pPr>
        <w:pStyle w:val="Codelisting"/>
        <w:jc w:val="left"/>
        <w:rPr>
          <w:sz w:val="16"/>
          <w:szCs w:val="16"/>
          <w:lang w:val="en-US"/>
        </w:rPr>
      </w:pPr>
      <w:r w:rsidRPr="00A06751">
        <w:rPr>
          <w:sz w:val="16"/>
          <w:szCs w:val="16"/>
          <w:lang w:val="en-US"/>
        </w:rPr>
        <w:t xml:space="preserve">        404: { description: 'Not found', type: 'object', properties: { error: { type: 'string' } } },</w:t>
      </w:r>
    </w:p>
    <w:p w14:paraId="092995CB" w14:textId="77777777" w:rsidR="00CB2782" w:rsidRPr="00A06751" w:rsidRDefault="00CB2782" w:rsidP="00A06751">
      <w:pPr>
        <w:pStyle w:val="Codelisting"/>
        <w:jc w:val="left"/>
        <w:rPr>
          <w:sz w:val="16"/>
          <w:szCs w:val="16"/>
          <w:lang w:val="en-US"/>
        </w:rPr>
      </w:pPr>
      <w:r w:rsidRPr="00A06751">
        <w:rPr>
          <w:sz w:val="16"/>
          <w:szCs w:val="16"/>
          <w:lang w:val="en-US"/>
        </w:rPr>
        <w:t xml:space="preserve">        500: { description: 'Server error', type: 'object', properties: { error: { type: 'string' } } },</w:t>
      </w:r>
    </w:p>
    <w:p w14:paraId="1B644A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792B6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843E4E"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7C570F46"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FastifyReply) =&gt; {</w:t>
      </w:r>
    </w:p>
    <w:p w14:paraId="32F1E193"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046782A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 = req.params;</w:t>
      </w:r>
    </w:p>
    <w:p w14:paraId="120CB1C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0D59CB" w14:textId="77777777" w:rsidR="00CB2782" w:rsidRPr="00A06751" w:rsidRDefault="00CB2782" w:rsidP="00A06751">
      <w:pPr>
        <w:pStyle w:val="Codelisting"/>
        <w:jc w:val="left"/>
        <w:rPr>
          <w:sz w:val="16"/>
          <w:szCs w:val="16"/>
          <w:lang w:val="en-US"/>
        </w:rPr>
      </w:pPr>
      <w:r w:rsidRPr="00A06751">
        <w:rPr>
          <w:sz w:val="16"/>
          <w:szCs w:val="16"/>
          <w:lang w:val="en-US"/>
        </w:rPr>
        <w:t xml:space="preserve">      // Access check</w:t>
      </w:r>
    </w:p>
    <w:p w14:paraId="773A783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surveyService.getSurveyById(id);</w:t>
      </w:r>
    </w:p>
    <w:p w14:paraId="1921D987"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42A2CEE8"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(req.user?.id !== survey.createdById) {</w:t>
      </w:r>
    </w:p>
    <w:p w14:paraId="7AE8835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'Forbidden', message: 'You can only edit your own surveys' });</w:t>
      </w:r>
    </w:p>
    <w:p w14:paraId="450320A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099418" w14:textId="77777777" w:rsidR="00CB2782" w:rsidRPr="00A06751" w:rsidRDefault="00CB2782" w:rsidP="00A06751">
      <w:pPr>
        <w:pStyle w:val="Codelisting"/>
        <w:jc w:val="left"/>
        <w:rPr>
          <w:sz w:val="16"/>
          <w:szCs w:val="16"/>
          <w:lang w:val="en-US"/>
        </w:rPr>
      </w:pPr>
    </w:p>
    <w:p w14:paraId="1E83313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req.body as any;</w:t>
      </w:r>
    </w:p>
    <w:p w14:paraId="2A04C6CE" w14:textId="77777777" w:rsidR="00CB2782" w:rsidRPr="00A06751" w:rsidRDefault="00CB2782" w:rsidP="00A06751">
      <w:pPr>
        <w:pStyle w:val="Codelisting"/>
        <w:jc w:val="left"/>
        <w:rPr>
          <w:sz w:val="16"/>
          <w:szCs w:val="16"/>
          <w:lang w:val="en-US"/>
        </w:rPr>
      </w:pPr>
    </w:p>
    <w:p w14:paraId="144B97EB" w14:textId="77777777" w:rsidR="00CB2782" w:rsidRPr="00A06751" w:rsidRDefault="00CB2782" w:rsidP="00A06751">
      <w:pPr>
        <w:pStyle w:val="Codelisting"/>
        <w:jc w:val="left"/>
        <w:rPr>
          <w:sz w:val="16"/>
          <w:szCs w:val="16"/>
          <w:lang w:val="en-US"/>
        </w:rPr>
      </w:pPr>
      <w:r w:rsidRPr="00A06751">
        <w:rPr>
          <w:sz w:val="16"/>
          <w:szCs w:val="16"/>
          <w:lang w:val="en-US"/>
        </w:rPr>
        <w:t xml:space="preserve">      // ── Verify current password if changing password or access type ────────</w:t>
      </w:r>
    </w:p>
    <w:p w14:paraId="330FC5F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isChangingPassword = body.password !== undefined &amp;&amp; body.accessType === 'PRIVATE';</w:t>
      </w:r>
    </w:p>
    <w:p w14:paraId="7F2BA73E" w14:textId="77777777" w:rsidR="00CB2782" w:rsidRPr="00A06751" w:rsidRDefault="00CB2782" w:rsidP="00A06751">
      <w:pPr>
        <w:pStyle w:val="Codelisting"/>
        <w:jc w:val="left"/>
        <w:rPr>
          <w:sz w:val="16"/>
          <w:szCs w:val="16"/>
          <w:lang w:val="en-US"/>
        </w:rPr>
      </w:pPr>
      <w:r w:rsidRPr="00A06751">
        <w:rPr>
          <w:sz w:val="16"/>
          <w:szCs w:val="16"/>
          <w:lang w:val="en-US"/>
        </w:rPr>
        <w:t xml:space="preserve">      if (isChangingPassword &amp;&amp; survey.passwordHash) {</w:t>
      </w:r>
    </w:p>
    <w:p w14:paraId="48BBED09" w14:textId="77777777" w:rsidR="00CB2782" w:rsidRPr="00A06751" w:rsidRDefault="00CB2782" w:rsidP="00A06751">
      <w:pPr>
        <w:pStyle w:val="Codelisting"/>
        <w:jc w:val="left"/>
        <w:rPr>
          <w:sz w:val="16"/>
          <w:szCs w:val="16"/>
          <w:lang w:val="en-US"/>
        </w:rPr>
      </w:pPr>
      <w:r w:rsidRPr="00A06751">
        <w:rPr>
          <w:sz w:val="16"/>
          <w:szCs w:val="16"/>
          <w:lang w:val="en-US"/>
        </w:rPr>
        <w:t xml:space="preserve">        // Existing private survey: require current password confirmation</w:t>
      </w:r>
    </w:p>
    <w:p w14:paraId="6C814151"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if (!body.currentPassword) {</w:t>
      </w:r>
    </w:p>
    <w:p w14:paraId="35B3B27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'current_password_required', message: 'Поточний пароль обов\u0027язковий' });</w:t>
      </w:r>
    </w:p>
    <w:p w14:paraId="49D26AC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8563AB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passwordMatch = await bcrypt.compare(body.currentPassword, survey.passwordHash);</w:t>
      </w:r>
    </w:p>
    <w:p w14:paraId="0F166435" w14:textId="77777777" w:rsidR="00CB2782" w:rsidRPr="00A06751" w:rsidRDefault="00CB2782" w:rsidP="00A06751">
      <w:pPr>
        <w:pStyle w:val="Codelisting"/>
        <w:jc w:val="left"/>
        <w:rPr>
          <w:sz w:val="16"/>
          <w:szCs w:val="16"/>
          <w:lang w:val="en-US"/>
        </w:rPr>
      </w:pPr>
      <w:r w:rsidRPr="00A06751">
        <w:rPr>
          <w:sz w:val="16"/>
          <w:szCs w:val="16"/>
          <w:lang w:val="en-US"/>
        </w:rPr>
        <w:t xml:space="preserve">        if (!passwordMatch) {</w:t>
      </w:r>
    </w:p>
    <w:p w14:paraId="690EF8C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'wrong_current_password', message: 'Невірний поточний пароль' });</w:t>
      </w:r>
    </w:p>
    <w:p w14:paraId="7E6BCF7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03509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F377F9B" w14:textId="77777777" w:rsidR="00CB2782" w:rsidRPr="00A06751" w:rsidRDefault="00CB2782" w:rsidP="00A06751">
      <w:pPr>
        <w:pStyle w:val="Codelisting"/>
        <w:jc w:val="left"/>
        <w:rPr>
          <w:sz w:val="16"/>
          <w:szCs w:val="16"/>
          <w:lang w:val="en-US"/>
        </w:rPr>
      </w:pPr>
    </w:p>
    <w:p w14:paraId="6F27337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results = await surveyService.updateSurvey(id, body);</w:t>
      </w:r>
    </w:p>
    <w:p w14:paraId="4DEEA4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35A324"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(results) {</w:t>
      </w:r>
    </w:p>
    <w:p w14:paraId="3FC08547" w14:textId="77777777" w:rsidR="00CB2782" w:rsidRPr="00A06751" w:rsidRDefault="00CB2782" w:rsidP="00A06751">
      <w:pPr>
        <w:pStyle w:val="Codelisting"/>
        <w:jc w:val="left"/>
        <w:rPr>
          <w:sz w:val="16"/>
          <w:szCs w:val="16"/>
          <w:lang w:val="en-US"/>
        </w:rPr>
      </w:pPr>
      <w:r w:rsidRPr="00A06751">
        <w:rPr>
          <w:sz w:val="16"/>
          <w:szCs w:val="16"/>
          <w:lang w:val="en-US"/>
        </w:rPr>
        <w:t xml:space="preserve">        // Broadcast survey update to all subscribers</w:t>
      </w:r>
    </w:p>
    <w:p w14:paraId="57C5CF88"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broadcaster.broadcast(id, {</w:t>
      </w:r>
    </w:p>
    <w:p w14:paraId="5AB76CF8"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'survey_update',</w:t>
      </w:r>
    </w:p>
    <w:p w14:paraId="49DC5AC2"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results.surveyId,</w:t>
      </w:r>
    </w:p>
    <w:p w14:paraId="25929733" w14:textId="77777777" w:rsidR="00CB2782" w:rsidRPr="00A06751" w:rsidRDefault="00CB2782" w:rsidP="00A06751">
      <w:pPr>
        <w:pStyle w:val="Codelisting"/>
        <w:jc w:val="left"/>
        <w:rPr>
          <w:sz w:val="16"/>
          <w:szCs w:val="16"/>
          <w:lang w:val="en-US"/>
        </w:rPr>
      </w:pPr>
      <w:r w:rsidRPr="00A06751">
        <w:rPr>
          <w:sz w:val="16"/>
          <w:szCs w:val="16"/>
          <w:lang w:val="en-US"/>
        </w:rPr>
        <w:t xml:space="preserve">          title: results.title,</w:t>
      </w:r>
    </w:p>
    <w:p w14:paraId="03BF4763"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results.description,</w:t>
      </w:r>
    </w:p>
    <w:p w14:paraId="5C225BDB"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results.imageUrl,</w:t>
      </w:r>
    </w:p>
    <w:p w14:paraId="2D2AD7EC"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results.isPrivate,</w:t>
      </w:r>
    </w:p>
    <w:p w14:paraId="5FAA39C5"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results.isActive !== undefined ? results.isActive : survey.isActive,</w:t>
      </w:r>
    </w:p>
    <w:p w14:paraId="20772DE2"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results.deadline,</w:t>
      </w:r>
    </w:p>
    <w:p w14:paraId="1727FF7C"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results.createdById,</w:t>
      </w:r>
    </w:p>
    <w:p w14:paraId="7480FD5A"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results.questions,</w:t>
      </w:r>
    </w:p>
    <w:p w14:paraId="1384669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5FD910" w14:textId="77777777" w:rsidR="00CB2782" w:rsidRPr="00A06751" w:rsidRDefault="00CB2782" w:rsidP="00A06751">
      <w:pPr>
        <w:pStyle w:val="Codelisting"/>
        <w:jc w:val="left"/>
        <w:rPr>
          <w:sz w:val="16"/>
          <w:szCs w:val="16"/>
          <w:lang w:val="en-US"/>
        </w:rPr>
      </w:pPr>
    </w:p>
    <w:p w14:paraId="4D17157A" w14:textId="77777777" w:rsidR="00CB2782" w:rsidRPr="00A06751" w:rsidRDefault="00CB2782" w:rsidP="00A06751">
      <w:pPr>
        <w:pStyle w:val="Codelisting"/>
        <w:jc w:val="left"/>
        <w:rPr>
          <w:sz w:val="16"/>
          <w:szCs w:val="16"/>
          <w:lang w:val="en-US"/>
        </w:rPr>
      </w:pPr>
      <w:r w:rsidRPr="00A06751">
        <w:rPr>
          <w:sz w:val="16"/>
          <w:szCs w:val="16"/>
          <w:lang w:val="en-US"/>
        </w:rPr>
        <w:t xml:space="preserve">        // Also broadcast to global channel for home page updates</w:t>
      </w:r>
    </w:p>
    <w:p w14:paraId="099FBAEC"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broadcaster.broadcast('global', {</w:t>
      </w:r>
    </w:p>
    <w:p w14:paraId="4FD29BCB" w14:textId="77777777" w:rsidR="00CB2782" w:rsidRPr="00A06751" w:rsidRDefault="00CB2782" w:rsidP="00A06751">
      <w:pPr>
        <w:pStyle w:val="Codelisting"/>
        <w:jc w:val="left"/>
        <w:rPr>
          <w:sz w:val="16"/>
          <w:szCs w:val="16"/>
          <w:lang w:val="en-US"/>
        </w:rPr>
      </w:pPr>
      <w:r w:rsidRPr="00A06751">
        <w:rPr>
          <w:sz w:val="16"/>
          <w:szCs w:val="16"/>
          <w:lang w:val="en-US"/>
        </w:rPr>
        <w:t xml:space="preserve">          type: 'survey_updated',</w:t>
      </w:r>
    </w:p>
    <w:p w14:paraId="5DAF8D17" w14:textId="77777777" w:rsidR="00CB2782" w:rsidRPr="00A06751" w:rsidRDefault="00CB2782" w:rsidP="00A06751">
      <w:pPr>
        <w:pStyle w:val="Codelisting"/>
        <w:jc w:val="left"/>
        <w:rPr>
          <w:sz w:val="16"/>
          <w:szCs w:val="16"/>
          <w:lang w:val="en-US"/>
        </w:rPr>
      </w:pPr>
      <w:r w:rsidRPr="00A06751">
        <w:rPr>
          <w:sz w:val="16"/>
          <w:szCs w:val="16"/>
          <w:lang w:val="en-US"/>
        </w:rPr>
        <w:t xml:space="preserve">          survey: {</w:t>
      </w:r>
    </w:p>
    <w:p w14:paraId="32C49D19" w14:textId="77777777" w:rsidR="00CB2782" w:rsidRPr="00A06751" w:rsidRDefault="00CB2782" w:rsidP="00A06751">
      <w:pPr>
        <w:pStyle w:val="Codelisting"/>
        <w:jc w:val="left"/>
        <w:rPr>
          <w:sz w:val="16"/>
          <w:szCs w:val="16"/>
          <w:lang w:val="en-US"/>
        </w:rPr>
      </w:pPr>
      <w:r w:rsidRPr="00A06751">
        <w:rPr>
          <w:sz w:val="16"/>
          <w:szCs w:val="16"/>
          <w:lang w:val="en-US"/>
        </w:rPr>
        <w:t xml:space="preserve">            id: results.surveyId,</w:t>
      </w:r>
    </w:p>
    <w:p w14:paraId="3BCB9795"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results.isActive !== undefined ? results.isActive : survey.isActive,</w:t>
      </w:r>
    </w:p>
    <w:p w14:paraId="0C82FE42"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results.deadline,</w:t>
      </w:r>
    </w:p>
    <w:p w14:paraId="1860D643" w14:textId="77777777" w:rsidR="00CB2782" w:rsidRPr="00A06751" w:rsidRDefault="00CB2782" w:rsidP="00A06751">
      <w:pPr>
        <w:pStyle w:val="Codelisting"/>
        <w:jc w:val="left"/>
        <w:rPr>
          <w:sz w:val="16"/>
          <w:szCs w:val="16"/>
          <w:lang w:val="en-US"/>
        </w:rPr>
      </w:pPr>
      <w:r w:rsidRPr="00A06751">
        <w:rPr>
          <w:sz w:val="16"/>
          <w:szCs w:val="16"/>
          <w:lang w:val="en-US"/>
        </w:rPr>
        <w:t xml:space="preserve">            title: results.title,</w:t>
      </w:r>
    </w:p>
    <w:p w14:paraId="5608893A"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results.description,</w:t>
      </w:r>
    </w:p>
    <w:p w14:paraId="20855B73"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results.imageUrl</w:t>
      </w:r>
    </w:p>
    <w:p w14:paraId="37121B6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B202F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29126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B2D9C0" w14:textId="77777777" w:rsidR="00CB2782" w:rsidRPr="00A06751" w:rsidRDefault="00CB2782" w:rsidP="00A06751">
      <w:pPr>
        <w:pStyle w:val="Codelisting"/>
        <w:jc w:val="left"/>
        <w:rPr>
          <w:sz w:val="16"/>
          <w:szCs w:val="16"/>
          <w:lang w:val="en-US"/>
        </w:rPr>
      </w:pPr>
    </w:p>
    <w:p w14:paraId="66584B4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results });</w:t>
      </w:r>
    </w:p>
    <w:p w14:paraId="644DBDC9"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1576A8A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0431DAD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оновлення опитування' });</w:t>
      </w:r>
    </w:p>
    <w:p w14:paraId="07A4B2A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466C75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5FA85E4" w14:textId="77777777" w:rsidR="00CB2782" w:rsidRPr="00A06751" w:rsidRDefault="00CB2782" w:rsidP="00A06751">
      <w:pPr>
        <w:pStyle w:val="Codelisting"/>
        <w:jc w:val="left"/>
        <w:rPr>
          <w:sz w:val="16"/>
          <w:szCs w:val="16"/>
          <w:lang w:val="en-US"/>
        </w:rPr>
      </w:pPr>
    </w:p>
    <w:p w14:paraId="76EF2629" w14:textId="77777777" w:rsidR="00CB2782" w:rsidRPr="00A06751" w:rsidRDefault="00CB2782" w:rsidP="00A06751">
      <w:pPr>
        <w:pStyle w:val="Codelisting"/>
        <w:jc w:val="left"/>
        <w:rPr>
          <w:sz w:val="16"/>
          <w:szCs w:val="16"/>
          <w:lang w:val="en-US"/>
        </w:rPr>
      </w:pPr>
      <w:r w:rsidRPr="00A06751">
        <w:rPr>
          <w:sz w:val="16"/>
          <w:szCs w:val="16"/>
          <w:lang w:val="en-US"/>
        </w:rPr>
        <w:t xml:space="preserve">  // DELETE /api/surveys/:id ─────────────────────────────────────────────────</w:t>
      </w:r>
    </w:p>
    <w:p w14:paraId="4F97E4C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fastify.delete('/:id', {</w:t>
      </w:r>
    </w:p>
    <w:p w14:paraId="1130D075"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18B9DF64" w14:textId="77777777" w:rsidR="00CB2782" w:rsidRPr="00A06751" w:rsidRDefault="00CB2782" w:rsidP="00A06751">
      <w:pPr>
        <w:pStyle w:val="Codelisting"/>
        <w:jc w:val="left"/>
        <w:rPr>
          <w:sz w:val="16"/>
          <w:szCs w:val="16"/>
          <w:lang w:val="en-US"/>
        </w:rPr>
      </w:pPr>
      <w:r w:rsidRPr="00A06751">
        <w:rPr>
          <w:sz w:val="16"/>
          <w:szCs w:val="16"/>
          <w:lang w:val="en-US"/>
        </w:rPr>
        <w:t xml:space="preserve">      tags: ['Surveys'],</w:t>
      </w:r>
    </w:p>
    <w:p w14:paraId="2DBBAC5D"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'Delete a survey',</w:t>
      </w:r>
    </w:p>
    <w:p w14:paraId="13D025A2"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'Deletes a survey and all related data. Only the creator can do this.',</w:t>
      </w:r>
    </w:p>
    <w:p w14:paraId="33407405"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 [{ BearerAuth: [] }],</w:t>
      </w:r>
    </w:p>
    <w:p w14:paraId="4AAFB82F"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5239D125"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0F194BC4" w14:textId="77777777" w:rsidR="00CB2782" w:rsidRPr="00A06751" w:rsidRDefault="00CB2782" w:rsidP="00A06751">
      <w:pPr>
        <w:pStyle w:val="Codelisting"/>
        <w:jc w:val="left"/>
        <w:rPr>
          <w:sz w:val="16"/>
          <w:szCs w:val="16"/>
          <w:lang w:val="en-US"/>
        </w:rPr>
      </w:pPr>
      <w:r w:rsidRPr="00A06751">
        <w:rPr>
          <w:sz w:val="16"/>
          <w:szCs w:val="16"/>
          <w:lang w:val="en-US"/>
        </w:rPr>
        <w:t xml:space="preserve">        200: { description: 'Success', type: 'object', properties: { success: { type: 'boolean' }, message: { type: 'string' } } },</w:t>
      </w:r>
    </w:p>
    <w:p w14:paraId="587C5114" w14:textId="77777777" w:rsidR="00CB2782" w:rsidRPr="00A06751" w:rsidRDefault="00CB2782" w:rsidP="00A06751">
      <w:pPr>
        <w:pStyle w:val="Codelisting"/>
        <w:jc w:val="left"/>
        <w:rPr>
          <w:sz w:val="16"/>
          <w:szCs w:val="16"/>
          <w:lang w:val="en-US"/>
        </w:rPr>
      </w:pPr>
      <w:r w:rsidRPr="00A06751">
        <w:rPr>
          <w:sz w:val="16"/>
          <w:szCs w:val="16"/>
          <w:lang w:val="en-US"/>
        </w:rPr>
        <w:t xml:space="preserve">        403: { description: 'Forbidden', type: 'object', properties: { error: { type: 'string' } } },</w:t>
      </w:r>
    </w:p>
    <w:p w14:paraId="343F52EB" w14:textId="77777777" w:rsidR="00CB2782" w:rsidRPr="00A06751" w:rsidRDefault="00CB2782" w:rsidP="00A06751">
      <w:pPr>
        <w:pStyle w:val="Codelisting"/>
        <w:jc w:val="left"/>
        <w:rPr>
          <w:sz w:val="16"/>
          <w:szCs w:val="16"/>
          <w:lang w:val="en-US"/>
        </w:rPr>
      </w:pPr>
      <w:r w:rsidRPr="00A06751">
        <w:rPr>
          <w:sz w:val="16"/>
          <w:szCs w:val="16"/>
          <w:lang w:val="en-US"/>
        </w:rPr>
        <w:t xml:space="preserve">        404: { description: 'Not found', type: 'object', properties: { error: { type: 'string' } } },</w:t>
      </w:r>
    </w:p>
    <w:p w14:paraId="7C5CD55D" w14:textId="77777777" w:rsidR="00CB2782" w:rsidRPr="00A06751" w:rsidRDefault="00CB2782" w:rsidP="00A06751">
      <w:pPr>
        <w:pStyle w:val="Codelisting"/>
        <w:jc w:val="left"/>
        <w:rPr>
          <w:sz w:val="16"/>
          <w:szCs w:val="16"/>
          <w:lang w:val="en-US"/>
        </w:rPr>
      </w:pPr>
      <w:r w:rsidRPr="00A06751">
        <w:rPr>
          <w:sz w:val="16"/>
          <w:szCs w:val="16"/>
          <w:lang w:val="en-US"/>
        </w:rPr>
        <w:t xml:space="preserve">        500: { description: 'Server error', type: 'object', properties: { error: { type: 'string' } } },</w:t>
      </w:r>
    </w:p>
    <w:p w14:paraId="1072426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6944C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8143D8"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11146101"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FastifyReply) =&gt; {</w:t>
      </w:r>
    </w:p>
    <w:p w14:paraId="55DA2B4B"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DBBC47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 = req.params;</w:t>
      </w:r>
    </w:p>
    <w:p w14:paraId="176D22D6" w14:textId="77777777" w:rsidR="00CB2782" w:rsidRPr="00A06751" w:rsidRDefault="00CB2782" w:rsidP="00A06751">
      <w:pPr>
        <w:pStyle w:val="Codelisting"/>
        <w:jc w:val="left"/>
        <w:rPr>
          <w:sz w:val="16"/>
          <w:szCs w:val="16"/>
          <w:lang w:val="en-US"/>
        </w:rPr>
      </w:pPr>
    </w:p>
    <w:p w14:paraId="50DE2D27" w14:textId="77777777" w:rsidR="00CB2782" w:rsidRPr="00A06751" w:rsidRDefault="00CB2782" w:rsidP="00A06751">
      <w:pPr>
        <w:pStyle w:val="Codelisting"/>
        <w:jc w:val="left"/>
        <w:rPr>
          <w:sz w:val="16"/>
          <w:szCs w:val="16"/>
          <w:lang w:val="en-US"/>
        </w:rPr>
      </w:pPr>
      <w:r w:rsidRPr="00A06751">
        <w:rPr>
          <w:sz w:val="16"/>
          <w:szCs w:val="16"/>
          <w:lang w:val="en-US"/>
        </w:rPr>
        <w:t xml:space="preserve">      // Access check</w:t>
      </w:r>
    </w:p>
    <w:p w14:paraId="767720F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surveyService.getSurveyById(id);</w:t>
      </w:r>
    </w:p>
    <w:p w14:paraId="53385781"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3381DD7C"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(req.user?.id !== survey.createdById) {</w:t>
      </w:r>
    </w:p>
    <w:p w14:paraId="181AADE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'Forbidden', message: 'You can only delete your own surveys' });</w:t>
      </w:r>
    </w:p>
    <w:p w14:paraId="528F025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5981A5" w14:textId="77777777" w:rsidR="00CB2782" w:rsidRPr="00A06751" w:rsidRDefault="00CB2782" w:rsidP="00A06751">
      <w:pPr>
        <w:pStyle w:val="Codelisting"/>
        <w:jc w:val="left"/>
        <w:rPr>
          <w:sz w:val="16"/>
          <w:szCs w:val="16"/>
          <w:lang w:val="en-US"/>
        </w:rPr>
      </w:pPr>
    </w:p>
    <w:p w14:paraId="2BCF801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surveyService.deleteSurvey(id);</w:t>
      </w:r>
    </w:p>
    <w:p w14:paraId="5270DFF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4C239A" w14:textId="77777777" w:rsidR="00CB2782" w:rsidRPr="00A06751" w:rsidRDefault="00CB2782" w:rsidP="00A06751">
      <w:pPr>
        <w:pStyle w:val="Codelisting"/>
        <w:jc w:val="left"/>
        <w:rPr>
          <w:sz w:val="16"/>
          <w:szCs w:val="16"/>
          <w:lang w:val="en-US"/>
        </w:rPr>
      </w:pPr>
      <w:r w:rsidRPr="00A06751">
        <w:rPr>
          <w:sz w:val="16"/>
          <w:szCs w:val="16"/>
          <w:lang w:val="en-US"/>
        </w:rPr>
        <w:t xml:space="preserve">      // Broadcast deletion to all subscribers</w:t>
      </w:r>
    </w:p>
    <w:p w14:paraId="36FE98DF"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broadcaster.broadcast(id, { type: 'survey_deleted', surveyId: id });</w:t>
      </w:r>
    </w:p>
    <w:p w14:paraId="603B7941" w14:textId="77777777" w:rsidR="00CB2782" w:rsidRPr="00A06751" w:rsidRDefault="00CB2782" w:rsidP="00A06751">
      <w:pPr>
        <w:pStyle w:val="Codelisting"/>
        <w:jc w:val="left"/>
        <w:rPr>
          <w:sz w:val="16"/>
          <w:szCs w:val="16"/>
          <w:lang w:val="en-US"/>
        </w:rPr>
      </w:pPr>
    </w:p>
    <w:p w14:paraId="64A78F1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message: 'Опитування видалено' });</w:t>
      </w:r>
    </w:p>
    <w:p w14:paraId="0B28AB4A"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323FF22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5A3890F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видалення опитування' });</w:t>
      </w:r>
    </w:p>
    <w:p w14:paraId="471E175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7152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6844FA" w14:textId="77777777" w:rsidR="00CB2782" w:rsidRPr="00A06751" w:rsidRDefault="00CB2782" w:rsidP="00A06751">
      <w:pPr>
        <w:pStyle w:val="Codelisting"/>
        <w:jc w:val="left"/>
        <w:rPr>
          <w:sz w:val="16"/>
          <w:szCs w:val="16"/>
          <w:lang w:val="en-US"/>
        </w:rPr>
      </w:pPr>
    </w:p>
    <w:p w14:paraId="612B233A"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/api/surveys/:id/fraud-stats ────────────────────────────────────────</w:t>
      </w:r>
    </w:p>
    <w:p w14:paraId="4EF3644D"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fastify.get('/:id/fraud-stats', {</w:t>
      </w:r>
    </w:p>
    <w:p w14:paraId="6A5BBDF4"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5C932DA1" w14:textId="77777777" w:rsidR="00CB2782" w:rsidRPr="00A06751" w:rsidRDefault="00CB2782" w:rsidP="00A06751">
      <w:pPr>
        <w:pStyle w:val="Codelisting"/>
        <w:jc w:val="left"/>
        <w:rPr>
          <w:sz w:val="16"/>
          <w:szCs w:val="16"/>
          <w:lang w:val="en-US"/>
        </w:rPr>
      </w:pPr>
      <w:r w:rsidRPr="00A06751">
        <w:rPr>
          <w:sz w:val="16"/>
          <w:szCs w:val="16"/>
          <w:lang w:val="en-US"/>
        </w:rPr>
        <w:t xml:space="preserve">      tags: ['System'],</w:t>
      </w:r>
    </w:p>
    <w:p w14:paraId="154A5A39"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'Get fraud statistics',</w:t>
      </w:r>
    </w:p>
    <w:p w14:paraId="6074034A"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'Returns anti-fraud statistics (IP, Cookie, UA rejections) for a survey.',</w:t>
      </w:r>
    </w:p>
    <w:p w14:paraId="5DAF0BC4"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type: 'object', properties: { id: { type: 'string' } } },</w:t>
      </w:r>
    </w:p>
    <w:p w14:paraId="1F634EE6"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3FD68839" w14:textId="77777777" w:rsidR="00CB2782" w:rsidRPr="00A06751" w:rsidRDefault="00CB2782" w:rsidP="00A06751">
      <w:pPr>
        <w:pStyle w:val="Codelisting"/>
        <w:jc w:val="left"/>
        <w:rPr>
          <w:sz w:val="16"/>
          <w:szCs w:val="16"/>
          <w:lang w:val="en-US"/>
        </w:rPr>
      </w:pPr>
      <w:r w:rsidRPr="00A06751">
        <w:rPr>
          <w:sz w:val="16"/>
          <w:szCs w:val="16"/>
          <w:lang w:val="en-US"/>
        </w:rPr>
        <w:t xml:space="preserve">        200: {</w:t>
      </w:r>
    </w:p>
    <w:p w14:paraId="2434D52A"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'Statistics',</w:t>
      </w:r>
    </w:p>
    <w:p w14:paraId="19E279A9"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0621439"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DAEA1A6" w14:textId="77777777" w:rsidR="00CB2782" w:rsidRPr="00A06751" w:rsidRDefault="00CB2782" w:rsidP="00A06751">
      <w:pPr>
        <w:pStyle w:val="Codelisting"/>
        <w:jc w:val="left"/>
        <w:rPr>
          <w:sz w:val="16"/>
          <w:szCs w:val="16"/>
          <w:lang w:val="en-US"/>
        </w:rPr>
      </w:pPr>
      <w:r w:rsidRPr="00A06751">
        <w:rPr>
          <w:sz w:val="16"/>
          <w:szCs w:val="16"/>
          <w:lang w:val="en-US"/>
        </w:rPr>
        <w:t xml:space="preserve">            stats: {</w:t>
      </w:r>
    </w:p>
    <w:p w14:paraId="5F7C606D"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418C3101" w14:textId="77777777" w:rsidR="00CB2782" w:rsidRPr="00A06751" w:rsidRDefault="00CB2782" w:rsidP="00A06751">
      <w:pPr>
        <w:pStyle w:val="Codelisting"/>
        <w:jc w:val="left"/>
        <w:rPr>
          <w:sz w:val="16"/>
          <w:szCs w:val="16"/>
          <w:lang w:val="en-US"/>
        </w:rPr>
      </w:pPr>
      <w:r w:rsidRPr="00A06751">
        <w:rPr>
          <w:sz w:val="16"/>
          <w:szCs w:val="16"/>
          <w:lang w:val="en-US"/>
        </w:rPr>
        <w:t xml:space="preserve">              additionalProperties: true,</w:t>
      </w:r>
    </w:p>
    <w:p w14:paraId="3A40D3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3FBAA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D563A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5BDE7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7195C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8BCF62"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FastifyReply) =&gt; {</w:t>
      </w:r>
    </w:p>
    <w:p w14:paraId="769F9F24"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64A91F4A" w14:textId="77777777" w:rsidR="00CB2782" w:rsidRPr="00A06751" w:rsidRDefault="00CB2782" w:rsidP="00A06751">
      <w:pPr>
        <w:pStyle w:val="Codelisting"/>
        <w:jc w:val="left"/>
        <w:rPr>
          <w:sz w:val="16"/>
          <w:szCs w:val="16"/>
          <w:lang w:val="en-US"/>
        </w:rPr>
      </w:pPr>
      <w:r w:rsidRPr="00A06751">
        <w:rPr>
          <w:sz w:val="16"/>
          <w:szCs w:val="16"/>
          <w:lang w:val="en-US"/>
        </w:rPr>
        <w:t xml:space="preserve">      // Import AntiFraudService here since it's only used here in this file</w:t>
      </w:r>
    </w:p>
    <w:p w14:paraId="4722336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AntiFraudService } = await import('../anti-fraud/antifraud.service');</w:t>
      </w:r>
    </w:p>
    <w:p w14:paraId="061B9266"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antiFraudService = new AntiFraudService(fastify.prisma);</w:t>
      </w:r>
    </w:p>
    <w:p w14:paraId="6ACC16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8A856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surveyService.getSurveyById(req.params.id);</w:t>
      </w:r>
    </w:p>
    <w:p w14:paraId="072C9A43"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5526A7A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FA64B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stats = await antiFraudService.getFraudStats(survey.id);</w:t>
      </w:r>
    </w:p>
    <w:p w14:paraId="0EF5CEE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stats });</w:t>
      </w:r>
    </w:p>
    <w:p w14:paraId="070ECC96"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5DCB3C1B"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58CDB8B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w:t>
      </w:r>
    </w:p>
    <w:p w14:paraId="673332D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3177E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D2D6E7" w14:textId="77777777" w:rsidR="00CB2782" w:rsidRPr="00A06751" w:rsidRDefault="00CB2782" w:rsidP="00A06751">
      <w:pPr>
        <w:pStyle w:val="Codelisting"/>
        <w:jc w:val="left"/>
        <w:rPr>
          <w:sz w:val="16"/>
          <w:szCs w:val="16"/>
          <w:lang w:val="en-US"/>
        </w:rPr>
      </w:pPr>
    </w:p>
    <w:p w14:paraId="698B35E8"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/api/surveys/:id/invites ───────────────────────────────────────────</w:t>
      </w:r>
    </w:p>
    <w:p w14:paraId="1C9FE4E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fastify.get('/:id/invites', {</w:t>
      </w:r>
    </w:p>
    <w:p w14:paraId="3D1CCFFA"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156378CC"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FastifyReply) =&gt; {</w:t>
      </w:r>
    </w:p>
    <w:p w14:paraId="241DEED2"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B5FB76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surveyService.getSurveyById(req.params.id);</w:t>
      </w:r>
    </w:p>
    <w:p w14:paraId="120C6881"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0111CE2C"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(req.user?.id !== survey.createdById) {</w:t>
      </w:r>
    </w:p>
    <w:p w14:paraId="231F0F0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'Forbidden' });</w:t>
      </w:r>
    </w:p>
    <w:p w14:paraId="79905D5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5A3AEC" w14:textId="77777777" w:rsidR="00CB2782" w:rsidRPr="00A06751" w:rsidRDefault="00CB2782" w:rsidP="00A06751">
      <w:pPr>
        <w:pStyle w:val="Codelisting"/>
        <w:jc w:val="left"/>
        <w:rPr>
          <w:sz w:val="16"/>
          <w:szCs w:val="16"/>
          <w:lang w:val="en-US"/>
        </w:rPr>
      </w:pPr>
    </w:p>
    <w:p w14:paraId="4A933D4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tokens = await surveyService.getInviteTokens(req.params.id);</w:t>
      </w:r>
    </w:p>
    <w:p w14:paraId="0DA2F34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tokens });</w:t>
      </w:r>
    </w:p>
    <w:p w14:paraId="3F5C0239"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47CE223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4A038C3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w:t>
      </w:r>
    </w:p>
    <w:p w14:paraId="0526297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108E4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2ECC14" w14:textId="77777777" w:rsidR="00CB2782" w:rsidRPr="00A06751" w:rsidRDefault="00CB2782" w:rsidP="00A06751">
      <w:pPr>
        <w:pStyle w:val="Codelisting"/>
        <w:jc w:val="left"/>
        <w:rPr>
          <w:sz w:val="16"/>
          <w:szCs w:val="16"/>
          <w:lang w:val="en-US"/>
        </w:rPr>
      </w:pPr>
    </w:p>
    <w:p w14:paraId="6057DB07" w14:textId="77777777" w:rsidR="00CB2782" w:rsidRPr="00A06751" w:rsidRDefault="00CB2782" w:rsidP="00A06751">
      <w:pPr>
        <w:pStyle w:val="Codelisting"/>
        <w:jc w:val="left"/>
        <w:rPr>
          <w:sz w:val="16"/>
          <w:szCs w:val="16"/>
          <w:lang w:val="en-US"/>
        </w:rPr>
      </w:pPr>
    </w:p>
    <w:p w14:paraId="257A8B7D"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/api/surveys/:id/invites/new — deactivate old, create fresh token ─</w:t>
      </w:r>
    </w:p>
    <w:p w14:paraId="6945FC1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fastify.post('/:id/invites/new', {</w:t>
      </w:r>
    </w:p>
    <w:p w14:paraId="3CE61691"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61FC825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Body: { expiresAt?: string; label?: string } }&gt;, reply: FastifyReply) =&gt; {</w:t>
      </w:r>
    </w:p>
    <w:p w14:paraId="2F20BF90"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1661B22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surveyService.getSurveyById(req.params.id);</w:t>
      </w:r>
    </w:p>
    <w:p w14:paraId="3CFB8C62"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194550C3"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(req.user?.id !== survey.createdById) return reply.status(403).send({ error: 'Forbidden' });</w:t>
      </w:r>
    </w:p>
    <w:p w14:paraId="1338156B" w14:textId="77777777" w:rsidR="00CB2782" w:rsidRPr="00A06751" w:rsidRDefault="00CB2782" w:rsidP="00A06751">
      <w:pPr>
        <w:pStyle w:val="Codelisting"/>
        <w:jc w:val="left"/>
        <w:rPr>
          <w:sz w:val="16"/>
          <w:szCs w:val="16"/>
          <w:lang w:val="en-US"/>
        </w:rPr>
      </w:pPr>
    </w:p>
    <w:p w14:paraId="699A75C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expiresAt = req.body.expiresAt ? new Date(req.body.expiresAt) : null;</w:t>
      </w:r>
    </w:p>
    <w:p w14:paraId="65A506D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tokens = await surveyService.activateNewToken(req.params.id, expiresAt, req.body.label);</w:t>
      </w:r>
    </w:p>
    <w:p w14:paraId="0704651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tokens });</w:t>
      </w:r>
    </w:p>
    <w:p w14:paraId="4EA7B871"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135B95A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3B88EFE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створення токена' });</w:t>
      </w:r>
    </w:p>
    <w:p w14:paraId="0F68284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9DE81A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20337D" w14:textId="77777777" w:rsidR="00CB2782" w:rsidRPr="00A06751" w:rsidRDefault="00CB2782" w:rsidP="00A06751">
      <w:pPr>
        <w:pStyle w:val="Codelisting"/>
        <w:jc w:val="left"/>
        <w:rPr>
          <w:sz w:val="16"/>
          <w:szCs w:val="16"/>
          <w:lang w:val="en-US"/>
        </w:rPr>
      </w:pPr>
    </w:p>
    <w:p w14:paraId="6664241D"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/api/surveys/:id/invites/deactivate — deactivate all active tokens ─</w:t>
      </w:r>
    </w:p>
    <w:p w14:paraId="2ACA675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fastify.post('/:id/invites/deactivate', {</w:t>
      </w:r>
    </w:p>
    <w:p w14:paraId="31EB69A5"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2F40AE24"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 }&gt;, reply: FastifyReply) =&gt; {</w:t>
      </w:r>
    </w:p>
    <w:p w14:paraId="5F6574B1"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523A8D6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surveyService.getSurveyById(req.params.id);</w:t>
      </w:r>
    </w:p>
    <w:p w14:paraId="2B509AB7"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4E4C2B95"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(req.user?.id !== survey.createdById) return reply.status(403).send({ error: 'Forbidden' });</w:t>
      </w:r>
    </w:p>
    <w:p w14:paraId="5B30C972" w14:textId="77777777" w:rsidR="00CB2782" w:rsidRPr="00A06751" w:rsidRDefault="00CB2782" w:rsidP="00A06751">
      <w:pPr>
        <w:pStyle w:val="Codelisting"/>
        <w:jc w:val="left"/>
        <w:rPr>
          <w:sz w:val="16"/>
          <w:szCs w:val="16"/>
          <w:lang w:val="en-US"/>
        </w:rPr>
      </w:pPr>
    </w:p>
    <w:p w14:paraId="79ACFDD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 as any).inviteToken.updateMany({</w:t>
      </w:r>
    </w:p>
    <w:p w14:paraId="7C9322BA"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req.params.id },</w:t>
      </w:r>
    </w:p>
    <w:p w14:paraId="33A84311" w14:textId="77777777" w:rsidR="00CB2782" w:rsidRPr="00A06751" w:rsidRDefault="00CB2782" w:rsidP="00A06751">
      <w:pPr>
        <w:pStyle w:val="Codelisting"/>
        <w:jc w:val="left"/>
        <w:rPr>
          <w:sz w:val="16"/>
          <w:szCs w:val="16"/>
          <w:lang w:val="en-US"/>
        </w:rPr>
      </w:pPr>
      <w:r w:rsidRPr="00A06751">
        <w:rPr>
          <w:sz w:val="16"/>
          <w:szCs w:val="16"/>
          <w:lang w:val="en-US"/>
        </w:rPr>
        <w:t xml:space="preserve">        data: { isActive: false },</w:t>
      </w:r>
    </w:p>
    <w:p w14:paraId="5921A2A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6941A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w:t>
      </w:r>
    </w:p>
    <w:p w14:paraId="33084F81"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60DEC561"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5D46F8F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w:t>
      </w:r>
    </w:p>
    <w:p w14:paraId="06C94C8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89D77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1BFD2D" w14:textId="77777777" w:rsidR="00CB2782" w:rsidRPr="00A06751" w:rsidRDefault="00CB2782" w:rsidP="00A06751">
      <w:pPr>
        <w:pStyle w:val="Codelisting"/>
        <w:jc w:val="left"/>
        <w:rPr>
          <w:sz w:val="16"/>
          <w:szCs w:val="16"/>
          <w:lang w:val="en-US"/>
        </w:rPr>
      </w:pPr>
    </w:p>
    <w:p w14:paraId="6ECC4E15"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/api/surveys/:id/invites/:tokenId/deactivate ─────────────────────</w:t>
      </w:r>
    </w:p>
    <w:p w14:paraId="2EDC785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fastify.post('/:id/invites/:tokenId/deactivate', {</w:t>
      </w:r>
    </w:p>
    <w:p w14:paraId="5B005221" w14:textId="77777777" w:rsidR="00CB2782" w:rsidRPr="00A06751" w:rsidRDefault="00CB2782" w:rsidP="00A06751">
      <w:pPr>
        <w:pStyle w:val="Codelisting"/>
        <w:jc w:val="left"/>
        <w:rPr>
          <w:sz w:val="16"/>
          <w:szCs w:val="16"/>
          <w:lang w:val="en-US"/>
        </w:rPr>
      </w:pPr>
      <w:r w:rsidRPr="00A06751">
        <w:rPr>
          <w:sz w:val="16"/>
          <w:szCs w:val="16"/>
          <w:lang w:val="en-US"/>
        </w:rPr>
        <w:t xml:space="preserve">    preValidation: [(fastify as any).authenticate]</w:t>
      </w:r>
    </w:p>
    <w:p w14:paraId="365B9740"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FastifyRequest&lt;{ Params: { id: string, tokenId: string } }&gt;, reply: FastifyReply) =&gt; {</w:t>
      </w:r>
    </w:p>
    <w:p w14:paraId="72C6553A"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DC0904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surveyService.getSurveyById(req.params.id);</w:t>
      </w:r>
    </w:p>
    <w:p w14:paraId="1F6ABC98"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5CD1E8C9"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(req.user?.id !== survey.createdById) return reply.status(403).send({ error: 'Forbidden' });</w:t>
      </w:r>
    </w:p>
    <w:p w14:paraId="7BDC517D" w14:textId="77777777" w:rsidR="00CB2782" w:rsidRPr="00A06751" w:rsidRDefault="00CB2782" w:rsidP="00A06751">
      <w:pPr>
        <w:pStyle w:val="Codelisting"/>
        <w:jc w:val="left"/>
        <w:rPr>
          <w:sz w:val="16"/>
          <w:szCs w:val="16"/>
          <w:lang w:val="en-US"/>
        </w:rPr>
      </w:pPr>
    </w:p>
    <w:p w14:paraId="4E2F2CE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surveyService.deactivateInviteToken(req.params.tokenId);</w:t>
      </w:r>
    </w:p>
    <w:p w14:paraId="02D9B95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success: true });</w:t>
      </w:r>
    </w:p>
    <w:p w14:paraId="75A7ECE9"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46388A3A"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w:t>
      </w:r>
    </w:p>
    <w:p w14:paraId="021BACE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'Помилка' });</w:t>
      </w:r>
    </w:p>
    <w:p w14:paraId="7AC5385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0E54D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FD8BB27" w14:textId="77777777" w:rsidR="00CB2782" w:rsidRPr="00A06751" w:rsidRDefault="00CB2782" w:rsidP="00A06751">
      <w:pPr>
        <w:pStyle w:val="Codelisting"/>
        <w:jc w:val="left"/>
        <w:rPr>
          <w:sz w:val="16"/>
          <w:szCs w:val="16"/>
          <w:lang w:val="en-US"/>
        </w:rPr>
      </w:pPr>
      <w:r w:rsidRPr="00A06751">
        <w:rPr>
          <w:sz w:val="16"/>
          <w:szCs w:val="16"/>
          <w:lang w:val="en-US"/>
        </w:rPr>
        <w:t>}</w:t>
      </w:r>
    </w:p>
    <w:p w14:paraId="6890B04A" w14:textId="77777777" w:rsidR="00CB2782" w:rsidRPr="00A06751" w:rsidRDefault="00CB2782" w:rsidP="00A06751">
      <w:pPr>
        <w:pStyle w:val="Codelisting"/>
        <w:jc w:val="left"/>
        <w:rPr>
          <w:sz w:val="16"/>
          <w:szCs w:val="16"/>
          <w:lang w:val="en-US"/>
        </w:rPr>
      </w:pPr>
    </w:p>
    <w:p w14:paraId="11C80118" w14:textId="77777777" w:rsidR="00CB2782" w:rsidRPr="00A06751" w:rsidRDefault="00CB2782" w:rsidP="00A06751">
      <w:pPr>
        <w:pStyle w:val="Codelisting"/>
        <w:jc w:val="left"/>
        <w:rPr>
          <w:sz w:val="16"/>
          <w:szCs w:val="16"/>
          <w:lang w:val="en-US"/>
        </w:rPr>
      </w:pPr>
    </w:p>
    <w:p w14:paraId="40DEB303" w14:textId="77777777" w:rsidR="00CB2782" w:rsidRPr="00A06751" w:rsidRDefault="00CB2782" w:rsidP="00A06751">
      <w:pPr>
        <w:pStyle w:val="Codelisting"/>
        <w:jc w:val="left"/>
        <w:rPr>
          <w:sz w:val="16"/>
          <w:szCs w:val="16"/>
          <w:lang w:val="en-US"/>
        </w:rPr>
      </w:pPr>
    </w:p>
    <w:p w14:paraId="3A8643E5"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C:\college\The-survey-uniqueness-control-module\backend\src\modules\surveys\survey.service.ts =====</w:t>
      </w:r>
    </w:p>
    <w:p w14:paraId="4BE77ECF" w14:textId="77777777" w:rsidR="00CB2782" w:rsidRPr="00A06751" w:rsidRDefault="00CB2782" w:rsidP="00A06751">
      <w:pPr>
        <w:pStyle w:val="Codelisting"/>
        <w:jc w:val="left"/>
        <w:rPr>
          <w:sz w:val="16"/>
          <w:szCs w:val="16"/>
          <w:lang w:val="en-US"/>
        </w:rPr>
      </w:pPr>
    </w:p>
    <w:p w14:paraId="0AF8A425" w14:textId="77777777" w:rsidR="00CB2782" w:rsidRPr="00A06751" w:rsidRDefault="00CB2782" w:rsidP="00A06751">
      <w:pPr>
        <w:pStyle w:val="Codelisting"/>
        <w:jc w:val="left"/>
        <w:rPr>
          <w:sz w:val="16"/>
          <w:szCs w:val="16"/>
          <w:lang w:val="en-US"/>
        </w:rPr>
      </w:pPr>
      <w:r w:rsidRPr="00A06751">
        <w:rPr>
          <w:sz w:val="16"/>
          <w:szCs w:val="16"/>
          <w:lang w:val="en-US"/>
        </w:rPr>
        <w:t>import { PrismaClient, SurveyAccessType } from '@prisma/client';</w:t>
      </w:r>
    </w:p>
    <w:p w14:paraId="7FBDC3DA" w14:textId="77777777" w:rsidR="00CB2782" w:rsidRPr="00A06751" w:rsidRDefault="00CB2782" w:rsidP="00A06751">
      <w:pPr>
        <w:pStyle w:val="Codelisting"/>
        <w:jc w:val="left"/>
        <w:rPr>
          <w:sz w:val="16"/>
          <w:szCs w:val="16"/>
          <w:lang w:val="en-US"/>
        </w:rPr>
      </w:pPr>
      <w:r w:rsidRPr="00A06751">
        <w:rPr>
          <w:sz w:val="16"/>
          <w:szCs w:val="16"/>
          <w:lang w:val="en-US"/>
        </w:rPr>
        <w:t>import { customAlphabet } from 'nanoid';</w:t>
      </w:r>
    </w:p>
    <w:p w14:paraId="2E0F8D0A" w14:textId="77777777" w:rsidR="00CB2782" w:rsidRPr="00A06751" w:rsidRDefault="00CB2782" w:rsidP="00A06751">
      <w:pPr>
        <w:pStyle w:val="Codelisting"/>
        <w:jc w:val="left"/>
        <w:rPr>
          <w:sz w:val="16"/>
          <w:szCs w:val="16"/>
          <w:lang w:val="en-US"/>
        </w:rPr>
      </w:pPr>
      <w:r w:rsidRPr="00A06751">
        <w:rPr>
          <w:sz w:val="16"/>
          <w:szCs w:val="16"/>
          <w:lang w:val="en-US"/>
        </w:rPr>
        <w:lastRenderedPageBreak/>
        <w:t>import bcrypt from 'bcryptjs';</w:t>
      </w:r>
    </w:p>
    <w:p w14:paraId="25A28270" w14:textId="77777777" w:rsidR="00CB2782" w:rsidRPr="00A06751" w:rsidRDefault="00CB2782" w:rsidP="00A06751">
      <w:pPr>
        <w:pStyle w:val="Codelisting"/>
        <w:jc w:val="left"/>
        <w:rPr>
          <w:sz w:val="16"/>
          <w:szCs w:val="16"/>
          <w:lang w:val="en-US"/>
        </w:rPr>
      </w:pPr>
      <w:r w:rsidRPr="00A06751">
        <w:rPr>
          <w:sz w:val="16"/>
          <w:szCs w:val="16"/>
          <w:lang w:val="en-US"/>
        </w:rPr>
        <w:t>import crypto from 'crypto';</w:t>
      </w:r>
    </w:p>
    <w:p w14:paraId="6672D94D" w14:textId="77777777" w:rsidR="00CB2782" w:rsidRPr="00A06751" w:rsidRDefault="00CB2782" w:rsidP="00A06751">
      <w:pPr>
        <w:pStyle w:val="Codelisting"/>
        <w:jc w:val="left"/>
        <w:rPr>
          <w:sz w:val="16"/>
          <w:szCs w:val="16"/>
          <w:lang w:val="en-US"/>
        </w:rPr>
      </w:pPr>
    </w:p>
    <w:p w14:paraId="5F075E46" w14:textId="77777777" w:rsidR="00CB2782" w:rsidRPr="00A06751" w:rsidRDefault="00CB2782" w:rsidP="00A06751">
      <w:pPr>
        <w:pStyle w:val="Codelisting"/>
        <w:jc w:val="left"/>
        <w:rPr>
          <w:sz w:val="16"/>
          <w:szCs w:val="16"/>
          <w:lang w:val="en-US"/>
        </w:rPr>
      </w:pPr>
      <w:r w:rsidRPr="00A06751">
        <w:rPr>
          <w:sz w:val="16"/>
          <w:szCs w:val="16"/>
          <w:lang w:val="en-US"/>
        </w:rPr>
        <w:t>const nanoid = customAlphabet('abcdefghijklmnopqrstuvwxyz0123456789', 10);</w:t>
      </w:r>
    </w:p>
    <w:p w14:paraId="38B89492" w14:textId="77777777" w:rsidR="00CB2782" w:rsidRPr="00A06751" w:rsidRDefault="00CB2782" w:rsidP="00A06751">
      <w:pPr>
        <w:pStyle w:val="Codelisting"/>
        <w:jc w:val="left"/>
        <w:rPr>
          <w:sz w:val="16"/>
          <w:szCs w:val="16"/>
          <w:lang w:val="en-US"/>
        </w:rPr>
      </w:pPr>
    </w:p>
    <w:p w14:paraId="1C288985" w14:textId="77777777" w:rsidR="00CB2782" w:rsidRPr="00A06751" w:rsidRDefault="00CB2782" w:rsidP="00A06751">
      <w:pPr>
        <w:pStyle w:val="Codelisting"/>
        <w:jc w:val="left"/>
        <w:rPr>
          <w:sz w:val="16"/>
          <w:szCs w:val="16"/>
          <w:lang w:val="en-US"/>
        </w:rPr>
      </w:pPr>
      <w:r w:rsidRPr="00A06751">
        <w:rPr>
          <w:sz w:val="16"/>
          <w:szCs w:val="16"/>
          <w:lang w:val="en-US"/>
        </w:rPr>
        <w:t>export interface CreateSurveyDto {</w:t>
      </w:r>
    </w:p>
    <w:p w14:paraId="5A307D0B"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string</w:t>
      </w:r>
    </w:p>
    <w:p w14:paraId="113A0503"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string</w:t>
      </w:r>
    </w:p>
    <w:p w14:paraId="79DEFAC9"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w:t>
      </w:r>
    </w:p>
    <w:p w14:paraId="7A47E1C9"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boolean</w:t>
      </w:r>
    </w:p>
    <w:p w14:paraId="32ADC419"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boolean</w:t>
      </w:r>
    </w:p>
    <w:p w14:paraId="4F48B219"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w:t>
      </w:r>
    </w:p>
    <w:p w14:paraId="32E539B5" w14:textId="77777777" w:rsidR="00CB2782" w:rsidRPr="00A06751" w:rsidRDefault="00CB2782" w:rsidP="00A06751">
      <w:pPr>
        <w:pStyle w:val="Codelisting"/>
        <w:jc w:val="left"/>
        <w:rPr>
          <w:sz w:val="16"/>
          <w:szCs w:val="16"/>
          <w:lang w:val="en-US"/>
        </w:rPr>
      </w:pPr>
      <w:r w:rsidRPr="00A06751">
        <w:rPr>
          <w:sz w:val="16"/>
          <w:szCs w:val="16"/>
          <w:lang w:val="en-US"/>
        </w:rPr>
        <w:t xml:space="preserve">  inviteExpiresAt?: string</w:t>
      </w:r>
    </w:p>
    <w:p w14:paraId="1EE39951"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string</w:t>
      </w:r>
    </w:p>
    <w:p w14:paraId="1C7D739F" w14:textId="77777777" w:rsidR="00CB2782" w:rsidRPr="00A06751" w:rsidRDefault="00CB2782" w:rsidP="00A06751">
      <w:pPr>
        <w:pStyle w:val="Codelisting"/>
        <w:jc w:val="left"/>
        <w:rPr>
          <w:sz w:val="16"/>
          <w:szCs w:val="16"/>
          <w:lang w:val="en-US"/>
        </w:rPr>
      </w:pPr>
      <w:r w:rsidRPr="00A06751">
        <w:rPr>
          <w:sz w:val="16"/>
          <w:szCs w:val="16"/>
          <w:lang w:val="en-US"/>
        </w:rPr>
        <w:t xml:space="preserve">  currentPassword?: string  // for verification when changing password</w:t>
      </w:r>
    </w:p>
    <w:p w14:paraId="13C96146"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string</w:t>
      </w:r>
    </w:p>
    <w:p w14:paraId="2FA56AFC"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string</w:t>
      </w:r>
    </w:p>
    <w:p w14:paraId="780613FE"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1C39FE4C"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77DD695F"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w:t>
      </w:r>
    </w:p>
    <w:p w14:paraId="04205175"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text: string }[]</w:t>
      </w:r>
    </w:p>
    <w:p w14:paraId="66E1B75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C445E06" w14:textId="77777777" w:rsidR="00CB2782" w:rsidRPr="00A06751" w:rsidRDefault="00CB2782" w:rsidP="00A06751">
      <w:pPr>
        <w:pStyle w:val="Codelisting"/>
        <w:jc w:val="left"/>
        <w:rPr>
          <w:sz w:val="16"/>
          <w:szCs w:val="16"/>
          <w:lang w:val="en-US"/>
        </w:rPr>
      </w:pPr>
      <w:r w:rsidRPr="00A06751">
        <w:rPr>
          <w:sz w:val="16"/>
          <w:szCs w:val="16"/>
          <w:lang w:val="en-US"/>
        </w:rPr>
        <w:t>}</w:t>
      </w:r>
    </w:p>
    <w:p w14:paraId="65D7F3F4" w14:textId="77777777" w:rsidR="00CB2782" w:rsidRPr="00A06751" w:rsidRDefault="00CB2782" w:rsidP="00A06751">
      <w:pPr>
        <w:pStyle w:val="Codelisting"/>
        <w:jc w:val="left"/>
        <w:rPr>
          <w:sz w:val="16"/>
          <w:szCs w:val="16"/>
          <w:lang w:val="en-US"/>
        </w:rPr>
      </w:pPr>
    </w:p>
    <w:p w14:paraId="28B6C783" w14:textId="77777777" w:rsidR="00CB2782" w:rsidRPr="00A06751" w:rsidRDefault="00CB2782" w:rsidP="00A06751">
      <w:pPr>
        <w:pStyle w:val="Codelisting"/>
        <w:jc w:val="left"/>
        <w:rPr>
          <w:sz w:val="16"/>
          <w:szCs w:val="16"/>
          <w:lang w:val="en-US"/>
        </w:rPr>
      </w:pPr>
      <w:r w:rsidRPr="00A06751">
        <w:rPr>
          <w:sz w:val="16"/>
          <w:szCs w:val="16"/>
          <w:lang w:val="en-US"/>
        </w:rPr>
        <w:t>export interface SurveyResults {</w:t>
      </w:r>
    </w:p>
    <w:p w14:paraId="0710A756"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24F0514E"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string</w:t>
      </w:r>
    </w:p>
    <w:p w14:paraId="326BE69E"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string | null</w:t>
      </w:r>
    </w:p>
    <w:p w14:paraId="707B0799"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 | null</w:t>
      </w:r>
    </w:p>
    <w:p w14:paraId="3ADF6E5F"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boolean</w:t>
      </w:r>
    </w:p>
    <w:p w14:paraId="2899FAAB"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boolean</w:t>
      </w:r>
    </w:p>
    <w:p w14:paraId="363248E4"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w:t>
      </w:r>
    </w:p>
    <w:p w14:paraId="42231357"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string | null</w:t>
      </w:r>
    </w:p>
    <w:p w14:paraId="56A9D981"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string | null</w:t>
      </w:r>
    </w:p>
    <w:p w14:paraId="4D0A0F17"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 number</w:t>
      </w:r>
    </w:p>
    <w:p w14:paraId="15F1CE6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string</w:t>
      </w:r>
    </w:p>
    <w:p w14:paraId="78883894" w14:textId="77777777" w:rsidR="00CB2782" w:rsidRPr="00A06751" w:rsidRDefault="00CB2782" w:rsidP="00A06751">
      <w:pPr>
        <w:pStyle w:val="Codelisting"/>
        <w:jc w:val="left"/>
        <w:rPr>
          <w:sz w:val="16"/>
          <w:szCs w:val="16"/>
          <w:lang w:val="en-US"/>
        </w:rPr>
      </w:pPr>
      <w:r w:rsidRPr="00A06751">
        <w:rPr>
          <w:sz w:val="16"/>
          <w:szCs w:val="16"/>
          <w:lang w:val="en-US"/>
        </w:rPr>
        <w:t xml:space="preserve">  voters: {</w:t>
      </w:r>
    </w:p>
    <w:p w14:paraId="1CEF8CF0"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string | null</w:t>
      </w:r>
    </w:p>
    <w:p w14:paraId="2CFEA0BD"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string</w:t>
      </w:r>
    </w:p>
    <w:p w14:paraId="3F694C6D" w14:textId="77777777" w:rsidR="00CB2782" w:rsidRPr="00A06751" w:rsidRDefault="00CB2782" w:rsidP="00A06751">
      <w:pPr>
        <w:pStyle w:val="Codelisting"/>
        <w:jc w:val="left"/>
        <w:rPr>
          <w:sz w:val="16"/>
          <w:szCs w:val="16"/>
          <w:lang w:val="en-US"/>
        </w:rPr>
      </w:pPr>
      <w:r w:rsidRPr="00A06751">
        <w:rPr>
          <w:sz w:val="16"/>
          <w:szCs w:val="16"/>
          <w:lang w:val="en-US"/>
        </w:rPr>
        <w:t xml:space="preserve">    userName: string | null</w:t>
      </w:r>
    </w:p>
    <w:p w14:paraId="45A5BC4D" w14:textId="77777777" w:rsidR="00CB2782" w:rsidRPr="00A06751" w:rsidRDefault="00CB2782" w:rsidP="00A06751">
      <w:pPr>
        <w:pStyle w:val="Codelisting"/>
        <w:jc w:val="left"/>
        <w:rPr>
          <w:sz w:val="16"/>
          <w:szCs w:val="16"/>
          <w:lang w:val="en-US"/>
        </w:rPr>
      </w:pPr>
      <w:r w:rsidRPr="00A06751">
        <w:rPr>
          <w:sz w:val="16"/>
          <w:szCs w:val="16"/>
          <w:lang w:val="en-US"/>
        </w:rPr>
        <w:t xml:space="preserve">    userEmail: string | null</w:t>
      </w:r>
    </w:p>
    <w:p w14:paraId="0235B37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13369E5"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0C726BD6"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1C9F9B9B"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322138E4"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string | null</w:t>
      </w:r>
    </w:p>
    <w:p w14:paraId="3F90436B"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w:t>
      </w:r>
    </w:p>
    <w:p w14:paraId="1C772961" w14:textId="77777777" w:rsidR="00CB2782" w:rsidRPr="00A06751" w:rsidRDefault="00CB2782" w:rsidP="00A06751">
      <w:pPr>
        <w:pStyle w:val="Codelisting"/>
        <w:jc w:val="left"/>
        <w:rPr>
          <w:sz w:val="16"/>
          <w:szCs w:val="16"/>
          <w:lang w:val="en-US"/>
        </w:rPr>
      </w:pPr>
      <w:r w:rsidRPr="00A06751">
        <w:rPr>
          <w:sz w:val="16"/>
          <w:szCs w:val="16"/>
          <w:lang w:val="en-US"/>
        </w:rPr>
        <w:t xml:space="preserve">      id: string</w:t>
      </w:r>
    </w:p>
    <w:p w14:paraId="227B28FC" w14:textId="77777777" w:rsidR="00CB2782" w:rsidRPr="00A06751" w:rsidRDefault="00CB2782" w:rsidP="00A06751">
      <w:pPr>
        <w:pStyle w:val="Codelisting"/>
        <w:jc w:val="left"/>
        <w:rPr>
          <w:sz w:val="16"/>
          <w:szCs w:val="16"/>
          <w:lang w:val="en-US"/>
        </w:rPr>
      </w:pPr>
      <w:r w:rsidRPr="00A06751">
        <w:rPr>
          <w:sz w:val="16"/>
          <w:szCs w:val="16"/>
          <w:lang w:val="en-US"/>
        </w:rPr>
        <w:t xml:space="preserve">      text: string</w:t>
      </w:r>
    </w:p>
    <w:p w14:paraId="69E00E9B" w14:textId="77777777" w:rsidR="00CB2782" w:rsidRPr="00A06751" w:rsidRDefault="00CB2782" w:rsidP="00A06751">
      <w:pPr>
        <w:pStyle w:val="Codelisting"/>
        <w:jc w:val="left"/>
        <w:rPr>
          <w:sz w:val="16"/>
          <w:szCs w:val="16"/>
          <w:lang w:val="en-US"/>
        </w:rPr>
      </w:pPr>
      <w:r w:rsidRPr="00A06751">
        <w:rPr>
          <w:sz w:val="16"/>
          <w:szCs w:val="16"/>
          <w:lang w:val="en-US"/>
        </w:rPr>
        <w:t xml:space="preserve">      votes: number</w:t>
      </w:r>
    </w:p>
    <w:p w14:paraId="539D3FF3" w14:textId="77777777" w:rsidR="00CB2782" w:rsidRPr="00A06751" w:rsidRDefault="00CB2782" w:rsidP="00A06751">
      <w:pPr>
        <w:pStyle w:val="Codelisting"/>
        <w:jc w:val="left"/>
        <w:rPr>
          <w:sz w:val="16"/>
          <w:szCs w:val="16"/>
          <w:lang w:val="en-US"/>
        </w:rPr>
      </w:pPr>
      <w:r w:rsidRPr="00A06751">
        <w:rPr>
          <w:sz w:val="16"/>
          <w:szCs w:val="16"/>
          <w:lang w:val="en-US"/>
        </w:rPr>
        <w:t xml:space="preserve">      percentage: number</w:t>
      </w:r>
    </w:p>
    <w:p w14:paraId="52AB3FD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BD10E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3DE95A" w14:textId="77777777" w:rsidR="00CB2782" w:rsidRPr="00A06751" w:rsidRDefault="00CB2782" w:rsidP="00A06751">
      <w:pPr>
        <w:pStyle w:val="Codelisting"/>
        <w:jc w:val="left"/>
        <w:rPr>
          <w:sz w:val="16"/>
          <w:szCs w:val="16"/>
          <w:lang w:val="en-US"/>
        </w:rPr>
      </w:pPr>
      <w:r w:rsidRPr="00A06751">
        <w:rPr>
          <w:sz w:val="16"/>
          <w:szCs w:val="16"/>
          <w:lang w:val="en-US"/>
        </w:rPr>
        <w:t>}</w:t>
      </w:r>
    </w:p>
    <w:p w14:paraId="102DD21A" w14:textId="77777777" w:rsidR="00CB2782" w:rsidRPr="00A06751" w:rsidRDefault="00CB2782" w:rsidP="00A06751">
      <w:pPr>
        <w:pStyle w:val="Codelisting"/>
        <w:jc w:val="left"/>
        <w:rPr>
          <w:sz w:val="16"/>
          <w:szCs w:val="16"/>
          <w:lang w:val="en-US"/>
        </w:rPr>
      </w:pPr>
    </w:p>
    <w:p w14:paraId="48E1EFF5" w14:textId="77777777" w:rsidR="00CB2782" w:rsidRPr="00A06751" w:rsidRDefault="00CB2782" w:rsidP="00A06751">
      <w:pPr>
        <w:pStyle w:val="Codelisting"/>
        <w:jc w:val="left"/>
        <w:rPr>
          <w:sz w:val="16"/>
          <w:szCs w:val="16"/>
          <w:lang w:val="en-US"/>
        </w:rPr>
      </w:pPr>
      <w:r w:rsidRPr="00A06751">
        <w:rPr>
          <w:sz w:val="16"/>
          <w:szCs w:val="16"/>
          <w:lang w:val="en-US"/>
        </w:rPr>
        <w:t>export class SurveyService {</w:t>
      </w:r>
    </w:p>
    <w:p w14:paraId="1EBF72E8" w14:textId="77777777" w:rsidR="00CB2782" w:rsidRPr="00A06751" w:rsidRDefault="00CB2782" w:rsidP="00A06751">
      <w:pPr>
        <w:pStyle w:val="Codelisting"/>
        <w:jc w:val="left"/>
        <w:rPr>
          <w:sz w:val="16"/>
          <w:szCs w:val="16"/>
          <w:lang w:val="en-US"/>
        </w:rPr>
      </w:pPr>
      <w:r w:rsidRPr="00A06751">
        <w:rPr>
          <w:sz w:val="16"/>
          <w:szCs w:val="16"/>
          <w:lang w:val="en-US"/>
        </w:rPr>
        <w:t xml:space="preserve">  constructor(private prisma: PrismaClient) {}</w:t>
      </w:r>
    </w:p>
    <w:p w14:paraId="31A7ED26" w14:textId="77777777" w:rsidR="00CB2782" w:rsidRPr="00A06751" w:rsidRDefault="00CB2782" w:rsidP="00A06751">
      <w:pPr>
        <w:pStyle w:val="Codelisting"/>
        <w:jc w:val="left"/>
        <w:rPr>
          <w:sz w:val="16"/>
          <w:szCs w:val="16"/>
          <w:lang w:val="en-US"/>
        </w:rPr>
      </w:pPr>
    </w:p>
    <w:p w14:paraId="12418D7E" w14:textId="77777777" w:rsidR="00CB2782" w:rsidRPr="00A06751" w:rsidRDefault="00CB2782" w:rsidP="00A06751">
      <w:pPr>
        <w:pStyle w:val="Codelisting"/>
        <w:jc w:val="left"/>
        <w:rPr>
          <w:sz w:val="16"/>
          <w:szCs w:val="16"/>
          <w:lang w:val="en-US"/>
        </w:rPr>
      </w:pPr>
      <w:r w:rsidRPr="00A06751">
        <w:rPr>
          <w:sz w:val="16"/>
          <w:szCs w:val="16"/>
          <w:lang w:val="en-US"/>
        </w:rPr>
        <w:t xml:space="preserve">  // ── Create ──────────────────────────────────────────────────────────────</w:t>
      </w:r>
    </w:p>
    <w:p w14:paraId="77DDE792" w14:textId="77777777" w:rsidR="00CB2782" w:rsidRPr="00A06751" w:rsidRDefault="00CB2782" w:rsidP="00A06751">
      <w:pPr>
        <w:pStyle w:val="Codelisting"/>
        <w:jc w:val="left"/>
        <w:rPr>
          <w:sz w:val="16"/>
          <w:szCs w:val="16"/>
          <w:lang w:val="en-US"/>
        </w:rPr>
      </w:pPr>
    </w:p>
    <w:p w14:paraId="1709D336" w14:textId="77777777" w:rsidR="00CB2782" w:rsidRPr="00A06751" w:rsidRDefault="00CB2782" w:rsidP="00A06751">
      <w:pPr>
        <w:pStyle w:val="Codelisting"/>
        <w:jc w:val="left"/>
        <w:rPr>
          <w:sz w:val="16"/>
          <w:szCs w:val="16"/>
          <w:lang w:val="en-US"/>
        </w:rPr>
      </w:pPr>
      <w:r w:rsidRPr="00A06751">
        <w:rPr>
          <w:sz w:val="16"/>
          <w:szCs w:val="16"/>
          <w:lang w:val="en-US"/>
        </w:rPr>
        <w:t xml:space="preserve">  async createSurvey(data: CreateSurveyDto) {</w:t>
      </w:r>
    </w:p>
    <w:p w14:paraId="6EF88C2A" w14:textId="77777777" w:rsidR="00CB2782" w:rsidRPr="00A06751" w:rsidRDefault="00CB2782" w:rsidP="00A06751">
      <w:pPr>
        <w:pStyle w:val="Codelisting"/>
        <w:jc w:val="left"/>
        <w:rPr>
          <w:sz w:val="16"/>
          <w:szCs w:val="16"/>
          <w:lang w:val="en-US"/>
        </w:rPr>
      </w:pPr>
      <w:r w:rsidRPr="00A06751">
        <w:rPr>
          <w:sz w:val="16"/>
          <w:szCs w:val="16"/>
          <w:lang w:val="en-US"/>
        </w:rPr>
        <w:t xml:space="preserve">    // Hash password at the service layer — single source of truth</w:t>
      </w:r>
    </w:p>
    <w:p w14:paraId="50262762" w14:textId="77777777" w:rsidR="00CB2782" w:rsidRPr="00A06751" w:rsidRDefault="00CB2782" w:rsidP="00A06751">
      <w:pPr>
        <w:pStyle w:val="Codelisting"/>
        <w:jc w:val="left"/>
        <w:rPr>
          <w:sz w:val="16"/>
          <w:szCs w:val="16"/>
          <w:lang w:val="en-US"/>
        </w:rPr>
      </w:pPr>
      <w:r w:rsidRPr="00A06751">
        <w:rPr>
          <w:sz w:val="16"/>
          <w:szCs w:val="16"/>
          <w:lang w:val="en-US"/>
        </w:rPr>
        <w:t xml:space="preserve">    let passwordHash: string | null = null;</w:t>
      </w:r>
    </w:p>
    <w:p w14:paraId="62C1CBD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isPrivate = data.accessType === SurveyAccessType.PRIVATE || data.isPrivate;</w:t>
      </w:r>
    </w:p>
    <w:p w14:paraId="3FB4FC60" w14:textId="77777777" w:rsidR="00CB2782" w:rsidRPr="00A06751" w:rsidRDefault="00CB2782" w:rsidP="00A06751">
      <w:pPr>
        <w:pStyle w:val="Codelisting"/>
        <w:jc w:val="left"/>
        <w:rPr>
          <w:sz w:val="16"/>
          <w:szCs w:val="16"/>
          <w:lang w:val="en-US"/>
        </w:rPr>
      </w:pPr>
      <w:r w:rsidRPr="00A06751">
        <w:rPr>
          <w:sz w:val="16"/>
          <w:szCs w:val="16"/>
          <w:lang w:val="en-US"/>
        </w:rPr>
        <w:t xml:space="preserve">    if (isPrivate &amp;&amp; data.password) {</w:t>
      </w:r>
    </w:p>
    <w:p w14:paraId="1D42B47C"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passwordHash = await bcrypt.hash(data.password, 12);</w:t>
      </w:r>
    </w:p>
    <w:p w14:paraId="2312C91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B89115" w14:textId="77777777" w:rsidR="00CB2782" w:rsidRPr="00A06751" w:rsidRDefault="00CB2782" w:rsidP="00A06751">
      <w:pPr>
        <w:pStyle w:val="Codelisting"/>
        <w:jc w:val="left"/>
        <w:rPr>
          <w:sz w:val="16"/>
          <w:szCs w:val="16"/>
          <w:lang w:val="en-US"/>
        </w:rPr>
      </w:pPr>
    </w:p>
    <w:p w14:paraId="1DA2886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this.prisma.survey.create({</w:t>
      </w:r>
    </w:p>
    <w:p w14:paraId="7F58A778"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071D99B0" w14:textId="77777777" w:rsidR="00CB2782" w:rsidRPr="00A06751" w:rsidRDefault="00CB2782" w:rsidP="00A06751">
      <w:pPr>
        <w:pStyle w:val="Codelisting"/>
        <w:jc w:val="left"/>
        <w:rPr>
          <w:sz w:val="16"/>
          <w:szCs w:val="16"/>
          <w:lang w:val="en-US"/>
        </w:rPr>
      </w:pPr>
      <w:r w:rsidRPr="00A06751">
        <w:rPr>
          <w:sz w:val="16"/>
          <w:szCs w:val="16"/>
          <w:lang w:val="en-US"/>
        </w:rPr>
        <w:t xml:space="preserve">        title:       data.title,</w:t>
      </w:r>
    </w:p>
    <w:p w14:paraId="159DA86B"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data.description,</w:t>
      </w:r>
    </w:p>
    <w:p w14:paraId="5C52BC2E"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data.imageUrl,</w:t>
      </w:r>
    </w:p>
    <w:p w14:paraId="6D0A0A19"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isPrivate ?? false,</w:t>
      </w:r>
    </w:p>
    <w:p w14:paraId="353255AC"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data.isActive ?? true,</w:t>
      </w:r>
    </w:p>
    <w:p w14:paraId="670D733C"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data.accessType ?? SurveyAccessType.PUBLIC,</w:t>
      </w:r>
    </w:p>
    <w:p w14:paraId="0A0AB724"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passwordHash,</w:t>
      </w:r>
    </w:p>
    <w:p w14:paraId="58209A9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data.createdById,</w:t>
      </w:r>
    </w:p>
    <w:p w14:paraId="75D7B419"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data.deadline ? new Date(data.deadline) : null,</w:t>
      </w:r>
    </w:p>
    <w:p w14:paraId="6F251F16"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7E26808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 data.questions.map((q) =&gt; ({</w:t>
      </w:r>
    </w:p>
    <w:p w14:paraId="261CDC43" w14:textId="77777777" w:rsidR="00CB2782" w:rsidRPr="00A06751" w:rsidRDefault="00CB2782" w:rsidP="00A06751">
      <w:pPr>
        <w:pStyle w:val="Codelisting"/>
        <w:jc w:val="left"/>
        <w:rPr>
          <w:sz w:val="16"/>
          <w:szCs w:val="16"/>
          <w:lang w:val="en-US"/>
        </w:rPr>
      </w:pPr>
      <w:r w:rsidRPr="00A06751">
        <w:rPr>
          <w:sz w:val="16"/>
          <w:szCs w:val="16"/>
          <w:lang w:val="en-US"/>
        </w:rPr>
        <w:t xml:space="preserve">            text:     q.text,</w:t>
      </w:r>
    </w:p>
    <w:p w14:paraId="3C3AB282"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q.imageUrl,</w:t>
      </w:r>
    </w:p>
    <w:p w14:paraId="32DEF999"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create: q.options.map((o) =&gt; ({ text: o.text })) },</w:t>
      </w:r>
    </w:p>
    <w:p w14:paraId="2F1A2A4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D52C3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0DA02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C4F8A3"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42837F93"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include: { options: true } },</w:t>
      </w:r>
    </w:p>
    <w:p w14:paraId="49C1F5B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FBE94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3168C4" w14:textId="77777777" w:rsidR="00CB2782" w:rsidRPr="00A06751" w:rsidRDefault="00CB2782" w:rsidP="00A06751">
      <w:pPr>
        <w:pStyle w:val="Codelisting"/>
        <w:jc w:val="left"/>
        <w:rPr>
          <w:sz w:val="16"/>
          <w:szCs w:val="16"/>
          <w:lang w:val="en-US"/>
        </w:rPr>
      </w:pPr>
    </w:p>
    <w:p w14:paraId="418CF97A"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(data.accessType === SurveyAccessType.ANONYMOUS_INVITE) {</w:t>
      </w:r>
    </w:p>
    <w:p w14:paraId="584B81B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this.generateInviteTokens(survey.id, 1, data.inviteExpiresAt ? new Date(data.inviteExpiresAt) : null, 'Master Invite Link');</w:t>
      </w:r>
    </w:p>
    <w:p w14:paraId="63BCB68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B43456" w14:textId="77777777" w:rsidR="00CB2782" w:rsidRPr="00A06751" w:rsidRDefault="00CB2782" w:rsidP="00A06751">
      <w:pPr>
        <w:pStyle w:val="Codelisting"/>
        <w:jc w:val="left"/>
        <w:rPr>
          <w:sz w:val="16"/>
          <w:szCs w:val="16"/>
          <w:lang w:val="en-US"/>
        </w:rPr>
      </w:pPr>
    </w:p>
    <w:p w14:paraId="71489D6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survey;</w:t>
      </w:r>
    </w:p>
    <w:p w14:paraId="09CB9AA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F842CB" w14:textId="77777777" w:rsidR="00CB2782" w:rsidRPr="00A06751" w:rsidRDefault="00CB2782" w:rsidP="00A06751">
      <w:pPr>
        <w:pStyle w:val="Codelisting"/>
        <w:jc w:val="left"/>
        <w:rPr>
          <w:sz w:val="16"/>
          <w:szCs w:val="16"/>
          <w:lang w:val="en-US"/>
        </w:rPr>
      </w:pPr>
    </w:p>
    <w:p w14:paraId="69274EF1" w14:textId="77777777" w:rsidR="00CB2782" w:rsidRPr="00A06751" w:rsidRDefault="00CB2782" w:rsidP="00A06751">
      <w:pPr>
        <w:pStyle w:val="Codelisting"/>
        <w:jc w:val="left"/>
        <w:rPr>
          <w:sz w:val="16"/>
          <w:szCs w:val="16"/>
          <w:lang w:val="en-US"/>
        </w:rPr>
      </w:pPr>
      <w:r w:rsidRPr="00A06751">
        <w:rPr>
          <w:sz w:val="16"/>
          <w:szCs w:val="16"/>
          <w:lang w:val="en-US"/>
        </w:rPr>
        <w:t xml:space="preserve">  // ── Invites ─────────────────────────────────────────────────────────────</w:t>
      </w:r>
    </w:p>
    <w:p w14:paraId="240C74A7" w14:textId="77777777" w:rsidR="00CB2782" w:rsidRPr="00A06751" w:rsidRDefault="00CB2782" w:rsidP="00A06751">
      <w:pPr>
        <w:pStyle w:val="Codelisting"/>
        <w:jc w:val="left"/>
        <w:rPr>
          <w:sz w:val="16"/>
          <w:szCs w:val="16"/>
          <w:lang w:val="en-US"/>
        </w:rPr>
      </w:pPr>
    </w:p>
    <w:p w14:paraId="0CE4033D"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generateInviteTokens(surveyId: string, count: number = 1, expiresAt?: Date | null, label?: string) {</w:t>
      </w:r>
    </w:p>
    <w:p w14:paraId="225CE31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tokensToCreate = Array.from({ length: count }).map(() =&gt; ({</w:t>
      </w:r>
    </w:p>
    <w:p w14:paraId="608108CD"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w:t>
      </w:r>
    </w:p>
    <w:p w14:paraId="513B8EB1" w14:textId="77777777" w:rsidR="00CB2782" w:rsidRPr="00A06751" w:rsidRDefault="00CB2782" w:rsidP="00A06751">
      <w:pPr>
        <w:pStyle w:val="Codelisting"/>
        <w:jc w:val="left"/>
        <w:rPr>
          <w:sz w:val="16"/>
          <w:szCs w:val="16"/>
          <w:lang w:val="en-US"/>
        </w:rPr>
      </w:pPr>
      <w:r w:rsidRPr="00A06751">
        <w:rPr>
          <w:sz w:val="16"/>
          <w:szCs w:val="16"/>
          <w:lang w:val="en-US"/>
        </w:rPr>
        <w:t xml:space="preserve">      token: crypto.randomBytes(24).toString('hex'), // 48-char hex</w:t>
      </w:r>
    </w:p>
    <w:p w14:paraId="74DDFD8E" w14:textId="77777777" w:rsidR="00CB2782" w:rsidRPr="00A06751" w:rsidRDefault="00CB2782" w:rsidP="00A06751">
      <w:pPr>
        <w:pStyle w:val="Codelisting"/>
        <w:jc w:val="left"/>
        <w:rPr>
          <w:sz w:val="16"/>
          <w:szCs w:val="16"/>
          <w:lang w:val="en-US"/>
        </w:rPr>
      </w:pPr>
      <w:r w:rsidRPr="00A06751">
        <w:rPr>
          <w:sz w:val="16"/>
          <w:szCs w:val="16"/>
          <w:lang w:val="en-US"/>
        </w:rPr>
        <w:t xml:space="preserve">      expiresAt: expiresAt ?? null,</w:t>
      </w:r>
    </w:p>
    <w:p w14:paraId="035527F3" w14:textId="77777777" w:rsidR="00CB2782" w:rsidRPr="00A06751" w:rsidRDefault="00CB2782" w:rsidP="00A06751">
      <w:pPr>
        <w:pStyle w:val="Codelisting"/>
        <w:jc w:val="left"/>
        <w:rPr>
          <w:sz w:val="16"/>
          <w:szCs w:val="16"/>
          <w:lang w:val="en-US"/>
        </w:rPr>
      </w:pPr>
      <w:r w:rsidRPr="00A06751">
        <w:rPr>
          <w:sz w:val="16"/>
          <w:szCs w:val="16"/>
          <w:lang w:val="en-US"/>
        </w:rPr>
        <w:t xml:space="preserve">      label,</w:t>
      </w:r>
    </w:p>
    <w:p w14:paraId="74EA566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D010E40" w14:textId="77777777" w:rsidR="00CB2782" w:rsidRPr="00A06751" w:rsidRDefault="00CB2782" w:rsidP="00A06751">
      <w:pPr>
        <w:pStyle w:val="Codelisting"/>
        <w:jc w:val="left"/>
        <w:rPr>
          <w:sz w:val="16"/>
          <w:szCs w:val="16"/>
          <w:lang w:val="en-US"/>
        </w:rPr>
      </w:pPr>
    </w:p>
    <w:p w14:paraId="0C8C889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this.prisma.inviteToken.createMany({</w:t>
      </w:r>
    </w:p>
    <w:p w14:paraId="0660CC72" w14:textId="77777777" w:rsidR="00CB2782" w:rsidRPr="00A06751" w:rsidRDefault="00CB2782" w:rsidP="00A06751">
      <w:pPr>
        <w:pStyle w:val="Codelisting"/>
        <w:jc w:val="left"/>
        <w:rPr>
          <w:sz w:val="16"/>
          <w:szCs w:val="16"/>
          <w:lang w:val="en-US"/>
        </w:rPr>
      </w:pPr>
      <w:r w:rsidRPr="00A06751">
        <w:rPr>
          <w:sz w:val="16"/>
          <w:szCs w:val="16"/>
          <w:lang w:val="en-US"/>
        </w:rPr>
        <w:t xml:space="preserve">      data: tokensToCreate,</w:t>
      </w:r>
    </w:p>
    <w:p w14:paraId="4A8FDEB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611B1C" w14:textId="77777777" w:rsidR="00CB2782" w:rsidRPr="00A06751" w:rsidRDefault="00CB2782" w:rsidP="00A06751">
      <w:pPr>
        <w:pStyle w:val="Codelisting"/>
        <w:jc w:val="left"/>
        <w:rPr>
          <w:sz w:val="16"/>
          <w:szCs w:val="16"/>
          <w:lang w:val="en-US"/>
        </w:rPr>
      </w:pPr>
    </w:p>
    <w:p w14:paraId="0459ACD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this.getInviteTokens(surveyId);</w:t>
      </w:r>
    </w:p>
    <w:p w14:paraId="7F4923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3E0EC95" w14:textId="77777777" w:rsidR="00CB2782" w:rsidRPr="00A06751" w:rsidRDefault="00CB2782" w:rsidP="00A06751">
      <w:pPr>
        <w:pStyle w:val="Codelisting"/>
        <w:jc w:val="left"/>
        <w:rPr>
          <w:sz w:val="16"/>
          <w:szCs w:val="16"/>
          <w:lang w:val="en-US"/>
        </w:rPr>
      </w:pPr>
    </w:p>
    <w:p w14:paraId="56E0DDD4"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getInviteTokens(surveyId: string) {</w:t>
      </w:r>
    </w:p>
    <w:p w14:paraId="0BAAF5B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this.prisma.inviteToken.findMany({</w:t>
      </w:r>
    </w:p>
    <w:p w14:paraId="38A1564E"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w:t>
      </w:r>
    </w:p>
    <w:p w14:paraId="2078CC99"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554DD06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4058C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99C872" w14:textId="77777777" w:rsidR="00CB2782" w:rsidRPr="00A06751" w:rsidRDefault="00CB2782" w:rsidP="00A06751">
      <w:pPr>
        <w:pStyle w:val="Codelisting"/>
        <w:jc w:val="left"/>
        <w:rPr>
          <w:sz w:val="16"/>
          <w:szCs w:val="16"/>
          <w:lang w:val="en-US"/>
        </w:rPr>
      </w:pPr>
    </w:p>
    <w:p w14:paraId="16AB7936" w14:textId="77777777" w:rsidR="00CB2782" w:rsidRPr="00A06751" w:rsidRDefault="00CB2782" w:rsidP="00A06751">
      <w:pPr>
        <w:pStyle w:val="Codelisting"/>
        <w:jc w:val="left"/>
        <w:rPr>
          <w:sz w:val="16"/>
          <w:szCs w:val="16"/>
          <w:lang w:val="en-US"/>
        </w:rPr>
      </w:pPr>
      <w:r w:rsidRPr="00A06751">
        <w:rPr>
          <w:sz w:val="16"/>
          <w:szCs w:val="16"/>
          <w:lang w:val="en-US"/>
        </w:rPr>
        <w:t xml:space="preserve">  async activateNewToken(surveyId: string, expiresAt?: Date | null, label?: string) {</w:t>
      </w:r>
    </w:p>
    <w:p w14:paraId="4B55BE25" w14:textId="77777777" w:rsidR="00CB2782" w:rsidRPr="00A06751" w:rsidRDefault="00CB2782" w:rsidP="00A06751">
      <w:pPr>
        <w:pStyle w:val="Codelisting"/>
        <w:jc w:val="left"/>
        <w:rPr>
          <w:sz w:val="16"/>
          <w:szCs w:val="16"/>
          <w:lang w:val="en-US"/>
        </w:rPr>
      </w:pPr>
      <w:r w:rsidRPr="00A06751">
        <w:rPr>
          <w:sz w:val="16"/>
          <w:szCs w:val="16"/>
          <w:lang w:val="en-US"/>
        </w:rPr>
        <w:t xml:space="preserve">    // Deactivate all existing tokens for this survey</w:t>
      </w:r>
    </w:p>
    <w:p w14:paraId="336C6DC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this.prisma.inviteToken.updateMany({</w:t>
      </w:r>
    </w:p>
    <w:p w14:paraId="61BB568F"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where: { surveyId },</w:t>
      </w:r>
    </w:p>
    <w:p w14:paraId="6AF496CB" w14:textId="77777777" w:rsidR="00CB2782" w:rsidRPr="00A06751" w:rsidRDefault="00CB2782" w:rsidP="00A06751">
      <w:pPr>
        <w:pStyle w:val="Codelisting"/>
        <w:jc w:val="left"/>
        <w:rPr>
          <w:sz w:val="16"/>
          <w:szCs w:val="16"/>
          <w:lang w:val="en-US"/>
        </w:rPr>
      </w:pPr>
      <w:r w:rsidRPr="00A06751">
        <w:rPr>
          <w:sz w:val="16"/>
          <w:szCs w:val="16"/>
          <w:lang w:val="en-US"/>
        </w:rPr>
        <w:t xml:space="preserve">      data: { isActive: false },</w:t>
      </w:r>
    </w:p>
    <w:p w14:paraId="4449EAB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BD9FBB" w14:textId="77777777" w:rsidR="00CB2782" w:rsidRPr="00A06751" w:rsidRDefault="00CB2782" w:rsidP="00A06751">
      <w:pPr>
        <w:pStyle w:val="Codelisting"/>
        <w:jc w:val="left"/>
        <w:rPr>
          <w:sz w:val="16"/>
          <w:szCs w:val="16"/>
          <w:lang w:val="en-US"/>
        </w:rPr>
      </w:pPr>
      <w:r w:rsidRPr="00A06751">
        <w:rPr>
          <w:sz w:val="16"/>
          <w:szCs w:val="16"/>
          <w:lang w:val="en-US"/>
        </w:rPr>
        <w:t xml:space="preserve">    // Create fresh token</w:t>
      </w:r>
    </w:p>
    <w:p w14:paraId="1FA5A67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this.generateInviteTokens(surveyId, 1, expiresAt, label);</w:t>
      </w:r>
    </w:p>
    <w:p w14:paraId="30EF314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341CCFA" w14:textId="77777777" w:rsidR="00CB2782" w:rsidRPr="00A06751" w:rsidRDefault="00CB2782" w:rsidP="00A06751">
      <w:pPr>
        <w:pStyle w:val="Codelisting"/>
        <w:jc w:val="left"/>
        <w:rPr>
          <w:sz w:val="16"/>
          <w:szCs w:val="16"/>
          <w:lang w:val="en-US"/>
        </w:rPr>
      </w:pPr>
    </w:p>
    <w:p w14:paraId="6E617366" w14:textId="77777777" w:rsidR="00CB2782" w:rsidRPr="00A06751" w:rsidRDefault="00CB2782" w:rsidP="00A06751">
      <w:pPr>
        <w:pStyle w:val="Codelisting"/>
        <w:jc w:val="left"/>
        <w:rPr>
          <w:sz w:val="16"/>
          <w:szCs w:val="16"/>
          <w:lang w:val="en-US"/>
        </w:rPr>
      </w:pPr>
      <w:r w:rsidRPr="00A06751">
        <w:rPr>
          <w:sz w:val="16"/>
          <w:szCs w:val="16"/>
          <w:lang w:val="en-US"/>
        </w:rPr>
        <w:t xml:space="preserve">  async deactivateInviteToken(tokenId: string) {</w:t>
      </w:r>
    </w:p>
    <w:p w14:paraId="2B95156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this.prisma.inviteToken.update({</w:t>
      </w:r>
    </w:p>
    <w:p w14:paraId="1163DCBA"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tokenId },</w:t>
      </w:r>
    </w:p>
    <w:p w14:paraId="3F179526" w14:textId="77777777" w:rsidR="00CB2782" w:rsidRPr="00A06751" w:rsidRDefault="00CB2782" w:rsidP="00A06751">
      <w:pPr>
        <w:pStyle w:val="Codelisting"/>
        <w:jc w:val="left"/>
        <w:rPr>
          <w:sz w:val="16"/>
          <w:szCs w:val="16"/>
          <w:lang w:val="en-US"/>
        </w:rPr>
      </w:pPr>
      <w:r w:rsidRPr="00A06751">
        <w:rPr>
          <w:sz w:val="16"/>
          <w:szCs w:val="16"/>
          <w:lang w:val="en-US"/>
        </w:rPr>
        <w:t xml:space="preserve">      data: { isActive: false }</w:t>
      </w:r>
    </w:p>
    <w:p w14:paraId="06C1BAE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2B2F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B882A8" w14:textId="77777777" w:rsidR="00CB2782" w:rsidRPr="00A06751" w:rsidRDefault="00CB2782" w:rsidP="00A06751">
      <w:pPr>
        <w:pStyle w:val="Codelisting"/>
        <w:jc w:val="left"/>
        <w:rPr>
          <w:sz w:val="16"/>
          <w:szCs w:val="16"/>
          <w:lang w:val="en-US"/>
        </w:rPr>
      </w:pPr>
    </w:p>
    <w:p w14:paraId="41790959" w14:textId="77777777" w:rsidR="00CB2782" w:rsidRPr="00A06751" w:rsidRDefault="00CB2782" w:rsidP="00A06751">
      <w:pPr>
        <w:pStyle w:val="Codelisting"/>
        <w:jc w:val="left"/>
        <w:rPr>
          <w:sz w:val="16"/>
          <w:szCs w:val="16"/>
          <w:lang w:val="en-US"/>
        </w:rPr>
      </w:pPr>
      <w:r w:rsidRPr="00A06751">
        <w:rPr>
          <w:sz w:val="16"/>
          <w:szCs w:val="16"/>
          <w:lang w:val="en-US"/>
        </w:rPr>
        <w:t xml:space="preserve">  // ── Get one ─────────────────────────────────────────────────────────────</w:t>
      </w:r>
    </w:p>
    <w:p w14:paraId="5B687C84" w14:textId="77777777" w:rsidR="00CB2782" w:rsidRPr="00A06751" w:rsidRDefault="00CB2782" w:rsidP="00A06751">
      <w:pPr>
        <w:pStyle w:val="Codelisting"/>
        <w:jc w:val="left"/>
        <w:rPr>
          <w:sz w:val="16"/>
          <w:szCs w:val="16"/>
          <w:lang w:val="en-US"/>
        </w:rPr>
      </w:pPr>
    </w:p>
    <w:p w14:paraId="527DA972"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getSurveyById(id: string) {</w:t>
      </w:r>
    </w:p>
    <w:p w14:paraId="39DA5DE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this.prisma.survey.findUnique({</w:t>
      </w:r>
    </w:p>
    <w:p w14:paraId="0951E29B"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256F0CCE"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304B1307"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include: { options: true } },</w:t>
      </w:r>
    </w:p>
    <w:p w14:paraId="4B25C55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1168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D3E68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3F48D2" w14:textId="77777777" w:rsidR="00CB2782" w:rsidRPr="00A06751" w:rsidRDefault="00CB2782" w:rsidP="00A06751">
      <w:pPr>
        <w:pStyle w:val="Codelisting"/>
        <w:jc w:val="left"/>
        <w:rPr>
          <w:sz w:val="16"/>
          <w:szCs w:val="16"/>
          <w:lang w:val="en-US"/>
        </w:rPr>
      </w:pPr>
    </w:p>
    <w:p w14:paraId="77D97C39"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getSurveyBySlug(idOrSlug: string) {</w:t>
      </w:r>
    </w:p>
    <w:p w14:paraId="6D7F920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this.getSurveyById(idOrSlug);</w:t>
      </w:r>
    </w:p>
    <w:p w14:paraId="521262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667EBBE" w14:textId="77777777" w:rsidR="00CB2782" w:rsidRPr="00A06751" w:rsidRDefault="00CB2782" w:rsidP="00A06751">
      <w:pPr>
        <w:pStyle w:val="Codelisting"/>
        <w:jc w:val="left"/>
        <w:rPr>
          <w:sz w:val="16"/>
          <w:szCs w:val="16"/>
          <w:lang w:val="en-US"/>
        </w:rPr>
      </w:pPr>
    </w:p>
    <w:p w14:paraId="7BCB8C9F" w14:textId="77777777" w:rsidR="00CB2782" w:rsidRPr="00A06751" w:rsidRDefault="00CB2782" w:rsidP="00A06751">
      <w:pPr>
        <w:pStyle w:val="Codelisting"/>
        <w:jc w:val="left"/>
        <w:rPr>
          <w:sz w:val="16"/>
          <w:szCs w:val="16"/>
          <w:lang w:val="en-US"/>
        </w:rPr>
      </w:pPr>
      <w:r w:rsidRPr="00A06751">
        <w:rPr>
          <w:sz w:val="16"/>
          <w:szCs w:val="16"/>
          <w:lang w:val="en-US"/>
        </w:rPr>
        <w:t xml:space="preserve">  // ── Results (raw DB — no cache here, cache handled at route level) ───────</w:t>
      </w:r>
    </w:p>
    <w:p w14:paraId="4ADE9D3B" w14:textId="77777777" w:rsidR="00CB2782" w:rsidRPr="00A06751" w:rsidRDefault="00CB2782" w:rsidP="00A06751">
      <w:pPr>
        <w:pStyle w:val="Codelisting"/>
        <w:jc w:val="left"/>
        <w:rPr>
          <w:sz w:val="16"/>
          <w:szCs w:val="16"/>
          <w:lang w:val="en-US"/>
        </w:rPr>
      </w:pPr>
    </w:p>
    <w:p w14:paraId="5942C8CF"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getSurveyResults(id: string): Promise&lt;SurveyResults | null&gt; {</w:t>
      </w:r>
    </w:p>
    <w:p w14:paraId="721E880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this.prisma.survey.findUnique({</w:t>
      </w:r>
    </w:p>
    <w:p w14:paraId="1854BAA0"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05885662"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5A66A14D"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2E46ED8D"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7214073F"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include: { votes: true } },</w:t>
      </w:r>
    </w:p>
    <w:p w14:paraId="0566F19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4F623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776D1C" w14:textId="77777777" w:rsidR="00CB2782" w:rsidRPr="00A06751" w:rsidRDefault="00CB2782" w:rsidP="00A06751">
      <w:pPr>
        <w:pStyle w:val="Codelisting"/>
        <w:jc w:val="left"/>
        <w:rPr>
          <w:sz w:val="16"/>
          <w:szCs w:val="16"/>
          <w:lang w:val="en-US"/>
        </w:rPr>
      </w:pPr>
      <w:r w:rsidRPr="00A06751">
        <w:rPr>
          <w:sz w:val="16"/>
          <w:szCs w:val="16"/>
          <w:lang w:val="en-US"/>
        </w:rPr>
        <w:t xml:space="preserve">        votes: {</w:t>
      </w:r>
    </w:p>
    <w:p w14:paraId="61A1AD8D"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 user: true },</w:t>
      </w:r>
    </w:p>
    <w:p w14:paraId="128BE70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2A7AC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4B483C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302337" w14:textId="77777777" w:rsidR="00CB2782" w:rsidRPr="00A06751" w:rsidRDefault="00CB2782" w:rsidP="00A06751">
      <w:pPr>
        <w:pStyle w:val="Codelisting"/>
        <w:jc w:val="left"/>
        <w:rPr>
          <w:sz w:val="16"/>
          <w:szCs w:val="16"/>
          <w:lang w:val="en-US"/>
        </w:rPr>
      </w:pPr>
    </w:p>
    <w:p w14:paraId="1DC3B81E"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null;</w:t>
      </w:r>
    </w:p>
    <w:p w14:paraId="787B2725" w14:textId="77777777" w:rsidR="00CB2782" w:rsidRPr="00A06751" w:rsidRDefault="00CB2782" w:rsidP="00A06751">
      <w:pPr>
        <w:pStyle w:val="Codelisting"/>
        <w:jc w:val="left"/>
        <w:rPr>
          <w:sz w:val="16"/>
          <w:szCs w:val="16"/>
          <w:lang w:val="en-US"/>
        </w:rPr>
      </w:pPr>
    </w:p>
    <w:p w14:paraId="2799A4E3" w14:textId="77777777" w:rsidR="00CB2782" w:rsidRPr="00A06751" w:rsidRDefault="00CB2782" w:rsidP="00A06751">
      <w:pPr>
        <w:pStyle w:val="Codelisting"/>
        <w:jc w:val="left"/>
        <w:rPr>
          <w:sz w:val="16"/>
          <w:szCs w:val="16"/>
          <w:lang w:val="en-US"/>
        </w:rPr>
      </w:pPr>
      <w:r w:rsidRPr="00A06751">
        <w:rPr>
          <w:sz w:val="16"/>
          <w:szCs w:val="16"/>
          <w:lang w:val="en-US"/>
        </w:rPr>
        <w:t xml:space="preserve">    // Exclude author's votes from the results count</w:t>
      </w:r>
    </w:p>
    <w:p w14:paraId="4C57686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validVotes = survey.votes.filter(v =&gt; !v.voterUserId || v.voterUserId !== survey.createdById);</w:t>
      </w:r>
    </w:p>
    <w:p w14:paraId="504D7D1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totalVoters = validVotes.length;</w:t>
      </w:r>
    </w:p>
    <w:p w14:paraId="47C4488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validVoteIds = new Set(validVotes.map(v =&gt; v.id));</w:t>
      </w:r>
    </w:p>
    <w:p w14:paraId="50200C5C" w14:textId="77777777" w:rsidR="00CB2782" w:rsidRPr="00A06751" w:rsidRDefault="00CB2782" w:rsidP="00A06751">
      <w:pPr>
        <w:pStyle w:val="Codelisting"/>
        <w:jc w:val="left"/>
        <w:rPr>
          <w:sz w:val="16"/>
          <w:szCs w:val="16"/>
          <w:lang w:val="en-US"/>
        </w:rPr>
      </w:pPr>
    </w:p>
    <w:p w14:paraId="7886F5A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questions = survey.questions.map((q) =&gt; ({</w:t>
      </w:r>
    </w:p>
    <w:p w14:paraId="6C8B8F90" w14:textId="77777777" w:rsidR="00CB2782" w:rsidRPr="00A06751" w:rsidRDefault="00CB2782" w:rsidP="00A06751">
      <w:pPr>
        <w:pStyle w:val="Codelisting"/>
        <w:jc w:val="left"/>
        <w:rPr>
          <w:sz w:val="16"/>
          <w:szCs w:val="16"/>
          <w:lang w:val="en-US"/>
        </w:rPr>
      </w:pPr>
      <w:r w:rsidRPr="00A06751">
        <w:rPr>
          <w:sz w:val="16"/>
          <w:szCs w:val="16"/>
          <w:lang w:val="en-US"/>
        </w:rPr>
        <w:t xml:space="preserve">      id:       q.id,</w:t>
      </w:r>
    </w:p>
    <w:p w14:paraId="410F7DA0" w14:textId="77777777" w:rsidR="00CB2782" w:rsidRPr="00A06751" w:rsidRDefault="00CB2782" w:rsidP="00A06751">
      <w:pPr>
        <w:pStyle w:val="Codelisting"/>
        <w:jc w:val="left"/>
        <w:rPr>
          <w:sz w:val="16"/>
          <w:szCs w:val="16"/>
          <w:lang w:val="en-US"/>
        </w:rPr>
      </w:pPr>
      <w:r w:rsidRPr="00A06751">
        <w:rPr>
          <w:sz w:val="16"/>
          <w:szCs w:val="16"/>
          <w:lang w:val="en-US"/>
        </w:rPr>
        <w:t xml:space="preserve">      text:     q.text,</w:t>
      </w:r>
    </w:p>
    <w:p w14:paraId="0A5335C6"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q.imageUrl,</w:t>
      </w:r>
    </w:p>
    <w:p w14:paraId="3542ADD2"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q.options.map((o) =&gt; {</w:t>
      </w:r>
    </w:p>
    <w:p w14:paraId="5A13104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optionVotesCount = o.votes.filter(v =&gt; validVoteIds.has(v.voteId)).length;</w:t>
      </w:r>
    </w:p>
    <w:p w14:paraId="286550F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51DFB1ED" w14:textId="77777777" w:rsidR="00CB2782" w:rsidRPr="00A06751" w:rsidRDefault="00CB2782" w:rsidP="00A06751">
      <w:pPr>
        <w:pStyle w:val="Codelisting"/>
        <w:jc w:val="left"/>
        <w:rPr>
          <w:sz w:val="16"/>
          <w:szCs w:val="16"/>
          <w:lang w:val="en-US"/>
        </w:rPr>
      </w:pPr>
      <w:r w:rsidRPr="00A06751">
        <w:rPr>
          <w:sz w:val="16"/>
          <w:szCs w:val="16"/>
          <w:lang w:val="en-US"/>
        </w:rPr>
        <w:t xml:space="preserve">          id:         o.id,</w:t>
      </w:r>
    </w:p>
    <w:p w14:paraId="0DB9B2A8" w14:textId="77777777" w:rsidR="00CB2782" w:rsidRPr="00A06751" w:rsidRDefault="00CB2782" w:rsidP="00A06751">
      <w:pPr>
        <w:pStyle w:val="Codelisting"/>
        <w:jc w:val="left"/>
        <w:rPr>
          <w:sz w:val="16"/>
          <w:szCs w:val="16"/>
          <w:lang w:val="en-US"/>
        </w:rPr>
      </w:pPr>
      <w:r w:rsidRPr="00A06751">
        <w:rPr>
          <w:sz w:val="16"/>
          <w:szCs w:val="16"/>
          <w:lang w:val="en-US"/>
        </w:rPr>
        <w:t xml:space="preserve">          text:       o.text,</w:t>
      </w:r>
    </w:p>
    <w:p w14:paraId="28079D8A" w14:textId="77777777" w:rsidR="00CB2782" w:rsidRPr="00A06751" w:rsidRDefault="00CB2782" w:rsidP="00A06751">
      <w:pPr>
        <w:pStyle w:val="Codelisting"/>
        <w:jc w:val="left"/>
        <w:rPr>
          <w:sz w:val="16"/>
          <w:szCs w:val="16"/>
          <w:lang w:val="en-US"/>
        </w:rPr>
      </w:pPr>
      <w:r w:rsidRPr="00A06751">
        <w:rPr>
          <w:sz w:val="16"/>
          <w:szCs w:val="16"/>
          <w:lang w:val="en-US"/>
        </w:rPr>
        <w:t xml:space="preserve">          votes:      optionVotesCount,</w:t>
      </w:r>
    </w:p>
    <w:p w14:paraId="47338E0D" w14:textId="77777777" w:rsidR="00CB2782" w:rsidRPr="00A06751" w:rsidRDefault="00CB2782" w:rsidP="00A06751">
      <w:pPr>
        <w:pStyle w:val="Codelisting"/>
        <w:jc w:val="left"/>
        <w:rPr>
          <w:sz w:val="16"/>
          <w:szCs w:val="16"/>
          <w:lang w:val="en-US"/>
        </w:rPr>
      </w:pPr>
      <w:r w:rsidRPr="00A06751">
        <w:rPr>
          <w:sz w:val="16"/>
          <w:szCs w:val="16"/>
          <w:lang w:val="en-US"/>
        </w:rPr>
        <w:t xml:space="preserve">          percentage: totalVoters &gt; 0</w:t>
      </w:r>
    </w:p>
    <w:p w14:paraId="1FDD572D" w14:textId="77777777" w:rsidR="00CB2782" w:rsidRPr="00A06751" w:rsidRDefault="00CB2782" w:rsidP="00A06751">
      <w:pPr>
        <w:pStyle w:val="Codelisting"/>
        <w:jc w:val="left"/>
        <w:rPr>
          <w:sz w:val="16"/>
          <w:szCs w:val="16"/>
          <w:lang w:val="en-US"/>
        </w:rPr>
      </w:pPr>
      <w:r w:rsidRPr="00A06751">
        <w:rPr>
          <w:sz w:val="16"/>
          <w:szCs w:val="16"/>
          <w:lang w:val="en-US"/>
        </w:rPr>
        <w:t xml:space="preserve">            ? Math.round((optionVotesCount / totalVoters) * 100)</w:t>
      </w:r>
    </w:p>
    <w:p w14:paraId="096613A5" w14:textId="77777777" w:rsidR="00CB2782" w:rsidRPr="00A06751" w:rsidRDefault="00CB2782" w:rsidP="00A06751">
      <w:pPr>
        <w:pStyle w:val="Codelisting"/>
        <w:jc w:val="left"/>
        <w:rPr>
          <w:sz w:val="16"/>
          <w:szCs w:val="16"/>
          <w:lang w:val="en-US"/>
        </w:rPr>
      </w:pPr>
      <w:r w:rsidRPr="00A06751">
        <w:rPr>
          <w:sz w:val="16"/>
          <w:szCs w:val="16"/>
          <w:lang w:val="en-US"/>
        </w:rPr>
        <w:t xml:space="preserve">            : 0,</w:t>
      </w:r>
    </w:p>
    <w:p w14:paraId="2C0C60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E1099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139D62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2DA3A9E" w14:textId="77777777" w:rsidR="00CB2782" w:rsidRPr="00A06751" w:rsidRDefault="00CB2782" w:rsidP="00A06751">
      <w:pPr>
        <w:pStyle w:val="Codelisting"/>
        <w:jc w:val="left"/>
        <w:rPr>
          <w:sz w:val="16"/>
          <w:szCs w:val="16"/>
          <w:lang w:val="en-US"/>
        </w:rPr>
      </w:pPr>
    </w:p>
    <w:p w14:paraId="090770B4"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Optionally include author in voters list or exclude? Exclude to be consistent.</w:t>
      </w:r>
    </w:p>
    <w:p w14:paraId="7D7B70C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voters = validVotes.map((v) =&gt; {</w:t>
      </w:r>
    </w:p>
    <w:p w14:paraId="03A336E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voteWithUser = v as typeof v &amp; { user: { name: string | null; email: string } | null }</w:t>
      </w:r>
    </w:p>
    <w:p w14:paraId="277E807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3B12CCFD"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v.voterUserId,</w:t>
      </w:r>
    </w:p>
    <w:p w14:paraId="5B4EE07F"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v.createdAt.toISOString(),</w:t>
      </w:r>
    </w:p>
    <w:p w14:paraId="7C075920" w14:textId="77777777" w:rsidR="00CB2782" w:rsidRPr="00A06751" w:rsidRDefault="00CB2782" w:rsidP="00A06751">
      <w:pPr>
        <w:pStyle w:val="Codelisting"/>
        <w:jc w:val="left"/>
        <w:rPr>
          <w:sz w:val="16"/>
          <w:szCs w:val="16"/>
          <w:lang w:val="en-US"/>
        </w:rPr>
      </w:pPr>
      <w:r w:rsidRPr="00A06751">
        <w:rPr>
          <w:sz w:val="16"/>
          <w:szCs w:val="16"/>
          <w:lang w:val="en-US"/>
        </w:rPr>
        <w:t xml:space="preserve">        userName:    voteWithUser.user?.name ?? null,</w:t>
      </w:r>
    </w:p>
    <w:p w14:paraId="40F31D88" w14:textId="77777777" w:rsidR="00CB2782" w:rsidRPr="00A06751" w:rsidRDefault="00CB2782" w:rsidP="00A06751">
      <w:pPr>
        <w:pStyle w:val="Codelisting"/>
        <w:jc w:val="left"/>
        <w:rPr>
          <w:sz w:val="16"/>
          <w:szCs w:val="16"/>
          <w:lang w:val="en-US"/>
        </w:rPr>
      </w:pPr>
      <w:r w:rsidRPr="00A06751">
        <w:rPr>
          <w:sz w:val="16"/>
          <w:szCs w:val="16"/>
          <w:lang w:val="en-US"/>
        </w:rPr>
        <w:t xml:space="preserve">        userEmail:   voteWithUser.user?.email ?? null,</w:t>
      </w:r>
    </w:p>
    <w:p w14:paraId="49C0BC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20A840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87720B5" w14:textId="77777777" w:rsidR="00CB2782" w:rsidRPr="00A06751" w:rsidRDefault="00CB2782" w:rsidP="00A06751">
      <w:pPr>
        <w:pStyle w:val="Codelisting"/>
        <w:jc w:val="left"/>
        <w:rPr>
          <w:sz w:val="16"/>
          <w:szCs w:val="16"/>
          <w:lang w:val="en-US"/>
        </w:rPr>
      </w:pPr>
    </w:p>
    <w:p w14:paraId="3D2EB3BF"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w:t>
      </w:r>
    </w:p>
    <w:p w14:paraId="43B277C2"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survey.id,</w:t>
      </w:r>
    </w:p>
    <w:p w14:paraId="30A9315B"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survey.title,</w:t>
      </w:r>
    </w:p>
    <w:p w14:paraId="65D74EC4"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survey.description,</w:t>
      </w:r>
    </w:p>
    <w:p w14:paraId="0FF5A5D3"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survey.imageUrl,</w:t>
      </w:r>
    </w:p>
    <w:p w14:paraId="5DE7435A"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survey.isPrivate,</w:t>
      </w:r>
    </w:p>
    <w:p w14:paraId="0C0FBA47"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survey.isActive,</w:t>
      </w:r>
    </w:p>
    <w:p w14:paraId="5269DC75"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w:t>
      </w:r>
    </w:p>
    <w:p w14:paraId="423B43DA"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survey.createdById,</w:t>
      </w:r>
    </w:p>
    <w:p w14:paraId="76A6E9BE"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w:t>
      </w:r>
    </w:p>
    <w:p w14:paraId="7C621F4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survey.createdAt.toISOString(),</w:t>
      </w:r>
    </w:p>
    <w:p w14:paraId="5B56A701"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survey.deadline ? survey.deadline.toISOString() : null,</w:t>
      </w:r>
    </w:p>
    <w:p w14:paraId="2651C4D4" w14:textId="77777777" w:rsidR="00CB2782" w:rsidRPr="00A06751" w:rsidRDefault="00CB2782" w:rsidP="00A06751">
      <w:pPr>
        <w:pStyle w:val="Codelisting"/>
        <w:jc w:val="left"/>
        <w:rPr>
          <w:sz w:val="16"/>
          <w:szCs w:val="16"/>
          <w:lang w:val="en-US"/>
        </w:rPr>
      </w:pPr>
      <w:r w:rsidRPr="00A06751">
        <w:rPr>
          <w:sz w:val="16"/>
          <w:szCs w:val="16"/>
          <w:lang w:val="en-US"/>
        </w:rPr>
        <w:t xml:space="preserve">      voters,</w:t>
      </w:r>
    </w:p>
    <w:p w14:paraId="29F8CF56"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w:t>
      </w:r>
    </w:p>
    <w:p w14:paraId="4936D34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5558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42B85A" w14:textId="77777777" w:rsidR="00CB2782" w:rsidRPr="00A06751" w:rsidRDefault="00CB2782" w:rsidP="00A06751">
      <w:pPr>
        <w:pStyle w:val="Codelisting"/>
        <w:jc w:val="left"/>
        <w:rPr>
          <w:sz w:val="16"/>
          <w:szCs w:val="16"/>
          <w:lang w:val="en-US"/>
        </w:rPr>
      </w:pPr>
    </w:p>
    <w:p w14:paraId="1AA70627" w14:textId="77777777" w:rsidR="00CB2782" w:rsidRPr="00A06751" w:rsidRDefault="00CB2782" w:rsidP="00A06751">
      <w:pPr>
        <w:pStyle w:val="Codelisting"/>
        <w:jc w:val="left"/>
        <w:rPr>
          <w:sz w:val="16"/>
          <w:szCs w:val="16"/>
          <w:lang w:val="en-US"/>
        </w:rPr>
      </w:pPr>
      <w:r w:rsidRPr="00A06751">
        <w:rPr>
          <w:sz w:val="16"/>
          <w:szCs w:val="16"/>
          <w:lang w:val="en-US"/>
        </w:rPr>
        <w:t xml:space="preserve">  // ── Update ──────────────────────────────────────────────────────────────</w:t>
      </w:r>
    </w:p>
    <w:p w14:paraId="14A3B527" w14:textId="77777777" w:rsidR="00CB2782" w:rsidRPr="00A06751" w:rsidRDefault="00CB2782" w:rsidP="00A06751">
      <w:pPr>
        <w:pStyle w:val="Codelisting"/>
        <w:jc w:val="left"/>
        <w:rPr>
          <w:sz w:val="16"/>
          <w:szCs w:val="16"/>
          <w:lang w:val="en-US"/>
        </w:rPr>
      </w:pPr>
    </w:p>
    <w:p w14:paraId="676956BD" w14:textId="77777777" w:rsidR="00CB2782" w:rsidRPr="00A06751" w:rsidRDefault="00CB2782" w:rsidP="00A06751">
      <w:pPr>
        <w:pStyle w:val="Codelisting"/>
        <w:jc w:val="left"/>
        <w:rPr>
          <w:sz w:val="16"/>
          <w:szCs w:val="16"/>
          <w:lang w:val="en-US"/>
        </w:rPr>
      </w:pPr>
      <w:r w:rsidRPr="00A06751">
        <w:rPr>
          <w:sz w:val="16"/>
          <w:szCs w:val="16"/>
          <w:lang w:val="en-US"/>
        </w:rPr>
        <w:t xml:space="preserve">  async updateSurvey(id: string, data: Partial&lt;CreateSurveyDto&gt;) {</w:t>
      </w:r>
    </w:p>
    <w:p w14:paraId="4F317E3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updateData: any = {};</w:t>
      </w:r>
    </w:p>
    <w:p w14:paraId="38C2C836" w14:textId="77777777" w:rsidR="00CB2782" w:rsidRPr="00A06751" w:rsidRDefault="00CB2782" w:rsidP="00A06751">
      <w:pPr>
        <w:pStyle w:val="Codelisting"/>
        <w:jc w:val="left"/>
        <w:rPr>
          <w:sz w:val="16"/>
          <w:szCs w:val="16"/>
          <w:lang w:val="en-US"/>
        </w:rPr>
      </w:pPr>
    </w:p>
    <w:p w14:paraId="2387921E"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(data.title       !== undefined) updateData.title       = data.title;</w:t>
      </w:r>
    </w:p>
    <w:p w14:paraId="22FD3BDA"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(data.description !== undefined) updateData.description = data.description;</w:t>
      </w:r>
    </w:p>
    <w:p w14:paraId="67EDE173"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(data.imageUrl    !== undefined) updateData.imageUrl    = data.imageUrl;</w:t>
      </w:r>
    </w:p>
    <w:p w14:paraId="2BEEEF04"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(data.isActive    !== undefined) updateData.isActive    = data.isActive;</w:t>
      </w:r>
    </w:p>
    <w:p w14:paraId="0854380F" w14:textId="77777777" w:rsidR="00CB2782" w:rsidRPr="00A06751" w:rsidRDefault="00CB2782" w:rsidP="00A06751">
      <w:pPr>
        <w:pStyle w:val="Codelisting"/>
        <w:jc w:val="left"/>
        <w:rPr>
          <w:sz w:val="16"/>
          <w:szCs w:val="16"/>
          <w:lang w:val="en-US"/>
        </w:rPr>
      </w:pPr>
    </w:p>
    <w:p w14:paraId="21F7557E" w14:textId="77777777" w:rsidR="00CB2782" w:rsidRPr="00A06751" w:rsidRDefault="00CB2782" w:rsidP="00A06751">
      <w:pPr>
        <w:pStyle w:val="Codelisting"/>
        <w:jc w:val="left"/>
        <w:rPr>
          <w:sz w:val="16"/>
          <w:szCs w:val="16"/>
          <w:lang w:val="en-US"/>
        </w:rPr>
      </w:pPr>
      <w:r w:rsidRPr="00A06751">
        <w:rPr>
          <w:sz w:val="16"/>
          <w:szCs w:val="16"/>
          <w:lang w:val="en-US"/>
        </w:rPr>
        <w:t xml:space="preserve">    // ── Access type change ─────────────────────────────────────────────</w:t>
      </w:r>
    </w:p>
    <w:p w14:paraId="28978589"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(data.accessType !== undefined) {</w:t>
      </w:r>
    </w:p>
    <w:p w14:paraId="57EAAC8A" w14:textId="77777777" w:rsidR="00CB2782" w:rsidRPr="00A06751" w:rsidRDefault="00CB2782" w:rsidP="00A06751">
      <w:pPr>
        <w:pStyle w:val="Codelisting"/>
        <w:jc w:val="left"/>
        <w:rPr>
          <w:sz w:val="16"/>
          <w:szCs w:val="16"/>
          <w:lang w:val="en-US"/>
        </w:rPr>
      </w:pPr>
      <w:r w:rsidRPr="00A06751">
        <w:rPr>
          <w:sz w:val="16"/>
          <w:szCs w:val="16"/>
          <w:lang w:val="en-US"/>
        </w:rPr>
        <w:t xml:space="preserve">      updateData.accessType = data.accessType;</w:t>
      </w:r>
    </w:p>
    <w:p w14:paraId="60EA06D1" w14:textId="77777777" w:rsidR="00CB2782" w:rsidRPr="00A06751" w:rsidRDefault="00CB2782" w:rsidP="00A06751">
      <w:pPr>
        <w:pStyle w:val="Codelisting"/>
        <w:jc w:val="left"/>
        <w:rPr>
          <w:sz w:val="16"/>
          <w:szCs w:val="16"/>
          <w:lang w:val="en-US"/>
        </w:rPr>
      </w:pPr>
      <w:r w:rsidRPr="00A06751">
        <w:rPr>
          <w:sz w:val="16"/>
          <w:szCs w:val="16"/>
          <w:lang w:val="en-US"/>
        </w:rPr>
        <w:t xml:space="preserve">      // Sync isPrivate to match access type</w:t>
      </w:r>
    </w:p>
    <w:p w14:paraId="0D147438" w14:textId="77777777" w:rsidR="00CB2782" w:rsidRPr="00A06751" w:rsidRDefault="00CB2782" w:rsidP="00A06751">
      <w:pPr>
        <w:pStyle w:val="Codelisting"/>
        <w:jc w:val="left"/>
        <w:rPr>
          <w:sz w:val="16"/>
          <w:szCs w:val="16"/>
          <w:lang w:val="en-US"/>
        </w:rPr>
      </w:pPr>
      <w:r w:rsidRPr="00A06751">
        <w:rPr>
          <w:sz w:val="16"/>
          <w:szCs w:val="16"/>
          <w:lang w:val="en-US"/>
        </w:rPr>
        <w:t xml:space="preserve">      updateData.isPrivate = data.accessType === SurveyAccessType.PRIVATE;</w:t>
      </w:r>
    </w:p>
    <w:p w14:paraId="64BB3839" w14:textId="77777777" w:rsidR="00CB2782" w:rsidRPr="00A06751" w:rsidRDefault="00CB2782" w:rsidP="00A06751">
      <w:pPr>
        <w:pStyle w:val="Codelisting"/>
        <w:jc w:val="left"/>
        <w:rPr>
          <w:sz w:val="16"/>
          <w:szCs w:val="16"/>
          <w:lang w:val="en-US"/>
        </w:rPr>
      </w:pPr>
      <w:r w:rsidRPr="00A06751">
        <w:rPr>
          <w:sz w:val="16"/>
          <w:szCs w:val="16"/>
          <w:lang w:val="en-US"/>
        </w:rPr>
        <w:t xml:space="preserve">      // If switching away from PRIVATE, clear the password hash</w:t>
      </w:r>
    </w:p>
    <w:p w14:paraId="7D68BF2A"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(data.accessType !== SurveyAccessType.PRIVATE) {</w:t>
      </w:r>
    </w:p>
    <w:p w14:paraId="367AB401" w14:textId="77777777" w:rsidR="00CB2782" w:rsidRPr="00A06751" w:rsidRDefault="00CB2782" w:rsidP="00A06751">
      <w:pPr>
        <w:pStyle w:val="Codelisting"/>
        <w:jc w:val="left"/>
        <w:rPr>
          <w:sz w:val="16"/>
          <w:szCs w:val="16"/>
          <w:lang w:val="en-US"/>
        </w:rPr>
      </w:pPr>
      <w:r w:rsidRPr="00A06751">
        <w:rPr>
          <w:sz w:val="16"/>
          <w:szCs w:val="16"/>
          <w:lang w:val="en-US"/>
        </w:rPr>
        <w:t xml:space="preserve">        updateData.passwordHash = null;</w:t>
      </w:r>
    </w:p>
    <w:p w14:paraId="1C586D0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5C214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766CCC" w14:textId="77777777" w:rsidR="00CB2782" w:rsidRPr="00A06751" w:rsidRDefault="00CB2782" w:rsidP="00A06751">
      <w:pPr>
        <w:pStyle w:val="Codelisting"/>
        <w:jc w:val="left"/>
        <w:rPr>
          <w:sz w:val="16"/>
          <w:szCs w:val="16"/>
          <w:lang w:val="en-US"/>
        </w:rPr>
      </w:pPr>
    </w:p>
    <w:p w14:paraId="7E38C88A"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if (data.deadline !== undefined) {</w:t>
      </w:r>
    </w:p>
    <w:p w14:paraId="63724ED7" w14:textId="77777777" w:rsidR="00CB2782" w:rsidRPr="00A06751" w:rsidRDefault="00CB2782" w:rsidP="00A06751">
      <w:pPr>
        <w:pStyle w:val="Codelisting"/>
        <w:jc w:val="left"/>
        <w:rPr>
          <w:sz w:val="16"/>
          <w:szCs w:val="16"/>
          <w:lang w:val="en-US"/>
        </w:rPr>
      </w:pPr>
      <w:r w:rsidRPr="00A06751">
        <w:rPr>
          <w:sz w:val="16"/>
          <w:szCs w:val="16"/>
          <w:lang w:val="en-US"/>
        </w:rPr>
        <w:t xml:space="preserve">      updateData.deadline = data.deadline ? new Date(data.deadline) : null;</w:t>
      </w:r>
    </w:p>
    <w:p w14:paraId="33477F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035733" w14:textId="77777777" w:rsidR="00CB2782" w:rsidRPr="00A06751" w:rsidRDefault="00CB2782" w:rsidP="00A06751">
      <w:pPr>
        <w:pStyle w:val="Codelisting"/>
        <w:jc w:val="left"/>
        <w:rPr>
          <w:sz w:val="16"/>
          <w:szCs w:val="16"/>
          <w:lang w:val="en-US"/>
        </w:rPr>
      </w:pPr>
    </w:p>
    <w:p w14:paraId="703530E4" w14:textId="77777777" w:rsidR="00CB2782" w:rsidRPr="00A06751" w:rsidRDefault="00CB2782" w:rsidP="00A06751">
      <w:pPr>
        <w:pStyle w:val="Codelisting"/>
        <w:jc w:val="left"/>
        <w:rPr>
          <w:sz w:val="16"/>
          <w:szCs w:val="16"/>
          <w:lang w:val="en-US"/>
        </w:rPr>
      </w:pPr>
      <w:r w:rsidRPr="00A06751">
        <w:rPr>
          <w:sz w:val="16"/>
          <w:szCs w:val="16"/>
          <w:lang w:val="en-US"/>
        </w:rPr>
        <w:t xml:space="preserve">    // ── Password change (with old password verification handled in the route) ───</w:t>
      </w:r>
    </w:p>
    <w:p w14:paraId="43A19436"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(data.password !== undefined) {</w:t>
      </w:r>
    </w:p>
    <w:p w14:paraId="28BFBF59"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(data.password === null || data.password === '') {</w:t>
      </w:r>
    </w:p>
    <w:p w14:paraId="5F1C8A1A" w14:textId="77777777" w:rsidR="00CB2782" w:rsidRPr="00A06751" w:rsidRDefault="00CB2782" w:rsidP="00A06751">
      <w:pPr>
        <w:pStyle w:val="Codelisting"/>
        <w:jc w:val="left"/>
        <w:rPr>
          <w:sz w:val="16"/>
          <w:szCs w:val="16"/>
          <w:lang w:val="en-US"/>
        </w:rPr>
      </w:pPr>
      <w:r w:rsidRPr="00A06751">
        <w:rPr>
          <w:sz w:val="16"/>
          <w:szCs w:val="16"/>
          <w:lang w:val="en-US"/>
        </w:rPr>
        <w:t xml:space="preserve">        updateData.passwordHash = null;</w:t>
      </w:r>
    </w:p>
    <w:p w14:paraId="64EB004D"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267789A7" w14:textId="77777777" w:rsidR="00CB2782" w:rsidRPr="00A06751" w:rsidRDefault="00CB2782" w:rsidP="00A06751">
      <w:pPr>
        <w:pStyle w:val="Codelisting"/>
        <w:jc w:val="left"/>
        <w:rPr>
          <w:sz w:val="16"/>
          <w:szCs w:val="16"/>
          <w:lang w:val="en-US"/>
        </w:rPr>
      </w:pPr>
      <w:r w:rsidRPr="00A06751">
        <w:rPr>
          <w:sz w:val="16"/>
          <w:szCs w:val="16"/>
          <w:lang w:val="en-US"/>
        </w:rPr>
        <w:t xml:space="preserve">        updateData.passwordHash = await bcrypt.hash(data.password, 12);</w:t>
      </w:r>
    </w:p>
    <w:p w14:paraId="52E892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595DF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76E50F" w14:textId="77777777" w:rsidR="00CB2782" w:rsidRPr="00A06751" w:rsidRDefault="00CB2782" w:rsidP="00A06751">
      <w:pPr>
        <w:pStyle w:val="Codelisting"/>
        <w:jc w:val="left"/>
        <w:rPr>
          <w:sz w:val="16"/>
          <w:szCs w:val="16"/>
          <w:lang w:val="en-US"/>
        </w:rPr>
      </w:pPr>
    </w:p>
    <w:p w14:paraId="063E54D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this.prisma.survey.update({</w:t>
      </w:r>
    </w:p>
    <w:p w14:paraId="204A1852"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5593D58F" w14:textId="77777777" w:rsidR="00CB2782" w:rsidRPr="00A06751" w:rsidRDefault="00CB2782" w:rsidP="00A06751">
      <w:pPr>
        <w:pStyle w:val="Codelisting"/>
        <w:jc w:val="left"/>
        <w:rPr>
          <w:sz w:val="16"/>
          <w:szCs w:val="16"/>
          <w:lang w:val="en-US"/>
        </w:rPr>
      </w:pPr>
      <w:r w:rsidRPr="00A06751">
        <w:rPr>
          <w:sz w:val="16"/>
          <w:szCs w:val="16"/>
          <w:lang w:val="en-US"/>
        </w:rPr>
        <w:t xml:space="preserve">      data: updateData</w:t>
      </w:r>
    </w:p>
    <w:p w14:paraId="2374ABA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E95A24" w14:textId="77777777" w:rsidR="00CB2782" w:rsidRPr="00A06751" w:rsidRDefault="00CB2782" w:rsidP="00A06751">
      <w:pPr>
        <w:pStyle w:val="Codelisting"/>
        <w:jc w:val="left"/>
        <w:rPr>
          <w:sz w:val="16"/>
          <w:szCs w:val="16"/>
          <w:lang w:val="en-US"/>
        </w:rPr>
      </w:pPr>
    </w:p>
    <w:p w14:paraId="0C33ED53" w14:textId="77777777" w:rsidR="00CB2782" w:rsidRPr="00A06751" w:rsidRDefault="00CB2782" w:rsidP="00A06751">
      <w:pPr>
        <w:pStyle w:val="Codelisting"/>
        <w:jc w:val="left"/>
        <w:rPr>
          <w:sz w:val="16"/>
          <w:szCs w:val="16"/>
          <w:lang w:val="en-US"/>
        </w:rPr>
      </w:pPr>
      <w:r w:rsidRPr="00A06751">
        <w:rPr>
          <w:sz w:val="16"/>
          <w:szCs w:val="16"/>
          <w:lang w:val="en-US"/>
        </w:rPr>
        <w:t xml:space="preserve">    // ── Questions mutation (replace strategy) ─────────────────────────────</w:t>
      </w:r>
    </w:p>
    <w:p w14:paraId="3F243F40" w14:textId="77777777" w:rsidR="00CB2782" w:rsidRPr="00A06751" w:rsidRDefault="00CB2782" w:rsidP="00A06751">
      <w:pPr>
        <w:pStyle w:val="Codelisting"/>
        <w:jc w:val="left"/>
        <w:rPr>
          <w:sz w:val="16"/>
          <w:szCs w:val="16"/>
          <w:lang w:val="en-US"/>
        </w:rPr>
      </w:pPr>
      <w:r w:rsidRPr="00A06751">
        <w:rPr>
          <w:sz w:val="16"/>
          <w:szCs w:val="16"/>
          <w:lang w:val="en-US"/>
        </w:rPr>
        <w:t xml:space="preserve">    if (data.questions &amp;&amp; data.questions.length &gt; 0) {</w:t>
      </w:r>
    </w:p>
    <w:p w14:paraId="6C9B59A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this.prisma.question.deleteMany({ where: { surveyId: id } });</w:t>
      </w:r>
    </w:p>
    <w:p w14:paraId="1ECA7E76"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q of data.questions) {</w:t>
      </w:r>
    </w:p>
    <w:p w14:paraId="596229D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this.prisma.question.create({</w:t>
      </w:r>
    </w:p>
    <w:p w14:paraId="25EC070E" w14:textId="77777777" w:rsidR="00CB2782" w:rsidRPr="00A06751" w:rsidRDefault="00CB2782" w:rsidP="00A06751">
      <w:pPr>
        <w:pStyle w:val="Codelisting"/>
        <w:jc w:val="left"/>
        <w:rPr>
          <w:sz w:val="16"/>
          <w:szCs w:val="16"/>
          <w:lang w:val="en-US"/>
        </w:rPr>
      </w:pPr>
      <w:r w:rsidRPr="00A06751">
        <w:rPr>
          <w:sz w:val="16"/>
          <w:szCs w:val="16"/>
          <w:lang w:val="en-US"/>
        </w:rPr>
        <w:t xml:space="preserve">          data: {</w:t>
      </w:r>
    </w:p>
    <w:p w14:paraId="6AD777C7"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id,</w:t>
      </w:r>
    </w:p>
    <w:p w14:paraId="671B095F" w14:textId="77777777" w:rsidR="00CB2782" w:rsidRPr="00A06751" w:rsidRDefault="00CB2782" w:rsidP="00A06751">
      <w:pPr>
        <w:pStyle w:val="Codelisting"/>
        <w:jc w:val="left"/>
        <w:rPr>
          <w:sz w:val="16"/>
          <w:szCs w:val="16"/>
          <w:lang w:val="en-US"/>
        </w:rPr>
      </w:pPr>
      <w:r w:rsidRPr="00A06751">
        <w:rPr>
          <w:sz w:val="16"/>
          <w:szCs w:val="16"/>
          <w:lang w:val="en-US"/>
        </w:rPr>
        <w:t xml:space="preserve">            text:     q.text,</w:t>
      </w:r>
    </w:p>
    <w:p w14:paraId="134379ED"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q.imageUrl ?? null,</w:t>
      </w:r>
    </w:p>
    <w:p w14:paraId="1EA9289B"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create: q.options.map((o) =&gt; ({ text: o.text })) }</w:t>
      </w:r>
    </w:p>
    <w:p w14:paraId="5A877B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AA271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AA57B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F4412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E74530E" w14:textId="77777777" w:rsidR="00CB2782" w:rsidRPr="00A06751" w:rsidRDefault="00CB2782" w:rsidP="00A06751">
      <w:pPr>
        <w:pStyle w:val="Codelisting"/>
        <w:jc w:val="left"/>
        <w:rPr>
          <w:sz w:val="16"/>
          <w:szCs w:val="16"/>
          <w:lang w:val="en-US"/>
        </w:rPr>
      </w:pPr>
    </w:p>
    <w:p w14:paraId="6FA30A7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this.getSurveyResults(id);</w:t>
      </w:r>
    </w:p>
    <w:p w14:paraId="5CD6456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31AB7B" w14:textId="77777777" w:rsidR="00CB2782" w:rsidRPr="00A06751" w:rsidRDefault="00CB2782" w:rsidP="00A06751">
      <w:pPr>
        <w:pStyle w:val="Codelisting"/>
        <w:jc w:val="left"/>
        <w:rPr>
          <w:sz w:val="16"/>
          <w:szCs w:val="16"/>
          <w:lang w:val="en-US"/>
        </w:rPr>
      </w:pPr>
    </w:p>
    <w:p w14:paraId="438C5B76" w14:textId="77777777" w:rsidR="00CB2782" w:rsidRPr="00A06751" w:rsidRDefault="00CB2782" w:rsidP="00A06751">
      <w:pPr>
        <w:pStyle w:val="Codelisting"/>
        <w:jc w:val="left"/>
        <w:rPr>
          <w:sz w:val="16"/>
          <w:szCs w:val="16"/>
          <w:lang w:val="en-US"/>
        </w:rPr>
      </w:pPr>
      <w:r w:rsidRPr="00A06751">
        <w:rPr>
          <w:sz w:val="16"/>
          <w:szCs w:val="16"/>
          <w:lang w:val="en-US"/>
        </w:rPr>
        <w:t xml:space="preserve">  // ── List all ─────────────────────────────────────────────────────────────</w:t>
      </w:r>
    </w:p>
    <w:p w14:paraId="7A9D862B" w14:textId="77777777" w:rsidR="00CB2782" w:rsidRPr="00A06751" w:rsidRDefault="00CB2782" w:rsidP="00A06751">
      <w:pPr>
        <w:pStyle w:val="Codelisting"/>
        <w:jc w:val="left"/>
        <w:rPr>
          <w:sz w:val="16"/>
          <w:szCs w:val="16"/>
          <w:lang w:val="en-US"/>
        </w:rPr>
      </w:pPr>
    </w:p>
    <w:p w14:paraId="08312AB1" w14:textId="77777777" w:rsidR="00CB2782" w:rsidRPr="00A06751" w:rsidRDefault="00CB2782" w:rsidP="00A06751">
      <w:pPr>
        <w:pStyle w:val="Codelisting"/>
        <w:jc w:val="left"/>
        <w:rPr>
          <w:sz w:val="16"/>
          <w:szCs w:val="16"/>
          <w:lang w:val="en-US"/>
        </w:rPr>
      </w:pPr>
      <w:r w:rsidRPr="00A06751">
        <w:rPr>
          <w:sz w:val="16"/>
          <w:szCs w:val="16"/>
          <w:lang w:val="en-US"/>
        </w:rPr>
        <w:t xml:space="preserve">  async getAllSurveys(authorId?: string) {</w:t>
      </w:r>
    </w:p>
    <w:p w14:paraId="613F809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whereClause: any = {};</w:t>
      </w:r>
    </w:p>
    <w:p w14:paraId="5C344AB0" w14:textId="77777777" w:rsidR="00CB2782" w:rsidRPr="00A06751" w:rsidRDefault="00CB2782" w:rsidP="00A06751">
      <w:pPr>
        <w:pStyle w:val="Codelisting"/>
        <w:jc w:val="left"/>
        <w:rPr>
          <w:sz w:val="16"/>
          <w:szCs w:val="16"/>
          <w:lang w:val="en-US"/>
        </w:rPr>
      </w:pPr>
      <w:r w:rsidRPr="00A06751">
        <w:rPr>
          <w:sz w:val="16"/>
          <w:szCs w:val="16"/>
          <w:lang w:val="en-US"/>
        </w:rPr>
        <w:t xml:space="preserve">    if (authorId) {</w:t>
      </w:r>
    </w:p>
    <w:p w14:paraId="5D22201F" w14:textId="77777777" w:rsidR="00CB2782" w:rsidRPr="00A06751" w:rsidRDefault="00CB2782" w:rsidP="00A06751">
      <w:pPr>
        <w:pStyle w:val="Codelisting"/>
        <w:jc w:val="left"/>
        <w:rPr>
          <w:sz w:val="16"/>
          <w:szCs w:val="16"/>
          <w:lang w:val="en-US"/>
        </w:rPr>
      </w:pPr>
      <w:r w:rsidRPr="00A06751">
        <w:rPr>
          <w:sz w:val="16"/>
          <w:szCs w:val="16"/>
          <w:lang w:val="en-US"/>
        </w:rPr>
        <w:t xml:space="preserve">      whereClause.createdById = authorId;</w:t>
      </w:r>
    </w:p>
    <w:p w14:paraId="01372B78"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3C8B44C7" w14:textId="77777777" w:rsidR="00CB2782" w:rsidRPr="00A06751" w:rsidRDefault="00CB2782" w:rsidP="00A06751">
      <w:pPr>
        <w:pStyle w:val="Codelisting"/>
        <w:jc w:val="left"/>
        <w:rPr>
          <w:sz w:val="16"/>
          <w:szCs w:val="16"/>
          <w:lang w:val="en-US"/>
        </w:rPr>
      </w:pPr>
      <w:r w:rsidRPr="00A06751">
        <w:rPr>
          <w:sz w:val="16"/>
          <w:szCs w:val="16"/>
          <w:lang w:val="en-US"/>
        </w:rPr>
        <w:t xml:space="preserve">      whereClause.accessType = { not: 'ANONYMOUS_INVITE' };</w:t>
      </w:r>
    </w:p>
    <w:p w14:paraId="45DA6A4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2AE407" w14:textId="77777777" w:rsidR="00CB2782" w:rsidRPr="00A06751" w:rsidRDefault="00CB2782" w:rsidP="00A06751">
      <w:pPr>
        <w:pStyle w:val="Codelisting"/>
        <w:jc w:val="left"/>
        <w:rPr>
          <w:sz w:val="16"/>
          <w:szCs w:val="16"/>
          <w:lang w:val="en-US"/>
        </w:rPr>
      </w:pPr>
    </w:p>
    <w:p w14:paraId="737AC50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this.prisma.survey.findMany({</w:t>
      </w:r>
    </w:p>
    <w:p w14:paraId="47E540E9" w14:textId="77777777" w:rsidR="00CB2782" w:rsidRPr="00A06751" w:rsidRDefault="00CB2782" w:rsidP="00A06751">
      <w:pPr>
        <w:pStyle w:val="Codelisting"/>
        <w:jc w:val="left"/>
        <w:rPr>
          <w:sz w:val="16"/>
          <w:szCs w:val="16"/>
          <w:lang w:val="en-US"/>
        </w:rPr>
      </w:pPr>
      <w:r w:rsidRPr="00A06751">
        <w:rPr>
          <w:sz w:val="16"/>
          <w:szCs w:val="16"/>
          <w:lang w:val="en-US"/>
        </w:rPr>
        <w:t xml:space="preserve">      where: whereClause,</w:t>
      </w:r>
    </w:p>
    <w:p w14:paraId="40F7FA4B"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w:t>
      </w:r>
    </w:p>
    <w:p w14:paraId="0449EC50" w14:textId="77777777" w:rsidR="00CB2782" w:rsidRPr="00A06751" w:rsidRDefault="00CB2782" w:rsidP="00A06751">
      <w:pPr>
        <w:pStyle w:val="Codelisting"/>
        <w:jc w:val="left"/>
        <w:rPr>
          <w:sz w:val="16"/>
          <w:szCs w:val="16"/>
          <w:lang w:val="en-US"/>
        </w:rPr>
      </w:pPr>
      <w:r w:rsidRPr="00A06751">
        <w:rPr>
          <w:sz w:val="16"/>
          <w:szCs w:val="16"/>
          <w:lang w:val="en-US"/>
        </w:rPr>
        <w:t xml:space="preserve">        id:          true,</w:t>
      </w:r>
    </w:p>
    <w:p w14:paraId="22FB5D1B" w14:textId="77777777" w:rsidR="00CB2782" w:rsidRPr="00A06751" w:rsidRDefault="00CB2782" w:rsidP="00A06751">
      <w:pPr>
        <w:pStyle w:val="Codelisting"/>
        <w:jc w:val="left"/>
        <w:rPr>
          <w:sz w:val="16"/>
          <w:szCs w:val="16"/>
          <w:lang w:val="en-US"/>
        </w:rPr>
      </w:pPr>
      <w:r w:rsidRPr="00A06751">
        <w:rPr>
          <w:sz w:val="16"/>
          <w:szCs w:val="16"/>
          <w:lang w:val="en-US"/>
        </w:rPr>
        <w:t xml:space="preserve">        title:       true,</w:t>
      </w:r>
    </w:p>
    <w:p w14:paraId="202F9673"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true,</w:t>
      </w:r>
    </w:p>
    <w:p w14:paraId="5CAB71BF" w14:textId="77777777" w:rsidR="00CB2782" w:rsidRPr="00A06751" w:rsidRDefault="00CB2782" w:rsidP="00A06751">
      <w:pPr>
        <w:pStyle w:val="Codelisting"/>
        <w:jc w:val="left"/>
        <w:rPr>
          <w:sz w:val="16"/>
          <w:szCs w:val="16"/>
          <w:lang w:val="en-US"/>
        </w:rPr>
      </w:pPr>
      <w:r w:rsidRPr="00A06751">
        <w:rPr>
          <w:sz w:val="16"/>
          <w:szCs w:val="16"/>
          <w:lang w:val="en-US"/>
        </w:rPr>
        <w:t xml:space="preserve">        imageUrl:    true,</w:t>
      </w:r>
    </w:p>
    <w:p w14:paraId="3837A087" w14:textId="77777777" w:rsidR="00CB2782" w:rsidRPr="00A06751" w:rsidRDefault="00CB2782" w:rsidP="00A06751">
      <w:pPr>
        <w:pStyle w:val="Codelisting"/>
        <w:jc w:val="left"/>
        <w:rPr>
          <w:sz w:val="16"/>
          <w:szCs w:val="16"/>
          <w:lang w:val="en-US"/>
        </w:rPr>
      </w:pPr>
      <w:r w:rsidRPr="00A06751">
        <w:rPr>
          <w:sz w:val="16"/>
          <w:szCs w:val="16"/>
          <w:lang w:val="en-US"/>
        </w:rPr>
        <w:t xml:space="preserve">        isPrivate:   true,</w:t>
      </w:r>
    </w:p>
    <w:p w14:paraId="49162359"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7156F208"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true,</w:t>
      </w:r>
    </w:p>
    <w:p w14:paraId="2F9021E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true,</w:t>
      </w:r>
    </w:p>
    <w:p w14:paraId="477184A4"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true,</w:t>
      </w:r>
    </w:p>
    <w:p w14:paraId="68FA6CBB"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true,</w:t>
      </w:r>
    </w:p>
    <w:p w14:paraId="6A2A2403" w14:textId="77777777" w:rsidR="00CB2782" w:rsidRPr="00A06751" w:rsidRDefault="00CB2782" w:rsidP="00A06751">
      <w:pPr>
        <w:pStyle w:val="Codelisting"/>
        <w:jc w:val="left"/>
        <w:rPr>
          <w:sz w:val="16"/>
          <w:szCs w:val="16"/>
          <w:lang w:val="en-US"/>
        </w:rPr>
      </w:pPr>
      <w:r w:rsidRPr="00A06751">
        <w:rPr>
          <w:sz w:val="16"/>
          <w:szCs w:val="16"/>
          <w:lang w:val="en-US"/>
        </w:rPr>
        <w:t xml:space="preserve">        _count: { select: { votes: true, questions: true } },</w:t>
      </w:r>
    </w:p>
    <w:p w14:paraId="6DB47E60" w14:textId="77777777" w:rsidR="00CB2782" w:rsidRPr="00A06751" w:rsidRDefault="00CB2782" w:rsidP="00A06751">
      <w:pPr>
        <w:pStyle w:val="Codelisting"/>
        <w:jc w:val="left"/>
        <w:rPr>
          <w:sz w:val="16"/>
          <w:szCs w:val="16"/>
          <w:lang w:val="en-US"/>
        </w:rPr>
      </w:pPr>
      <w:r w:rsidRPr="00A06751">
        <w:rPr>
          <w:sz w:val="16"/>
          <w:szCs w:val="16"/>
          <w:lang w:val="en-US"/>
        </w:rPr>
        <w:t xml:space="preserve">        inviteTokens: authorId ? {</w:t>
      </w:r>
    </w:p>
    <w:p w14:paraId="4061094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isActive: true },</w:t>
      </w:r>
    </w:p>
    <w:p w14:paraId="65AEECD8"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token: true, expiresAt: true, usageCount: true, createdAt: true, id: true },</w:t>
      </w:r>
    </w:p>
    <w:p w14:paraId="02C10FCF" w14:textId="77777777" w:rsidR="00CB2782" w:rsidRPr="00A06751" w:rsidRDefault="00CB2782" w:rsidP="00A06751">
      <w:pPr>
        <w:pStyle w:val="Codelisting"/>
        <w:jc w:val="left"/>
        <w:rPr>
          <w:sz w:val="16"/>
          <w:szCs w:val="16"/>
          <w:lang w:val="en-US"/>
        </w:rPr>
      </w:pPr>
      <w:r w:rsidRPr="00A06751">
        <w:rPr>
          <w:sz w:val="16"/>
          <w:szCs w:val="16"/>
          <w:lang w:val="en-US"/>
        </w:rPr>
        <w:t xml:space="preserve">          take: 1,</w:t>
      </w:r>
    </w:p>
    <w:p w14:paraId="43883CE9"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5C957FC7" w14:textId="77777777" w:rsidR="00CB2782" w:rsidRPr="00A06751" w:rsidRDefault="00CB2782" w:rsidP="00A06751">
      <w:pPr>
        <w:pStyle w:val="Codelisting"/>
        <w:jc w:val="left"/>
        <w:rPr>
          <w:sz w:val="16"/>
          <w:szCs w:val="16"/>
          <w:lang w:val="en-US"/>
        </w:rPr>
      </w:pPr>
      <w:r w:rsidRPr="00A06751">
        <w:rPr>
          <w:sz w:val="16"/>
          <w:szCs w:val="16"/>
          <w:lang w:val="en-US"/>
        </w:rPr>
        <w:t xml:space="preserve">        } : false,</w:t>
      </w:r>
    </w:p>
    <w:p w14:paraId="6E53CA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8EC4EA" w14:textId="77777777" w:rsidR="00CB2782" w:rsidRPr="00A06751" w:rsidRDefault="00CB2782" w:rsidP="00A06751">
      <w:pPr>
        <w:pStyle w:val="Codelisting"/>
        <w:jc w:val="left"/>
        <w:rPr>
          <w:sz w:val="16"/>
          <w:szCs w:val="16"/>
          <w:lang w:val="en-US"/>
        </w:rPr>
      </w:pPr>
      <w:r w:rsidRPr="00A06751">
        <w:rPr>
          <w:sz w:val="16"/>
          <w:szCs w:val="16"/>
          <w:lang w:val="en-US"/>
        </w:rPr>
        <w:t xml:space="preserve">      orderBy: { createdAt: 'desc' },</w:t>
      </w:r>
    </w:p>
    <w:p w14:paraId="43250D5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7C9AC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4A2FD6" w14:textId="77777777" w:rsidR="00CB2782" w:rsidRPr="00A06751" w:rsidRDefault="00CB2782" w:rsidP="00A06751">
      <w:pPr>
        <w:pStyle w:val="Codelisting"/>
        <w:jc w:val="left"/>
        <w:rPr>
          <w:sz w:val="16"/>
          <w:szCs w:val="16"/>
          <w:lang w:val="en-US"/>
        </w:rPr>
      </w:pPr>
    </w:p>
    <w:p w14:paraId="3B1A0E77" w14:textId="77777777" w:rsidR="00CB2782" w:rsidRPr="00A06751" w:rsidRDefault="00CB2782" w:rsidP="00A06751">
      <w:pPr>
        <w:pStyle w:val="Codelisting"/>
        <w:jc w:val="left"/>
        <w:rPr>
          <w:sz w:val="16"/>
          <w:szCs w:val="16"/>
          <w:lang w:val="en-US"/>
        </w:rPr>
      </w:pPr>
      <w:r w:rsidRPr="00A06751">
        <w:rPr>
          <w:sz w:val="16"/>
          <w:szCs w:val="16"/>
          <w:lang w:val="en-US"/>
        </w:rPr>
        <w:t xml:space="preserve">  // ── Delete ───────────────────────────────────────────────────────────────</w:t>
      </w:r>
    </w:p>
    <w:p w14:paraId="71A9D062" w14:textId="77777777" w:rsidR="00CB2782" w:rsidRPr="00A06751" w:rsidRDefault="00CB2782" w:rsidP="00A06751">
      <w:pPr>
        <w:pStyle w:val="Codelisting"/>
        <w:jc w:val="left"/>
        <w:rPr>
          <w:sz w:val="16"/>
          <w:szCs w:val="16"/>
          <w:lang w:val="en-US"/>
        </w:rPr>
      </w:pPr>
    </w:p>
    <w:p w14:paraId="1AAC21AF" w14:textId="77777777" w:rsidR="00CB2782" w:rsidRPr="00A06751" w:rsidRDefault="00CB2782" w:rsidP="00A06751">
      <w:pPr>
        <w:pStyle w:val="Codelisting"/>
        <w:jc w:val="left"/>
        <w:rPr>
          <w:sz w:val="16"/>
          <w:szCs w:val="16"/>
          <w:lang w:val="en-US"/>
        </w:rPr>
      </w:pPr>
      <w:r w:rsidRPr="00A06751">
        <w:rPr>
          <w:sz w:val="16"/>
          <w:szCs w:val="16"/>
          <w:lang w:val="en-US"/>
        </w:rPr>
        <w:t xml:space="preserve">  async deleteSurvey(id: string) {</w:t>
      </w:r>
    </w:p>
    <w:p w14:paraId="5895079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this.prisma.survey.delete({</w:t>
      </w:r>
    </w:p>
    <w:p w14:paraId="68505370"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w:t>
      </w:r>
    </w:p>
    <w:p w14:paraId="6C9DE30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1A65C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BE15D9" w14:textId="77777777" w:rsidR="00CB2782" w:rsidRPr="00A06751" w:rsidRDefault="00CB2782" w:rsidP="00A06751">
      <w:pPr>
        <w:pStyle w:val="Codelisting"/>
        <w:jc w:val="left"/>
        <w:rPr>
          <w:sz w:val="16"/>
          <w:szCs w:val="16"/>
          <w:lang w:val="en-US"/>
        </w:rPr>
      </w:pPr>
      <w:r w:rsidRPr="00A06751">
        <w:rPr>
          <w:sz w:val="16"/>
          <w:szCs w:val="16"/>
          <w:lang w:val="en-US"/>
        </w:rPr>
        <w:t>}</w:t>
      </w:r>
    </w:p>
    <w:p w14:paraId="0A58E7ED" w14:textId="77777777" w:rsidR="00CB2782" w:rsidRPr="00A06751" w:rsidRDefault="00CB2782" w:rsidP="00A06751">
      <w:pPr>
        <w:pStyle w:val="Codelisting"/>
        <w:jc w:val="left"/>
        <w:rPr>
          <w:sz w:val="16"/>
          <w:szCs w:val="16"/>
          <w:lang w:val="en-US"/>
        </w:rPr>
      </w:pPr>
    </w:p>
    <w:p w14:paraId="0FC61286" w14:textId="77777777" w:rsidR="00CB2782" w:rsidRPr="00A06751" w:rsidRDefault="00CB2782" w:rsidP="00A06751">
      <w:pPr>
        <w:pStyle w:val="Codelisting"/>
        <w:jc w:val="left"/>
        <w:rPr>
          <w:sz w:val="16"/>
          <w:szCs w:val="16"/>
          <w:lang w:val="en-US"/>
        </w:rPr>
      </w:pPr>
    </w:p>
    <w:p w14:paraId="3CC156C8"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C:\college\The-survey-uniqueness-control-module\backend\src\modules\surveys\vote.endpoint.ts =====</w:t>
      </w:r>
    </w:p>
    <w:p w14:paraId="602B1A37" w14:textId="77777777" w:rsidR="00CB2782" w:rsidRPr="00A06751" w:rsidRDefault="00CB2782" w:rsidP="00A06751">
      <w:pPr>
        <w:pStyle w:val="Codelisting"/>
        <w:jc w:val="left"/>
        <w:rPr>
          <w:sz w:val="16"/>
          <w:szCs w:val="16"/>
          <w:lang w:val="en-US"/>
        </w:rPr>
      </w:pPr>
    </w:p>
    <w:p w14:paraId="7099A10B" w14:textId="77777777" w:rsidR="00CB2782" w:rsidRPr="00A06751" w:rsidRDefault="00CB2782" w:rsidP="00A06751">
      <w:pPr>
        <w:pStyle w:val="Codelisting"/>
        <w:jc w:val="left"/>
        <w:rPr>
          <w:sz w:val="16"/>
          <w:szCs w:val="16"/>
          <w:lang w:val="en-US"/>
        </w:rPr>
      </w:pPr>
      <w:r w:rsidRPr="00A06751">
        <w:rPr>
          <w:sz w:val="16"/>
          <w:szCs w:val="16"/>
          <w:lang w:val="en-US"/>
        </w:rPr>
        <w:t>import {</w:t>
      </w:r>
    </w:p>
    <w:p w14:paraId="50C426D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FastifyInstance,</w:t>
      </w:r>
    </w:p>
    <w:p w14:paraId="101406D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FastifyRequest,</w:t>
      </w:r>
    </w:p>
    <w:p w14:paraId="6B581B8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FastifyReply,</w:t>
      </w:r>
    </w:p>
    <w:p w14:paraId="2E261D89" w14:textId="77777777" w:rsidR="00CB2782" w:rsidRPr="00A06751" w:rsidRDefault="00CB2782" w:rsidP="00A06751">
      <w:pPr>
        <w:pStyle w:val="Codelisting"/>
        <w:jc w:val="left"/>
        <w:rPr>
          <w:sz w:val="16"/>
          <w:szCs w:val="16"/>
          <w:lang w:val="en-US"/>
        </w:rPr>
      </w:pPr>
      <w:r w:rsidRPr="00A06751">
        <w:rPr>
          <w:sz w:val="16"/>
          <w:szCs w:val="16"/>
          <w:lang w:val="en-US"/>
        </w:rPr>
        <w:t>} from 'fastify';</w:t>
      </w:r>
    </w:p>
    <w:p w14:paraId="0747C97E" w14:textId="77777777" w:rsidR="00CB2782" w:rsidRPr="00A06751" w:rsidRDefault="00CB2782" w:rsidP="00A06751">
      <w:pPr>
        <w:pStyle w:val="Codelisting"/>
        <w:jc w:val="left"/>
        <w:rPr>
          <w:sz w:val="16"/>
          <w:szCs w:val="16"/>
          <w:lang w:val="en-US"/>
        </w:rPr>
      </w:pPr>
      <w:r w:rsidRPr="00A06751">
        <w:rPr>
          <w:sz w:val="16"/>
          <w:szCs w:val="16"/>
          <w:lang w:val="en-US"/>
        </w:rPr>
        <w:t>import { randomUUID } from 'crypto';</w:t>
      </w:r>
    </w:p>
    <w:p w14:paraId="6809AD81" w14:textId="77777777" w:rsidR="00CB2782" w:rsidRPr="00A06751" w:rsidRDefault="00CB2782" w:rsidP="00A06751">
      <w:pPr>
        <w:pStyle w:val="Codelisting"/>
        <w:jc w:val="left"/>
        <w:rPr>
          <w:sz w:val="16"/>
          <w:szCs w:val="16"/>
          <w:lang w:val="en-US"/>
        </w:rPr>
      </w:pPr>
      <w:r w:rsidRPr="00A06751">
        <w:rPr>
          <w:sz w:val="16"/>
          <w:szCs w:val="16"/>
          <w:lang w:val="en-US"/>
        </w:rPr>
        <w:t>import { PrismaClientKnownRequestError } from '@prisma/client/runtime/library';</w:t>
      </w:r>
    </w:p>
    <w:p w14:paraId="565219AF" w14:textId="77777777" w:rsidR="00CB2782" w:rsidRPr="00A06751" w:rsidRDefault="00CB2782" w:rsidP="00A06751">
      <w:pPr>
        <w:pStyle w:val="Codelisting"/>
        <w:jc w:val="left"/>
        <w:rPr>
          <w:sz w:val="16"/>
          <w:szCs w:val="16"/>
          <w:lang w:val="en-US"/>
        </w:rPr>
      </w:pPr>
      <w:r w:rsidRPr="00A06751">
        <w:rPr>
          <w:sz w:val="16"/>
          <w:szCs w:val="16"/>
          <w:lang w:val="en-US"/>
        </w:rPr>
        <w:t>import { AntiFraudService, VoterIdentity } from '../anti-fraud/antifraud.service';</w:t>
      </w:r>
    </w:p>
    <w:p w14:paraId="26B03707" w14:textId="77777777" w:rsidR="00CB2782" w:rsidRPr="00A06751" w:rsidRDefault="00CB2782" w:rsidP="00A06751">
      <w:pPr>
        <w:pStyle w:val="Codelisting"/>
        <w:jc w:val="left"/>
        <w:rPr>
          <w:sz w:val="16"/>
          <w:szCs w:val="16"/>
          <w:lang w:val="en-US"/>
        </w:rPr>
      </w:pPr>
      <w:r w:rsidRPr="00A06751">
        <w:rPr>
          <w:sz w:val="16"/>
          <w:szCs w:val="16"/>
          <w:lang w:val="en-US"/>
        </w:rPr>
        <w:t>import { SurveyService } from './survey.service';</w:t>
      </w:r>
    </w:p>
    <w:p w14:paraId="513BC2F6" w14:textId="77777777" w:rsidR="00CB2782" w:rsidRPr="00A06751" w:rsidRDefault="00CB2782" w:rsidP="00A06751">
      <w:pPr>
        <w:pStyle w:val="Codelisting"/>
        <w:jc w:val="left"/>
        <w:rPr>
          <w:sz w:val="16"/>
          <w:szCs w:val="16"/>
          <w:lang w:val="en-US"/>
        </w:rPr>
      </w:pPr>
      <w:r w:rsidRPr="00A06751">
        <w:rPr>
          <w:sz w:val="16"/>
          <w:szCs w:val="16"/>
          <w:lang w:val="en-US"/>
        </w:rPr>
        <w:t>import { broadcaster } from '../realtime/broadcaster';</w:t>
      </w:r>
    </w:p>
    <w:p w14:paraId="7CB332C7" w14:textId="77777777" w:rsidR="00CB2782" w:rsidRPr="00A06751" w:rsidRDefault="00CB2782" w:rsidP="00A06751">
      <w:pPr>
        <w:pStyle w:val="Codelisting"/>
        <w:jc w:val="left"/>
        <w:rPr>
          <w:sz w:val="16"/>
          <w:szCs w:val="16"/>
          <w:lang w:val="en-US"/>
        </w:rPr>
      </w:pPr>
      <w:r w:rsidRPr="00A06751">
        <w:rPr>
          <w:sz w:val="16"/>
          <w:szCs w:val="16"/>
          <w:lang w:val="en-US"/>
        </w:rPr>
        <w:t>import { checkRateLimit, invalidateResultsCache } from '../../plugins/redis.helpers';</w:t>
      </w:r>
    </w:p>
    <w:p w14:paraId="01AFED37" w14:textId="77777777" w:rsidR="00CB2782" w:rsidRPr="00A06751" w:rsidRDefault="00CB2782" w:rsidP="00A06751">
      <w:pPr>
        <w:pStyle w:val="Codelisting"/>
        <w:jc w:val="left"/>
        <w:rPr>
          <w:sz w:val="16"/>
          <w:szCs w:val="16"/>
          <w:lang w:val="en-US"/>
        </w:rPr>
      </w:pPr>
    </w:p>
    <w:p w14:paraId="552C0044" w14:textId="77777777" w:rsidR="00CB2782" w:rsidRPr="00A06751" w:rsidRDefault="00CB2782" w:rsidP="00A06751">
      <w:pPr>
        <w:pStyle w:val="Codelisting"/>
        <w:jc w:val="left"/>
        <w:rPr>
          <w:sz w:val="16"/>
          <w:szCs w:val="16"/>
          <w:lang w:val="en-US"/>
        </w:rPr>
      </w:pPr>
      <w:r w:rsidRPr="00A06751">
        <w:rPr>
          <w:sz w:val="16"/>
          <w:szCs w:val="16"/>
          <w:lang w:val="en-US"/>
        </w:rPr>
        <w:t>// ── Constants ──────────────────────────────────────────────────────────────</w:t>
      </w:r>
    </w:p>
    <w:p w14:paraId="14130DC5" w14:textId="77777777" w:rsidR="00CB2782" w:rsidRPr="00A06751" w:rsidRDefault="00CB2782" w:rsidP="00A06751">
      <w:pPr>
        <w:pStyle w:val="Codelisting"/>
        <w:jc w:val="left"/>
        <w:rPr>
          <w:sz w:val="16"/>
          <w:szCs w:val="16"/>
          <w:lang w:val="en-US"/>
        </w:rPr>
      </w:pPr>
    </w:p>
    <w:p w14:paraId="3A03F99C" w14:textId="77777777" w:rsidR="00CB2782" w:rsidRPr="00A06751" w:rsidRDefault="00CB2782" w:rsidP="00A06751">
      <w:pPr>
        <w:pStyle w:val="Codelisting"/>
        <w:jc w:val="left"/>
        <w:rPr>
          <w:sz w:val="16"/>
          <w:szCs w:val="16"/>
          <w:lang w:val="en-US"/>
        </w:rPr>
      </w:pPr>
      <w:r w:rsidRPr="00A06751">
        <w:rPr>
          <w:sz w:val="16"/>
          <w:szCs w:val="16"/>
          <w:lang w:val="en-US"/>
        </w:rPr>
        <w:t>const COOKIE_NAME = 'survey_voter_id';</w:t>
      </w:r>
    </w:p>
    <w:p w14:paraId="458BB49B" w14:textId="77777777" w:rsidR="00CB2782" w:rsidRPr="00A06751" w:rsidRDefault="00CB2782" w:rsidP="00A06751">
      <w:pPr>
        <w:pStyle w:val="Codelisting"/>
        <w:jc w:val="left"/>
        <w:rPr>
          <w:sz w:val="16"/>
          <w:szCs w:val="16"/>
          <w:lang w:val="en-US"/>
        </w:rPr>
      </w:pPr>
      <w:r w:rsidRPr="00A06751">
        <w:rPr>
          <w:sz w:val="16"/>
          <w:szCs w:val="16"/>
          <w:lang w:val="en-US"/>
        </w:rPr>
        <w:t>const COOKIE_TTL  = 60 * 60 * 24 * 365; // 1 рік у секундах</w:t>
      </w:r>
    </w:p>
    <w:p w14:paraId="1B9C7D78" w14:textId="77777777" w:rsidR="00CB2782" w:rsidRPr="00A06751" w:rsidRDefault="00CB2782" w:rsidP="00A06751">
      <w:pPr>
        <w:pStyle w:val="Codelisting"/>
        <w:jc w:val="left"/>
        <w:rPr>
          <w:sz w:val="16"/>
          <w:szCs w:val="16"/>
          <w:lang w:val="en-US"/>
        </w:rPr>
      </w:pPr>
    </w:p>
    <w:p w14:paraId="5D86324B" w14:textId="77777777" w:rsidR="00CB2782" w:rsidRPr="00A06751" w:rsidRDefault="00CB2782" w:rsidP="00A06751">
      <w:pPr>
        <w:pStyle w:val="Codelisting"/>
        <w:jc w:val="left"/>
        <w:rPr>
          <w:sz w:val="16"/>
          <w:szCs w:val="16"/>
          <w:lang w:val="en-US"/>
        </w:rPr>
      </w:pPr>
      <w:r w:rsidRPr="00A06751">
        <w:rPr>
          <w:sz w:val="16"/>
          <w:szCs w:val="16"/>
          <w:lang w:val="en-US"/>
        </w:rPr>
        <w:t>// ── Request body schema (Fastify/AJV validation) ───────────────────────────</w:t>
      </w:r>
    </w:p>
    <w:p w14:paraId="00444EF3" w14:textId="77777777" w:rsidR="00CB2782" w:rsidRPr="00A06751" w:rsidRDefault="00CB2782" w:rsidP="00A06751">
      <w:pPr>
        <w:pStyle w:val="Codelisting"/>
        <w:jc w:val="left"/>
        <w:rPr>
          <w:sz w:val="16"/>
          <w:szCs w:val="16"/>
          <w:lang w:val="en-US"/>
        </w:rPr>
      </w:pPr>
    </w:p>
    <w:p w14:paraId="579582BD" w14:textId="77777777" w:rsidR="00CB2782" w:rsidRPr="00A06751" w:rsidRDefault="00CB2782" w:rsidP="00A06751">
      <w:pPr>
        <w:pStyle w:val="Codelisting"/>
        <w:jc w:val="left"/>
        <w:rPr>
          <w:sz w:val="16"/>
          <w:szCs w:val="16"/>
          <w:lang w:val="en-US"/>
        </w:rPr>
      </w:pPr>
      <w:r w:rsidRPr="00A06751">
        <w:rPr>
          <w:sz w:val="16"/>
          <w:szCs w:val="16"/>
          <w:lang w:val="en-US"/>
        </w:rPr>
        <w:t>const voteBodySchema = {</w:t>
      </w:r>
    </w:p>
    <w:p w14:paraId="1DC56AEC"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39A3B4EE"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['answers'],</w:t>
      </w:r>
    </w:p>
    <w:p w14:paraId="5860D617" w14:textId="77777777" w:rsidR="00CB2782" w:rsidRPr="00A06751" w:rsidRDefault="00CB2782" w:rsidP="00A06751">
      <w:pPr>
        <w:pStyle w:val="Codelisting"/>
        <w:jc w:val="left"/>
        <w:rPr>
          <w:sz w:val="16"/>
          <w:szCs w:val="16"/>
          <w:lang w:val="en-US"/>
        </w:rPr>
      </w:pPr>
      <w:r w:rsidRPr="00A06751">
        <w:rPr>
          <w:sz w:val="16"/>
          <w:szCs w:val="16"/>
          <w:lang w:val="en-US"/>
        </w:rPr>
        <w:t xml:space="preserve">  additionalProperties: false,</w:t>
      </w:r>
    </w:p>
    <w:p w14:paraId="16022313"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B0846E6" w14:textId="77777777" w:rsidR="00CB2782" w:rsidRPr="00A06751" w:rsidRDefault="00CB2782" w:rsidP="00A06751">
      <w:pPr>
        <w:pStyle w:val="Codelisting"/>
        <w:jc w:val="left"/>
        <w:rPr>
          <w:sz w:val="16"/>
          <w:szCs w:val="16"/>
          <w:lang w:val="en-US"/>
        </w:rPr>
      </w:pPr>
      <w:r w:rsidRPr="00A06751">
        <w:rPr>
          <w:sz w:val="16"/>
          <w:szCs w:val="16"/>
          <w:lang w:val="en-US"/>
        </w:rPr>
        <w:t xml:space="preserve">    /** UUID токен з localStorage (надсилає frontend як резервний канал) */</w:t>
      </w:r>
    </w:p>
    <w:p w14:paraId="3794CBD5"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w:t>
      </w:r>
    </w:p>
    <w:p w14:paraId="625C81F8" w14:textId="77777777" w:rsidR="00CB2782" w:rsidRPr="00A06751" w:rsidRDefault="00CB2782" w:rsidP="00A06751">
      <w:pPr>
        <w:pStyle w:val="Codelisting"/>
        <w:jc w:val="left"/>
        <w:rPr>
          <w:sz w:val="16"/>
          <w:szCs w:val="16"/>
          <w:lang w:val="en-US"/>
        </w:rPr>
      </w:pPr>
      <w:r w:rsidRPr="00A06751">
        <w:rPr>
          <w:sz w:val="16"/>
          <w:szCs w:val="16"/>
          <w:lang w:val="en-US"/>
        </w:rPr>
        <w:t xml:space="preserve">      type: 'string',</w:t>
      </w:r>
    </w:p>
    <w:p w14:paraId="11F2EDE6" w14:textId="77777777" w:rsidR="00CB2782" w:rsidRPr="00A06751" w:rsidRDefault="00CB2782" w:rsidP="00A06751">
      <w:pPr>
        <w:pStyle w:val="Codelisting"/>
        <w:jc w:val="left"/>
        <w:rPr>
          <w:sz w:val="16"/>
          <w:szCs w:val="16"/>
          <w:lang w:val="en-US"/>
        </w:rPr>
      </w:pPr>
      <w:r w:rsidRPr="00A06751">
        <w:rPr>
          <w:sz w:val="16"/>
          <w:szCs w:val="16"/>
          <w:lang w:val="en-US"/>
        </w:rPr>
        <w:t xml:space="preserve">      minLength: 10,</w:t>
      </w:r>
    </w:p>
    <w:p w14:paraId="2F9D4C20" w14:textId="77777777" w:rsidR="00CB2782" w:rsidRPr="00A06751" w:rsidRDefault="00CB2782" w:rsidP="00A06751">
      <w:pPr>
        <w:pStyle w:val="Codelisting"/>
        <w:jc w:val="left"/>
        <w:rPr>
          <w:sz w:val="16"/>
          <w:szCs w:val="16"/>
          <w:lang w:val="en-US"/>
        </w:rPr>
      </w:pPr>
      <w:r w:rsidRPr="00A06751">
        <w:rPr>
          <w:sz w:val="16"/>
          <w:szCs w:val="16"/>
          <w:lang w:val="en-US"/>
        </w:rPr>
        <w:t xml:space="preserve">      maxLength: 128,</w:t>
      </w:r>
    </w:p>
    <w:p w14:paraId="407E2A9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358B59" w14:textId="77777777" w:rsidR="00CB2782" w:rsidRPr="00A06751" w:rsidRDefault="00CB2782" w:rsidP="00A06751">
      <w:pPr>
        <w:pStyle w:val="Codelisting"/>
        <w:jc w:val="left"/>
        <w:rPr>
          <w:sz w:val="16"/>
          <w:szCs w:val="16"/>
          <w:lang w:val="en-US"/>
        </w:rPr>
      </w:pPr>
      <w:r w:rsidRPr="00A06751">
        <w:rPr>
          <w:sz w:val="16"/>
          <w:szCs w:val="16"/>
          <w:lang w:val="en-US"/>
        </w:rPr>
        <w:t xml:space="preserve">    inviteToken: {</w:t>
      </w:r>
    </w:p>
    <w:p w14:paraId="782FA5A7" w14:textId="77777777" w:rsidR="00CB2782" w:rsidRPr="00A06751" w:rsidRDefault="00CB2782" w:rsidP="00A06751">
      <w:pPr>
        <w:pStyle w:val="Codelisting"/>
        <w:jc w:val="left"/>
        <w:rPr>
          <w:sz w:val="16"/>
          <w:szCs w:val="16"/>
          <w:lang w:val="en-US"/>
        </w:rPr>
      </w:pPr>
      <w:r w:rsidRPr="00A06751">
        <w:rPr>
          <w:sz w:val="16"/>
          <w:szCs w:val="16"/>
          <w:lang w:val="en-US"/>
        </w:rPr>
        <w:t xml:space="preserve">      type: 'string',</w:t>
      </w:r>
    </w:p>
    <w:p w14:paraId="56F2ED14" w14:textId="77777777" w:rsidR="00CB2782" w:rsidRPr="00A06751" w:rsidRDefault="00CB2782" w:rsidP="00A06751">
      <w:pPr>
        <w:pStyle w:val="Codelisting"/>
        <w:jc w:val="left"/>
        <w:rPr>
          <w:sz w:val="16"/>
          <w:szCs w:val="16"/>
          <w:lang w:val="en-US"/>
        </w:rPr>
      </w:pPr>
      <w:r w:rsidRPr="00A06751">
        <w:rPr>
          <w:sz w:val="16"/>
          <w:szCs w:val="16"/>
          <w:lang w:val="en-US"/>
        </w:rPr>
        <w:t xml:space="preserve">      minLength: 16,</w:t>
      </w:r>
    </w:p>
    <w:p w14:paraId="407E0A62" w14:textId="77777777" w:rsidR="00CB2782" w:rsidRPr="00A06751" w:rsidRDefault="00CB2782" w:rsidP="00A06751">
      <w:pPr>
        <w:pStyle w:val="Codelisting"/>
        <w:jc w:val="left"/>
        <w:rPr>
          <w:sz w:val="16"/>
          <w:szCs w:val="16"/>
          <w:lang w:val="en-US"/>
        </w:rPr>
      </w:pPr>
      <w:r w:rsidRPr="00A06751">
        <w:rPr>
          <w:sz w:val="16"/>
          <w:szCs w:val="16"/>
          <w:lang w:val="en-US"/>
        </w:rPr>
        <w:t xml:space="preserve">      maxLength: 128,</w:t>
      </w:r>
    </w:p>
    <w:p w14:paraId="3E611D9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B897A6" w14:textId="77777777" w:rsidR="00CB2782" w:rsidRPr="00A06751" w:rsidRDefault="00CB2782" w:rsidP="00A06751">
      <w:pPr>
        <w:pStyle w:val="Codelisting"/>
        <w:jc w:val="left"/>
        <w:rPr>
          <w:sz w:val="16"/>
          <w:szCs w:val="16"/>
          <w:lang w:val="en-US"/>
        </w:rPr>
      </w:pPr>
      <w:r w:rsidRPr="00A06751">
        <w:rPr>
          <w:sz w:val="16"/>
          <w:szCs w:val="16"/>
          <w:lang w:val="en-US"/>
        </w:rPr>
        <w:t xml:space="preserve">    isAnonymous: {</w:t>
      </w:r>
    </w:p>
    <w:p w14:paraId="7A9E8FD2" w14:textId="77777777" w:rsidR="00CB2782" w:rsidRPr="00A06751" w:rsidRDefault="00CB2782" w:rsidP="00A06751">
      <w:pPr>
        <w:pStyle w:val="Codelisting"/>
        <w:jc w:val="left"/>
        <w:rPr>
          <w:sz w:val="16"/>
          <w:szCs w:val="16"/>
          <w:lang w:val="en-US"/>
        </w:rPr>
      </w:pPr>
      <w:r w:rsidRPr="00A06751">
        <w:rPr>
          <w:sz w:val="16"/>
          <w:szCs w:val="16"/>
          <w:lang w:val="en-US"/>
        </w:rPr>
        <w:t xml:space="preserve">      type: 'boolean',</w:t>
      </w:r>
    </w:p>
    <w:p w14:paraId="300067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8799C4" w14:textId="77777777" w:rsidR="00CB2782" w:rsidRPr="00A06751" w:rsidRDefault="00CB2782" w:rsidP="00A06751">
      <w:pPr>
        <w:pStyle w:val="Codelisting"/>
        <w:jc w:val="left"/>
        <w:rPr>
          <w:sz w:val="16"/>
          <w:szCs w:val="16"/>
          <w:lang w:val="en-US"/>
        </w:rPr>
      </w:pPr>
      <w:r w:rsidRPr="00A06751">
        <w:rPr>
          <w:sz w:val="16"/>
          <w:szCs w:val="16"/>
          <w:lang w:val="en-US"/>
        </w:rPr>
        <w:t xml:space="preserve">    /** FingerprintJS visitorId — device fingerprint, persists across cookie clears */</w:t>
      </w:r>
    </w:p>
    <w:p w14:paraId="5F22AECC" w14:textId="77777777" w:rsidR="00CB2782" w:rsidRPr="00A06751" w:rsidRDefault="00CB2782" w:rsidP="00A06751">
      <w:pPr>
        <w:pStyle w:val="Codelisting"/>
        <w:jc w:val="left"/>
        <w:rPr>
          <w:sz w:val="16"/>
          <w:szCs w:val="16"/>
          <w:lang w:val="en-US"/>
        </w:rPr>
      </w:pPr>
      <w:r w:rsidRPr="00A06751">
        <w:rPr>
          <w:sz w:val="16"/>
          <w:szCs w:val="16"/>
          <w:lang w:val="en-US"/>
        </w:rPr>
        <w:t xml:space="preserve">    fingerprint: {</w:t>
      </w:r>
    </w:p>
    <w:p w14:paraId="5098A399" w14:textId="77777777" w:rsidR="00CB2782" w:rsidRPr="00A06751" w:rsidRDefault="00CB2782" w:rsidP="00A06751">
      <w:pPr>
        <w:pStyle w:val="Codelisting"/>
        <w:jc w:val="left"/>
        <w:rPr>
          <w:sz w:val="16"/>
          <w:szCs w:val="16"/>
          <w:lang w:val="en-US"/>
        </w:rPr>
      </w:pPr>
      <w:r w:rsidRPr="00A06751">
        <w:rPr>
          <w:sz w:val="16"/>
          <w:szCs w:val="16"/>
          <w:lang w:val="en-US"/>
        </w:rPr>
        <w:t xml:space="preserve">      type: 'string',</w:t>
      </w:r>
    </w:p>
    <w:p w14:paraId="0AC8F61C"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minLength: 1,</w:t>
      </w:r>
    </w:p>
    <w:p w14:paraId="5A963543" w14:textId="77777777" w:rsidR="00CB2782" w:rsidRPr="00A06751" w:rsidRDefault="00CB2782" w:rsidP="00A06751">
      <w:pPr>
        <w:pStyle w:val="Codelisting"/>
        <w:jc w:val="left"/>
        <w:rPr>
          <w:sz w:val="16"/>
          <w:szCs w:val="16"/>
          <w:lang w:val="en-US"/>
        </w:rPr>
      </w:pPr>
      <w:r w:rsidRPr="00A06751">
        <w:rPr>
          <w:sz w:val="16"/>
          <w:szCs w:val="16"/>
          <w:lang w:val="en-US"/>
        </w:rPr>
        <w:t xml:space="preserve">      maxLength: 64,</w:t>
      </w:r>
    </w:p>
    <w:p w14:paraId="4F8621C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CBCD33" w14:textId="77777777" w:rsidR="00CB2782" w:rsidRPr="00A06751" w:rsidRDefault="00CB2782" w:rsidP="00A06751">
      <w:pPr>
        <w:pStyle w:val="Codelisting"/>
        <w:jc w:val="left"/>
        <w:rPr>
          <w:sz w:val="16"/>
          <w:szCs w:val="16"/>
          <w:lang w:val="en-US"/>
        </w:rPr>
      </w:pPr>
      <w:r w:rsidRPr="00A06751">
        <w:rPr>
          <w:sz w:val="16"/>
          <w:szCs w:val="16"/>
          <w:lang w:val="en-US"/>
        </w:rPr>
        <w:t xml:space="preserve">    /** Масив відповідей — по одному об'єкту на кожне питання */</w:t>
      </w:r>
    </w:p>
    <w:p w14:paraId="108C16EA" w14:textId="77777777" w:rsidR="00CB2782" w:rsidRPr="00A06751" w:rsidRDefault="00CB2782" w:rsidP="00A06751">
      <w:pPr>
        <w:pStyle w:val="Codelisting"/>
        <w:jc w:val="left"/>
        <w:rPr>
          <w:sz w:val="16"/>
          <w:szCs w:val="16"/>
          <w:lang w:val="en-US"/>
        </w:rPr>
      </w:pPr>
      <w:r w:rsidRPr="00A06751">
        <w:rPr>
          <w:sz w:val="16"/>
          <w:szCs w:val="16"/>
          <w:lang w:val="en-US"/>
        </w:rPr>
        <w:t xml:space="preserve">    answers: {</w:t>
      </w:r>
    </w:p>
    <w:p w14:paraId="6957CC5F"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68484FA5" w14:textId="77777777" w:rsidR="00CB2782" w:rsidRPr="00A06751" w:rsidRDefault="00CB2782" w:rsidP="00A06751">
      <w:pPr>
        <w:pStyle w:val="Codelisting"/>
        <w:jc w:val="left"/>
        <w:rPr>
          <w:sz w:val="16"/>
          <w:szCs w:val="16"/>
          <w:lang w:val="en-US"/>
        </w:rPr>
      </w:pPr>
      <w:r w:rsidRPr="00A06751">
        <w:rPr>
          <w:sz w:val="16"/>
          <w:szCs w:val="16"/>
          <w:lang w:val="en-US"/>
        </w:rPr>
        <w:t xml:space="preserve">      minItems: 1,</w:t>
      </w:r>
    </w:p>
    <w:p w14:paraId="392465CD" w14:textId="77777777" w:rsidR="00CB2782" w:rsidRPr="00A06751" w:rsidRDefault="00CB2782" w:rsidP="00A06751">
      <w:pPr>
        <w:pStyle w:val="Codelisting"/>
        <w:jc w:val="left"/>
        <w:rPr>
          <w:sz w:val="16"/>
          <w:szCs w:val="16"/>
          <w:lang w:val="en-US"/>
        </w:rPr>
      </w:pPr>
      <w:r w:rsidRPr="00A06751">
        <w:rPr>
          <w:sz w:val="16"/>
          <w:szCs w:val="16"/>
          <w:lang w:val="en-US"/>
        </w:rPr>
        <w:t xml:space="preserve">      maxItems: 50,</w:t>
      </w:r>
    </w:p>
    <w:p w14:paraId="446242CA"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08A906A5"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7709173"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['questionId', 'optionIds'],</w:t>
      </w:r>
    </w:p>
    <w:p w14:paraId="1488DABF" w14:textId="77777777" w:rsidR="00CB2782" w:rsidRPr="00A06751" w:rsidRDefault="00CB2782" w:rsidP="00A06751">
      <w:pPr>
        <w:pStyle w:val="Codelisting"/>
        <w:jc w:val="left"/>
        <w:rPr>
          <w:sz w:val="16"/>
          <w:szCs w:val="16"/>
          <w:lang w:val="en-US"/>
        </w:rPr>
      </w:pPr>
      <w:r w:rsidRPr="00A06751">
        <w:rPr>
          <w:sz w:val="16"/>
          <w:szCs w:val="16"/>
          <w:lang w:val="en-US"/>
        </w:rPr>
        <w:t xml:space="preserve">        additionalProperties: false,</w:t>
      </w:r>
    </w:p>
    <w:p w14:paraId="613C8F6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B5731B8"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questionId: { type: 'string', minLength: 1 },</w:t>
      </w:r>
    </w:p>
    <w:p w14:paraId="0B1B59FB" w14:textId="77777777" w:rsidR="00CB2782" w:rsidRPr="00A06751" w:rsidRDefault="00CB2782" w:rsidP="00A06751">
      <w:pPr>
        <w:pStyle w:val="Codelisting"/>
        <w:jc w:val="left"/>
        <w:rPr>
          <w:sz w:val="16"/>
          <w:szCs w:val="16"/>
          <w:lang w:val="en-US"/>
        </w:rPr>
      </w:pPr>
      <w:r w:rsidRPr="00A06751">
        <w:rPr>
          <w:sz w:val="16"/>
          <w:szCs w:val="16"/>
          <w:lang w:val="en-US"/>
        </w:rPr>
        <w:t xml:space="preserve">          optionIds: {</w:t>
      </w:r>
    </w:p>
    <w:p w14:paraId="3357A8A8"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44EE10E5" w14:textId="77777777" w:rsidR="00CB2782" w:rsidRPr="00A06751" w:rsidRDefault="00CB2782" w:rsidP="00A06751">
      <w:pPr>
        <w:pStyle w:val="Codelisting"/>
        <w:jc w:val="left"/>
        <w:rPr>
          <w:sz w:val="16"/>
          <w:szCs w:val="16"/>
          <w:lang w:val="en-US"/>
        </w:rPr>
      </w:pPr>
      <w:r w:rsidRPr="00A06751">
        <w:rPr>
          <w:sz w:val="16"/>
          <w:szCs w:val="16"/>
          <w:lang w:val="en-US"/>
        </w:rPr>
        <w:t xml:space="preserve">            minItems: 1,</w:t>
      </w:r>
    </w:p>
    <w:p w14:paraId="7C0AEF30" w14:textId="77777777" w:rsidR="00CB2782" w:rsidRPr="00A06751" w:rsidRDefault="00CB2782" w:rsidP="00A06751">
      <w:pPr>
        <w:pStyle w:val="Codelisting"/>
        <w:jc w:val="left"/>
        <w:rPr>
          <w:sz w:val="16"/>
          <w:szCs w:val="16"/>
          <w:lang w:val="en-US"/>
        </w:rPr>
      </w:pPr>
      <w:r w:rsidRPr="00A06751">
        <w:rPr>
          <w:sz w:val="16"/>
          <w:szCs w:val="16"/>
          <w:lang w:val="en-US"/>
        </w:rPr>
        <w:t xml:space="preserve">            maxItems: 10,</w:t>
      </w:r>
    </w:p>
    <w:p w14:paraId="4A870803"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type: 'string', minLength: 1 },</w:t>
      </w:r>
    </w:p>
    <w:p w14:paraId="394B336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500E2B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068BE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32F03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3573A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A18336" w14:textId="77777777" w:rsidR="00CB2782" w:rsidRPr="00A06751" w:rsidRDefault="00CB2782" w:rsidP="00A06751">
      <w:pPr>
        <w:pStyle w:val="Codelisting"/>
        <w:jc w:val="left"/>
        <w:rPr>
          <w:sz w:val="16"/>
          <w:szCs w:val="16"/>
          <w:lang w:val="en-US"/>
        </w:rPr>
      </w:pPr>
      <w:r w:rsidRPr="00A06751">
        <w:rPr>
          <w:sz w:val="16"/>
          <w:szCs w:val="16"/>
          <w:lang w:val="en-US"/>
        </w:rPr>
        <w:t>};</w:t>
      </w:r>
    </w:p>
    <w:p w14:paraId="69339065" w14:textId="77777777" w:rsidR="00CB2782" w:rsidRPr="00A06751" w:rsidRDefault="00CB2782" w:rsidP="00A06751">
      <w:pPr>
        <w:pStyle w:val="Codelisting"/>
        <w:jc w:val="left"/>
        <w:rPr>
          <w:sz w:val="16"/>
          <w:szCs w:val="16"/>
          <w:lang w:val="en-US"/>
        </w:rPr>
      </w:pPr>
    </w:p>
    <w:p w14:paraId="7A377477" w14:textId="77777777" w:rsidR="00CB2782" w:rsidRPr="00A06751" w:rsidRDefault="00CB2782" w:rsidP="00A06751">
      <w:pPr>
        <w:pStyle w:val="Codelisting"/>
        <w:jc w:val="left"/>
        <w:rPr>
          <w:sz w:val="16"/>
          <w:szCs w:val="16"/>
          <w:lang w:val="en-US"/>
        </w:rPr>
      </w:pPr>
      <w:r w:rsidRPr="00A06751">
        <w:rPr>
          <w:sz w:val="16"/>
          <w:szCs w:val="16"/>
          <w:lang w:val="en-US"/>
        </w:rPr>
        <w:t>const voteSchema = {</w:t>
      </w:r>
    </w:p>
    <w:p w14:paraId="3C7BEA26" w14:textId="77777777" w:rsidR="00CB2782" w:rsidRPr="00A06751" w:rsidRDefault="00CB2782" w:rsidP="00A06751">
      <w:pPr>
        <w:pStyle w:val="Codelisting"/>
        <w:jc w:val="left"/>
        <w:rPr>
          <w:sz w:val="16"/>
          <w:szCs w:val="16"/>
          <w:lang w:val="en-US"/>
        </w:rPr>
      </w:pPr>
      <w:r w:rsidRPr="00A06751">
        <w:rPr>
          <w:sz w:val="16"/>
          <w:szCs w:val="16"/>
          <w:lang w:val="en-US"/>
        </w:rPr>
        <w:t xml:space="preserve">  tags: ['Voting'],</w:t>
      </w:r>
    </w:p>
    <w:p w14:paraId="78D28373"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'Submit a vote',</w:t>
      </w:r>
    </w:p>
    <w:p w14:paraId="3F09D634"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'Records a vote for a survey with anti-fraud protection.',</w:t>
      </w:r>
    </w:p>
    <w:p w14:paraId="776B5371"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w:t>
      </w:r>
    </w:p>
    <w:p w14:paraId="6B6D0BFC"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171BF27"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['surveyId'],</w:t>
      </w:r>
    </w:p>
    <w:p w14:paraId="13BF17B5"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24FD3ABF"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 type: 'string', minLength: 1 },</w:t>
      </w:r>
    </w:p>
    <w:p w14:paraId="21C369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B37BF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A68C9D" w14:textId="77777777" w:rsidR="00CB2782" w:rsidRPr="00A06751" w:rsidRDefault="00CB2782" w:rsidP="00A06751">
      <w:pPr>
        <w:pStyle w:val="Codelisting"/>
        <w:jc w:val="left"/>
        <w:rPr>
          <w:sz w:val="16"/>
          <w:szCs w:val="16"/>
          <w:lang w:val="en-US"/>
        </w:rPr>
      </w:pPr>
      <w:r w:rsidRPr="00A06751">
        <w:rPr>
          <w:sz w:val="16"/>
          <w:szCs w:val="16"/>
          <w:lang w:val="en-US"/>
        </w:rPr>
        <w:t xml:space="preserve">  body: voteBodySchema,</w:t>
      </w:r>
    </w:p>
    <w:p w14:paraId="706D487C"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2B82BB01" w14:textId="77777777" w:rsidR="00CB2782" w:rsidRPr="00A06751" w:rsidRDefault="00CB2782" w:rsidP="00A06751">
      <w:pPr>
        <w:pStyle w:val="Codelisting"/>
        <w:jc w:val="left"/>
        <w:rPr>
          <w:sz w:val="16"/>
          <w:szCs w:val="16"/>
          <w:lang w:val="en-US"/>
        </w:rPr>
      </w:pPr>
      <w:r w:rsidRPr="00A06751">
        <w:rPr>
          <w:sz w:val="16"/>
          <w:szCs w:val="16"/>
          <w:lang w:val="en-US"/>
        </w:rPr>
        <w:t xml:space="preserve">    201: {</w:t>
      </w:r>
    </w:p>
    <w:p w14:paraId="514CD5E0"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0BB5DB47"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5AA9F1A8" w14:textId="77777777" w:rsidR="00CB2782" w:rsidRPr="00A06751" w:rsidRDefault="00CB2782" w:rsidP="00A06751">
      <w:pPr>
        <w:pStyle w:val="Codelisting"/>
        <w:jc w:val="left"/>
        <w:rPr>
          <w:sz w:val="16"/>
          <w:szCs w:val="16"/>
          <w:lang w:val="en-US"/>
        </w:rPr>
      </w:pPr>
      <w:r w:rsidRPr="00A06751">
        <w:rPr>
          <w:sz w:val="16"/>
          <w:szCs w:val="16"/>
          <w:lang w:val="en-US"/>
        </w:rPr>
        <w:t xml:space="preserve">        success:    { type: 'boolean' },</w:t>
      </w:r>
    </w:p>
    <w:p w14:paraId="44A8A315"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 type: 'string' },</w:t>
      </w:r>
    </w:p>
    <w:p w14:paraId="1485296F"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 type: 'string' },</w:t>
      </w:r>
    </w:p>
    <w:p w14:paraId="539341C4"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resultsUrl: { type: 'string' },</w:t>
      </w:r>
    </w:p>
    <w:p w14:paraId="534EF0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65E88A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ADAC76" w14:textId="77777777" w:rsidR="00CB2782" w:rsidRPr="00A06751" w:rsidRDefault="00CB2782" w:rsidP="00A06751">
      <w:pPr>
        <w:pStyle w:val="Codelisting"/>
        <w:jc w:val="left"/>
        <w:rPr>
          <w:sz w:val="16"/>
          <w:szCs w:val="16"/>
          <w:lang w:val="en-US"/>
        </w:rPr>
      </w:pPr>
      <w:r w:rsidRPr="00A06751">
        <w:rPr>
          <w:sz w:val="16"/>
          <w:szCs w:val="16"/>
          <w:lang w:val="en-US"/>
        </w:rPr>
        <w:t xml:space="preserve">    400: {</w:t>
      </w:r>
    </w:p>
    <w:p w14:paraId="78BE0860"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D543F17"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140524B5" w14:textId="77777777" w:rsidR="00CB2782" w:rsidRPr="00A06751" w:rsidRDefault="00CB2782" w:rsidP="00A06751">
      <w:pPr>
        <w:pStyle w:val="Codelisting"/>
        <w:jc w:val="left"/>
        <w:rPr>
          <w:sz w:val="16"/>
          <w:szCs w:val="16"/>
          <w:lang w:val="en-US"/>
        </w:rPr>
      </w:pPr>
      <w:r w:rsidRPr="00A06751">
        <w:rPr>
          <w:sz w:val="16"/>
          <w:szCs w:val="16"/>
          <w:lang w:val="en-US"/>
        </w:rPr>
        <w:t xml:space="preserve">        error:   { type: 'string' },</w:t>
      </w:r>
    </w:p>
    <w:p w14:paraId="245DF4F2" w14:textId="77777777" w:rsidR="00CB2782" w:rsidRPr="00A06751" w:rsidRDefault="00CB2782" w:rsidP="00A06751">
      <w:pPr>
        <w:pStyle w:val="Codelisting"/>
        <w:jc w:val="left"/>
        <w:rPr>
          <w:sz w:val="16"/>
          <w:szCs w:val="16"/>
          <w:lang w:val="en-US"/>
        </w:rPr>
      </w:pPr>
      <w:r w:rsidRPr="00A06751">
        <w:rPr>
          <w:sz w:val="16"/>
          <w:szCs w:val="16"/>
          <w:lang w:val="en-US"/>
        </w:rPr>
        <w:t xml:space="preserve">        details: { type: 'string' },</w:t>
      </w:r>
    </w:p>
    <w:p w14:paraId="438A9C7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7A05B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D72CDC" w14:textId="77777777" w:rsidR="00CB2782" w:rsidRPr="00A06751" w:rsidRDefault="00CB2782" w:rsidP="00A06751">
      <w:pPr>
        <w:pStyle w:val="Codelisting"/>
        <w:jc w:val="left"/>
        <w:rPr>
          <w:sz w:val="16"/>
          <w:szCs w:val="16"/>
          <w:lang w:val="en-US"/>
        </w:rPr>
      </w:pPr>
      <w:r w:rsidRPr="00A06751">
        <w:rPr>
          <w:sz w:val="16"/>
          <w:szCs w:val="16"/>
          <w:lang w:val="en-US"/>
        </w:rPr>
        <w:t xml:space="preserve">    403: {</w:t>
      </w:r>
    </w:p>
    <w:p w14:paraId="62E0C764"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644E2E81"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265AE946" w14:textId="77777777" w:rsidR="00CB2782" w:rsidRPr="00A06751" w:rsidRDefault="00CB2782" w:rsidP="00A06751">
      <w:pPr>
        <w:pStyle w:val="Codelisting"/>
        <w:jc w:val="left"/>
        <w:rPr>
          <w:sz w:val="16"/>
          <w:szCs w:val="16"/>
          <w:lang w:val="en-US"/>
        </w:rPr>
      </w:pPr>
      <w:r w:rsidRPr="00A06751">
        <w:rPr>
          <w:sz w:val="16"/>
          <w:szCs w:val="16"/>
          <w:lang w:val="en-US"/>
        </w:rPr>
        <w:t xml:space="preserve">        error:   { type: 'string' },</w:t>
      </w:r>
    </w:p>
    <w:p w14:paraId="08B3F72D"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 type: 'string' },</w:t>
      </w:r>
    </w:p>
    <w:p w14:paraId="7B1E3D87"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 type: 'string' },</w:t>
      </w:r>
    </w:p>
    <w:p w14:paraId="522B6F7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60C33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2EB0D0" w14:textId="77777777" w:rsidR="00CB2782" w:rsidRPr="00A06751" w:rsidRDefault="00CB2782" w:rsidP="00A06751">
      <w:pPr>
        <w:pStyle w:val="Codelisting"/>
        <w:jc w:val="left"/>
        <w:rPr>
          <w:sz w:val="16"/>
          <w:szCs w:val="16"/>
          <w:lang w:val="en-US"/>
        </w:rPr>
      </w:pPr>
      <w:r w:rsidRPr="00A06751">
        <w:rPr>
          <w:sz w:val="16"/>
          <w:szCs w:val="16"/>
          <w:lang w:val="en-US"/>
        </w:rPr>
        <w:t xml:space="preserve">    404: {</w:t>
      </w:r>
    </w:p>
    <w:p w14:paraId="4841D123"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200100B0"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error: { type: 'string' } },</w:t>
      </w:r>
    </w:p>
    <w:p w14:paraId="618412A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CCDC7A" w14:textId="77777777" w:rsidR="00CB2782" w:rsidRPr="00A06751" w:rsidRDefault="00CB2782" w:rsidP="00A06751">
      <w:pPr>
        <w:pStyle w:val="Codelisting"/>
        <w:jc w:val="left"/>
        <w:rPr>
          <w:sz w:val="16"/>
          <w:szCs w:val="16"/>
          <w:lang w:val="en-US"/>
        </w:rPr>
      </w:pPr>
      <w:r w:rsidRPr="00A06751">
        <w:rPr>
          <w:sz w:val="16"/>
          <w:szCs w:val="16"/>
          <w:lang w:val="en-US"/>
        </w:rPr>
        <w:t xml:space="preserve">    410: {</w:t>
      </w:r>
    </w:p>
    <w:p w14:paraId="2832EA32"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444F4AA5"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error: { type: 'string' } },</w:t>
      </w:r>
    </w:p>
    <w:p w14:paraId="30EF64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F12912" w14:textId="77777777" w:rsidR="00CB2782" w:rsidRPr="00A06751" w:rsidRDefault="00CB2782" w:rsidP="00A06751">
      <w:pPr>
        <w:pStyle w:val="Codelisting"/>
        <w:jc w:val="left"/>
        <w:rPr>
          <w:sz w:val="16"/>
          <w:szCs w:val="16"/>
          <w:lang w:val="en-US"/>
        </w:rPr>
      </w:pPr>
      <w:r w:rsidRPr="00A06751">
        <w:rPr>
          <w:sz w:val="16"/>
          <w:szCs w:val="16"/>
          <w:lang w:val="en-US"/>
        </w:rPr>
        <w:t xml:space="preserve">    500: {</w:t>
      </w:r>
    </w:p>
    <w:p w14:paraId="40C18C0E"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C26B9F2"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 error: { type: 'string' } },</w:t>
      </w:r>
    </w:p>
    <w:p w14:paraId="54B84F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E12C9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277B575" w14:textId="77777777" w:rsidR="00CB2782" w:rsidRPr="00A06751" w:rsidRDefault="00CB2782" w:rsidP="00A06751">
      <w:pPr>
        <w:pStyle w:val="Codelisting"/>
        <w:jc w:val="left"/>
        <w:rPr>
          <w:sz w:val="16"/>
          <w:szCs w:val="16"/>
          <w:lang w:val="en-US"/>
        </w:rPr>
      </w:pPr>
      <w:r w:rsidRPr="00A06751">
        <w:rPr>
          <w:sz w:val="16"/>
          <w:szCs w:val="16"/>
          <w:lang w:val="en-US"/>
        </w:rPr>
        <w:t>};</w:t>
      </w:r>
    </w:p>
    <w:p w14:paraId="457909DE" w14:textId="77777777" w:rsidR="00CB2782" w:rsidRPr="00A06751" w:rsidRDefault="00CB2782" w:rsidP="00A06751">
      <w:pPr>
        <w:pStyle w:val="Codelisting"/>
        <w:jc w:val="left"/>
        <w:rPr>
          <w:sz w:val="16"/>
          <w:szCs w:val="16"/>
          <w:lang w:val="en-US"/>
        </w:rPr>
      </w:pPr>
    </w:p>
    <w:p w14:paraId="4F7C649D" w14:textId="77777777" w:rsidR="00CB2782" w:rsidRPr="00A06751" w:rsidRDefault="00CB2782" w:rsidP="00A06751">
      <w:pPr>
        <w:pStyle w:val="Codelisting"/>
        <w:jc w:val="left"/>
        <w:rPr>
          <w:sz w:val="16"/>
          <w:szCs w:val="16"/>
          <w:lang w:val="en-US"/>
        </w:rPr>
      </w:pPr>
      <w:r w:rsidRPr="00A06751">
        <w:rPr>
          <w:sz w:val="16"/>
          <w:szCs w:val="16"/>
          <w:lang w:val="en-US"/>
        </w:rPr>
        <w:t>// ── Helper: extract real IP ────────────────────────────────────────────────</w:t>
      </w:r>
    </w:p>
    <w:p w14:paraId="722CB924" w14:textId="77777777" w:rsidR="00CB2782" w:rsidRPr="00A06751" w:rsidRDefault="00CB2782" w:rsidP="00A06751">
      <w:pPr>
        <w:pStyle w:val="Codelisting"/>
        <w:jc w:val="left"/>
        <w:rPr>
          <w:sz w:val="16"/>
          <w:szCs w:val="16"/>
          <w:lang w:val="en-US"/>
        </w:rPr>
      </w:pPr>
    </w:p>
    <w:p w14:paraId="38C79FAD" w14:textId="77777777" w:rsidR="00CB2782" w:rsidRPr="00A06751" w:rsidRDefault="00CB2782" w:rsidP="00A06751">
      <w:pPr>
        <w:pStyle w:val="Codelisting"/>
        <w:jc w:val="left"/>
        <w:rPr>
          <w:sz w:val="16"/>
          <w:szCs w:val="16"/>
          <w:lang w:val="en-US"/>
        </w:rPr>
      </w:pPr>
      <w:r w:rsidRPr="00A06751">
        <w:rPr>
          <w:sz w:val="16"/>
          <w:szCs w:val="16"/>
          <w:lang w:val="en-US"/>
        </w:rPr>
        <w:t>/**</w:t>
      </w:r>
    </w:p>
    <w:p w14:paraId="5D458497" w14:textId="77777777" w:rsidR="00CB2782" w:rsidRPr="00A06751" w:rsidRDefault="00CB2782" w:rsidP="00A06751">
      <w:pPr>
        <w:pStyle w:val="Codelisting"/>
        <w:jc w:val="left"/>
        <w:rPr>
          <w:sz w:val="16"/>
          <w:szCs w:val="16"/>
          <w:lang w:val="en-US"/>
        </w:rPr>
      </w:pPr>
      <w:r w:rsidRPr="00A06751">
        <w:rPr>
          <w:sz w:val="16"/>
          <w:szCs w:val="16"/>
          <w:lang w:val="en-US"/>
        </w:rPr>
        <w:t xml:space="preserve"> * Витягує IP-адресу клієнта.</w:t>
      </w:r>
    </w:p>
    <w:p w14:paraId="4EFC7F67" w14:textId="77777777" w:rsidR="00CB2782" w:rsidRPr="00A06751" w:rsidRDefault="00CB2782" w:rsidP="00A06751">
      <w:pPr>
        <w:pStyle w:val="Codelisting"/>
        <w:jc w:val="left"/>
        <w:rPr>
          <w:sz w:val="16"/>
          <w:szCs w:val="16"/>
          <w:lang w:val="en-US"/>
        </w:rPr>
      </w:pPr>
      <w:r w:rsidRPr="00A06751">
        <w:rPr>
          <w:sz w:val="16"/>
          <w:szCs w:val="16"/>
          <w:lang w:val="en-US"/>
        </w:rPr>
        <w:t xml:space="preserve"> * Враховує reverse-proxy заголовки (X-Forwarded-For, X-Real-IP).</w:t>
      </w:r>
    </w:p>
    <w:p w14:paraId="47B0777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E51E40" w14:textId="77777777" w:rsidR="00CB2782" w:rsidRPr="00A06751" w:rsidRDefault="00CB2782" w:rsidP="00A06751">
      <w:pPr>
        <w:pStyle w:val="Codelisting"/>
        <w:jc w:val="left"/>
        <w:rPr>
          <w:sz w:val="16"/>
          <w:szCs w:val="16"/>
          <w:lang w:val="en-US"/>
        </w:rPr>
      </w:pPr>
      <w:r w:rsidRPr="00A06751">
        <w:rPr>
          <w:sz w:val="16"/>
          <w:szCs w:val="16"/>
          <w:lang w:val="en-US"/>
        </w:rPr>
        <w:t>function extractClientIp(req: FastifyRequest): string {</w:t>
      </w:r>
    </w:p>
    <w:p w14:paraId="0BC6524C" w14:textId="77777777" w:rsidR="00CB2782" w:rsidRPr="00A06751" w:rsidRDefault="00CB2782" w:rsidP="00A06751">
      <w:pPr>
        <w:pStyle w:val="Codelisting"/>
        <w:jc w:val="left"/>
        <w:rPr>
          <w:sz w:val="16"/>
          <w:szCs w:val="16"/>
          <w:lang w:val="en-US"/>
        </w:rPr>
      </w:pPr>
      <w:r w:rsidRPr="00A06751">
        <w:rPr>
          <w:sz w:val="16"/>
          <w:szCs w:val="16"/>
          <w:lang w:val="en-US"/>
        </w:rPr>
        <w:t xml:space="preserve">  // Заголовок від nginx/cloudflare: "client, proxy1, proxy2"</w:t>
      </w:r>
    </w:p>
    <w:p w14:paraId="524FE74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forwarded = req.headers['x-forwarded-for'];</w:t>
      </w:r>
    </w:p>
    <w:p w14:paraId="5E696FEE" w14:textId="77777777" w:rsidR="00CB2782" w:rsidRPr="00A06751" w:rsidRDefault="00CB2782" w:rsidP="00A06751">
      <w:pPr>
        <w:pStyle w:val="Codelisting"/>
        <w:jc w:val="left"/>
        <w:rPr>
          <w:sz w:val="16"/>
          <w:szCs w:val="16"/>
          <w:lang w:val="en-US"/>
        </w:rPr>
      </w:pPr>
      <w:r w:rsidRPr="00A06751">
        <w:rPr>
          <w:sz w:val="16"/>
          <w:szCs w:val="16"/>
          <w:lang w:val="en-US"/>
        </w:rPr>
        <w:t xml:space="preserve">  if (forwarded) {</w:t>
      </w:r>
    </w:p>
    <w:p w14:paraId="0DF7DA1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ips = Array.isArray(forwarded) ? forwarded[0] : forwarded;</w:t>
      </w:r>
    </w:p>
    <w:p w14:paraId="7875D1D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first = ips.split(',')[0].trim();</w:t>
      </w:r>
    </w:p>
    <w:p w14:paraId="5B00BF49" w14:textId="77777777" w:rsidR="00CB2782" w:rsidRPr="00A06751" w:rsidRDefault="00CB2782" w:rsidP="00A06751">
      <w:pPr>
        <w:pStyle w:val="Codelisting"/>
        <w:jc w:val="left"/>
        <w:rPr>
          <w:sz w:val="16"/>
          <w:szCs w:val="16"/>
          <w:lang w:val="en-US"/>
        </w:rPr>
      </w:pPr>
      <w:r w:rsidRPr="00A06751">
        <w:rPr>
          <w:sz w:val="16"/>
          <w:szCs w:val="16"/>
          <w:lang w:val="en-US"/>
        </w:rPr>
        <w:t xml:space="preserve">    if (first) return first;</w:t>
      </w:r>
    </w:p>
    <w:p w14:paraId="46B72FC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CAFEFF4" w14:textId="77777777" w:rsidR="00CB2782" w:rsidRPr="00A06751" w:rsidRDefault="00CB2782" w:rsidP="00A06751">
      <w:pPr>
        <w:pStyle w:val="Codelisting"/>
        <w:jc w:val="left"/>
        <w:rPr>
          <w:sz w:val="16"/>
          <w:szCs w:val="16"/>
          <w:lang w:val="en-US"/>
        </w:rPr>
      </w:pPr>
    </w:p>
    <w:p w14:paraId="0495529D" w14:textId="77777777" w:rsidR="00CB2782" w:rsidRPr="00A06751" w:rsidRDefault="00CB2782" w:rsidP="00A06751">
      <w:pPr>
        <w:pStyle w:val="Codelisting"/>
        <w:jc w:val="left"/>
        <w:rPr>
          <w:sz w:val="16"/>
          <w:szCs w:val="16"/>
          <w:lang w:val="en-US"/>
        </w:rPr>
      </w:pPr>
      <w:r w:rsidRPr="00A06751">
        <w:rPr>
          <w:sz w:val="16"/>
          <w:szCs w:val="16"/>
          <w:lang w:val="en-US"/>
        </w:rPr>
        <w:t xml:space="preserve">  // Альтернативний заголовок від деяких proxy</w:t>
      </w:r>
    </w:p>
    <w:p w14:paraId="6F8F04F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realIp = req.headers['x-real-ip'];</w:t>
      </w:r>
    </w:p>
    <w:p w14:paraId="5CBE267C" w14:textId="77777777" w:rsidR="00CB2782" w:rsidRPr="00A06751" w:rsidRDefault="00CB2782" w:rsidP="00A06751">
      <w:pPr>
        <w:pStyle w:val="Codelisting"/>
        <w:jc w:val="left"/>
        <w:rPr>
          <w:sz w:val="16"/>
          <w:szCs w:val="16"/>
          <w:lang w:val="en-US"/>
        </w:rPr>
      </w:pPr>
      <w:r w:rsidRPr="00A06751">
        <w:rPr>
          <w:sz w:val="16"/>
          <w:szCs w:val="16"/>
          <w:lang w:val="en-US"/>
        </w:rPr>
        <w:t xml:space="preserve">  if (realIp &amp;&amp; !Array.isArray(realIp)) return realIp.trim();</w:t>
      </w:r>
    </w:p>
    <w:p w14:paraId="05D74A14" w14:textId="77777777" w:rsidR="00CB2782" w:rsidRPr="00A06751" w:rsidRDefault="00CB2782" w:rsidP="00A06751">
      <w:pPr>
        <w:pStyle w:val="Codelisting"/>
        <w:jc w:val="left"/>
        <w:rPr>
          <w:sz w:val="16"/>
          <w:szCs w:val="16"/>
          <w:lang w:val="en-US"/>
        </w:rPr>
      </w:pPr>
    </w:p>
    <w:p w14:paraId="2F418B60" w14:textId="77777777" w:rsidR="00CB2782" w:rsidRPr="00A06751" w:rsidRDefault="00CB2782" w:rsidP="00A06751">
      <w:pPr>
        <w:pStyle w:val="Codelisting"/>
        <w:jc w:val="left"/>
        <w:rPr>
          <w:sz w:val="16"/>
          <w:szCs w:val="16"/>
          <w:lang w:val="en-US"/>
        </w:rPr>
      </w:pPr>
      <w:r w:rsidRPr="00A06751">
        <w:rPr>
          <w:sz w:val="16"/>
          <w:szCs w:val="16"/>
          <w:lang w:val="en-US"/>
        </w:rPr>
        <w:t xml:space="preserve">  // Пряме з'єднання</w:t>
      </w:r>
    </w:p>
    <w:p w14:paraId="008CBED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req.socket?.remoteAddress ?? '127.0.0.1';</w:t>
      </w:r>
    </w:p>
    <w:p w14:paraId="3282E7B9" w14:textId="77777777" w:rsidR="00CB2782" w:rsidRPr="00A06751" w:rsidRDefault="00CB2782" w:rsidP="00A06751">
      <w:pPr>
        <w:pStyle w:val="Codelisting"/>
        <w:jc w:val="left"/>
        <w:rPr>
          <w:sz w:val="16"/>
          <w:szCs w:val="16"/>
          <w:lang w:val="en-US"/>
        </w:rPr>
      </w:pPr>
      <w:r w:rsidRPr="00A06751">
        <w:rPr>
          <w:sz w:val="16"/>
          <w:szCs w:val="16"/>
          <w:lang w:val="en-US"/>
        </w:rPr>
        <w:t>}</w:t>
      </w:r>
    </w:p>
    <w:p w14:paraId="630069F7" w14:textId="77777777" w:rsidR="00CB2782" w:rsidRPr="00A06751" w:rsidRDefault="00CB2782" w:rsidP="00A06751">
      <w:pPr>
        <w:pStyle w:val="Codelisting"/>
        <w:jc w:val="left"/>
        <w:rPr>
          <w:sz w:val="16"/>
          <w:szCs w:val="16"/>
          <w:lang w:val="en-US"/>
        </w:rPr>
      </w:pPr>
    </w:p>
    <w:p w14:paraId="21EE1232" w14:textId="77777777" w:rsidR="00CB2782" w:rsidRPr="00A06751" w:rsidRDefault="00CB2782" w:rsidP="00A06751">
      <w:pPr>
        <w:pStyle w:val="Codelisting"/>
        <w:jc w:val="left"/>
        <w:rPr>
          <w:sz w:val="16"/>
          <w:szCs w:val="16"/>
          <w:lang w:val="en-US"/>
        </w:rPr>
      </w:pPr>
      <w:r w:rsidRPr="00A06751">
        <w:rPr>
          <w:sz w:val="16"/>
          <w:szCs w:val="16"/>
          <w:lang w:val="en-US"/>
        </w:rPr>
        <w:t>// ── Helper: resolve cookieId ───────────────────────────────────────────────</w:t>
      </w:r>
    </w:p>
    <w:p w14:paraId="453CC1B6" w14:textId="77777777" w:rsidR="00CB2782" w:rsidRPr="00A06751" w:rsidRDefault="00CB2782" w:rsidP="00A06751">
      <w:pPr>
        <w:pStyle w:val="Codelisting"/>
        <w:jc w:val="left"/>
        <w:rPr>
          <w:sz w:val="16"/>
          <w:szCs w:val="16"/>
          <w:lang w:val="en-US"/>
        </w:rPr>
      </w:pPr>
    </w:p>
    <w:p w14:paraId="46E029C6" w14:textId="77777777" w:rsidR="00CB2782" w:rsidRPr="00A06751" w:rsidRDefault="00CB2782" w:rsidP="00A06751">
      <w:pPr>
        <w:pStyle w:val="Codelisting"/>
        <w:jc w:val="left"/>
        <w:rPr>
          <w:sz w:val="16"/>
          <w:szCs w:val="16"/>
          <w:lang w:val="en-US"/>
        </w:rPr>
      </w:pPr>
      <w:r w:rsidRPr="00A06751">
        <w:rPr>
          <w:sz w:val="16"/>
          <w:szCs w:val="16"/>
          <w:lang w:val="en-US"/>
        </w:rPr>
        <w:t>/**</w:t>
      </w:r>
    </w:p>
    <w:p w14:paraId="20AF75C9" w14:textId="77777777" w:rsidR="00CB2782" w:rsidRPr="00A06751" w:rsidRDefault="00CB2782" w:rsidP="00A06751">
      <w:pPr>
        <w:pStyle w:val="Codelisting"/>
        <w:jc w:val="left"/>
        <w:rPr>
          <w:sz w:val="16"/>
          <w:szCs w:val="16"/>
          <w:lang w:val="en-US"/>
        </w:rPr>
      </w:pPr>
      <w:r w:rsidRPr="00A06751">
        <w:rPr>
          <w:sz w:val="16"/>
          <w:szCs w:val="16"/>
          <w:lang w:val="en-US"/>
        </w:rPr>
        <w:t xml:space="preserve"> * Визначає voter-токен у такому пріоритеті:</w:t>
      </w:r>
    </w:p>
    <w:p w14:paraId="0646663B" w14:textId="77777777" w:rsidR="00CB2782" w:rsidRPr="00A06751" w:rsidRDefault="00CB2782" w:rsidP="00A06751">
      <w:pPr>
        <w:pStyle w:val="Codelisting"/>
        <w:jc w:val="left"/>
        <w:rPr>
          <w:sz w:val="16"/>
          <w:szCs w:val="16"/>
          <w:lang w:val="en-US"/>
        </w:rPr>
      </w:pPr>
      <w:r w:rsidRPr="00A06751">
        <w:rPr>
          <w:sz w:val="16"/>
          <w:szCs w:val="16"/>
          <w:lang w:val="en-US"/>
        </w:rPr>
        <w:t xml:space="preserve"> *   1. Тіло запиту (cookieId поле) — надсилає frontend з localStorage</w:t>
      </w:r>
    </w:p>
    <w:p w14:paraId="55CCA07A" w14:textId="77777777" w:rsidR="00CB2782" w:rsidRPr="00A06751" w:rsidRDefault="00CB2782" w:rsidP="00A06751">
      <w:pPr>
        <w:pStyle w:val="Codelisting"/>
        <w:jc w:val="left"/>
        <w:rPr>
          <w:sz w:val="16"/>
          <w:szCs w:val="16"/>
          <w:lang w:val="en-US"/>
        </w:rPr>
      </w:pPr>
      <w:r w:rsidRPr="00A06751">
        <w:rPr>
          <w:sz w:val="16"/>
          <w:szCs w:val="16"/>
          <w:lang w:val="en-US"/>
        </w:rPr>
        <w:t xml:space="preserve"> *   2. HTTP Cookie header — встановлений попереднім голосуванням</w:t>
      </w:r>
    </w:p>
    <w:p w14:paraId="26354742" w14:textId="77777777" w:rsidR="00CB2782" w:rsidRPr="00A06751" w:rsidRDefault="00CB2782" w:rsidP="00A06751">
      <w:pPr>
        <w:pStyle w:val="Codelisting"/>
        <w:jc w:val="left"/>
        <w:rPr>
          <w:sz w:val="16"/>
          <w:szCs w:val="16"/>
          <w:lang w:val="en-US"/>
        </w:rPr>
      </w:pPr>
      <w:r w:rsidRPr="00A06751">
        <w:rPr>
          <w:sz w:val="16"/>
          <w:szCs w:val="16"/>
          <w:lang w:val="en-US"/>
        </w:rPr>
        <w:t xml:space="preserve"> *   3. Новий UUID — перший візит</w:t>
      </w:r>
    </w:p>
    <w:p w14:paraId="64FB67C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C8E4A2" w14:textId="77777777" w:rsidR="00CB2782" w:rsidRPr="00A06751" w:rsidRDefault="00CB2782" w:rsidP="00A06751">
      <w:pPr>
        <w:pStyle w:val="Codelisting"/>
        <w:jc w:val="left"/>
        <w:rPr>
          <w:sz w:val="16"/>
          <w:szCs w:val="16"/>
          <w:lang w:val="en-US"/>
        </w:rPr>
      </w:pPr>
      <w:r w:rsidRPr="00A06751">
        <w:rPr>
          <w:sz w:val="16"/>
          <w:szCs w:val="16"/>
          <w:lang w:val="en-US"/>
        </w:rPr>
        <w:t>function resolveVoterCookieId(req: FastifyRequest): { cookieId: string; isNew: boolean } {</w:t>
      </w:r>
    </w:p>
    <w:p w14:paraId="04F7DC31" w14:textId="77777777" w:rsidR="00CB2782" w:rsidRPr="00A06751" w:rsidRDefault="00CB2782" w:rsidP="00A06751">
      <w:pPr>
        <w:pStyle w:val="Codelisting"/>
        <w:jc w:val="left"/>
        <w:rPr>
          <w:sz w:val="16"/>
          <w:szCs w:val="16"/>
          <w:lang w:val="en-US"/>
        </w:rPr>
      </w:pPr>
      <w:r w:rsidRPr="00A06751">
        <w:rPr>
          <w:sz w:val="16"/>
          <w:szCs w:val="16"/>
          <w:lang w:val="en-US"/>
        </w:rPr>
        <w:t xml:space="preserve">  // 1. З тіла запиту</w:t>
      </w:r>
    </w:p>
    <w:p w14:paraId="33C7064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req.body as Record&lt;string, unknown&gt; | null;</w:t>
      </w:r>
    </w:p>
    <w:p w14:paraId="75481699" w14:textId="77777777" w:rsidR="00CB2782" w:rsidRPr="00A06751" w:rsidRDefault="00CB2782" w:rsidP="00A06751">
      <w:pPr>
        <w:pStyle w:val="Codelisting"/>
        <w:jc w:val="left"/>
        <w:rPr>
          <w:sz w:val="16"/>
          <w:szCs w:val="16"/>
          <w:lang w:val="en-US"/>
        </w:rPr>
      </w:pPr>
      <w:r w:rsidRPr="00A06751">
        <w:rPr>
          <w:sz w:val="16"/>
          <w:szCs w:val="16"/>
          <w:lang w:val="en-US"/>
        </w:rPr>
        <w:t xml:space="preserve">  if (body &amp;&amp; typeof body.cookieId === 'string' &amp;&amp; body.cookieId.length &gt;= 10) {</w:t>
      </w:r>
    </w:p>
    <w:p w14:paraId="6997D8C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cookieId: body.cookieId, isNew: false };</w:t>
      </w:r>
    </w:p>
    <w:p w14:paraId="0163309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54CE255" w14:textId="77777777" w:rsidR="00CB2782" w:rsidRPr="00A06751" w:rsidRDefault="00CB2782" w:rsidP="00A06751">
      <w:pPr>
        <w:pStyle w:val="Codelisting"/>
        <w:jc w:val="left"/>
        <w:rPr>
          <w:sz w:val="16"/>
          <w:szCs w:val="16"/>
          <w:lang w:val="en-US"/>
        </w:rPr>
      </w:pPr>
    </w:p>
    <w:p w14:paraId="0193B4EB" w14:textId="77777777" w:rsidR="00CB2782" w:rsidRPr="00A06751" w:rsidRDefault="00CB2782" w:rsidP="00A06751">
      <w:pPr>
        <w:pStyle w:val="Codelisting"/>
        <w:jc w:val="left"/>
        <w:rPr>
          <w:sz w:val="16"/>
          <w:szCs w:val="16"/>
          <w:lang w:val="en-US"/>
        </w:rPr>
      </w:pPr>
      <w:r w:rsidRPr="00A06751">
        <w:rPr>
          <w:sz w:val="16"/>
          <w:szCs w:val="16"/>
          <w:lang w:val="en-US"/>
        </w:rPr>
        <w:t xml:space="preserve">  // 2. З Cookie-заголовка</w:t>
      </w:r>
    </w:p>
    <w:p w14:paraId="1A9058B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cookieHeader = req.headers['cookie'] ?? '';</w:t>
      </w:r>
    </w:p>
    <w:p w14:paraId="2EA91B6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match = cookieHeader.match(new RegExp(`(?:^|;\\s*)${COOKIE_NAME}=([^;\\s]+)`));</w:t>
      </w:r>
    </w:p>
    <w:p w14:paraId="288E4F53" w14:textId="77777777" w:rsidR="00CB2782" w:rsidRPr="00A06751" w:rsidRDefault="00CB2782" w:rsidP="00A06751">
      <w:pPr>
        <w:pStyle w:val="Codelisting"/>
        <w:jc w:val="left"/>
        <w:rPr>
          <w:sz w:val="16"/>
          <w:szCs w:val="16"/>
          <w:lang w:val="en-US"/>
        </w:rPr>
      </w:pPr>
      <w:r w:rsidRPr="00A06751">
        <w:rPr>
          <w:sz w:val="16"/>
          <w:szCs w:val="16"/>
          <w:lang w:val="en-US"/>
        </w:rPr>
        <w:t xml:space="preserve">  if (match?.[1]) {</w:t>
      </w:r>
    </w:p>
    <w:p w14:paraId="7685E4C0"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cookieId: match[1], isNew: false };</w:t>
      </w:r>
    </w:p>
    <w:p w14:paraId="09A587C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56E6CA" w14:textId="77777777" w:rsidR="00CB2782" w:rsidRPr="00A06751" w:rsidRDefault="00CB2782" w:rsidP="00A06751">
      <w:pPr>
        <w:pStyle w:val="Codelisting"/>
        <w:jc w:val="left"/>
        <w:rPr>
          <w:sz w:val="16"/>
          <w:szCs w:val="16"/>
          <w:lang w:val="en-US"/>
        </w:rPr>
      </w:pPr>
    </w:p>
    <w:p w14:paraId="56E092C5" w14:textId="77777777" w:rsidR="00CB2782" w:rsidRPr="00A06751" w:rsidRDefault="00CB2782" w:rsidP="00A06751">
      <w:pPr>
        <w:pStyle w:val="Codelisting"/>
        <w:jc w:val="left"/>
        <w:rPr>
          <w:sz w:val="16"/>
          <w:szCs w:val="16"/>
          <w:lang w:val="en-US"/>
        </w:rPr>
      </w:pPr>
      <w:r w:rsidRPr="00A06751">
        <w:rPr>
          <w:sz w:val="16"/>
          <w:szCs w:val="16"/>
          <w:lang w:val="en-US"/>
        </w:rPr>
        <w:t xml:space="preserve">  // 3. Генеруємо новий</w:t>
      </w:r>
    </w:p>
    <w:p w14:paraId="006B830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cookieId: randomUUID(), isNew: true };</w:t>
      </w:r>
    </w:p>
    <w:p w14:paraId="378EA039" w14:textId="77777777" w:rsidR="00CB2782" w:rsidRPr="00A06751" w:rsidRDefault="00CB2782" w:rsidP="00A06751">
      <w:pPr>
        <w:pStyle w:val="Codelisting"/>
        <w:jc w:val="left"/>
        <w:rPr>
          <w:sz w:val="16"/>
          <w:szCs w:val="16"/>
          <w:lang w:val="en-US"/>
        </w:rPr>
      </w:pPr>
      <w:r w:rsidRPr="00A06751">
        <w:rPr>
          <w:sz w:val="16"/>
          <w:szCs w:val="16"/>
          <w:lang w:val="en-US"/>
        </w:rPr>
        <w:t>}</w:t>
      </w:r>
    </w:p>
    <w:p w14:paraId="75A58E23" w14:textId="77777777" w:rsidR="00CB2782" w:rsidRPr="00A06751" w:rsidRDefault="00CB2782" w:rsidP="00A06751">
      <w:pPr>
        <w:pStyle w:val="Codelisting"/>
        <w:jc w:val="left"/>
        <w:rPr>
          <w:sz w:val="16"/>
          <w:szCs w:val="16"/>
          <w:lang w:val="en-US"/>
        </w:rPr>
      </w:pPr>
    </w:p>
    <w:p w14:paraId="6B4ABB70" w14:textId="77777777" w:rsidR="00CB2782" w:rsidRPr="00A06751" w:rsidRDefault="00CB2782" w:rsidP="00A06751">
      <w:pPr>
        <w:pStyle w:val="Codelisting"/>
        <w:jc w:val="left"/>
        <w:rPr>
          <w:sz w:val="16"/>
          <w:szCs w:val="16"/>
          <w:lang w:val="en-US"/>
        </w:rPr>
      </w:pPr>
      <w:r w:rsidRPr="00A06751">
        <w:rPr>
          <w:sz w:val="16"/>
          <w:szCs w:val="16"/>
          <w:lang w:val="en-US"/>
        </w:rPr>
        <w:t>// ── Helper: set voter cookie on response ──────────────────────────────────</w:t>
      </w:r>
    </w:p>
    <w:p w14:paraId="2D05B917" w14:textId="77777777" w:rsidR="00CB2782" w:rsidRPr="00A06751" w:rsidRDefault="00CB2782" w:rsidP="00A06751">
      <w:pPr>
        <w:pStyle w:val="Codelisting"/>
        <w:jc w:val="left"/>
        <w:rPr>
          <w:sz w:val="16"/>
          <w:szCs w:val="16"/>
          <w:lang w:val="en-US"/>
        </w:rPr>
      </w:pPr>
    </w:p>
    <w:p w14:paraId="4F9A7581" w14:textId="77777777" w:rsidR="00CB2782" w:rsidRPr="00A06751" w:rsidRDefault="00CB2782" w:rsidP="00A06751">
      <w:pPr>
        <w:pStyle w:val="Codelisting"/>
        <w:jc w:val="left"/>
        <w:rPr>
          <w:sz w:val="16"/>
          <w:szCs w:val="16"/>
          <w:lang w:val="en-US"/>
        </w:rPr>
      </w:pPr>
      <w:r w:rsidRPr="00A06751">
        <w:rPr>
          <w:sz w:val="16"/>
          <w:szCs w:val="16"/>
          <w:lang w:val="en-US"/>
        </w:rPr>
        <w:lastRenderedPageBreak/>
        <w:t>function setVoterCookie(reply: FastifyReply, cookieId: string): void {</w:t>
      </w:r>
    </w:p>
    <w:p w14:paraId="739AC102" w14:textId="77777777" w:rsidR="00CB2782" w:rsidRPr="00A06751" w:rsidRDefault="00CB2782" w:rsidP="00A06751">
      <w:pPr>
        <w:pStyle w:val="Codelisting"/>
        <w:jc w:val="left"/>
        <w:rPr>
          <w:sz w:val="16"/>
          <w:szCs w:val="16"/>
          <w:lang w:val="en-US"/>
        </w:rPr>
      </w:pPr>
      <w:r w:rsidRPr="00A06751">
        <w:rPr>
          <w:sz w:val="16"/>
          <w:szCs w:val="16"/>
          <w:lang w:val="en-US"/>
        </w:rPr>
        <w:t xml:space="preserve">  reply.header(</w:t>
      </w:r>
    </w:p>
    <w:p w14:paraId="12EB6031" w14:textId="77777777" w:rsidR="00CB2782" w:rsidRPr="00A06751" w:rsidRDefault="00CB2782" w:rsidP="00A06751">
      <w:pPr>
        <w:pStyle w:val="Codelisting"/>
        <w:jc w:val="left"/>
        <w:rPr>
          <w:sz w:val="16"/>
          <w:szCs w:val="16"/>
          <w:lang w:val="en-US"/>
        </w:rPr>
      </w:pPr>
      <w:r w:rsidRPr="00A06751">
        <w:rPr>
          <w:sz w:val="16"/>
          <w:szCs w:val="16"/>
          <w:lang w:val="en-US"/>
        </w:rPr>
        <w:t xml:space="preserve">    'Set-Cookie',</w:t>
      </w:r>
    </w:p>
    <w:p w14:paraId="6AD5F20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B288D4" w14:textId="77777777" w:rsidR="00CB2782" w:rsidRPr="00A06751" w:rsidRDefault="00CB2782" w:rsidP="00A06751">
      <w:pPr>
        <w:pStyle w:val="Codelisting"/>
        <w:jc w:val="left"/>
        <w:rPr>
          <w:sz w:val="16"/>
          <w:szCs w:val="16"/>
          <w:lang w:val="en-US"/>
        </w:rPr>
      </w:pPr>
      <w:r w:rsidRPr="00A06751">
        <w:rPr>
          <w:sz w:val="16"/>
          <w:szCs w:val="16"/>
          <w:lang w:val="en-US"/>
        </w:rPr>
        <w:t xml:space="preserve">      `${COOKIE_NAME}=${cookieId}`,</w:t>
      </w:r>
    </w:p>
    <w:p w14:paraId="5837ECC7" w14:textId="77777777" w:rsidR="00CB2782" w:rsidRPr="00A06751" w:rsidRDefault="00CB2782" w:rsidP="00A06751">
      <w:pPr>
        <w:pStyle w:val="Codelisting"/>
        <w:jc w:val="left"/>
        <w:rPr>
          <w:sz w:val="16"/>
          <w:szCs w:val="16"/>
          <w:lang w:val="en-US"/>
        </w:rPr>
      </w:pPr>
      <w:r w:rsidRPr="00A06751">
        <w:rPr>
          <w:sz w:val="16"/>
          <w:szCs w:val="16"/>
          <w:lang w:val="en-US"/>
        </w:rPr>
        <w:t xml:space="preserve">      `Max-Age=${COOKIE_TTL}`,</w:t>
      </w:r>
    </w:p>
    <w:p w14:paraId="74837E3C" w14:textId="77777777" w:rsidR="00CB2782" w:rsidRPr="00A06751" w:rsidRDefault="00CB2782" w:rsidP="00A06751">
      <w:pPr>
        <w:pStyle w:val="Codelisting"/>
        <w:jc w:val="left"/>
        <w:rPr>
          <w:sz w:val="16"/>
          <w:szCs w:val="16"/>
          <w:lang w:val="en-US"/>
        </w:rPr>
      </w:pPr>
      <w:r w:rsidRPr="00A06751">
        <w:rPr>
          <w:sz w:val="16"/>
          <w:szCs w:val="16"/>
          <w:lang w:val="en-US"/>
        </w:rPr>
        <w:t xml:space="preserve">      'Path=/',</w:t>
      </w:r>
    </w:p>
    <w:p w14:paraId="738EABDF" w14:textId="77777777" w:rsidR="00CB2782" w:rsidRPr="00A06751" w:rsidRDefault="00CB2782" w:rsidP="00A06751">
      <w:pPr>
        <w:pStyle w:val="Codelisting"/>
        <w:jc w:val="left"/>
        <w:rPr>
          <w:sz w:val="16"/>
          <w:szCs w:val="16"/>
          <w:lang w:val="en-US"/>
        </w:rPr>
      </w:pPr>
      <w:r w:rsidRPr="00A06751">
        <w:rPr>
          <w:sz w:val="16"/>
          <w:szCs w:val="16"/>
          <w:lang w:val="en-US"/>
        </w:rPr>
        <w:t xml:space="preserve">      'HttpOnly',               // недоступний з JS — захист від XSS</w:t>
      </w:r>
    </w:p>
    <w:p w14:paraId="43646F64" w14:textId="77777777" w:rsidR="00CB2782" w:rsidRPr="00A06751" w:rsidRDefault="00CB2782" w:rsidP="00A06751">
      <w:pPr>
        <w:pStyle w:val="Codelisting"/>
        <w:jc w:val="left"/>
        <w:rPr>
          <w:sz w:val="16"/>
          <w:szCs w:val="16"/>
          <w:lang w:val="en-US"/>
        </w:rPr>
      </w:pPr>
      <w:r w:rsidRPr="00A06751">
        <w:rPr>
          <w:sz w:val="16"/>
          <w:szCs w:val="16"/>
          <w:lang w:val="en-US"/>
        </w:rPr>
        <w:t xml:space="preserve">      'SameSite=Lax',           // захист від CSRF</w:t>
      </w:r>
    </w:p>
    <w:p w14:paraId="7F122006" w14:textId="77777777" w:rsidR="00CB2782" w:rsidRPr="00A06751" w:rsidRDefault="00CB2782" w:rsidP="00A06751">
      <w:pPr>
        <w:pStyle w:val="Codelisting"/>
        <w:jc w:val="left"/>
        <w:rPr>
          <w:sz w:val="16"/>
          <w:szCs w:val="16"/>
          <w:lang w:val="en-US"/>
        </w:rPr>
      </w:pPr>
      <w:r w:rsidRPr="00A06751">
        <w:rPr>
          <w:sz w:val="16"/>
          <w:szCs w:val="16"/>
          <w:lang w:val="en-US"/>
        </w:rPr>
        <w:t xml:space="preserve">      process.env.NODE_ENV === 'production' ? 'Secure' : '', // тільки HTTPS на продакшені</w:t>
      </w:r>
    </w:p>
    <w:p w14:paraId="75637811" w14:textId="77777777" w:rsidR="00CB2782" w:rsidRPr="00A06751" w:rsidRDefault="00CB2782" w:rsidP="00A06751">
      <w:pPr>
        <w:pStyle w:val="Codelisting"/>
        <w:jc w:val="left"/>
        <w:rPr>
          <w:sz w:val="16"/>
          <w:szCs w:val="16"/>
          <w:lang w:val="en-US"/>
        </w:rPr>
      </w:pPr>
      <w:r w:rsidRPr="00A06751">
        <w:rPr>
          <w:sz w:val="16"/>
          <w:szCs w:val="16"/>
          <w:lang w:val="en-US"/>
        </w:rPr>
        <w:t xml:space="preserve">    ].filter(Boolean).join('; ')</w:t>
      </w:r>
    </w:p>
    <w:p w14:paraId="040227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1C468C7" w14:textId="77777777" w:rsidR="00CB2782" w:rsidRPr="00A06751" w:rsidRDefault="00CB2782" w:rsidP="00A06751">
      <w:pPr>
        <w:pStyle w:val="Codelisting"/>
        <w:jc w:val="left"/>
        <w:rPr>
          <w:sz w:val="16"/>
          <w:szCs w:val="16"/>
          <w:lang w:val="en-US"/>
        </w:rPr>
      </w:pPr>
      <w:r w:rsidRPr="00A06751">
        <w:rPr>
          <w:sz w:val="16"/>
          <w:szCs w:val="16"/>
          <w:lang w:val="en-US"/>
        </w:rPr>
        <w:t>}</w:t>
      </w:r>
    </w:p>
    <w:p w14:paraId="46F474A8" w14:textId="77777777" w:rsidR="00CB2782" w:rsidRPr="00A06751" w:rsidRDefault="00CB2782" w:rsidP="00A06751">
      <w:pPr>
        <w:pStyle w:val="Codelisting"/>
        <w:jc w:val="left"/>
        <w:rPr>
          <w:sz w:val="16"/>
          <w:szCs w:val="16"/>
          <w:lang w:val="en-US"/>
        </w:rPr>
      </w:pPr>
    </w:p>
    <w:p w14:paraId="2B2C2D1F" w14:textId="77777777" w:rsidR="00CB2782" w:rsidRPr="00A06751" w:rsidRDefault="00CB2782" w:rsidP="00A06751">
      <w:pPr>
        <w:pStyle w:val="Codelisting"/>
        <w:jc w:val="left"/>
        <w:rPr>
          <w:sz w:val="16"/>
          <w:szCs w:val="16"/>
          <w:lang w:val="en-US"/>
        </w:rPr>
      </w:pPr>
      <w:r w:rsidRPr="00A06751">
        <w:rPr>
          <w:sz w:val="16"/>
          <w:szCs w:val="16"/>
          <w:lang w:val="en-US"/>
        </w:rPr>
        <w:t>// ── Route plugin ───────────────────────────────────────────────────────────</w:t>
      </w:r>
    </w:p>
    <w:p w14:paraId="58CBBACD" w14:textId="77777777" w:rsidR="00CB2782" w:rsidRPr="00A06751" w:rsidRDefault="00CB2782" w:rsidP="00A06751">
      <w:pPr>
        <w:pStyle w:val="Codelisting"/>
        <w:jc w:val="left"/>
        <w:rPr>
          <w:sz w:val="16"/>
          <w:szCs w:val="16"/>
          <w:lang w:val="en-US"/>
        </w:rPr>
      </w:pPr>
    </w:p>
    <w:p w14:paraId="1ACA41B0" w14:textId="77777777" w:rsidR="00CB2782" w:rsidRPr="00A06751" w:rsidRDefault="00CB2782" w:rsidP="00A06751">
      <w:pPr>
        <w:pStyle w:val="Codelisting"/>
        <w:jc w:val="left"/>
        <w:rPr>
          <w:sz w:val="16"/>
          <w:szCs w:val="16"/>
          <w:lang w:val="en-US"/>
        </w:rPr>
      </w:pPr>
      <w:r w:rsidRPr="00A06751">
        <w:rPr>
          <w:sz w:val="16"/>
          <w:szCs w:val="16"/>
          <w:lang w:val="en-US"/>
        </w:rPr>
        <w:t>export async function voteEndpoint(fastify: FastifyInstance) {</w:t>
      </w:r>
    </w:p>
    <w:p w14:paraId="5C46B00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antiFraudService = new AntiFraudService(fastify.prisma);</w:t>
      </w:r>
    </w:p>
    <w:p w14:paraId="1EDC44D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surveyService    = new SurveyService(fastify.prisma);</w:t>
      </w:r>
    </w:p>
    <w:p w14:paraId="034940A7" w14:textId="77777777" w:rsidR="00CB2782" w:rsidRPr="00A06751" w:rsidRDefault="00CB2782" w:rsidP="00A06751">
      <w:pPr>
        <w:pStyle w:val="Codelisting"/>
        <w:jc w:val="left"/>
        <w:rPr>
          <w:sz w:val="16"/>
          <w:szCs w:val="16"/>
          <w:lang w:val="en-US"/>
        </w:rPr>
      </w:pPr>
    </w:p>
    <w:p w14:paraId="2C41ECA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820C664" w14:textId="77777777" w:rsidR="00CB2782" w:rsidRPr="00A06751" w:rsidRDefault="00CB2782" w:rsidP="00A06751">
      <w:pPr>
        <w:pStyle w:val="Codelisting"/>
        <w:jc w:val="left"/>
        <w:rPr>
          <w:sz w:val="16"/>
          <w:szCs w:val="16"/>
          <w:lang w:val="en-US"/>
        </w:rPr>
      </w:pPr>
      <w:r w:rsidRPr="00A06751">
        <w:rPr>
          <w:sz w:val="16"/>
          <w:szCs w:val="16"/>
          <w:lang w:val="en-US"/>
        </w:rPr>
        <w:t xml:space="preserve">   * POST /vote/:surveyId</w:t>
      </w:r>
    </w:p>
    <w:p w14:paraId="1C67E79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2D1A1F" w14:textId="77777777" w:rsidR="00CB2782" w:rsidRPr="00A06751" w:rsidRDefault="00CB2782" w:rsidP="00A06751">
      <w:pPr>
        <w:pStyle w:val="Codelisting"/>
        <w:jc w:val="left"/>
        <w:rPr>
          <w:sz w:val="16"/>
          <w:szCs w:val="16"/>
          <w:lang w:val="en-US"/>
        </w:rPr>
      </w:pPr>
      <w:r w:rsidRPr="00A06751">
        <w:rPr>
          <w:sz w:val="16"/>
          <w:szCs w:val="16"/>
          <w:lang w:val="en-US"/>
        </w:rPr>
        <w:t xml:space="preserve">   * Приймає голос від користувача.</w:t>
      </w:r>
    </w:p>
    <w:p w14:paraId="324FF7EC" w14:textId="77777777" w:rsidR="00CB2782" w:rsidRPr="00A06751" w:rsidRDefault="00CB2782" w:rsidP="00A06751">
      <w:pPr>
        <w:pStyle w:val="Codelisting"/>
        <w:jc w:val="left"/>
        <w:rPr>
          <w:sz w:val="16"/>
          <w:szCs w:val="16"/>
          <w:lang w:val="en-US"/>
        </w:rPr>
      </w:pPr>
      <w:r w:rsidRPr="00A06751">
        <w:rPr>
          <w:sz w:val="16"/>
          <w:szCs w:val="16"/>
          <w:lang w:val="en-US"/>
        </w:rPr>
        <w:t xml:space="preserve">   * Перед записом виконує anti-fraud перевірку:</w:t>
      </w:r>
    </w:p>
    <w:p w14:paraId="40E6D859" w14:textId="77777777" w:rsidR="00CB2782" w:rsidRPr="00A06751" w:rsidRDefault="00CB2782" w:rsidP="00A06751">
      <w:pPr>
        <w:pStyle w:val="Codelisting"/>
        <w:jc w:val="left"/>
        <w:rPr>
          <w:sz w:val="16"/>
          <w:szCs w:val="16"/>
          <w:lang w:val="en-US"/>
        </w:rPr>
      </w:pPr>
      <w:r w:rsidRPr="00A06751">
        <w:rPr>
          <w:sz w:val="16"/>
          <w:szCs w:val="16"/>
          <w:lang w:val="en-US"/>
        </w:rPr>
        <w:t xml:space="preserve">   *   cookieId → IP → User-Agent</w:t>
      </w:r>
    </w:p>
    <w:p w14:paraId="7306B05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2A7C38F"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fastify.post&lt;{</w:t>
      </w:r>
    </w:p>
    <w:p w14:paraId="59062994" w14:textId="77777777" w:rsidR="00CB2782" w:rsidRPr="00A06751" w:rsidRDefault="00CB2782" w:rsidP="00A06751">
      <w:pPr>
        <w:pStyle w:val="Codelisting"/>
        <w:jc w:val="left"/>
        <w:rPr>
          <w:sz w:val="16"/>
          <w:szCs w:val="16"/>
          <w:lang w:val="en-US"/>
        </w:rPr>
      </w:pPr>
      <w:r w:rsidRPr="00A06751">
        <w:rPr>
          <w:sz w:val="16"/>
          <w:szCs w:val="16"/>
          <w:lang w:val="en-US"/>
        </w:rPr>
        <w:t xml:space="preserve">    Params: { surveyId: string };</w:t>
      </w:r>
    </w:p>
    <w:p w14:paraId="5C75EA6E" w14:textId="77777777" w:rsidR="00CB2782" w:rsidRPr="00A06751" w:rsidRDefault="00CB2782" w:rsidP="00A06751">
      <w:pPr>
        <w:pStyle w:val="Codelisting"/>
        <w:jc w:val="left"/>
        <w:rPr>
          <w:sz w:val="16"/>
          <w:szCs w:val="16"/>
          <w:lang w:val="en-US"/>
        </w:rPr>
      </w:pPr>
      <w:r w:rsidRPr="00A06751">
        <w:rPr>
          <w:sz w:val="16"/>
          <w:szCs w:val="16"/>
          <w:lang w:val="en-US"/>
        </w:rPr>
        <w:t xml:space="preserve">    Body:   { cookieId?: string; inviteToken?: string; answers: { questionId: string; optionIds: string[] }[] };</w:t>
      </w:r>
    </w:p>
    <w:p w14:paraId="32AF6BBB" w14:textId="77777777" w:rsidR="00CB2782" w:rsidRPr="00A06751" w:rsidRDefault="00CB2782" w:rsidP="00A06751">
      <w:pPr>
        <w:pStyle w:val="Codelisting"/>
        <w:jc w:val="left"/>
        <w:rPr>
          <w:sz w:val="16"/>
          <w:szCs w:val="16"/>
          <w:lang w:val="en-US"/>
        </w:rPr>
      </w:pPr>
      <w:r w:rsidRPr="00A06751">
        <w:rPr>
          <w:sz w:val="16"/>
          <w:szCs w:val="16"/>
          <w:lang w:val="en-US"/>
        </w:rPr>
        <w:t xml:space="preserve">  }&gt;(</w:t>
      </w:r>
    </w:p>
    <w:p w14:paraId="0EC4C2BF"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w:t>
      </w:r>
    </w:p>
    <w:p w14:paraId="2D6FDCC0" w14:textId="77777777" w:rsidR="00CB2782" w:rsidRPr="00A06751" w:rsidRDefault="00CB2782" w:rsidP="00A06751">
      <w:pPr>
        <w:pStyle w:val="Codelisting"/>
        <w:jc w:val="left"/>
        <w:rPr>
          <w:sz w:val="16"/>
          <w:szCs w:val="16"/>
          <w:lang w:val="en-US"/>
        </w:rPr>
      </w:pPr>
      <w:r w:rsidRPr="00A06751">
        <w:rPr>
          <w:sz w:val="16"/>
          <w:szCs w:val="16"/>
          <w:lang w:val="en-US"/>
        </w:rPr>
        <w:t xml:space="preserve">    { schema: voteSchema },</w:t>
      </w:r>
    </w:p>
    <w:p w14:paraId="3774708A"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 reply: FastifyReply) =&gt; {</w:t>
      </w:r>
    </w:p>
    <w:p w14:paraId="090E4038" w14:textId="77777777" w:rsidR="00CB2782" w:rsidRPr="00A06751" w:rsidRDefault="00CB2782" w:rsidP="00A06751">
      <w:pPr>
        <w:pStyle w:val="Codelisting"/>
        <w:jc w:val="left"/>
        <w:rPr>
          <w:sz w:val="16"/>
          <w:szCs w:val="16"/>
          <w:lang w:val="en-US"/>
        </w:rPr>
      </w:pPr>
    </w:p>
    <w:p w14:paraId="02C24EE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surveyId } = req.params as { surveyId: string };</w:t>
      </w:r>
    </w:p>
    <w:p w14:paraId="7359D45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answers, inviteToken, isAnonymous, fingerprint } = req.body as {</w:t>
      </w:r>
    </w:p>
    <w:p w14:paraId="583451C5" w14:textId="77777777" w:rsidR="00CB2782" w:rsidRPr="00A06751" w:rsidRDefault="00CB2782" w:rsidP="00A06751">
      <w:pPr>
        <w:pStyle w:val="Codelisting"/>
        <w:jc w:val="left"/>
        <w:rPr>
          <w:sz w:val="16"/>
          <w:szCs w:val="16"/>
          <w:lang w:val="en-US"/>
        </w:rPr>
      </w:pPr>
      <w:r w:rsidRPr="00A06751">
        <w:rPr>
          <w:sz w:val="16"/>
          <w:szCs w:val="16"/>
          <w:lang w:val="en-US"/>
        </w:rPr>
        <w:t xml:space="preserve">        answers: { questionId: string; optionIds: string[] }[];</w:t>
      </w:r>
    </w:p>
    <w:p w14:paraId="6A31D1A6" w14:textId="77777777" w:rsidR="00CB2782" w:rsidRPr="00A06751" w:rsidRDefault="00CB2782" w:rsidP="00A06751">
      <w:pPr>
        <w:pStyle w:val="Codelisting"/>
        <w:jc w:val="left"/>
        <w:rPr>
          <w:sz w:val="16"/>
          <w:szCs w:val="16"/>
          <w:lang w:val="en-US"/>
        </w:rPr>
      </w:pPr>
      <w:r w:rsidRPr="00A06751">
        <w:rPr>
          <w:sz w:val="16"/>
          <w:szCs w:val="16"/>
          <w:lang w:val="en-US"/>
        </w:rPr>
        <w:t xml:space="preserve">        inviteToken?: string;</w:t>
      </w:r>
    </w:p>
    <w:p w14:paraId="1444BA67" w14:textId="77777777" w:rsidR="00CB2782" w:rsidRPr="00A06751" w:rsidRDefault="00CB2782" w:rsidP="00A06751">
      <w:pPr>
        <w:pStyle w:val="Codelisting"/>
        <w:jc w:val="left"/>
        <w:rPr>
          <w:sz w:val="16"/>
          <w:szCs w:val="16"/>
          <w:lang w:val="en-US"/>
        </w:rPr>
      </w:pPr>
      <w:r w:rsidRPr="00A06751">
        <w:rPr>
          <w:sz w:val="16"/>
          <w:szCs w:val="16"/>
          <w:lang w:val="en-US"/>
        </w:rPr>
        <w:t xml:space="preserve">        isAnonymous?: boolean;</w:t>
      </w:r>
    </w:p>
    <w:p w14:paraId="2BAFC6E1" w14:textId="77777777" w:rsidR="00CB2782" w:rsidRPr="00A06751" w:rsidRDefault="00CB2782" w:rsidP="00A06751">
      <w:pPr>
        <w:pStyle w:val="Codelisting"/>
        <w:jc w:val="left"/>
        <w:rPr>
          <w:sz w:val="16"/>
          <w:szCs w:val="16"/>
          <w:lang w:val="en-US"/>
        </w:rPr>
      </w:pPr>
      <w:r w:rsidRPr="00A06751">
        <w:rPr>
          <w:sz w:val="16"/>
          <w:szCs w:val="16"/>
          <w:lang w:val="en-US"/>
        </w:rPr>
        <w:t xml:space="preserve">        fingerprint?: string;</w:t>
      </w:r>
    </w:p>
    <w:p w14:paraId="116D67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34EB6F" w14:textId="77777777" w:rsidR="00CB2782" w:rsidRPr="00A06751" w:rsidRDefault="00CB2782" w:rsidP="00A06751">
      <w:pPr>
        <w:pStyle w:val="Codelisting"/>
        <w:jc w:val="left"/>
        <w:rPr>
          <w:sz w:val="16"/>
          <w:szCs w:val="16"/>
          <w:lang w:val="en-US"/>
        </w:rPr>
      </w:pPr>
      <w:r w:rsidRPr="00A06751">
        <w:rPr>
          <w:sz w:val="16"/>
          <w:szCs w:val="16"/>
          <w:lang w:val="en-US"/>
        </w:rPr>
        <w:t xml:space="preserve">      // Get userId from header if logged in (optional — null = anonymous)</w:t>
      </w:r>
    </w:p>
    <w:p w14:paraId="6238DCB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headerUserId = (req.headers['x-user-id'] as string) || null;</w:t>
      </w:r>
    </w:p>
    <w:p w14:paraId="3A79093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voterUserId = isAnonymous ? null : headerUserId;</w:t>
      </w:r>
    </w:p>
    <w:p w14:paraId="5063528E" w14:textId="77777777" w:rsidR="00CB2782" w:rsidRPr="00A06751" w:rsidRDefault="00CB2782" w:rsidP="00A06751">
      <w:pPr>
        <w:pStyle w:val="Codelisting"/>
        <w:jc w:val="left"/>
        <w:rPr>
          <w:sz w:val="16"/>
          <w:szCs w:val="16"/>
          <w:lang w:val="en-US"/>
        </w:rPr>
      </w:pPr>
    </w:p>
    <w:p w14:paraId="0D62E7AF"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265ECCBD"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1DE12FED" w14:textId="77777777" w:rsidR="00CB2782" w:rsidRPr="00A06751" w:rsidRDefault="00CB2782" w:rsidP="00A06751">
      <w:pPr>
        <w:pStyle w:val="Codelisting"/>
        <w:jc w:val="left"/>
        <w:rPr>
          <w:sz w:val="16"/>
          <w:szCs w:val="16"/>
          <w:lang w:val="en-US"/>
        </w:rPr>
      </w:pPr>
      <w:r w:rsidRPr="00A06751">
        <w:rPr>
          <w:sz w:val="16"/>
          <w:szCs w:val="16"/>
          <w:lang w:val="en-US"/>
        </w:rPr>
        <w:t xml:space="preserve">      // STEP 1 — Отримати IP та User-Agent</w:t>
      </w:r>
    </w:p>
    <w:p w14:paraId="62F85297"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6B854D3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rawIp = extractClientIp(req);</w:t>
      </w:r>
    </w:p>
    <w:p w14:paraId="73F0E39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userAgent = (req.headers['user-agent'] ?? 'unknown').slice(0, 512);</w:t>
      </w:r>
    </w:p>
    <w:p w14:paraId="7B580E2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cookieId } = resolveVoterCookieId(req);</w:t>
      </w:r>
    </w:p>
    <w:p w14:paraId="7C245A4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identity: VoterIdentity = { ip: rawIp, userAgent, cookieId, fingerprint };</w:t>
      </w:r>
    </w:p>
    <w:p w14:paraId="19A7CA08" w14:textId="77777777" w:rsidR="00CB2782" w:rsidRPr="00A06751" w:rsidRDefault="00CB2782" w:rsidP="00A06751">
      <w:pPr>
        <w:pStyle w:val="Codelisting"/>
        <w:jc w:val="left"/>
        <w:rPr>
          <w:sz w:val="16"/>
          <w:szCs w:val="16"/>
          <w:lang w:val="en-US"/>
        </w:rPr>
      </w:pPr>
    </w:p>
    <w:p w14:paraId="54FE5AF7"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3CF48933" w14:textId="77777777" w:rsidR="00CB2782" w:rsidRPr="00A06751" w:rsidRDefault="00CB2782" w:rsidP="00A06751">
      <w:pPr>
        <w:pStyle w:val="Codelisting"/>
        <w:jc w:val="left"/>
        <w:rPr>
          <w:sz w:val="16"/>
          <w:szCs w:val="16"/>
          <w:lang w:val="en-US"/>
        </w:rPr>
      </w:pPr>
      <w:r w:rsidRPr="00A06751">
        <w:rPr>
          <w:sz w:val="16"/>
          <w:szCs w:val="16"/>
          <w:lang w:val="en-US"/>
        </w:rPr>
        <w:t xml:space="preserve">      // STEP 2 — Отримати опитування (потрібно для перевірки авторства)</w:t>
      </w:r>
    </w:p>
    <w:p w14:paraId="0C4050B5"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1A64E7C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fastify.prisma.survey.findUnique({</w:t>
      </w:r>
    </w:p>
    <w:p w14:paraId="2C1D7838"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surveyId },</w:t>
      </w:r>
    </w:p>
    <w:p w14:paraId="0199C088"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w:t>
      </w:r>
    </w:p>
    <w:p w14:paraId="027BE020"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w:t>
      </w:r>
    </w:p>
    <w:p w14:paraId="6551E060" w14:textId="77777777" w:rsidR="00CB2782" w:rsidRPr="00A06751" w:rsidRDefault="00CB2782" w:rsidP="00A06751">
      <w:pPr>
        <w:pStyle w:val="Codelisting"/>
        <w:jc w:val="left"/>
        <w:rPr>
          <w:sz w:val="16"/>
          <w:szCs w:val="16"/>
          <w:lang w:val="en-US"/>
        </w:rPr>
      </w:pPr>
      <w:r w:rsidRPr="00A06751">
        <w:rPr>
          <w:sz w:val="16"/>
          <w:szCs w:val="16"/>
          <w:lang w:val="en-US"/>
        </w:rPr>
        <w:t xml:space="preserve">            include: { options: { select: { id: true } } },</w:t>
      </w:r>
    </w:p>
    <w:p w14:paraId="1119A3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9F179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59B06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D185D5" w14:textId="77777777" w:rsidR="00CB2782" w:rsidRPr="00A06751" w:rsidRDefault="00CB2782" w:rsidP="00A06751">
      <w:pPr>
        <w:pStyle w:val="Codelisting"/>
        <w:jc w:val="left"/>
        <w:rPr>
          <w:sz w:val="16"/>
          <w:szCs w:val="16"/>
          <w:lang w:val="en-US"/>
        </w:rPr>
      </w:pPr>
    </w:p>
    <w:p w14:paraId="1D08267B"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w:t>
      </w:r>
    </w:p>
    <w:p w14:paraId="5CB8F7F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reply.status(404).send({ error: 'Опитування не знайдено' });</w:t>
      </w:r>
    </w:p>
    <w:p w14:paraId="3F0D19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8966B1" w14:textId="77777777" w:rsidR="00CB2782" w:rsidRPr="00A06751" w:rsidRDefault="00CB2782" w:rsidP="00A06751">
      <w:pPr>
        <w:pStyle w:val="Codelisting"/>
        <w:jc w:val="left"/>
        <w:rPr>
          <w:sz w:val="16"/>
          <w:szCs w:val="16"/>
          <w:lang w:val="en-US"/>
        </w:rPr>
      </w:pPr>
    </w:p>
    <w:p w14:paraId="5635897D"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5EE85D8B" w14:textId="77777777" w:rsidR="00CB2782" w:rsidRPr="00A06751" w:rsidRDefault="00CB2782" w:rsidP="00A06751">
      <w:pPr>
        <w:pStyle w:val="Codelisting"/>
        <w:jc w:val="left"/>
        <w:rPr>
          <w:sz w:val="16"/>
          <w:szCs w:val="16"/>
          <w:lang w:val="en-US"/>
        </w:rPr>
      </w:pPr>
      <w:r w:rsidRPr="00A06751">
        <w:rPr>
          <w:sz w:val="16"/>
          <w:szCs w:val="16"/>
          <w:lang w:val="en-US"/>
        </w:rPr>
        <w:t xml:space="preserve">      // STEP 3 — Перевірка авторства (skip anti-fraud &amp; rate limit)</w:t>
      </w:r>
    </w:p>
    <w:p w14:paraId="1359953C"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6EBEDC4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isAuthorPreview = !!(headerUserId &amp;&amp; headerUserId === survey.createdById);</w:t>
      </w:r>
    </w:p>
    <w:p w14:paraId="2B16C7C6" w14:textId="77777777" w:rsidR="00CB2782" w:rsidRPr="00A06751" w:rsidRDefault="00CB2782" w:rsidP="00A06751">
      <w:pPr>
        <w:pStyle w:val="Codelisting"/>
        <w:jc w:val="left"/>
        <w:rPr>
          <w:sz w:val="16"/>
          <w:szCs w:val="16"/>
          <w:lang w:val="en-US"/>
        </w:rPr>
      </w:pPr>
    </w:p>
    <w:p w14:paraId="23FAC130" w14:textId="77777777" w:rsidR="00CB2782" w:rsidRPr="00A06751" w:rsidRDefault="00CB2782" w:rsidP="00A06751">
      <w:pPr>
        <w:pStyle w:val="Codelisting"/>
        <w:jc w:val="left"/>
        <w:rPr>
          <w:sz w:val="16"/>
          <w:szCs w:val="16"/>
          <w:lang w:val="en-US"/>
        </w:rPr>
      </w:pPr>
      <w:r w:rsidRPr="00A06751">
        <w:rPr>
          <w:sz w:val="16"/>
          <w:szCs w:val="16"/>
          <w:lang w:val="en-US"/>
        </w:rPr>
        <w:t xml:space="preserve">      if (!isAuthorPreview) {</w:t>
      </w:r>
    </w:p>
    <w:p w14:paraId="65D20223" w14:textId="77777777" w:rsidR="00CB2782" w:rsidRPr="00A06751" w:rsidRDefault="00CB2782" w:rsidP="00A06751">
      <w:pPr>
        <w:pStyle w:val="Codelisting"/>
        <w:jc w:val="left"/>
        <w:rPr>
          <w:sz w:val="16"/>
          <w:szCs w:val="16"/>
          <w:lang w:val="en-US"/>
        </w:rPr>
      </w:pPr>
      <w:r w:rsidRPr="00A06751">
        <w:rPr>
          <w:sz w:val="16"/>
          <w:szCs w:val="16"/>
          <w:lang w:val="en-US"/>
        </w:rPr>
        <w:t xml:space="preserve">        // 3a. Rate limiting (тільки для звичайних користувачів)</w:t>
      </w:r>
    </w:p>
    <w:p w14:paraId="44A8DF4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rateResult = await checkRateLimit(fastify.redis, rawIp);</w:t>
      </w:r>
    </w:p>
    <w:p w14:paraId="1D8B0D46" w14:textId="77777777" w:rsidR="00CB2782" w:rsidRPr="00A06751" w:rsidRDefault="00CB2782" w:rsidP="00A06751">
      <w:pPr>
        <w:pStyle w:val="Codelisting"/>
        <w:jc w:val="left"/>
        <w:rPr>
          <w:sz w:val="16"/>
          <w:szCs w:val="16"/>
          <w:lang w:val="en-US"/>
        </w:rPr>
      </w:pPr>
      <w:r w:rsidRPr="00A06751">
        <w:rPr>
          <w:sz w:val="16"/>
          <w:szCs w:val="16"/>
          <w:lang w:val="en-US"/>
        </w:rPr>
        <w:t xml:space="preserve">        if (!rateResult.allowed) {</w:t>
      </w:r>
    </w:p>
    <w:p w14:paraId="7A8905C7" w14:textId="77777777" w:rsidR="00CB2782" w:rsidRPr="00A06751" w:rsidRDefault="00CB2782" w:rsidP="00A06751">
      <w:pPr>
        <w:pStyle w:val="Codelisting"/>
        <w:jc w:val="left"/>
        <w:rPr>
          <w:sz w:val="16"/>
          <w:szCs w:val="16"/>
          <w:lang w:val="en-US"/>
        </w:rPr>
      </w:pPr>
      <w:r w:rsidRPr="00A06751">
        <w:rPr>
          <w:sz w:val="16"/>
          <w:szCs w:val="16"/>
          <w:lang w:val="en-US"/>
        </w:rPr>
        <w:t xml:space="preserve">          reply</w:t>
      </w:r>
    </w:p>
    <w:p w14:paraId="75AF8AD7"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.header('X-RateLimit-Limit',     String(5))</w:t>
      </w:r>
    </w:p>
    <w:p w14:paraId="6A6E5B81"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.header('X-RateLimit-Remaining', '0')</w:t>
      </w:r>
    </w:p>
    <w:p w14:paraId="26B95861"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.header('X-RateLimit-Reset',     String(rateResult.resetIn))</w:t>
      </w:r>
    </w:p>
    <w:p w14:paraId="2F804606" w14:textId="77777777" w:rsidR="00CB2782" w:rsidRPr="00A06751" w:rsidRDefault="00CB2782" w:rsidP="00A06751">
      <w:pPr>
        <w:pStyle w:val="Codelisting"/>
        <w:jc w:val="left"/>
        <w:rPr>
          <w:sz w:val="16"/>
          <w:szCs w:val="16"/>
          <w:lang w:val="en-US"/>
        </w:rPr>
      </w:pPr>
      <w:r w:rsidRPr="00A06751">
        <w:rPr>
          <w:sz w:val="16"/>
          <w:szCs w:val="16"/>
          <w:lang w:val="en-US"/>
        </w:rPr>
        <w:t xml:space="preserve">            .header('Retry-After',           String(rateResult.resetIn));</w:t>
      </w:r>
    </w:p>
    <w:p w14:paraId="670B244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reply.status(429).send({</w:t>
      </w:r>
    </w:p>
    <w:p w14:paraId="317B984D" w14:textId="77777777" w:rsidR="00CB2782" w:rsidRPr="00A06751" w:rsidRDefault="00CB2782" w:rsidP="00A06751">
      <w:pPr>
        <w:pStyle w:val="Codelisting"/>
        <w:jc w:val="left"/>
        <w:rPr>
          <w:sz w:val="16"/>
          <w:szCs w:val="16"/>
          <w:lang w:val="en-US"/>
        </w:rPr>
      </w:pPr>
      <w:r w:rsidRPr="00A06751">
        <w:rPr>
          <w:sz w:val="16"/>
          <w:szCs w:val="16"/>
          <w:lang w:val="en-US"/>
        </w:rPr>
        <w:t xml:space="preserve">            error:   'rate_limit_exceeded',</w:t>
      </w:r>
    </w:p>
    <w:p w14:paraId="6D8E9A03"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`Забагато запитів з вашого IP. Спробуйте через ${rateResult.resetIn} секунд.`,</w:t>
      </w:r>
    </w:p>
    <w:p w14:paraId="12B74F57" w14:textId="77777777" w:rsidR="00CB2782" w:rsidRPr="00A06751" w:rsidRDefault="00CB2782" w:rsidP="00A06751">
      <w:pPr>
        <w:pStyle w:val="Codelisting"/>
        <w:jc w:val="left"/>
        <w:rPr>
          <w:sz w:val="16"/>
          <w:szCs w:val="16"/>
          <w:lang w:val="en-US"/>
        </w:rPr>
      </w:pPr>
      <w:r w:rsidRPr="00A06751">
        <w:rPr>
          <w:sz w:val="16"/>
          <w:szCs w:val="16"/>
          <w:lang w:val="en-US"/>
        </w:rPr>
        <w:t xml:space="preserve">            resetIn: rateResult.resetIn,</w:t>
      </w:r>
    </w:p>
    <w:p w14:paraId="1D6B85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0FF018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EAD67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314F37" w14:textId="77777777" w:rsidR="00CB2782" w:rsidRPr="00A06751" w:rsidRDefault="00CB2782" w:rsidP="00A06751">
      <w:pPr>
        <w:pStyle w:val="Codelisting"/>
        <w:jc w:val="left"/>
        <w:rPr>
          <w:sz w:val="16"/>
          <w:szCs w:val="16"/>
          <w:lang w:val="en-US"/>
        </w:rPr>
      </w:pPr>
      <w:r w:rsidRPr="00A06751">
        <w:rPr>
          <w:sz w:val="16"/>
          <w:szCs w:val="16"/>
          <w:lang w:val="en-US"/>
        </w:rPr>
        <w:t xml:space="preserve">        reply</w:t>
      </w:r>
    </w:p>
    <w:p w14:paraId="73B8EA96"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.header('X-RateLimit-Limit',     String(5))</w:t>
      </w:r>
    </w:p>
    <w:p w14:paraId="180C7534"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.header('X-RateLimit-Remaining', String(rateResult.remaining))</w:t>
      </w:r>
    </w:p>
    <w:p w14:paraId="30F91758" w14:textId="77777777" w:rsidR="00CB2782" w:rsidRPr="00A06751" w:rsidRDefault="00CB2782" w:rsidP="00A06751">
      <w:pPr>
        <w:pStyle w:val="Codelisting"/>
        <w:jc w:val="left"/>
        <w:rPr>
          <w:sz w:val="16"/>
          <w:szCs w:val="16"/>
          <w:lang w:val="en-US"/>
        </w:rPr>
      </w:pPr>
      <w:r w:rsidRPr="00A06751">
        <w:rPr>
          <w:sz w:val="16"/>
          <w:szCs w:val="16"/>
          <w:lang w:val="en-US"/>
        </w:rPr>
        <w:t xml:space="preserve">          .header('X-RateLimit-Reset',     String(rateResult.resetIn));</w:t>
      </w:r>
    </w:p>
    <w:p w14:paraId="5F01616F" w14:textId="77777777" w:rsidR="00CB2782" w:rsidRPr="00A06751" w:rsidRDefault="00CB2782" w:rsidP="00A06751">
      <w:pPr>
        <w:pStyle w:val="Codelisting"/>
        <w:jc w:val="left"/>
        <w:rPr>
          <w:sz w:val="16"/>
          <w:szCs w:val="16"/>
          <w:lang w:val="en-US"/>
        </w:rPr>
      </w:pPr>
    </w:p>
    <w:p w14:paraId="5303D0B1" w14:textId="77777777" w:rsidR="00CB2782" w:rsidRPr="00A06751" w:rsidRDefault="00CB2782" w:rsidP="00A06751">
      <w:pPr>
        <w:pStyle w:val="Codelisting"/>
        <w:jc w:val="left"/>
        <w:rPr>
          <w:sz w:val="16"/>
          <w:szCs w:val="16"/>
          <w:lang w:val="en-US"/>
        </w:rPr>
      </w:pPr>
      <w:r w:rsidRPr="00A06751">
        <w:rPr>
          <w:sz w:val="16"/>
          <w:szCs w:val="16"/>
          <w:lang w:val="en-US"/>
        </w:rPr>
        <w:t xml:space="preserve">        // 3b. Перевірка на приватність та дедлайн</w:t>
      </w:r>
    </w:p>
    <w:p w14:paraId="5469E952"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(!survey.isActive) {</w:t>
      </w:r>
    </w:p>
    <w:p w14:paraId="7E28D284"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return reply.status(410).send({ error: 'survey_closed', message: 'Опитування закрито автором' });</w:t>
      </w:r>
    </w:p>
    <w:p w14:paraId="7F21091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668A01" w14:textId="77777777" w:rsidR="00CB2782" w:rsidRPr="00A06751" w:rsidRDefault="00CB2782" w:rsidP="00A06751">
      <w:pPr>
        <w:pStyle w:val="Codelisting"/>
        <w:jc w:val="left"/>
        <w:rPr>
          <w:sz w:val="16"/>
          <w:szCs w:val="16"/>
          <w:lang w:val="en-US"/>
        </w:rPr>
      </w:pPr>
    </w:p>
    <w:p w14:paraId="45C90953"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(survey.accessType === 'ANONYMOUS_INVITE') {</w:t>
      </w:r>
    </w:p>
    <w:p w14:paraId="4C77A180" w14:textId="77777777" w:rsidR="00CB2782" w:rsidRPr="00A06751" w:rsidRDefault="00CB2782" w:rsidP="00A06751">
      <w:pPr>
        <w:pStyle w:val="Codelisting"/>
        <w:jc w:val="left"/>
        <w:rPr>
          <w:sz w:val="16"/>
          <w:szCs w:val="16"/>
          <w:lang w:val="en-US"/>
        </w:rPr>
      </w:pPr>
      <w:r w:rsidRPr="00A06751">
        <w:rPr>
          <w:sz w:val="16"/>
          <w:szCs w:val="16"/>
          <w:lang w:val="en-US"/>
        </w:rPr>
        <w:t xml:space="preserve">          if (!inviteToken) {</w:t>
      </w:r>
    </w:p>
    <w:p w14:paraId="247B780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'missing_invite', message: 'Для цього опитування необхідне запрошення' });</w:t>
      </w:r>
    </w:p>
    <w:p w14:paraId="2FB783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34D8A5" w14:textId="77777777" w:rsidR="00CB2782" w:rsidRPr="00A06751" w:rsidRDefault="00CB2782" w:rsidP="00A06751">
      <w:pPr>
        <w:pStyle w:val="Codelisting"/>
        <w:jc w:val="left"/>
        <w:rPr>
          <w:sz w:val="16"/>
          <w:szCs w:val="16"/>
          <w:lang w:val="en-US"/>
        </w:rPr>
      </w:pPr>
    </w:p>
    <w:p w14:paraId="3C680A3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tokenRecord = await fastify.prisma.inviteToken.findUnique({</w:t>
      </w:r>
    </w:p>
    <w:p w14:paraId="7E5C6C0A"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token: inviteToken }</w:t>
      </w:r>
    </w:p>
    <w:p w14:paraId="3AA9C53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FF2240" w14:textId="77777777" w:rsidR="00CB2782" w:rsidRPr="00A06751" w:rsidRDefault="00CB2782" w:rsidP="00A06751">
      <w:pPr>
        <w:pStyle w:val="Codelisting"/>
        <w:jc w:val="left"/>
        <w:rPr>
          <w:sz w:val="16"/>
          <w:szCs w:val="16"/>
          <w:lang w:val="en-US"/>
        </w:rPr>
      </w:pPr>
    </w:p>
    <w:p w14:paraId="5FD1BA3B"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(!tokenRecord || tokenRecord.surveyId !== surveyId || !tokenRecord.isActive) {</w:t>
      </w:r>
    </w:p>
    <w:p w14:paraId="0BE2402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'invalid_invite', message: 'Недійсне або деактивоване посилання-запрошення' });</w:t>
      </w:r>
    </w:p>
    <w:p w14:paraId="01C2EB8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D2AD6E" w14:textId="77777777" w:rsidR="00CB2782" w:rsidRPr="00A06751" w:rsidRDefault="00CB2782" w:rsidP="00A06751">
      <w:pPr>
        <w:pStyle w:val="Codelisting"/>
        <w:jc w:val="left"/>
        <w:rPr>
          <w:sz w:val="16"/>
          <w:szCs w:val="16"/>
          <w:lang w:val="en-US"/>
        </w:rPr>
      </w:pPr>
    </w:p>
    <w:p w14:paraId="06541375" w14:textId="77777777" w:rsidR="00CB2782" w:rsidRPr="00A06751" w:rsidRDefault="00CB2782" w:rsidP="00A06751">
      <w:pPr>
        <w:pStyle w:val="Codelisting"/>
        <w:jc w:val="left"/>
        <w:rPr>
          <w:sz w:val="16"/>
          <w:szCs w:val="16"/>
          <w:lang w:val="en-US"/>
        </w:rPr>
      </w:pPr>
      <w:r w:rsidRPr="00A06751">
        <w:rPr>
          <w:sz w:val="16"/>
          <w:szCs w:val="16"/>
          <w:lang w:val="en-US"/>
        </w:rPr>
        <w:t xml:space="preserve">          if (tokenRecord.expiresAt &amp;&amp; new Date() &gt; tokenRecord.expiresAt) {</w:t>
      </w:r>
    </w:p>
    <w:p w14:paraId="627B265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'invite_expired', message: 'Термін дії посилання-запрошення вичерпано' });</w:t>
      </w:r>
    </w:p>
    <w:p w14:paraId="297B23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3FBF00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341BA1" w14:textId="77777777" w:rsidR="00CB2782" w:rsidRPr="00A06751" w:rsidRDefault="00CB2782" w:rsidP="00A06751">
      <w:pPr>
        <w:pStyle w:val="Codelisting"/>
        <w:jc w:val="left"/>
        <w:rPr>
          <w:sz w:val="16"/>
          <w:szCs w:val="16"/>
          <w:lang w:val="en-US"/>
        </w:rPr>
      </w:pPr>
    </w:p>
    <w:p w14:paraId="2114B64C"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(survey.accessType === 'PRIVATE' || survey.isPrivate) {</w:t>
      </w:r>
    </w:p>
    <w:p w14:paraId="32A24E0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unlockToken = req.headers['x-unlock-token'] as string;</w:t>
      </w:r>
    </w:p>
    <w:p w14:paraId="1798939A" w14:textId="77777777" w:rsidR="00CB2782" w:rsidRPr="00A06751" w:rsidRDefault="00CB2782" w:rsidP="00A06751">
      <w:pPr>
        <w:pStyle w:val="Codelisting"/>
        <w:jc w:val="left"/>
        <w:rPr>
          <w:sz w:val="16"/>
          <w:szCs w:val="16"/>
          <w:lang w:val="en-US"/>
        </w:rPr>
      </w:pPr>
      <w:r w:rsidRPr="00A06751">
        <w:rPr>
          <w:sz w:val="16"/>
          <w:szCs w:val="16"/>
          <w:lang w:val="en-US"/>
        </w:rPr>
        <w:t xml:space="preserve">          let unlocked = false;</w:t>
      </w:r>
    </w:p>
    <w:p w14:paraId="536336BD" w14:textId="77777777" w:rsidR="00CB2782" w:rsidRPr="00A06751" w:rsidRDefault="00CB2782" w:rsidP="00A06751">
      <w:pPr>
        <w:pStyle w:val="Codelisting"/>
        <w:jc w:val="left"/>
        <w:rPr>
          <w:sz w:val="16"/>
          <w:szCs w:val="16"/>
          <w:lang w:val="en-US"/>
        </w:rPr>
      </w:pPr>
      <w:r w:rsidRPr="00A06751">
        <w:rPr>
          <w:sz w:val="16"/>
          <w:szCs w:val="16"/>
          <w:lang w:val="en-US"/>
        </w:rPr>
        <w:t xml:space="preserve">          if (unlockToken) {</w:t>
      </w:r>
    </w:p>
    <w:p w14:paraId="2037C88E"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1715A58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decoded = (fastify as any).jwt.verify(unlockToken) as any;</w:t>
      </w:r>
    </w:p>
    <w:p w14:paraId="347C4A38" w14:textId="77777777" w:rsidR="00CB2782" w:rsidRPr="00A06751" w:rsidRDefault="00CB2782" w:rsidP="00A06751">
      <w:pPr>
        <w:pStyle w:val="Codelisting"/>
        <w:jc w:val="left"/>
        <w:rPr>
          <w:sz w:val="16"/>
          <w:szCs w:val="16"/>
          <w:lang w:val="en-US"/>
        </w:rPr>
      </w:pPr>
      <w:r w:rsidRPr="00A06751">
        <w:rPr>
          <w:sz w:val="16"/>
          <w:szCs w:val="16"/>
          <w:lang w:val="en-US"/>
        </w:rPr>
        <w:t xml:space="preserve">              if (decoded.surveyId === surveyId &amp;&amp; decoded.type === 'unlock') unlocked = true;</w:t>
      </w:r>
    </w:p>
    <w:p w14:paraId="1F380AD5" w14:textId="77777777" w:rsidR="00CB2782" w:rsidRPr="00A06751" w:rsidRDefault="00CB2782" w:rsidP="00A06751">
      <w:pPr>
        <w:pStyle w:val="Codelisting"/>
        <w:jc w:val="left"/>
        <w:rPr>
          <w:sz w:val="16"/>
          <w:szCs w:val="16"/>
          <w:lang w:val="en-US"/>
        </w:rPr>
      </w:pPr>
      <w:r w:rsidRPr="00A06751">
        <w:rPr>
          <w:sz w:val="16"/>
          <w:szCs w:val="16"/>
          <w:lang w:val="en-US"/>
        </w:rPr>
        <w:t xml:space="preserve">            } catch(e) {}</w:t>
      </w:r>
    </w:p>
    <w:p w14:paraId="440441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55A1EF" w14:textId="77777777" w:rsidR="00CB2782" w:rsidRPr="00A06751" w:rsidRDefault="00CB2782" w:rsidP="00A06751">
      <w:pPr>
        <w:pStyle w:val="Codelisting"/>
        <w:jc w:val="left"/>
        <w:rPr>
          <w:sz w:val="16"/>
          <w:szCs w:val="16"/>
          <w:lang w:val="en-US"/>
        </w:rPr>
      </w:pPr>
      <w:r w:rsidRPr="00A06751">
        <w:rPr>
          <w:sz w:val="16"/>
          <w:szCs w:val="16"/>
          <w:lang w:val="en-US"/>
        </w:rPr>
        <w:t xml:space="preserve">          if (!unlocked) {</w:t>
      </w:r>
    </w:p>
    <w:p w14:paraId="5A324AB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 error: 'not_public', message: 'Опитування захищене паролем', requiresPassword: true });</w:t>
      </w:r>
    </w:p>
    <w:p w14:paraId="5669B9F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10A80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70BDAB4" w14:textId="77777777" w:rsidR="00CB2782" w:rsidRPr="00A06751" w:rsidRDefault="00CB2782" w:rsidP="00A06751">
      <w:pPr>
        <w:pStyle w:val="Codelisting"/>
        <w:jc w:val="left"/>
        <w:rPr>
          <w:sz w:val="16"/>
          <w:szCs w:val="16"/>
          <w:lang w:val="en-US"/>
        </w:rPr>
      </w:pPr>
    </w:p>
    <w:p w14:paraId="4CD21F61"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(survey.deadline &amp;&amp; new Date() &gt; survey.deadline) {</w:t>
      </w:r>
    </w:p>
    <w:p w14:paraId="340AACF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reply.status(410).send({ error: 'deadline_passed', message: 'Опитування вже завершено' });</w:t>
      </w:r>
    </w:p>
    <w:p w14:paraId="189A930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07C484" w14:textId="77777777" w:rsidR="00CB2782" w:rsidRPr="00A06751" w:rsidRDefault="00CB2782" w:rsidP="00A06751">
      <w:pPr>
        <w:pStyle w:val="Codelisting"/>
        <w:jc w:val="left"/>
        <w:rPr>
          <w:sz w:val="16"/>
          <w:szCs w:val="16"/>
          <w:lang w:val="en-US"/>
        </w:rPr>
      </w:pPr>
    </w:p>
    <w:p w14:paraId="2E0AECA6" w14:textId="77777777" w:rsidR="00CB2782" w:rsidRPr="00A06751" w:rsidRDefault="00CB2782" w:rsidP="00A06751">
      <w:pPr>
        <w:pStyle w:val="Codelisting"/>
        <w:jc w:val="left"/>
        <w:rPr>
          <w:sz w:val="16"/>
          <w:szCs w:val="16"/>
          <w:lang w:val="en-US"/>
        </w:rPr>
      </w:pPr>
      <w:r w:rsidRPr="00A06751">
        <w:rPr>
          <w:sz w:val="16"/>
          <w:szCs w:val="16"/>
          <w:lang w:val="en-US"/>
        </w:rPr>
        <w:t xml:space="preserve">        // 3c-1. Account check — HARD BLOCK if same userId already voted</w:t>
      </w:r>
    </w:p>
    <w:p w14:paraId="742556F8" w14:textId="77777777" w:rsidR="00CB2782" w:rsidRPr="00A06751" w:rsidRDefault="00CB2782" w:rsidP="00A06751">
      <w:pPr>
        <w:pStyle w:val="Codelisting"/>
        <w:jc w:val="left"/>
        <w:rPr>
          <w:sz w:val="16"/>
          <w:szCs w:val="16"/>
          <w:lang w:val="en-US"/>
        </w:rPr>
      </w:pPr>
      <w:r w:rsidRPr="00A06751">
        <w:rPr>
          <w:sz w:val="16"/>
          <w:szCs w:val="16"/>
          <w:lang w:val="en-US"/>
        </w:rPr>
        <w:t xml:space="preserve">        //       This prevents the same logged-in account from voting twice</w:t>
      </w:r>
    </w:p>
    <w:p w14:paraId="578670E9" w14:textId="77777777" w:rsidR="00CB2782" w:rsidRPr="00A06751" w:rsidRDefault="00CB2782" w:rsidP="00A06751">
      <w:pPr>
        <w:pStyle w:val="Codelisting"/>
        <w:jc w:val="left"/>
        <w:rPr>
          <w:sz w:val="16"/>
          <w:szCs w:val="16"/>
          <w:lang w:val="en-US"/>
        </w:rPr>
      </w:pPr>
      <w:r w:rsidRPr="00A06751">
        <w:rPr>
          <w:sz w:val="16"/>
          <w:szCs w:val="16"/>
          <w:lang w:val="en-US"/>
        </w:rPr>
        <w:t xml:space="preserve">        //       from different devices/browsers, even with different cookies.</w:t>
      </w:r>
    </w:p>
    <w:p w14:paraId="5BA68E8F" w14:textId="77777777" w:rsidR="00CB2782" w:rsidRPr="00A06751" w:rsidRDefault="00CB2782" w:rsidP="00A06751">
      <w:pPr>
        <w:pStyle w:val="Codelisting"/>
        <w:jc w:val="left"/>
        <w:rPr>
          <w:sz w:val="16"/>
          <w:szCs w:val="16"/>
          <w:lang w:val="en-US"/>
        </w:rPr>
      </w:pPr>
      <w:r w:rsidRPr="00A06751">
        <w:rPr>
          <w:sz w:val="16"/>
          <w:szCs w:val="16"/>
          <w:lang w:val="en-US"/>
        </w:rPr>
        <w:t xml:space="preserve">        if (voterUserId) {</w:t>
      </w:r>
    </w:p>
    <w:p w14:paraId="1FB7DDB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existingVote = await fastify.prisma.vote.findFirst({</w:t>
      </w:r>
    </w:p>
    <w:p w14:paraId="6BC1802E"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surveyId, voterUserId },</w:t>
      </w:r>
    </w:p>
    <w:p w14:paraId="795F6895"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5C3C105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74BCF52" w14:textId="77777777" w:rsidR="00CB2782" w:rsidRPr="00A06751" w:rsidRDefault="00CB2782" w:rsidP="00A06751">
      <w:pPr>
        <w:pStyle w:val="Codelisting"/>
        <w:jc w:val="left"/>
        <w:rPr>
          <w:sz w:val="16"/>
          <w:szCs w:val="16"/>
          <w:lang w:val="en-US"/>
        </w:rPr>
      </w:pPr>
      <w:r w:rsidRPr="00A06751">
        <w:rPr>
          <w:sz w:val="16"/>
          <w:szCs w:val="16"/>
          <w:lang w:val="en-US"/>
        </w:rPr>
        <w:t xml:space="preserve">          if (existingVote) {</w:t>
      </w:r>
    </w:p>
    <w:p w14:paraId="025D3DF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w:t>
      </w:r>
    </w:p>
    <w:p w14:paraId="4E1F7AB5" w14:textId="77777777" w:rsidR="00CB2782" w:rsidRPr="00A06751" w:rsidRDefault="00CB2782" w:rsidP="00A06751">
      <w:pPr>
        <w:pStyle w:val="Codelisting"/>
        <w:jc w:val="left"/>
        <w:rPr>
          <w:sz w:val="16"/>
          <w:szCs w:val="16"/>
          <w:lang w:val="en-US"/>
        </w:rPr>
      </w:pPr>
      <w:r w:rsidRPr="00A06751">
        <w:rPr>
          <w:sz w:val="16"/>
          <w:szCs w:val="16"/>
          <w:lang w:val="en-US"/>
        </w:rPr>
        <w:t xml:space="preserve">              error:   'already_voted',</w:t>
      </w:r>
    </w:p>
    <w:p w14:paraId="28B35843"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'userId',</w:t>
      </w:r>
    </w:p>
    <w:p w14:paraId="034DB90B"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'Цей акаунт вже проголосував у цьому опитуванні.',</w:t>
      </w:r>
    </w:p>
    <w:p w14:paraId="57C07F0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D6644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D1A06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037A7D" w14:textId="77777777" w:rsidR="00CB2782" w:rsidRPr="00A06751" w:rsidRDefault="00CB2782" w:rsidP="00A06751">
      <w:pPr>
        <w:pStyle w:val="Codelisting"/>
        <w:jc w:val="left"/>
        <w:rPr>
          <w:sz w:val="16"/>
          <w:szCs w:val="16"/>
          <w:lang w:val="en-US"/>
        </w:rPr>
      </w:pPr>
    </w:p>
    <w:p w14:paraId="0A7EFCE8" w14:textId="77777777" w:rsidR="00CB2782" w:rsidRPr="00A06751" w:rsidRDefault="00CB2782" w:rsidP="00A06751">
      <w:pPr>
        <w:pStyle w:val="Codelisting"/>
        <w:jc w:val="left"/>
        <w:rPr>
          <w:sz w:val="16"/>
          <w:szCs w:val="16"/>
          <w:lang w:val="en-US"/>
        </w:rPr>
      </w:pPr>
      <w:r w:rsidRPr="00A06751">
        <w:rPr>
          <w:sz w:val="16"/>
          <w:szCs w:val="16"/>
          <w:lang w:val="en-US"/>
        </w:rPr>
        <w:t xml:space="preserve">        // 3c-2. Anti-fraud check (cookieId hard block; IP/UA soft signals)</w:t>
      </w:r>
    </w:p>
    <w:p w14:paraId="44B90E8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0A6FE88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fraudCheck = await antiFraudService.checkUniqueness(surveyId, identity);</w:t>
      </w:r>
    </w:p>
    <w:p w14:paraId="02384A74" w14:textId="77777777" w:rsidR="00CB2782" w:rsidRPr="00A06751" w:rsidRDefault="00CB2782" w:rsidP="00A06751">
      <w:pPr>
        <w:pStyle w:val="Codelisting"/>
        <w:jc w:val="left"/>
        <w:rPr>
          <w:sz w:val="16"/>
          <w:szCs w:val="16"/>
          <w:lang w:val="en-US"/>
        </w:rPr>
      </w:pPr>
      <w:r w:rsidRPr="00A06751">
        <w:rPr>
          <w:sz w:val="16"/>
          <w:szCs w:val="16"/>
          <w:lang w:val="en-US"/>
        </w:rPr>
        <w:t xml:space="preserve">          if (fraudCheck.hardBlock) {</w:t>
      </w:r>
    </w:p>
    <w:p w14:paraId="448CFB96" w14:textId="77777777" w:rsidR="00CB2782" w:rsidRPr="00A06751" w:rsidRDefault="00CB2782" w:rsidP="00A06751">
      <w:pPr>
        <w:pStyle w:val="Codelisting"/>
        <w:jc w:val="left"/>
        <w:rPr>
          <w:sz w:val="16"/>
          <w:szCs w:val="16"/>
          <w:lang w:val="en-US"/>
        </w:rPr>
      </w:pPr>
      <w:r w:rsidRPr="00A06751">
        <w:rPr>
          <w:sz w:val="16"/>
          <w:szCs w:val="16"/>
          <w:lang w:val="en-US"/>
        </w:rPr>
        <w:t xml:space="preserve">            setVoterCookie(reply, cookieId);</w:t>
      </w:r>
    </w:p>
    <w:p w14:paraId="6F9C933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w:t>
      </w:r>
    </w:p>
    <w:p w14:paraId="64C8A122" w14:textId="77777777" w:rsidR="00CB2782" w:rsidRPr="00A06751" w:rsidRDefault="00CB2782" w:rsidP="00A06751">
      <w:pPr>
        <w:pStyle w:val="Codelisting"/>
        <w:jc w:val="left"/>
        <w:rPr>
          <w:sz w:val="16"/>
          <w:szCs w:val="16"/>
          <w:lang w:val="en-US"/>
        </w:rPr>
      </w:pPr>
      <w:r w:rsidRPr="00A06751">
        <w:rPr>
          <w:sz w:val="16"/>
          <w:szCs w:val="16"/>
          <w:lang w:val="en-US"/>
        </w:rPr>
        <w:t xml:space="preserve">              error:   'already_voted',</w:t>
      </w:r>
    </w:p>
    <w:p w14:paraId="7FDA94CD"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fraudCheck.signal,</w:t>
      </w:r>
    </w:p>
    <w:p w14:paraId="7F8B7B8C"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fraudCheck.message,</w:t>
      </w:r>
    </w:p>
    <w:p w14:paraId="250FAC7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57F56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6EFFCE"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any) {</w:t>
      </w:r>
    </w:p>
    <w:p w14:paraId="0F587E4C" w14:textId="77777777" w:rsidR="00CB2782" w:rsidRPr="00A06751" w:rsidRDefault="00CB2782" w:rsidP="00A06751">
      <w:pPr>
        <w:pStyle w:val="Codelisting"/>
        <w:jc w:val="left"/>
        <w:rPr>
          <w:sz w:val="16"/>
          <w:szCs w:val="16"/>
          <w:lang w:val="en-US"/>
        </w:rPr>
      </w:pPr>
      <w:r w:rsidRPr="00A06751">
        <w:rPr>
          <w:sz w:val="16"/>
          <w:szCs w:val="16"/>
          <w:lang w:val="en-US"/>
        </w:rPr>
        <w:t xml:space="preserve">          if (err.message.includes('Помилка')) throw err;</w:t>
      </w:r>
    </w:p>
    <w:p w14:paraId="50F1D1D8"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fastify.log.warn({ err }, 'Anti-fraud DB check failed');</w:t>
      </w:r>
    </w:p>
    <w:p w14:paraId="680C3A1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81C558C"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320ABE9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surveyId, voterUserId }, 'Author preview vote — skipping anti-fraud and rate-limit');</w:t>
      </w:r>
    </w:p>
    <w:p w14:paraId="613F764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AAA9668" w14:textId="77777777" w:rsidR="00CB2782" w:rsidRPr="00A06751" w:rsidRDefault="00CB2782" w:rsidP="00A06751">
      <w:pPr>
        <w:pStyle w:val="Codelisting"/>
        <w:jc w:val="left"/>
        <w:rPr>
          <w:sz w:val="16"/>
          <w:szCs w:val="16"/>
          <w:lang w:val="en-US"/>
        </w:rPr>
      </w:pPr>
    </w:p>
    <w:p w14:paraId="5D58E839"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36D1C7BF" w14:textId="77777777" w:rsidR="00CB2782" w:rsidRPr="00A06751" w:rsidRDefault="00CB2782" w:rsidP="00A06751">
      <w:pPr>
        <w:pStyle w:val="Codelisting"/>
        <w:jc w:val="left"/>
        <w:rPr>
          <w:sz w:val="16"/>
          <w:szCs w:val="16"/>
          <w:lang w:val="en-US"/>
        </w:rPr>
      </w:pPr>
      <w:r w:rsidRPr="00A06751">
        <w:rPr>
          <w:sz w:val="16"/>
          <w:szCs w:val="16"/>
          <w:lang w:val="en-US"/>
        </w:rPr>
        <w:t xml:space="preserve">      // STEP 4 — Валідація + запис голосу</w:t>
      </w:r>
    </w:p>
    <w:p w14:paraId="28E8B996"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0324891C" w14:textId="77777777" w:rsidR="00CB2782" w:rsidRPr="00A06751" w:rsidRDefault="00CB2782" w:rsidP="00A06751">
      <w:pPr>
        <w:pStyle w:val="Codelisting"/>
        <w:jc w:val="left"/>
        <w:rPr>
          <w:sz w:val="16"/>
          <w:szCs w:val="16"/>
          <w:lang w:val="en-US"/>
        </w:rPr>
      </w:pPr>
      <w:r w:rsidRPr="00A06751">
        <w:rPr>
          <w:sz w:val="16"/>
          <w:szCs w:val="16"/>
          <w:lang w:val="en-US"/>
        </w:rPr>
        <w:t xml:space="preserve">      // 4a. Повторна перевірка дедлайну (про всяк випадок)</w:t>
      </w:r>
    </w:p>
    <w:p w14:paraId="2BACB3F1"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(survey.deadline &amp;&amp; new Date() &gt; survey.deadline) {</w:t>
      </w:r>
    </w:p>
    <w:p w14:paraId="1B7FE3F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reply.status(410).send({ error: 'deadline_passed', message: 'Опитування вже завершено' });</w:t>
      </w:r>
    </w:p>
    <w:p w14:paraId="145878A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1199249" w14:textId="77777777" w:rsidR="00CB2782" w:rsidRPr="00A06751" w:rsidRDefault="00CB2782" w:rsidP="00A06751">
      <w:pPr>
        <w:pStyle w:val="Codelisting"/>
        <w:jc w:val="left"/>
        <w:rPr>
          <w:sz w:val="16"/>
          <w:szCs w:val="16"/>
          <w:lang w:val="en-US"/>
        </w:rPr>
      </w:pPr>
    </w:p>
    <w:p w14:paraId="6D0DB868" w14:textId="77777777" w:rsidR="00CB2782" w:rsidRPr="00A06751" w:rsidRDefault="00CB2782" w:rsidP="00A06751">
      <w:pPr>
        <w:pStyle w:val="Codelisting"/>
        <w:jc w:val="left"/>
        <w:rPr>
          <w:sz w:val="16"/>
          <w:szCs w:val="16"/>
          <w:lang w:val="en-US"/>
        </w:rPr>
      </w:pPr>
      <w:r w:rsidRPr="00A06751">
        <w:rPr>
          <w:sz w:val="16"/>
          <w:szCs w:val="16"/>
          <w:lang w:val="en-US"/>
        </w:rPr>
        <w:t xml:space="preserve">      // 5b. Валідація відповідей</w:t>
      </w:r>
    </w:p>
    <w:p w14:paraId="42686F5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questionMap = new Map(survey.questions.map((q) =&gt; [q.id, q]));</w:t>
      </w:r>
    </w:p>
    <w:p w14:paraId="3B83EBF7" w14:textId="77777777" w:rsidR="00CB2782" w:rsidRPr="00A06751" w:rsidRDefault="00CB2782" w:rsidP="00A06751">
      <w:pPr>
        <w:pStyle w:val="Codelisting"/>
        <w:jc w:val="left"/>
        <w:rPr>
          <w:sz w:val="16"/>
          <w:szCs w:val="16"/>
          <w:lang w:val="en-US"/>
        </w:rPr>
      </w:pPr>
    </w:p>
    <w:p w14:paraId="4F0045A3"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answer of answers) {</w:t>
      </w:r>
    </w:p>
    <w:p w14:paraId="587C4F1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question = questionMap.get(answer.questionId);</w:t>
      </w:r>
    </w:p>
    <w:p w14:paraId="33F1F247" w14:textId="77777777" w:rsidR="00CB2782" w:rsidRPr="00A06751" w:rsidRDefault="00CB2782" w:rsidP="00A06751">
      <w:pPr>
        <w:pStyle w:val="Codelisting"/>
        <w:jc w:val="left"/>
        <w:rPr>
          <w:sz w:val="16"/>
          <w:szCs w:val="16"/>
          <w:lang w:val="en-US"/>
        </w:rPr>
      </w:pPr>
    </w:p>
    <w:p w14:paraId="63E862FC" w14:textId="77777777" w:rsidR="00CB2782" w:rsidRPr="00A06751" w:rsidRDefault="00CB2782" w:rsidP="00A06751">
      <w:pPr>
        <w:pStyle w:val="Codelisting"/>
        <w:jc w:val="left"/>
        <w:rPr>
          <w:sz w:val="16"/>
          <w:szCs w:val="16"/>
          <w:lang w:val="en-US"/>
        </w:rPr>
      </w:pPr>
      <w:r w:rsidRPr="00A06751">
        <w:rPr>
          <w:sz w:val="16"/>
          <w:szCs w:val="16"/>
          <w:lang w:val="en-US"/>
        </w:rPr>
        <w:t xml:space="preserve">        if (!question) {</w:t>
      </w:r>
    </w:p>
    <w:p w14:paraId="652A4B8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w:t>
      </w:r>
    </w:p>
    <w:p w14:paraId="22A0DFDA" w14:textId="77777777" w:rsidR="00CB2782" w:rsidRPr="00A06751" w:rsidRDefault="00CB2782" w:rsidP="00A06751">
      <w:pPr>
        <w:pStyle w:val="Codelisting"/>
        <w:jc w:val="left"/>
        <w:rPr>
          <w:sz w:val="16"/>
          <w:szCs w:val="16"/>
          <w:lang w:val="en-US"/>
        </w:rPr>
      </w:pPr>
      <w:r w:rsidRPr="00A06751">
        <w:rPr>
          <w:sz w:val="16"/>
          <w:szCs w:val="16"/>
          <w:lang w:val="en-US"/>
        </w:rPr>
        <w:t xml:space="preserve">            error: 'Невалідні дані',</w:t>
      </w:r>
    </w:p>
    <w:p w14:paraId="10B86532" w14:textId="77777777" w:rsidR="00CB2782" w:rsidRPr="00A06751" w:rsidRDefault="00CB2782" w:rsidP="00A06751">
      <w:pPr>
        <w:pStyle w:val="Codelisting"/>
        <w:jc w:val="left"/>
        <w:rPr>
          <w:sz w:val="16"/>
          <w:szCs w:val="16"/>
          <w:lang w:val="en-US"/>
        </w:rPr>
      </w:pPr>
      <w:r w:rsidRPr="00A06751">
        <w:rPr>
          <w:sz w:val="16"/>
          <w:szCs w:val="16"/>
          <w:lang w:val="en-US"/>
        </w:rPr>
        <w:t xml:space="preserve">            details: `Питання "${answer.questionId}" не належить цьому опитуванню`,</w:t>
      </w:r>
    </w:p>
    <w:p w14:paraId="0D0EEF1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0F6A9C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1DC3D7D" w14:textId="77777777" w:rsidR="00CB2782" w:rsidRPr="00A06751" w:rsidRDefault="00CB2782" w:rsidP="00A06751">
      <w:pPr>
        <w:pStyle w:val="Codelisting"/>
        <w:jc w:val="left"/>
        <w:rPr>
          <w:sz w:val="16"/>
          <w:szCs w:val="16"/>
          <w:lang w:val="en-US"/>
        </w:rPr>
      </w:pPr>
    </w:p>
    <w:p w14:paraId="592FCA7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validOptionIds = new Set(question.options.map((o) =&gt; o.id));</w:t>
      </w:r>
    </w:p>
    <w:p w14:paraId="1976F9D8" w14:textId="77777777" w:rsidR="00CB2782" w:rsidRPr="00A06751" w:rsidRDefault="00CB2782" w:rsidP="00A06751">
      <w:pPr>
        <w:pStyle w:val="Codelisting"/>
        <w:jc w:val="left"/>
        <w:rPr>
          <w:sz w:val="16"/>
          <w:szCs w:val="16"/>
          <w:lang w:val="en-US"/>
        </w:rPr>
      </w:pPr>
    </w:p>
    <w:p w14:paraId="045B994E"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oid of answer.optionIds) {</w:t>
      </w:r>
    </w:p>
    <w:p w14:paraId="491503E7" w14:textId="77777777" w:rsidR="00CB2782" w:rsidRPr="00A06751" w:rsidRDefault="00CB2782" w:rsidP="00A06751">
      <w:pPr>
        <w:pStyle w:val="Codelisting"/>
        <w:jc w:val="left"/>
        <w:rPr>
          <w:sz w:val="16"/>
          <w:szCs w:val="16"/>
          <w:lang w:val="en-US"/>
        </w:rPr>
      </w:pPr>
      <w:r w:rsidRPr="00A06751">
        <w:rPr>
          <w:sz w:val="16"/>
          <w:szCs w:val="16"/>
          <w:lang w:val="en-US"/>
        </w:rPr>
        <w:t xml:space="preserve">          if (!validOptionIds.has(oid)) {</w:t>
      </w:r>
    </w:p>
    <w:p w14:paraId="4643821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w:t>
      </w:r>
    </w:p>
    <w:p w14:paraId="26E2B002" w14:textId="77777777" w:rsidR="00CB2782" w:rsidRPr="00A06751" w:rsidRDefault="00CB2782" w:rsidP="00A06751">
      <w:pPr>
        <w:pStyle w:val="Codelisting"/>
        <w:jc w:val="left"/>
        <w:rPr>
          <w:sz w:val="16"/>
          <w:szCs w:val="16"/>
          <w:lang w:val="en-US"/>
        </w:rPr>
      </w:pPr>
      <w:r w:rsidRPr="00A06751">
        <w:rPr>
          <w:sz w:val="16"/>
          <w:szCs w:val="16"/>
          <w:lang w:val="en-US"/>
        </w:rPr>
        <w:t xml:space="preserve">              error: 'Невалідні дані',</w:t>
      </w:r>
    </w:p>
    <w:p w14:paraId="6186F5AC" w14:textId="77777777" w:rsidR="00CB2782" w:rsidRPr="00A06751" w:rsidRDefault="00CB2782" w:rsidP="00A06751">
      <w:pPr>
        <w:pStyle w:val="Codelisting"/>
        <w:jc w:val="left"/>
        <w:rPr>
          <w:sz w:val="16"/>
          <w:szCs w:val="16"/>
          <w:lang w:val="en-US"/>
        </w:rPr>
      </w:pPr>
      <w:r w:rsidRPr="00A06751">
        <w:rPr>
          <w:sz w:val="16"/>
          <w:szCs w:val="16"/>
          <w:lang w:val="en-US"/>
        </w:rPr>
        <w:t xml:space="preserve">              details: `Варіант "${oid}" не належить питанню "${answer.questionId}"`,</w:t>
      </w:r>
    </w:p>
    <w:p w14:paraId="118BA32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FDBBB9"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w:t>
      </w:r>
    </w:p>
    <w:p w14:paraId="05176B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E80BF1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2F9950" w14:textId="77777777" w:rsidR="00CB2782" w:rsidRPr="00A06751" w:rsidRDefault="00CB2782" w:rsidP="00A06751">
      <w:pPr>
        <w:pStyle w:val="Codelisting"/>
        <w:jc w:val="left"/>
        <w:rPr>
          <w:sz w:val="16"/>
          <w:szCs w:val="16"/>
          <w:lang w:val="en-US"/>
        </w:rPr>
      </w:pPr>
    </w:p>
    <w:p w14:paraId="291988AD" w14:textId="77777777" w:rsidR="00CB2782" w:rsidRPr="00A06751" w:rsidRDefault="00CB2782" w:rsidP="00A06751">
      <w:pPr>
        <w:pStyle w:val="Codelisting"/>
        <w:jc w:val="left"/>
        <w:rPr>
          <w:sz w:val="16"/>
          <w:szCs w:val="16"/>
          <w:lang w:val="en-US"/>
        </w:rPr>
      </w:pPr>
      <w:r w:rsidRPr="00A06751">
        <w:rPr>
          <w:sz w:val="16"/>
          <w:szCs w:val="16"/>
          <w:lang w:val="en-US"/>
        </w:rPr>
        <w:t xml:space="preserve">      // 5c. Атомарний запис: Vote + VoteItems + VoteMeta</w:t>
      </w:r>
    </w:p>
    <w:p w14:paraId="539D1CEE"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D6BA642" w14:textId="77777777" w:rsidR="00CB2782" w:rsidRPr="00A06751" w:rsidRDefault="00CB2782" w:rsidP="00A06751">
      <w:pPr>
        <w:pStyle w:val="Codelisting"/>
        <w:jc w:val="left"/>
        <w:rPr>
          <w:sz w:val="16"/>
          <w:szCs w:val="16"/>
          <w:lang w:val="en-US"/>
        </w:rPr>
      </w:pPr>
      <w:r w:rsidRPr="00A06751">
        <w:rPr>
          <w:sz w:val="16"/>
          <w:szCs w:val="16"/>
          <w:lang w:val="en-US"/>
        </w:rPr>
        <w:t xml:space="preserve">        if (!isAuthorPreview) {</w:t>
      </w:r>
    </w:p>
    <w:p w14:paraId="35D61CF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fastify.prisma.$transaction(async (tx) =&gt; {</w:t>
      </w:r>
    </w:p>
    <w:p w14:paraId="722264FB" w14:textId="77777777" w:rsidR="00CB2782" w:rsidRPr="00A06751" w:rsidRDefault="00CB2782" w:rsidP="00A06751">
      <w:pPr>
        <w:pStyle w:val="Codelisting"/>
        <w:jc w:val="left"/>
        <w:rPr>
          <w:sz w:val="16"/>
          <w:szCs w:val="16"/>
          <w:lang w:val="en-US"/>
        </w:rPr>
      </w:pPr>
      <w:r w:rsidRPr="00A06751">
        <w:rPr>
          <w:sz w:val="16"/>
          <w:szCs w:val="16"/>
          <w:lang w:val="en-US"/>
        </w:rPr>
        <w:t xml:space="preserve">            // Створити Vote (з optional voterUserId для stub auth)</w:t>
      </w:r>
    </w:p>
    <w:p w14:paraId="2C88D9E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tx.vote.create({</w:t>
      </w:r>
    </w:p>
    <w:p w14:paraId="191D7D45" w14:textId="77777777" w:rsidR="00CB2782" w:rsidRPr="00A06751" w:rsidRDefault="00CB2782" w:rsidP="00A06751">
      <w:pPr>
        <w:pStyle w:val="Codelisting"/>
        <w:jc w:val="left"/>
        <w:rPr>
          <w:sz w:val="16"/>
          <w:szCs w:val="16"/>
          <w:lang w:val="en-US"/>
        </w:rPr>
      </w:pPr>
      <w:r w:rsidRPr="00A06751">
        <w:rPr>
          <w:sz w:val="16"/>
          <w:szCs w:val="16"/>
          <w:lang w:val="en-US"/>
        </w:rPr>
        <w:t xml:space="preserve">              data: { surveyId, voterUserId: voterUserId ?? null },</w:t>
      </w:r>
    </w:p>
    <w:p w14:paraId="1B5B7292"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1E470ED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11836F" w14:textId="77777777" w:rsidR="00CB2782" w:rsidRPr="00A06751" w:rsidRDefault="00CB2782" w:rsidP="00A06751">
      <w:pPr>
        <w:pStyle w:val="Codelisting"/>
        <w:jc w:val="left"/>
        <w:rPr>
          <w:sz w:val="16"/>
          <w:szCs w:val="16"/>
          <w:lang w:val="en-US"/>
        </w:rPr>
      </w:pPr>
    </w:p>
    <w:p w14:paraId="65EC02AD" w14:textId="77777777" w:rsidR="00CB2782" w:rsidRPr="00A06751" w:rsidRDefault="00CB2782" w:rsidP="00A06751">
      <w:pPr>
        <w:pStyle w:val="Codelisting"/>
        <w:jc w:val="left"/>
        <w:rPr>
          <w:sz w:val="16"/>
          <w:szCs w:val="16"/>
          <w:lang w:val="en-US"/>
        </w:rPr>
      </w:pPr>
      <w:r w:rsidRPr="00A06751">
        <w:rPr>
          <w:sz w:val="16"/>
          <w:szCs w:val="16"/>
          <w:lang w:val="en-US"/>
        </w:rPr>
        <w:t xml:space="preserve">            // Створити VoteItem для кожного обраного варіанта</w:t>
      </w:r>
    </w:p>
    <w:p w14:paraId="2A2FA06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tx.voteItem.createMany({</w:t>
      </w:r>
    </w:p>
    <w:p w14:paraId="00289AE9" w14:textId="77777777" w:rsidR="00CB2782" w:rsidRPr="00A06751" w:rsidRDefault="00CB2782" w:rsidP="00A06751">
      <w:pPr>
        <w:pStyle w:val="Codelisting"/>
        <w:jc w:val="left"/>
        <w:rPr>
          <w:sz w:val="16"/>
          <w:szCs w:val="16"/>
          <w:lang w:val="en-US"/>
        </w:rPr>
      </w:pPr>
      <w:r w:rsidRPr="00A06751">
        <w:rPr>
          <w:sz w:val="16"/>
          <w:szCs w:val="16"/>
          <w:lang w:val="en-US"/>
        </w:rPr>
        <w:t xml:space="preserve">              data: answers.flatMap((a) =&gt;</w:t>
      </w:r>
    </w:p>
    <w:p w14:paraId="30CB7ED0" w14:textId="77777777" w:rsidR="00CB2782" w:rsidRPr="00A06751" w:rsidRDefault="00CB2782" w:rsidP="00A06751">
      <w:pPr>
        <w:pStyle w:val="Codelisting"/>
        <w:jc w:val="left"/>
        <w:rPr>
          <w:sz w:val="16"/>
          <w:szCs w:val="16"/>
          <w:lang w:val="en-US"/>
        </w:rPr>
      </w:pPr>
      <w:r w:rsidRPr="00A06751">
        <w:rPr>
          <w:sz w:val="16"/>
          <w:szCs w:val="16"/>
          <w:lang w:val="en-US"/>
        </w:rPr>
        <w:t xml:space="preserve">                a.optionIds.map((optionId) =&gt; ({</w:t>
      </w:r>
    </w:p>
    <w:p w14:paraId="09CCC4D0"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w:t>
      </w:r>
    </w:p>
    <w:p w14:paraId="0FA719DC" w14:textId="77777777" w:rsidR="00CB2782" w:rsidRPr="00A06751" w:rsidRDefault="00CB2782" w:rsidP="00A06751">
      <w:pPr>
        <w:pStyle w:val="Codelisting"/>
        <w:jc w:val="left"/>
        <w:rPr>
          <w:sz w:val="16"/>
          <w:szCs w:val="16"/>
          <w:lang w:val="en-US"/>
        </w:rPr>
      </w:pPr>
      <w:r w:rsidRPr="00A06751">
        <w:rPr>
          <w:sz w:val="16"/>
          <w:szCs w:val="16"/>
          <w:lang w:val="en-US"/>
        </w:rPr>
        <w:t xml:space="preserve">                  optionId,</w:t>
      </w:r>
    </w:p>
    <w:p w14:paraId="1897CC8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28E85C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AEED4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1D06E71" w14:textId="77777777" w:rsidR="00CB2782" w:rsidRPr="00A06751" w:rsidRDefault="00CB2782" w:rsidP="00A06751">
      <w:pPr>
        <w:pStyle w:val="Codelisting"/>
        <w:jc w:val="left"/>
        <w:rPr>
          <w:sz w:val="16"/>
          <w:szCs w:val="16"/>
          <w:lang w:val="en-US"/>
        </w:rPr>
      </w:pPr>
    </w:p>
    <w:p w14:paraId="4429B5C0" w14:textId="77777777" w:rsidR="00CB2782" w:rsidRPr="00A06751" w:rsidRDefault="00CB2782" w:rsidP="00A06751">
      <w:pPr>
        <w:pStyle w:val="Codelisting"/>
        <w:jc w:val="left"/>
        <w:rPr>
          <w:sz w:val="16"/>
          <w:szCs w:val="16"/>
          <w:lang w:val="en-US"/>
        </w:rPr>
      </w:pPr>
      <w:r w:rsidRPr="00A06751">
        <w:rPr>
          <w:sz w:val="16"/>
          <w:szCs w:val="16"/>
          <w:lang w:val="en-US"/>
        </w:rPr>
        <w:t xml:space="preserve">            // Записати VoteMeta (anti-fraud lock)</w:t>
      </w:r>
    </w:p>
    <w:p w14:paraId="0F2E5DB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antiFraudService.recordVoteMeta(vote.id, surveyId, identity, tx);</w:t>
      </w:r>
    </w:p>
    <w:p w14:paraId="00CF177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C32697" w14:textId="77777777" w:rsidR="00CB2782" w:rsidRPr="00A06751" w:rsidRDefault="00CB2782" w:rsidP="00A06751">
      <w:pPr>
        <w:pStyle w:val="Codelisting"/>
        <w:jc w:val="left"/>
        <w:rPr>
          <w:sz w:val="16"/>
          <w:szCs w:val="16"/>
          <w:lang w:val="en-US"/>
        </w:rPr>
      </w:pPr>
      <w:r w:rsidRPr="00A06751">
        <w:rPr>
          <w:sz w:val="16"/>
          <w:szCs w:val="16"/>
          <w:lang w:val="en-US"/>
        </w:rPr>
        <w:t xml:space="preserve">            // Якщо є токен, оновити статистику використання</w:t>
      </w:r>
    </w:p>
    <w:p w14:paraId="10AC2ED9" w14:textId="77777777" w:rsidR="00CB2782" w:rsidRPr="00A06751" w:rsidRDefault="00CB2782" w:rsidP="00A06751">
      <w:pPr>
        <w:pStyle w:val="Codelisting"/>
        <w:jc w:val="left"/>
        <w:rPr>
          <w:sz w:val="16"/>
          <w:szCs w:val="16"/>
          <w:lang w:val="en-US"/>
        </w:rPr>
      </w:pPr>
      <w:r w:rsidRPr="00A06751">
        <w:rPr>
          <w:sz w:val="16"/>
          <w:szCs w:val="16"/>
          <w:lang w:val="en-US"/>
        </w:rPr>
        <w:t xml:space="preserve">            if (inviteToken) {</w:t>
      </w:r>
    </w:p>
    <w:p w14:paraId="388DFE7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tx.inviteToken.update({</w:t>
      </w:r>
    </w:p>
    <w:p w14:paraId="3A679281"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token: inviteToken },</w:t>
      </w:r>
    </w:p>
    <w:p w14:paraId="326C1F4E" w14:textId="77777777" w:rsidR="00CB2782" w:rsidRPr="00A06751" w:rsidRDefault="00CB2782" w:rsidP="00A06751">
      <w:pPr>
        <w:pStyle w:val="Codelisting"/>
        <w:jc w:val="left"/>
        <w:rPr>
          <w:sz w:val="16"/>
          <w:szCs w:val="16"/>
          <w:lang w:val="en-US"/>
        </w:rPr>
      </w:pPr>
      <w:r w:rsidRPr="00A06751">
        <w:rPr>
          <w:sz w:val="16"/>
          <w:szCs w:val="16"/>
          <w:lang w:val="en-US"/>
        </w:rPr>
        <w:t xml:space="preserve">                data: { usageCount: { increment: 1 }, usedAt: new Date() }</w:t>
      </w:r>
    </w:p>
    <w:p w14:paraId="78F9AEE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B7BD4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E4C28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F07934D" w14:textId="77777777" w:rsidR="00CB2782" w:rsidRPr="00A06751" w:rsidRDefault="00CB2782" w:rsidP="00A06751">
      <w:pPr>
        <w:pStyle w:val="Codelisting"/>
        <w:jc w:val="left"/>
        <w:rPr>
          <w:sz w:val="16"/>
          <w:szCs w:val="16"/>
          <w:lang w:val="en-US"/>
        </w:rPr>
      </w:pPr>
    </w:p>
    <w:p w14:paraId="40AADE25"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7618FDDE" w14:textId="77777777" w:rsidR="00CB2782" w:rsidRPr="00A06751" w:rsidRDefault="00CB2782" w:rsidP="00A06751">
      <w:pPr>
        <w:pStyle w:val="Codelisting"/>
        <w:jc w:val="left"/>
        <w:rPr>
          <w:sz w:val="16"/>
          <w:szCs w:val="16"/>
          <w:lang w:val="en-US"/>
        </w:rPr>
      </w:pPr>
      <w:r w:rsidRPr="00A06751">
        <w:rPr>
          <w:sz w:val="16"/>
          <w:szCs w:val="16"/>
          <w:lang w:val="en-US"/>
        </w:rPr>
        <w:t xml:space="preserve">          // STEP 6 — Broadcast нові результати всім WS-підписникам</w:t>
      </w:r>
    </w:p>
    <w:p w14:paraId="37D011FA" w14:textId="77777777" w:rsidR="00CB2782" w:rsidRPr="00A06751" w:rsidRDefault="00CB2782" w:rsidP="00A06751">
      <w:pPr>
        <w:pStyle w:val="Codelisting"/>
        <w:jc w:val="left"/>
        <w:rPr>
          <w:sz w:val="16"/>
          <w:szCs w:val="16"/>
          <w:lang w:val="en-US"/>
        </w:rPr>
      </w:pPr>
      <w:r w:rsidRPr="00A06751">
        <w:rPr>
          <w:sz w:val="16"/>
          <w:szCs w:val="16"/>
          <w:lang w:val="en-US"/>
        </w:rPr>
        <w:t xml:space="preserve">          //          + Invalidate results cache so next HTTP request gets fresh data</w:t>
      </w:r>
    </w:p>
    <w:p w14:paraId="444E860D"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13797F96" w14:textId="77777777" w:rsidR="00CB2782" w:rsidRPr="00A06751" w:rsidRDefault="00CB2782" w:rsidP="00A06751">
      <w:pPr>
        <w:pStyle w:val="Codelisting"/>
        <w:jc w:val="left"/>
        <w:rPr>
          <w:sz w:val="16"/>
          <w:szCs w:val="16"/>
          <w:lang w:val="en-US"/>
        </w:rPr>
      </w:pPr>
      <w:r w:rsidRPr="00A06751">
        <w:rPr>
          <w:sz w:val="16"/>
          <w:szCs w:val="16"/>
          <w:lang w:val="en-US"/>
        </w:rPr>
        <w:t xml:space="preserve">          surveyService.getSurveyResults(surveyId)</w:t>
      </w:r>
    </w:p>
    <w:p w14:paraId="37204F52" w14:textId="77777777" w:rsidR="00CB2782" w:rsidRPr="00A06751" w:rsidRDefault="00CB2782" w:rsidP="00A06751">
      <w:pPr>
        <w:pStyle w:val="Codelisting"/>
        <w:jc w:val="left"/>
        <w:rPr>
          <w:sz w:val="16"/>
          <w:szCs w:val="16"/>
          <w:lang w:val="en-US"/>
        </w:rPr>
      </w:pPr>
      <w:r w:rsidRPr="00A06751">
        <w:rPr>
          <w:sz w:val="16"/>
          <w:szCs w:val="16"/>
          <w:lang w:val="en-US"/>
        </w:rPr>
        <w:t xml:space="preserve">            .then(async (results) =&gt; {</w:t>
      </w:r>
    </w:p>
    <w:p w14:paraId="6D8FCE9C" w14:textId="77777777" w:rsidR="00CB2782" w:rsidRPr="00A06751" w:rsidRDefault="00CB2782" w:rsidP="00A06751">
      <w:pPr>
        <w:pStyle w:val="Codelisting"/>
        <w:jc w:val="left"/>
        <w:rPr>
          <w:sz w:val="16"/>
          <w:szCs w:val="16"/>
          <w:lang w:val="en-US"/>
        </w:rPr>
      </w:pPr>
      <w:r w:rsidRPr="00A06751">
        <w:rPr>
          <w:sz w:val="16"/>
          <w:szCs w:val="16"/>
          <w:lang w:val="en-US"/>
        </w:rPr>
        <w:t xml:space="preserve">              if (!results) return;</w:t>
      </w:r>
    </w:p>
    <w:p w14:paraId="40F61E00" w14:textId="77777777" w:rsidR="00CB2782" w:rsidRPr="00A06751" w:rsidRDefault="00CB2782" w:rsidP="00A06751">
      <w:pPr>
        <w:pStyle w:val="Codelisting"/>
        <w:jc w:val="left"/>
        <w:rPr>
          <w:sz w:val="16"/>
          <w:szCs w:val="16"/>
          <w:lang w:val="en-US"/>
        </w:rPr>
      </w:pPr>
    </w:p>
    <w:p w14:paraId="3CE9AC0F" w14:textId="77777777" w:rsidR="00CB2782" w:rsidRPr="00A06751" w:rsidRDefault="00CB2782" w:rsidP="00A06751">
      <w:pPr>
        <w:pStyle w:val="Codelisting"/>
        <w:jc w:val="left"/>
        <w:rPr>
          <w:sz w:val="16"/>
          <w:szCs w:val="16"/>
          <w:lang w:val="en-US"/>
        </w:rPr>
      </w:pPr>
      <w:r w:rsidRPr="00A06751">
        <w:rPr>
          <w:sz w:val="16"/>
          <w:szCs w:val="16"/>
          <w:lang w:val="en-US"/>
        </w:rPr>
        <w:t xml:space="preserve">              // Invalidate stale cache</w:t>
      </w:r>
    </w:p>
    <w:p w14:paraId="6B7A8EE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invalidateResultsCache(fastify.redis, surveyId);</w:t>
      </w:r>
    </w:p>
    <w:p w14:paraId="57C9B48C" w14:textId="77777777" w:rsidR="00CB2782" w:rsidRPr="00A06751" w:rsidRDefault="00CB2782" w:rsidP="00A06751">
      <w:pPr>
        <w:pStyle w:val="Codelisting"/>
        <w:jc w:val="left"/>
        <w:rPr>
          <w:sz w:val="16"/>
          <w:szCs w:val="16"/>
          <w:lang w:val="en-US"/>
        </w:rPr>
      </w:pPr>
    </w:p>
    <w:p w14:paraId="70203D57" w14:textId="77777777" w:rsidR="00CB2782" w:rsidRPr="00A06751" w:rsidRDefault="00CB2782" w:rsidP="00A06751">
      <w:pPr>
        <w:pStyle w:val="Codelisting"/>
        <w:jc w:val="left"/>
        <w:rPr>
          <w:sz w:val="16"/>
          <w:szCs w:val="16"/>
          <w:lang w:val="en-US"/>
        </w:rPr>
      </w:pPr>
      <w:r w:rsidRPr="00A06751">
        <w:rPr>
          <w:sz w:val="16"/>
          <w:szCs w:val="16"/>
          <w:lang w:val="en-US"/>
        </w:rPr>
        <w:t xml:space="preserve">              // Push fresh results to all WS subscribers</w:t>
      </w:r>
    </w:p>
    <w:p w14:paraId="1FDE34AF" w14:textId="77777777" w:rsidR="00CB2782" w:rsidRPr="00A06751" w:rsidRDefault="00CB2782" w:rsidP="00A06751">
      <w:pPr>
        <w:pStyle w:val="Codelisting"/>
        <w:jc w:val="left"/>
        <w:rPr>
          <w:sz w:val="16"/>
          <w:szCs w:val="16"/>
          <w:lang w:val="en-US"/>
        </w:rPr>
      </w:pPr>
      <w:r w:rsidRPr="00A06751">
        <w:rPr>
          <w:sz w:val="16"/>
          <w:szCs w:val="16"/>
          <w:lang w:val="en-US"/>
        </w:rPr>
        <w:t xml:space="preserve">              broadcaster.broadcast(surveyId, {</w:t>
      </w:r>
    </w:p>
    <w:p w14:paraId="2A97DDA4" w14:textId="77777777" w:rsidR="00CB2782" w:rsidRPr="00A06751" w:rsidRDefault="00CB2782" w:rsidP="00A06751">
      <w:pPr>
        <w:pStyle w:val="Codelisting"/>
        <w:jc w:val="left"/>
        <w:rPr>
          <w:sz w:val="16"/>
          <w:szCs w:val="16"/>
          <w:lang w:val="en-US"/>
        </w:rPr>
      </w:pPr>
      <w:r w:rsidRPr="00A06751">
        <w:rPr>
          <w:sz w:val="16"/>
          <w:szCs w:val="16"/>
          <w:lang w:val="en-US"/>
        </w:rPr>
        <w:t xml:space="preserve">                type:        'results_update',</w:t>
      </w:r>
    </w:p>
    <w:p w14:paraId="1F1E9BAC"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w:t>
      </w:r>
    </w:p>
    <w:p w14:paraId="7446C6B6" w14:textId="77777777" w:rsidR="00CB2782" w:rsidRPr="00A06751" w:rsidRDefault="00CB2782" w:rsidP="00A06751">
      <w:pPr>
        <w:pStyle w:val="Codelisting"/>
        <w:jc w:val="left"/>
        <w:rPr>
          <w:sz w:val="16"/>
          <w:szCs w:val="16"/>
          <w:lang w:val="en-US"/>
        </w:rPr>
      </w:pPr>
      <w:r w:rsidRPr="00A06751">
        <w:rPr>
          <w:sz w:val="16"/>
          <w:szCs w:val="16"/>
          <w:lang w:val="en-US"/>
        </w:rPr>
        <w:t xml:space="preserve">                totalVoters: results.totalVoters,</w:t>
      </w:r>
    </w:p>
    <w:p w14:paraId="5A421AEB" w14:textId="77777777" w:rsidR="00CB2782" w:rsidRPr="00A06751" w:rsidRDefault="00CB2782" w:rsidP="00A06751">
      <w:pPr>
        <w:pStyle w:val="Codelisting"/>
        <w:jc w:val="left"/>
        <w:rPr>
          <w:sz w:val="16"/>
          <w:szCs w:val="16"/>
          <w:lang w:val="en-US"/>
        </w:rPr>
      </w:pPr>
      <w:r w:rsidRPr="00A06751">
        <w:rPr>
          <w:sz w:val="16"/>
          <w:szCs w:val="16"/>
          <w:lang w:val="en-US"/>
        </w:rPr>
        <w:t xml:space="preserve">                voters:      results.voters,</w:t>
      </w:r>
    </w:p>
    <w:p w14:paraId="350F8B4E"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results.deadline,</w:t>
      </w:r>
    </w:p>
    <w:p w14:paraId="305FF253"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results.createdById,</w:t>
      </w:r>
    </w:p>
    <w:p w14:paraId="6BE01C76"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results.questions,</w:t>
      </w:r>
    </w:p>
    <w:p w14:paraId="0FB0D1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6403A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EC4FE4" w14:textId="77777777" w:rsidR="00CB2782" w:rsidRPr="00A06751" w:rsidRDefault="00CB2782" w:rsidP="00A06751">
      <w:pPr>
        <w:pStyle w:val="Codelisting"/>
        <w:jc w:val="left"/>
        <w:rPr>
          <w:sz w:val="16"/>
          <w:szCs w:val="16"/>
          <w:lang w:val="en-US"/>
        </w:rPr>
      </w:pPr>
      <w:r w:rsidRPr="00A06751">
        <w:rPr>
          <w:sz w:val="16"/>
          <w:szCs w:val="16"/>
          <w:lang w:val="en-US"/>
        </w:rPr>
        <w:t xml:space="preserve">            .catch((err) =&gt; fastify.log.error(err, 'WS broadcast / cache invalidation failed'));</w:t>
      </w:r>
    </w:p>
    <w:p w14:paraId="14C1C934" w14:textId="77777777" w:rsidR="00CB2782" w:rsidRPr="00A06751" w:rsidRDefault="00CB2782" w:rsidP="00A06751">
      <w:pPr>
        <w:pStyle w:val="Codelisting"/>
        <w:jc w:val="left"/>
        <w:rPr>
          <w:sz w:val="16"/>
          <w:szCs w:val="16"/>
          <w:lang w:val="en-US"/>
        </w:rPr>
      </w:pPr>
      <w:r w:rsidRPr="00A06751">
        <w:rPr>
          <w:sz w:val="16"/>
          <w:szCs w:val="16"/>
          <w:lang w:val="en-US"/>
        </w:rPr>
        <w:t xml:space="preserve">        } else {</w:t>
      </w:r>
    </w:p>
    <w:p w14:paraId="69508E87"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surveyId, voterUserId }, 'Author preview vote — skipping persistence');</w:t>
      </w:r>
    </w:p>
    <w:p w14:paraId="5278CB8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F25B962" w14:textId="77777777" w:rsidR="00CB2782" w:rsidRPr="00A06751" w:rsidRDefault="00CB2782" w:rsidP="00A06751">
      <w:pPr>
        <w:pStyle w:val="Codelisting"/>
        <w:jc w:val="left"/>
        <w:rPr>
          <w:sz w:val="16"/>
          <w:szCs w:val="16"/>
          <w:lang w:val="en-US"/>
        </w:rPr>
      </w:pPr>
    </w:p>
    <w:p w14:paraId="6545EAA5"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4647BA7F" w14:textId="77777777" w:rsidR="00CB2782" w:rsidRPr="00A06751" w:rsidRDefault="00CB2782" w:rsidP="00A06751">
      <w:pPr>
        <w:pStyle w:val="Codelisting"/>
        <w:jc w:val="left"/>
        <w:rPr>
          <w:sz w:val="16"/>
          <w:szCs w:val="16"/>
          <w:lang w:val="en-US"/>
        </w:rPr>
      </w:pPr>
      <w:r w:rsidRPr="00A06751">
        <w:rPr>
          <w:sz w:val="16"/>
          <w:szCs w:val="16"/>
          <w:lang w:val="en-US"/>
        </w:rPr>
        <w:t xml:space="preserve">        // P2002 = Unique constraint violation (race condition)</w:t>
      </w:r>
    </w:p>
    <w:p w14:paraId="48CA6BF5" w14:textId="77777777" w:rsidR="00CB2782" w:rsidRPr="00A06751" w:rsidRDefault="00CB2782" w:rsidP="00A06751">
      <w:pPr>
        <w:pStyle w:val="Codelisting"/>
        <w:jc w:val="left"/>
        <w:rPr>
          <w:sz w:val="16"/>
          <w:szCs w:val="16"/>
          <w:lang w:val="en-US"/>
        </w:rPr>
      </w:pPr>
      <w:r w:rsidRPr="00A06751">
        <w:rPr>
          <w:sz w:val="16"/>
          <w:szCs w:val="16"/>
          <w:lang w:val="en-US"/>
        </w:rPr>
        <w:t xml:space="preserve">        if (</w:t>
      </w:r>
    </w:p>
    <w:p w14:paraId="189C7D55" w14:textId="77777777" w:rsidR="00CB2782" w:rsidRPr="00A06751" w:rsidRDefault="00CB2782" w:rsidP="00A06751">
      <w:pPr>
        <w:pStyle w:val="Codelisting"/>
        <w:jc w:val="left"/>
        <w:rPr>
          <w:sz w:val="16"/>
          <w:szCs w:val="16"/>
          <w:lang w:val="en-US"/>
        </w:rPr>
      </w:pPr>
      <w:r w:rsidRPr="00A06751">
        <w:rPr>
          <w:sz w:val="16"/>
          <w:szCs w:val="16"/>
          <w:lang w:val="en-US"/>
        </w:rPr>
        <w:t xml:space="preserve">          err instanceof PrismaClientKnownRequestError &amp;&amp;</w:t>
      </w:r>
    </w:p>
    <w:p w14:paraId="4680EBDD" w14:textId="77777777" w:rsidR="00CB2782" w:rsidRPr="00A06751" w:rsidRDefault="00CB2782" w:rsidP="00A06751">
      <w:pPr>
        <w:pStyle w:val="Codelisting"/>
        <w:jc w:val="left"/>
        <w:rPr>
          <w:sz w:val="16"/>
          <w:szCs w:val="16"/>
          <w:lang w:val="en-US"/>
        </w:rPr>
      </w:pPr>
      <w:r w:rsidRPr="00A06751">
        <w:rPr>
          <w:sz w:val="16"/>
          <w:szCs w:val="16"/>
          <w:lang w:val="en-US"/>
        </w:rPr>
        <w:t xml:space="preserve">          err.code === 'P2002'</w:t>
      </w:r>
    </w:p>
    <w:p w14:paraId="5AE549C9"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294C8F52" w14:textId="77777777" w:rsidR="00CB2782" w:rsidRPr="00A06751" w:rsidRDefault="00CB2782" w:rsidP="00A06751">
      <w:pPr>
        <w:pStyle w:val="Codelisting"/>
        <w:jc w:val="left"/>
        <w:rPr>
          <w:sz w:val="16"/>
          <w:szCs w:val="16"/>
          <w:lang w:val="en-US"/>
        </w:rPr>
      </w:pPr>
      <w:r w:rsidRPr="00A06751">
        <w:rPr>
          <w:sz w:val="16"/>
          <w:szCs w:val="16"/>
          <w:lang w:val="en-US"/>
        </w:rPr>
        <w:t xml:space="preserve">          setVoterCookie(reply, cookieId);</w:t>
      </w:r>
    </w:p>
    <w:p w14:paraId="7922F47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w:t>
      </w:r>
    </w:p>
    <w:p w14:paraId="4D092B22" w14:textId="77777777" w:rsidR="00CB2782" w:rsidRPr="00A06751" w:rsidRDefault="00CB2782" w:rsidP="00A06751">
      <w:pPr>
        <w:pStyle w:val="Codelisting"/>
        <w:jc w:val="left"/>
        <w:rPr>
          <w:sz w:val="16"/>
          <w:szCs w:val="16"/>
          <w:lang w:val="en-US"/>
        </w:rPr>
      </w:pPr>
      <w:r w:rsidRPr="00A06751">
        <w:rPr>
          <w:sz w:val="16"/>
          <w:szCs w:val="16"/>
          <w:lang w:val="en-US"/>
        </w:rPr>
        <w:t xml:space="preserve">            error:   'already_voted',</w:t>
      </w:r>
    </w:p>
    <w:p w14:paraId="73C8904A"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'cookieId',</w:t>
      </w:r>
    </w:p>
    <w:p w14:paraId="70545806"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'Ви вже голосували в цьому опитуванні.',</w:t>
      </w:r>
    </w:p>
    <w:p w14:paraId="6EC1C2C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A5B56F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232A00" w14:textId="77777777" w:rsidR="00CB2782" w:rsidRPr="00A06751" w:rsidRDefault="00CB2782" w:rsidP="00A06751">
      <w:pPr>
        <w:pStyle w:val="Codelisting"/>
        <w:jc w:val="left"/>
        <w:rPr>
          <w:sz w:val="16"/>
          <w:szCs w:val="16"/>
          <w:lang w:val="en-US"/>
        </w:rPr>
      </w:pPr>
    </w:p>
    <w:p w14:paraId="090F22A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 err }, 'Failed to persist vote');</w:t>
      </w:r>
    </w:p>
    <w:p w14:paraId="24B16D0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'Не вдалося записати голос. Спробуйте пізніше.' });</w:t>
      </w:r>
    </w:p>
    <w:p w14:paraId="45AFC7B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8E4141" w14:textId="77777777" w:rsidR="00CB2782" w:rsidRPr="00A06751" w:rsidRDefault="00CB2782" w:rsidP="00A06751">
      <w:pPr>
        <w:pStyle w:val="Codelisting"/>
        <w:jc w:val="left"/>
        <w:rPr>
          <w:sz w:val="16"/>
          <w:szCs w:val="16"/>
          <w:lang w:val="en-US"/>
        </w:rPr>
      </w:pPr>
    </w:p>
    <w:p w14:paraId="036A18CF"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18466789" w14:textId="77777777" w:rsidR="00CB2782" w:rsidRPr="00A06751" w:rsidRDefault="00CB2782" w:rsidP="00A06751">
      <w:pPr>
        <w:pStyle w:val="Codelisting"/>
        <w:jc w:val="left"/>
        <w:rPr>
          <w:sz w:val="16"/>
          <w:szCs w:val="16"/>
          <w:lang w:val="en-US"/>
        </w:rPr>
      </w:pPr>
      <w:r w:rsidRPr="00A06751">
        <w:rPr>
          <w:sz w:val="16"/>
          <w:szCs w:val="16"/>
          <w:lang w:val="en-US"/>
        </w:rPr>
        <w:t xml:space="preserve">      // STEP 7 — Успіх: встановити cookie і повернути 201</w:t>
      </w:r>
    </w:p>
    <w:p w14:paraId="5FFEBE4C"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4AD7470B" w14:textId="77777777" w:rsidR="00CB2782" w:rsidRPr="00A06751" w:rsidRDefault="00CB2782" w:rsidP="00A06751">
      <w:pPr>
        <w:pStyle w:val="Codelisting"/>
        <w:jc w:val="left"/>
        <w:rPr>
          <w:sz w:val="16"/>
          <w:szCs w:val="16"/>
          <w:lang w:val="en-US"/>
        </w:rPr>
      </w:pPr>
      <w:r w:rsidRPr="00A06751">
        <w:rPr>
          <w:sz w:val="16"/>
          <w:szCs w:val="16"/>
          <w:lang w:val="en-US"/>
        </w:rPr>
        <w:t xml:space="preserve">      setVoterCookie(reply, cookieId);</w:t>
      </w:r>
    </w:p>
    <w:p w14:paraId="3FCD5E3E" w14:textId="77777777" w:rsidR="00CB2782" w:rsidRPr="00A06751" w:rsidRDefault="00CB2782" w:rsidP="00A06751">
      <w:pPr>
        <w:pStyle w:val="Codelisting"/>
        <w:jc w:val="left"/>
        <w:rPr>
          <w:sz w:val="16"/>
          <w:szCs w:val="16"/>
          <w:lang w:val="en-US"/>
        </w:rPr>
      </w:pPr>
    </w:p>
    <w:p w14:paraId="44A543EB"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 surveyId, cookieId }, 'Vote recorded successfully');</w:t>
      </w:r>
    </w:p>
    <w:p w14:paraId="132B6E95" w14:textId="77777777" w:rsidR="00CB2782" w:rsidRPr="00A06751" w:rsidRDefault="00CB2782" w:rsidP="00A06751">
      <w:pPr>
        <w:pStyle w:val="Codelisting"/>
        <w:jc w:val="left"/>
        <w:rPr>
          <w:sz w:val="16"/>
          <w:szCs w:val="16"/>
          <w:lang w:val="en-US"/>
        </w:rPr>
      </w:pPr>
    </w:p>
    <w:p w14:paraId="043E064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reply.status(201).send({</w:t>
      </w:r>
    </w:p>
    <w:p w14:paraId="5A8465FA" w14:textId="77777777" w:rsidR="00CB2782" w:rsidRPr="00A06751" w:rsidRDefault="00CB2782" w:rsidP="00A06751">
      <w:pPr>
        <w:pStyle w:val="Codelisting"/>
        <w:jc w:val="left"/>
        <w:rPr>
          <w:sz w:val="16"/>
          <w:szCs w:val="16"/>
          <w:lang w:val="en-US"/>
        </w:rPr>
      </w:pPr>
      <w:r w:rsidRPr="00A06751">
        <w:rPr>
          <w:sz w:val="16"/>
          <w:szCs w:val="16"/>
          <w:lang w:val="en-US"/>
        </w:rPr>
        <w:t xml:space="preserve">        success:    true,</w:t>
      </w:r>
    </w:p>
    <w:p w14:paraId="244915E4"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'Ваш голос успішно прийнято',</w:t>
      </w:r>
    </w:p>
    <w:p w14:paraId="22D99F27"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w:t>
      </w:r>
    </w:p>
    <w:p w14:paraId="11BB4E0C"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resultsUrl: `/survey/${surveyId}/results`,</w:t>
      </w:r>
    </w:p>
    <w:p w14:paraId="59ADE2A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EDCCE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7E32B3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FD2B74" w14:textId="77777777" w:rsidR="00CB2782" w:rsidRPr="00A06751" w:rsidRDefault="00CB2782" w:rsidP="00A06751">
      <w:pPr>
        <w:pStyle w:val="Codelisting"/>
        <w:jc w:val="left"/>
        <w:rPr>
          <w:sz w:val="16"/>
          <w:szCs w:val="16"/>
          <w:lang w:val="en-US"/>
        </w:rPr>
      </w:pPr>
      <w:r w:rsidRPr="00A06751">
        <w:rPr>
          <w:sz w:val="16"/>
          <w:szCs w:val="16"/>
          <w:lang w:val="en-US"/>
        </w:rPr>
        <w:t>}</w:t>
      </w:r>
    </w:p>
    <w:p w14:paraId="6B78D894" w14:textId="77777777" w:rsidR="00CB2782" w:rsidRPr="00A06751" w:rsidRDefault="00CB2782" w:rsidP="00A06751">
      <w:pPr>
        <w:pStyle w:val="Codelisting"/>
        <w:jc w:val="left"/>
        <w:rPr>
          <w:sz w:val="16"/>
          <w:szCs w:val="16"/>
          <w:lang w:val="en-US"/>
        </w:rPr>
      </w:pPr>
    </w:p>
    <w:p w14:paraId="1619A4FF" w14:textId="77777777" w:rsidR="00CB2782" w:rsidRPr="00A06751" w:rsidRDefault="00CB2782" w:rsidP="00A06751">
      <w:pPr>
        <w:pStyle w:val="Codelisting"/>
        <w:jc w:val="left"/>
        <w:rPr>
          <w:sz w:val="16"/>
          <w:szCs w:val="16"/>
          <w:lang w:val="en-US"/>
        </w:rPr>
      </w:pPr>
    </w:p>
    <w:p w14:paraId="70DB8E98"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C:\college\The-survey-uniqueness-control-module\backend\src\modules\surveys\vote.routes.ts =====</w:t>
      </w:r>
    </w:p>
    <w:p w14:paraId="31FA53C2" w14:textId="77777777" w:rsidR="00CB2782" w:rsidRPr="00A06751" w:rsidRDefault="00CB2782" w:rsidP="00A06751">
      <w:pPr>
        <w:pStyle w:val="Codelisting"/>
        <w:jc w:val="left"/>
        <w:rPr>
          <w:sz w:val="16"/>
          <w:szCs w:val="16"/>
          <w:lang w:val="en-US"/>
        </w:rPr>
      </w:pPr>
    </w:p>
    <w:p w14:paraId="6B6BFABD" w14:textId="77777777" w:rsidR="00CB2782" w:rsidRPr="00A06751" w:rsidRDefault="00CB2782" w:rsidP="00A06751">
      <w:pPr>
        <w:pStyle w:val="Codelisting"/>
        <w:jc w:val="left"/>
        <w:rPr>
          <w:sz w:val="16"/>
          <w:szCs w:val="16"/>
          <w:lang w:val="en-US"/>
        </w:rPr>
      </w:pPr>
      <w:r w:rsidRPr="00A06751">
        <w:rPr>
          <w:sz w:val="16"/>
          <w:szCs w:val="16"/>
          <w:lang w:val="en-US"/>
        </w:rPr>
        <w:t>import { FastifyInstance, FastifyRequest, FastifyReply } from 'fastify';</w:t>
      </w:r>
    </w:p>
    <w:p w14:paraId="287F0685" w14:textId="77777777" w:rsidR="00CB2782" w:rsidRPr="00A06751" w:rsidRDefault="00CB2782" w:rsidP="00A06751">
      <w:pPr>
        <w:pStyle w:val="Codelisting"/>
        <w:jc w:val="left"/>
        <w:rPr>
          <w:sz w:val="16"/>
          <w:szCs w:val="16"/>
          <w:lang w:val="en-US"/>
        </w:rPr>
      </w:pPr>
      <w:r w:rsidRPr="00A06751">
        <w:rPr>
          <w:sz w:val="16"/>
          <w:szCs w:val="16"/>
          <w:lang w:val="en-US"/>
        </w:rPr>
        <w:t>import { randomUUID } from 'crypto';</w:t>
      </w:r>
    </w:p>
    <w:p w14:paraId="2C29D87C" w14:textId="77777777" w:rsidR="00CB2782" w:rsidRPr="00A06751" w:rsidRDefault="00CB2782" w:rsidP="00A06751">
      <w:pPr>
        <w:pStyle w:val="Codelisting"/>
        <w:jc w:val="left"/>
        <w:rPr>
          <w:sz w:val="16"/>
          <w:szCs w:val="16"/>
          <w:lang w:val="en-US"/>
        </w:rPr>
      </w:pPr>
      <w:r w:rsidRPr="00A06751">
        <w:rPr>
          <w:sz w:val="16"/>
          <w:szCs w:val="16"/>
          <w:lang w:val="en-US"/>
        </w:rPr>
        <w:t>import { PrismaClientKnownRequestError } from '@prisma/client/runtime/library';</w:t>
      </w:r>
    </w:p>
    <w:p w14:paraId="5C62E16A" w14:textId="77777777" w:rsidR="00CB2782" w:rsidRPr="00A06751" w:rsidRDefault="00CB2782" w:rsidP="00A06751">
      <w:pPr>
        <w:pStyle w:val="Codelisting"/>
        <w:jc w:val="left"/>
        <w:rPr>
          <w:sz w:val="16"/>
          <w:szCs w:val="16"/>
          <w:lang w:val="en-US"/>
        </w:rPr>
      </w:pPr>
      <w:r w:rsidRPr="00A06751">
        <w:rPr>
          <w:sz w:val="16"/>
          <w:szCs w:val="16"/>
          <w:lang w:val="en-US"/>
        </w:rPr>
        <w:t>import { SurveyService } from './survey.service';</w:t>
      </w:r>
    </w:p>
    <w:p w14:paraId="586E8D94" w14:textId="77777777" w:rsidR="00CB2782" w:rsidRPr="00A06751" w:rsidRDefault="00CB2782" w:rsidP="00A06751">
      <w:pPr>
        <w:pStyle w:val="Codelisting"/>
        <w:jc w:val="left"/>
        <w:rPr>
          <w:sz w:val="16"/>
          <w:szCs w:val="16"/>
          <w:lang w:val="en-US"/>
        </w:rPr>
      </w:pPr>
      <w:r w:rsidRPr="00A06751">
        <w:rPr>
          <w:sz w:val="16"/>
          <w:szCs w:val="16"/>
          <w:lang w:val="en-US"/>
        </w:rPr>
        <w:t>import { AntiFraudService, VoterIdentity } from '../anti-fraud/antifraud.service';</w:t>
      </w:r>
    </w:p>
    <w:p w14:paraId="243A3A17" w14:textId="77777777" w:rsidR="00CB2782" w:rsidRPr="00A06751" w:rsidRDefault="00CB2782" w:rsidP="00A06751">
      <w:pPr>
        <w:pStyle w:val="Codelisting"/>
        <w:jc w:val="left"/>
        <w:rPr>
          <w:sz w:val="16"/>
          <w:szCs w:val="16"/>
          <w:lang w:val="en-US"/>
        </w:rPr>
      </w:pPr>
    </w:p>
    <w:p w14:paraId="68D3373B" w14:textId="77777777" w:rsidR="00CB2782" w:rsidRPr="00A06751" w:rsidRDefault="00CB2782" w:rsidP="00A06751">
      <w:pPr>
        <w:pStyle w:val="Codelisting"/>
        <w:jc w:val="left"/>
        <w:rPr>
          <w:sz w:val="16"/>
          <w:szCs w:val="16"/>
          <w:lang w:val="en-US"/>
        </w:rPr>
      </w:pPr>
      <w:r w:rsidRPr="00A06751">
        <w:rPr>
          <w:sz w:val="16"/>
          <w:szCs w:val="16"/>
          <w:lang w:val="en-US"/>
        </w:rPr>
        <w:t>// ── Schema ─────────────────────────────────────────────────────────────────</w:t>
      </w:r>
    </w:p>
    <w:p w14:paraId="09FAB917" w14:textId="77777777" w:rsidR="00CB2782" w:rsidRPr="00A06751" w:rsidRDefault="00CB2782" w:rsidP="00A06751">
      <w:pPr>
        <w:pStyle w:val="Codelisting"/>
        <w:jc w:val="left"/>
        <w:rPr>
          <w:sz w:val="16"/>
          <w:szCs w:val="16"/>
          <w:lang w:val="en-US"/>
        </w:rPr>
      </w:pPr>
    </w:p>
    <w:p w14:paraId="729B54FC" w14:textId="77777777" w:rsidR="00CB2782" w:rsidRPr="00A06751" w:rsidRDefault="00CB2782" w:rsidP="00A06751">
      <w:pPr>
        <w:pStyle w:val="Codelisting"/>
        <w:jc w:val="left"/>
        <w:rPr>
          <w:sz w:val="16"/>
          <w:szCs w:val="16"/>
          <w:lang w:val="en-US"/>
        </w:rPr>
      </w:pPr>
      <w:r w:rsidRPr="00A06751">
        <w:rPr>
          <w:sz w:val="16"/>
          <w:szCs w:val="16"/>
          <w:lang w:val="en-US"/>
        </w:rPr>
        <w:t>const submitVoteSchema = {</w:t>
      </w:r>
    </w:p>
    <w:p w14:paraId="4C183923" w14:textId="77777777" w:rsidR="00CB2782" w:rsidRPr="00A06751" w:rsidRDefault="00CB2782" w:rsidP="00A06751">
      <w:pPr>
        <w:pStyle w:val="Codelisting"/>
        <w:jc w:val="left"/>
        <w:rPr>
          <w:sz w:val="16"/>
          <w:szCs w:val="16"/>
          <w:lang w:val="en-US"/>
        </w:rPr>
      </w:pPr>
      <w:r w:rsidRPr="00A06751">
        <w:rPr>
          <w:sz w:val="16"/>
          <w:szCs w:val="16"/>
          <w:lang w:val="en-US"/>
        </w:rPr>
        <w:t xml:space="preserve">  body: {</w:t>
      </w:r>
    </w:p>
    <w:p w14:paraId="5854DBA4"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4A7AF9F2"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['answers'],</w:t>
      </w:r>
    </w:p>
    <w:p w14:paraId="6AD38ACF"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5081157E"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 type: 'string', minLength: 10 },</w:t>
      </w:r>
    </w:p>
    <w:p w14:paraId="03226B01" w14:textId="77777777" w:rsidR="00CB2782" w:rsidRPr="00A06751" w:rsidRDefault="00CB2782" w:rsidP="00A06751">
      <w:pPr>
        <w:pStyle w:val="Codelisting"/>
        <w:jc w:val="left"/>
        <w:rPr>
          <w:sz w:val="16"/>
          <w:szCs w:val="16"/>
          <w:lang w:val="en-US"/>
        </w:rPr>
      </w:pPr>
      <w:r w:rsidRPr="00A06751">
        <w:rPr>
          <w:sz w:val="16"/>
          <w:szCs w:val="16"/>
          <w:lang w:val="en-US"/>
        </w:rPr>
        <w:t xml:space="preserve">      answers: {</w:t>
      </w:r>
    </w:p>
    <w:p w14:paraId="5A6FABE0" w14:textId="77777777" w:rsidR="00CB2782" w:rsidRPr="00A06751" w:rsidRDefault="00CB2782" w:rsidP="00A06751">
      <w:pPr>
        <w:pStyle w:val="Codelisting"/>
        <w:jc w:val="left"/>
        <w:rPr>
          <w:sz w:val="16"/>
          <w:szCs w:val="16"/>
          <w:lang w:val="en-US"/>
        </w:rPr>
      </w:pPr>
      <w:r w:rsidRPr="00A06751">
        <w:rPr>
          <w:sz w:val="16"/>
          <w:szCs w:val="16"/>
          <w:lang w:val="en-US"/>
        </w:rPr>
        <w:t xml:space="preserve">        type: 'array',</w:t>
      </w:r>
    </w:p>
    <w:p w14:paraId="09219828" w14:textId="77777777" w:rsidR="00CB2782" w:rsidRPr="00A06751" w:rsidRDefault="00CB2782" w:rsidP="00A06751">
      <w:pPr>
        <w:pStyle w:val="Codelisting"/>
        <w:jc w:val="left"/>
        <w:rPr>
          <w:sz w:val="16"/>
          <w:szCs w:val="16"/>
          <w:lang w:val="en-US"/>
        </w:rPr>
      </w:pPr>
      <w:r w:rsidRPr="00A06751">
        <w:rPr>
          <w:sz w:val="16"/>
          <w:szCs w:val="16"/>
          <w:lang w:val="en-US"/>
        </w:rPr>
        <w:t xml:space="preserve">        minItems: 1,</w:t>
      </w:r>
    </w:p>
    <w:p w14:paraId="68D6F099" w14:textId="77777777" w:rsidR="00CB2782" w:rsidRPr="00A06751" w:rsidRDefault="00CB2782" w:rsidP="00A06751">
      <w:pPr>
        <w:pStyle w:val="Codelisting"/>
        <w:jc w:val="left"/>
        <w:rPr>
          <w:sz w:val="16"/>
          <w:szCs w:val="16"/>
          <w:lang w:val="en-US"/>
        </w:rPr>
      </w:pPr>
      <w:r w:rsidRPr="00A06751">
        <w:rPr>
          <w:sz w:val="16"/>
          <w:szCs w:val="16"/>
          <w:lang w:val="en-US"/>
        </w:rPr>
        <w:t xml:space="preserve">        items: {</w:t>
      </w:r>
    </w:p>
    <w:p w14:paraId="18D91505"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B0828D2"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required: ['questionId', 'optionIds'],</w:t>
      </w:r>
    </w:p>
    <w:p w14:paraId="6312EF7B"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687A30CD"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questionId: { type: 'string' },</w:t>
      </w:r>
    </w:p>
    <w:p w14:paraId="32AF10A0" w14:textId="77777777" w:rsidR="00CB2782" w:rsidRPr="00A06751" w:rsidRDefault="00CB2782" w:rsidP="00A06751">
      <w:pPr>
        <w:pStyle w:val="Codelisting"/>
        <w:jc w:val="left"/>
        <w:rPr>
          <w:sz w:val="16"/>
          <w:szCs w:val="16"/>
          <w:lang w:val="en-US"/>
        </w:rPr>
      </w:pPr>
      <w:r w:rsidRPr="00A06751">
        <w:rPr>
          <w:sz w:val="16"/>
          <w:szCs w:val="16"/>
          <w:lang w:val="en-US"/>
        </w:rPr>
        <w:t xml:space="preserve">            optionIds: { type: 'array', minItems: 1, items: { type: 'string' } },</w:t>
      </w:r>
    </w:p>
    <w:p w14:paraId="011D90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2B6EC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B469DE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241CF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777906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0EBE8D6" w14:textId="77777777" w:rsidR="00CB2782" w:rsidRPr="00A06751" w:rsidRDefault="00CB2782" w:rsidP="00A06751">
      <w:pPr>
        <w:pStyle w:val="Codelisting"/>
        <w:jc w:val="left"/>
        <w:rPr>
          <w:sz w:val="16"/>
          <w:szCs w:val="16"/>
          <w:lang w:val="en-US"/>
        </w:rPr>
      </w:pPr>
      <w:r w:rsidRPr="00A06751">
        <w:rPr>
          <w:sz w:val="16"/>
          <w:szCs w:val="16"/>
          <w:lang w:val="en-US"/>
        </w:rPr>
        <w:t>};</w:t>
      </w:r>
    </w:p>
    <w:p w14:paraId="7550014D" w14:textId="77777777" w:rsidR="00CB2782" w:rsidRPr="00A06751" w:rsidRDefault="00CB2782" w:rsidP="00A06751">
      <w:pPr>
        <w:pStyle w:val="Codelisting"/>
        <w:jc w:val="left"/>
        <w:rPr>
          <w:sz w:val="16"/>
          <w:szCs w:val="16"/>
          <w:lang w:val="en-US"/>
        </w:rPr>
      </w:pPr>
    </w:p>
    <w:p w14:paraId="194EE395" w14:textId="77777777" w:rsidR="00CB2782" w:rsidRPr="00A06751" w:rsidRDefault="00CB2782" w:rsidP="00A06751">
      <w:pPr>
        <w:pStyle w:val="Codelisting"/>
        <w:jc w:val="left"/>
        <w:rPr>
          <w:sz w:val="16"/>
          <w:szCs w:val="16"/>
          <w:lang w:val="en-US"/>
        </w:rPr>
      </w:pPr>
      <w:r w:rsidRPr="00A06751">
        <w:rPr>
          <w:sz w:val="16"/>
          <w:szCs w:val="16"/>
          <w:lang w:val="en-US"/>
        </w:rPr>
        <w:t>// ── Helpers ─────────────────────────────────────────────────────────────────</w:t>
      </w:r>
    </w:p>
    <w:p w14:paraId="027D8CD8" w14:textId="77777777" w:rsidR="00CB2782" w:rsidRPr="00A06751" w:rsidRDefault="00CB2782" w:rsidP="00A06751">
      <w:pPr>
        <w:pStyle w:val="Codelisting"/>
        <w:jc w:val="left"/>
        <w:rPr>
          <w:sz w:val="16"/>
          <w:szCs w:val="16"/>
          <w:lang w:val="en-US"/>
        </w:rPr>
      </w:pPr>
    </w:p>
    <w:p w14:paraId="2590F969" w14:textId="77777777" w:rsidR="00CB2782" w:rsidRPr="00A06751" w:rsidRDefault="00CB2782" w:rsidP="00A06751">
      <w:pPr>
        <w:pStyle w:val="Codelisting"/>
        <w:jc w:val="left"/>
        <w:rPr>
          <w:sz w:val="16"/>
          <w:szCs w:val="16"/>
          <w:lang w:val="en-US"/>
        </w:rPr>
      </w:pPr>
      <w:r w:rsidRPr="00A06751">
        <w:rPr>
          <w:sz w:val="16"/>
          <w:szCs w:val="16"/>
          <w:lang w:val="en-US"/>
        </w:rPr>
        <w:t>const COOKIE_NAME = 'survey_voter_id';</w:t>
      </w:r>
    </w:p>
    <w:p w14:paraId="45BCFACD" w14:textId="77777777" w:rsidR="00CB2782" w:rsidRPr="00A06751" w:rsidRDefault="00CB2782" w:rsidP="00A06751">
      <w:pPr>
        <w:pStyle w:val="Codelisting"/>
        <w:jc w:val="left"/>
        <w:rPr>
          <w:sz w:val="16"/>
          <w:szCs w:val="16"/>
          <w:lang w:val="en-US"/>
        </w:rPr>
      </w:pPr>
      <w:r w:rsidRPr="00A06751">
        <w:rPr>
          <w:sz w:val="16"/>
          <w:szCs w:val="16"/>
          <w:lang w:val="en-US"/>
        </w:rPr>
        <w:t>const COOKIE_MAX_AGE = 60 * 60 * 24 * 365;</w:t>
      </w:r>
    </w:p>
    <w:p w14:paraId="7DEE6A27" w14:textId="77777777" w:rsidR="00CB2782" w:rsidRPr="00A06751" w:rsidRDefault="00CB2782" w:rsidP="00A06751">
      <w:pPr>
        <w:pStyle w:val="Codelisting"/>
        <w:jc w:val="left"/>
        <w:rPr>
          <w:sz w:val="16"/>
          <w:szCs w:val="16"/>
          <w:lang w:val="en-US"/>
        </w:rPr>
      </w:pPr>
    </w:p>
    <w:p w14:paraId="3E6B58A6" w14:textId="77777777" w:rsidR="00CB2782" w:rsidRPr="00A06751" w:rsidRDefault="00CB2782" w:rsidP="00A06751">
      <w:pPr>
        <w:pStyle w:val="Codelisting"/>
        <w:jc w:val="left"/>
        <w:rPr>
          <w:sz w:val="16"/>
          <w:szCs w:val="16"/>
          <w:lang w:val="en-US"/>
        </w:rPr>
      </w:pPr>
      <w:r w:rsidRPr="00A06751">
        <w:rPr>
          <w:sz w:val="16"/>
          <w:szCs w:val="16"/>
          <w:lang w:val="en-US"/>
        </w:rPr>
        <w:t>function resolveVoterCookieId(req: FastifyRequest): string {</w:t>
      </w:r>
    </w:p>
    <w:p w14:paraId="3734A32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bodyId = (req.body as Record&lt;string, unknown&gt;)?.cookieId;</w:t>
      </w:r>
    </w:p>
    <w:p w14:paraId="796420FA" w14:textId="77777777" w:rsidR="00CB2782" w:rsidRPr="00A06751" w:rsidRDefault="00CB2782" w:rsidP="00A06751">
      <w:pPr>
        <w:pStyle w:val="Codelisting"/>
        <w:jc w:val="left"/>
        <w:rPr>
          <w:sz w:val="16"/>
          <w:szCs w:val="16"/>
          <w:lang w:val="en-US"/>
        </w:rPr>
      </w:pPr>
      <w:r w:rsidRPr="00A06751">
        <w:rPr>
          <w:sz w:val="16"/>
          <w:szCs w:val="16"/>
          <w:lang w:val="en-US"/>
        </w:rPr>
        <w:t xml:space="preserve">  if (typeof bodyId === 'string' &amp;&amp; bodyId.length &gt;= 10) return bodyId;</w:t>
      </w:r>
    </w:p>
    <w:p w14:paraId="115202C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cookieHeader = req.headers['cookie'] || '';</w:t>
      </w:r>
    </w:p>
    <w:p w14:paraId="1241F5D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match = cookieHeader.match(new RegExp(`${COOKIE_NAME}=([^;\\s]+)`));</w:t>
      </w:r>
    </w:p>
    <w:p w14:paraId="07813FFB" w14:textId="77777777" w:rsidR="00CB2782" w:rsidRPr="00A06751" w:rsidRDefault="00CB2782" w:rsidP="00A06751">
      <w:pPr>
        <w:pStyle w:val="Codelisting"/>
        <w:jc w:val="left"/>
        <w:rPr>
          <w:sz w:val="16"/>
          <w:szCs w:val="16"/>
          <w:lang w:val="en-US"/>
        </w:rPr>
      </w:pPr>
      <w:r w:rsidRPr="00A06751">
        <w:rPr>
          <w:sz w:val="16"/>
          <w:szCs w:val="16"/>
          <w:lang w:val="en-US"/>
        </w:rPr>
        <w:t xml:space="preserve">  if (match?.[1]) return match[1];</w:t>
      </w:r>
    </w:p>
    <w:p w14:paraId="048031D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randomUUID();</w:t>
      </w:r>
    </w:p>
    <w:p w14:paraId="4505AF2C" w14:textId="77777777" w:rsidR="00CB2782" w:rsidRPr="00A06751" w:rsidRDefault="00CB2782" w:rsidP="00A06751">
      <w:pPr>
        <w:pStyle w:val="Codelisting"/>
        <w:jc w:val="left"/>
        <w:rPr>
          <w:sz w:val="16"/>
          <w:szCs w:val="16"/>
          <w:lang w:val="en-US"/>
        </w:rPr>
      </w:pPr>
      <w:r w:rsidRPr="00A06751">
        <w:rPr>
          <w:sz w:val="16"/>
          <w:szCs w:val="16"/>
          <w:lang w:val="en-US"/>
        </w:rPr>
        <w:t>}</w:t>
      </w:r>
    </w:p>
    <w:p w14:paraId="061DF431" w14:textId="77777777" w:rsidR="00CB2782" w:rsidRPr="00A06751" w:rsidRDefault="00CB2782" w:rsidP="00A06751">
      <w:pPr>
        <w:pStyle w:val="Codelisting"/>
        <w:jc w:val="left"/>
        <w:rPr>
          <w:sz w:val="16"/>
          <w:szCs w:val="16"/>
          <w:lang w:val="en-US"/>
        </w:rPr>
      </w:pPr>
    </w:p>
    <w:p w14:paraId="462DC109" w14:textId="77777777" w:rsidR="00CB2782" w:rsidRPr="00A06751" w:rsidRDefault="00CB2782" w:rsidP="00A06751">
      <w:pPr>
        <w:pStyle w:val="Codelisting"/>
        <w:jc w:val="left"/>
        <w:rPr>
          <w:sz w:val="16"/>
          <w:szCs w:val="16"/>
          <w:lang w:val="en-US"/>
        </w:rPr>
      </w:pPr>
      <w:r w:rsidRPr="00A06751">
        <w:rPr>
          <w:sz w:val="16"/>
          <w:szCs w:val="16"/>
          <w:lang w:val="en-US"/>
        </w:rPr>
        <w:t>function setVoterCookie(reply: FastifyReply, cookieId: string) {</w:t>
      </w:r>
    </w:p>
    <w:p w14:paraId="645349D0" w14:textId="77777777" w:rsidR="00CB2782" w:rsidRPr="00A06751" w:rsidRDefault="00CB2782" w:rsidP="00A06751">
      <w:pPr>
        <w:pStyle w:val="Codelisting"/>
        <w:jc w:val="left"/>
        <w:rPr>
          <w:sz w:val="16"/>
          <w:szCs w:val="16"/>
          <w:lang w:val="en-US"/>
        </w:rPr>
      </w:pPr>
      <w:r w:rsidRPr="00A06751">
        <w:rPr>
          <w:sz w:val="16"/>
          <w:szCs w:val="16"/>
          <w:lang w:val="en-US"/>
        </w:rPr>
        <w:t xml:space="preserve">  reply.header('Set-Cookie', [</w:t>
      </w:r>
    </w:p>
    <w:p w14:paraId="6A439EB4" w14:textId="77777777" w:rsidR="00CB2782" w:rsidRPr="00A06751" w:rsidRDefault="00CB2782" w:rsidP="00A06751">
      <w:pPr>
        <w:pStyle w:val="Codelisting"/>
        <w:jc w:val="left"/>
        <w:rPr>
          <w:sz w:val="16"/>
          <w:szCs w:val="16"/>
          <w:lang w:val="en-US"/>
        </w:rPr>
      </w:pPr>
      <w:r w:rsidRPr="00A06751">
        <w:rPr>
          <w:sz w:val="16"/>
          <w:szCs w:val="16"/>
          <w:lang w:val="en-US"/>
        </w:rPr>
        <w:t xml:space="preserve">    `${COOKIE_NAME}=${cookieId}`,</w:t>
      </w:r>
    </w:p>
    <w:p w14:paraId="3F2C600B" w14:textId="77777777" w:rsidR="00CB2782" w:rsidRPr="00A06751" w:rsidRDefault="00CB2782" w:rsidP="00A06751">
      <w:pPr>
        <w:pStyle w:val="Codelisting"/>
        <w:jc w:val="left"/>
        <w:rPr>
          <w:sz w:val="16"/>
          <w:szCs w:val="16"/>
          <w:lang w:val="en-US"/>
        </w:rPr>
      </w:pPr>
      <w:r w:rsidRPr="00A06751">
        <w:rPr>
          <w:sz w:val="16"/>
          <w:szCs w:val="16"/>
          <w:lang w:val="en-US"/>
        </w:rPr>
        <w:t xml:space="preserve">    `Max-Age=${COOKIE_MAX_AGE}`,</w:t>
      </w:r>
    </w:p>
    <w:p w14:paraId="246D5B1E" w14:textId="77777777" w:rsidR="00CB2782" w:rsidRPr="00A06751" w:rsidRDefault="00CB2782" w:rsidP="00A06751">
      <w:pPr>
        <w:pStyle w:val="Codelisting"/>
        <w:jc w:val="left"/>
        <w:rPr>
          <w:sz w:val="16"/>
          <w:szCs w:val="16"/>
          <w:lang w:val="en-US"/>
        </w:rPr>
      </w:pPr>
      <w:r w:rsidRPr="00A06751">
        <w:rPr>
          <w:sz w:val="16"/>
          <w:szCs w:val="16"/>
          <w:lang w:val="en-US"/>
        </w:rPr>
        <w:t xml:space="preserve">    'Path=/',</w:t>
      </w:r>
    </w:p>
    <w:p w14:paraId="124D4E91" w14:textId="77777777" w:rsidR="00CB2782" w:rsidRPr="00A06751" w:rsidRDefault="00CB2782" w:rsidP="00A06751">
      <w:pPr>
        <w:pStyle w:val="Codelisting"/>
        <w:jc w:val="left"/>
        <w:rPr>
          <w:sz w:val="16"/>
          <w:szCs w:val="16"/>
          <w:lang w:val="en-US"/>
        </w:rPr>
      </w:pPr>
      <w:r w:rsidRPr="00A06751">
        <w:rPr>
          <w:sz w:val="16"/>
          <w:szCs w:val="16"/>
          <w:lang w:val="en-US"/>
        </w:rPr>
        <w:t xml:space="preserve">    'HttpOnly',</w:t>
      </w:r>
    </w:p>
    <w:p w14:paraId="3ACBBAC9" w14:textId="77777777" w:rsidR="00CB2782" w:rsidRPr="00A06751" w:rsidRDefault="00CB2782" w:rsidP="00A06751">
      <w:pPr>
        <w:pStyle w:val="Codelisting"/>
        <w:jc w:val="left"/>
        <w:rPr>
          <w:sz w:val="16"/>
          <w:szCs w:val="16"/>
          <w:lang w:val="en-US"/>
        </w:rPr>
      </w:pPr>
      <w:r w:rsidRPr="00A06751">
        <w:rPr>
          <w:sz w:val="16"/>
          <w:szCs w:val="16"/>
          <w:lang w:val="en-US"/>
        </w:rPr>
        <w:t xml:space="preserve">    'SameSite=Lax',</w:t>
      </w:r>
    </w:p>
    <w:p w14:paraId="34C98E02" w14:textId="77777777" w:rsidR="00CB2782" w:rsidRPr="00A06751" w:rsidRDefault="00CB2782" w:rsidP="00A06751">
      <w:pPr>
        <w:pStyle w:val="Codelisting"/>
        <w:jc w:val="left"/>
        <w:rPr>
          <w:sz w:val="16"/>
          <w:szCs w:val="16"/>
          <w:lang w:val="en-US"/>
        </w:rPr>
      </w:pPr>
      <w:r w:rsidRPr="00A06751">
        <w:rPr>
          <w:sz w:val="16"/>
          <w:szCs w:val="16"/>
          <w:lang w:val="en-US"/>
        </w:rPr>
        <w:t xml:space="preserve">  ].join('; '));</w:t>
      </w:r>
    </w:p>
    <w:p w14:paraId="3359A62A" w14:textId="77777777" w:rsidR="00CB2782" w:rsidRPr="00A06751" w:rsidRDefault="00CB2782" w:rsidP="00A06751">
      <w:pPr>
        <w:pStyle w:val="Codelisting"/>
        <w:jc w:val="left"/>
        <w:rPr>
          <w:sz w:val="16"/>
          <w:szCs w:val="16"/>
          <w:lang w:val="en-US"/>
        </w:rPr>
      </w:pPr>
      <w:r w:rsidRPr="00A06751">
        <w:rPr>
          <w:sz w:val="16"/>
          <w:szCs w:val="16"/>
          <w:lang w:val="en-US"/>
        </w:rPr>
        <w:t>}</w:t>
      </w:r>
    </w:p>
    <w:p w14:paraId="11485F05" w14:textId="77777777" w:rsidR="00CB2782" w:rsidRPr="00A06751" w:rsidRDefault="00CB2782" w:rsidP="00A06751">
      <w:pPr>
        <w:pStyle w:val="Codelisting"/>
        <w:jc w:val="left"/>
        <w:rPr>
          <w:sz w:val="16"/>
          <w:szCs w:val="16"/>
          <w:lang w:val="en-US"/>
        </w:rPr>
      </w:pPr>
    </w:p>
    <w:p w14:paraId="2071FA6A" w14:textId="77777777" w:rsidR="00CB2782" w:rsidRPr="00A06751" w:rsidRDefault="00CB2782" w:rsidP="00A06751">
      <w:pPr>
        <w:pStyle w:val="Codelisting"/>
        <w:jc w:val="left"/>
        <w:rPr>
          <w:sz w:val="16"/>
          <w:szCs w:val="16"/>
          <w:lang w:val="en-US"/>
        </w:rPr>
      </w:pPr>
      <w:r w:rsidRPr="00A06751">
        <w:rPr>
          <w:sz w:val="16"/>
          <w:szCs w:val="16"/>
          <w:lang w:val="en-US"/>
        </w:rPr>
        <w:t>function extractIp(req: FastifyRequest): string {</w:t>
      </w:r>
    </w:p>
    <w:p w14:paraId="4FA085C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forwarded = req.headers['x-forwarded-for'];</w:t>
      </w:r>
    </w:p>
    <w:p w14:paraId="5C3A0CBF" w14:textId="77777777" w:rsidR="00CB2782" w:rsidRPr="00A06751" w:rsidRDefault="00CB2782" w:rsidP="00A06751">
      <w:pPr>
        <w:pStyle w:val="Codelisting"/>
        <w:jc w:val="left"/>
        <w:rPr>
          <w:sz w:val="16"/>
          <w:szCs w:val="16"/>
          <w:lang w:val="en-US"/>
        </w:rPr>
      </w:pPr>
      <w:r w:rsidRPr="00A06751">
        <w:rPr>
          <w:sz w:val="16"/>
          <w:szCs w:val="16"/>
          <w:lang w:val="en-US"/>
        </w:rPr>
        <w:t xml:space="preserve">  if (forwarded) {</w:t>
      </w:r>
    </w:p>
    <w:p w14:paraId="3A07DE3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first = Array.isArray(forwarded) ? forwarded[0] : forwarded;</w:t>
      </w:r>
    </w:p>
    <w:p w14:paraId="5AE4D43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first.split(',')[0].trim();</w:t>
      </w:r>
    </w:p>
    <w:p w14:paraId="17AE6C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97D4E1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req.socket?.remoteAddress ?? '127.0.0.1';</w:t>
      </w:r>
    </w:p>
    <w:p w14:paraId="7728AD53" w14:textId="77777777" w:rsidR="00CB2782" w:rsidRPr="00A06751" w:rsidRDefault="00CB2782" w:rsidP="00A06751">
      <w:pPr>
        <w:pStyle w:val="Codelisting"/>
        <w:jc w:val="left"/>
        <w:rPr>
          <w:sz w:val="16"/>
          <w:szCs w:val="16"/>
          <w:lang w:val="en-US"/>
        </w:rPr>
      </w:pPr>
      <w:r w:rsidRPr="00A06751">
        <w:rPr>
          <w:sz w:val="16"/>
          <w:szCs w:val="16"/>
          <w:lang w:val="en-US"/>
        </w:rPr>
        <w:t>}</w:t>
      </w:r>
    </w:p>
    <w:p w14:paraId="6E8E5078" w14:textId="77777777" w:rsidR="00CB2782" w:rsidRPr="00A06751" w:rsidRDefault="00CB2782" w:rsidP="00A06751">
      <w:pPr>
        <w:pStyle w:val="Codelisting"/>
        <w:jc w:val="left"/>
        <w:rPr>
          <w:sz w:val="16"/>
          <w:szCs w:val="16"/>
          <w:lang w:val="en-US"/>
        </w:rPr>
      </w:pPr>
    </w:p>
    <w:p w14:paraId="64B20D98" w14:textId="77777777" w:rsidR="00CB2782" w:rsidRPr="00A06751" w:rsidRDefault="00CB2782" w:rsidP="00A06751">
      <w:pPr>
        <w:pStyle w:val="Codelisting"/>
        <w:jc w:val="left"/>
        <w:rPr>
          <w:sz w:val="16"/>
          <w:szCs w:val="16"/>
          <w:lang w:val="en-US"/>
        </w:rPr>
      </w:pPr>
      <w:r w:rsidRPr="00A06751">
        <w:rPr>
          <w:sz w:val="16"/>
          <w:szCs w:val="16"/>
          <w:lang w:val="en-US"/>
        </w:rPr>
        <w:t>// ── Route ──────────────────────────────────────────────────────────────────</w:t>
      </w:r>
    </w:p>
    <w:p w14:paraId="1DC05FC1" w14:textId="77777777" w:rsidR="00CB2782" w:rsidRPr="00A06751" w:rsidRDefault="00CB2782" w:rsidP="00A06751">
      <w:pPr>
        <w:pStyle w:val="Codelisting"/>
        <w:jc w:val="left"/>
        <w:rPr>
          <w:sz w:val="16"/>
          <w:szCs w:val="16"/>
          <w:lang w:val="en-US"/>
        </w:rPr>
      </w:pPr>
    </w:p>
    <w:p w14:paraId="7826394A" w14:textId="77777777" w:rsidR="00CB2782" w:rsidRPr="00A06751" w:rsidRDefault="00CB2782" w:rsidP="00A06751">
      <w:pPr>
        <w:pStyle w:val="Codelisting"/>
        <w:jc w:val="left"/>
        <w:rPr>
          <w:sz w:val="16"/>
          <w:szCs w:val="16"/>
          <w:lang w:val="en-US"/>
        </w:rPr>
      </w:pPr>
      <w:r w:rsidRPr="00A06751">
        <w:rPr>
          <w:sz w:val="16"/>
          <w:szCs w:val="16"/>
          <w:lang w:val="en-US"/>
        </w:rPr>
        <w:t>export async function voteRoutes(fastify: FastifyInstance) {</w:t>
      </w:r>
    </w:p>
    <w:p w14:paraId="6D70C55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surveyService = new SurveyService(fastify.prisma);</w:t>
      </w:r>
    </w:p>
    <w:p w14:paraId="1A4F856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antiFraudService = new AntiFraudService(fastify.prisma);</w:t>
      </w:r>
    </w:p>
    <w:p w14:paraId="77BCADEE" w14:textId="77777777" w:rsidR="00CB2782" w:rsidRPr="00A06751" w:rsidRDefault="00CB2782" w:rsidP="00A06751">
      <w:pPr>
        <w:pStyle w:val="Codelisting"/>
        <w:jc w:val="left"/>
        <w:rPr>
          <w:sz w:val="16"/>
          <w:szCs w:val="16"/>
          <w:lang w:val="en-US"/>
        </w:rPr>
      </w:pPr>
    </w:p>
    <w:p w14:paraId="1C697F8B" w14:textId="77777777" w:rsidR="00CB2782" w:rsidRPr="00A06751" w:rsidRDefault="00CB2782" w:rsidP="00A06751">
      <w:pPr>
        <w:pStyle w:val="Codelisting"/>
        <w:jc w:val="left"/>
        <w:rPr>
          <w:sz w:val="16"/>
          <w:szCs w:val="16"/>
          <w:lang w:val="en-US"/>
        </w:rPr>
      </w:pPr>
      <w:r w:rsidRPr="00A06751">
        <w:rPr>
          <w:sz w:val="16"/>
          <w:szCs w:val="16"/>
          <w:lang w:val="en-US"/>
        </w:rPr>
        <w:t xml:space="preserve">  // POST /api/surveys/:id/vote ───────────────────────────────────────────────</w:t>
      </w:r>
    </w:p>
    <w:p w14:paraId="164EC98C"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fastify.post(</w:t>
      </w:r>
    </w:p>
    <w:p w14:paraId="6796AF5D" w14:textId="77777777" w:rsidR="00CB2782" w:rsidRPr="00A06751" w:rsidRDefault="00CB2782" w:rsidP="00A06751">
      <w:pPr>
        <w:pStyle w:val="Codelisting"/>
        <w:jc w:val="left"/>
        <w:rPr>
          <w:sz w:val="16"/>
          <w:szCs w:val="16"/>
          <w:lang w:val="en-US"/>
        </w:rPr>
      </w:pPr>
      <w:r w:rsidRPr="00A06751">
        <w:rPr>
          <w:sz w:val="16"/>
          <w:szCs w:val="16"/>
          <w:lang w:val="en-US"/>
        </w:rPr>
        <w:t xml:space="preserve">    '/:id/vote',</w:t>
      </w:r>
    </w:p>
    <w:p w14:paraId="1AD262C5" w14:textId="77777777" w:rsidR="00CB2782" w:rsidRPr="00A06751" w:rsidRDefault="00CB2782" w:rsidP="00A06751">
      <w:pPr>
        <w:pStyle w:val="Codelisting"/>
        <w:jc w:val="left"/>
        <w:rPr>
          <w:sz w:val="16"/>
          <w:szCs w:val="16"/>
          <w:lang w:val="en-US"/>
        </w:rPr>
      </w:pPr>
      <w:r w:rsidRPr="00A06751">
        <w:rPr>
          <w:sz w:val="16"/>
          <w:szCs w:val="16"/>
          <w:lang w:val="en-US"/>
        </w:rPr>
        <w:t xml:space="preserve">    { schema: submitVoteSchema },</w:t>
      </w:r>
    </w:p>
    <w:p w14:paraId="1423ED32"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FastifyRequest&lt;{ Params: { id: string } }&gt;, reply: FastifyReply) =&gt; {</w:t>
      </w:r>
    </w:p>
    <w:p w14:paraId="414F518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id: surveyId } = req.params;</w:t>
      </w:r>
    </w:p>
    <w:p w14:paraId="1AF7BB5B" w14:textId="77777777" w:rsidR="00CB2782" w:rsidRPr="00A06751" w:rsidRDefault="00CB2782" w:rsidP="00A06751">
      <w:pPr>
        <w:pStyle w:val="Codelisting"/>
        <w:jc w:val="left"/>
        <w:rPr>
          <w:sz w:val="16"/>
          <w:szCs w:val="16"/>
          <w:lang w:val="en-US"/>
        </w:rPr>
      </w:pPr>
    </w:p>
    <w:p w14:paraId="2CDB4995" w14:textId="77777777" w:rsidR="00CB2782" w:rsidRPr="00A06751" w:rsidRDefault="00CB2782" w:rsidP="00A06751">
      <w:pPr>
        <w:pStyle w:val="Codelisting"/>
        <w:jc w:val="left"/>
        <w:rPr>
          <w:sz w:val="16"/>
          <w:szCs w:val="16"/>
          <w:lang w:val="en-US"/>
        </w:rPr>
      </w:pPr>
      <w:r w:rsidRPr="00A06751">
        <w:rPr>
          <w:sz w:val="16"/>
          <w:szCs w:val="16"/>
          <w:lang w:val="en-US"/>
        </w:rPr>
        <w:t xml:space="preserve">      // 1. Resolve identity</w:t>
      </w:r>
    </w:p>
    <w:p w14:paraId="73A2A37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cookieId = resolveVoterCookieId(req);</w:t>
      </w:r>
    </w:p>
    <w:p w14:paraId="4165A08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extractIp(req);</w:t>
      </w:r>
    </w:p>
    <w:p w14:paraId="72CC8A4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userAgent = (req.headers['user-agent'] ?? 'unknown').slice(0, 512);</w:t>
      </w:r>
    </w:p>
    <w:p w14:paraId="2BE2805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identity: VoterIdentity = { ip, userAgent, cookieId };</w:t>
      </w:r>
    </w:p>
    <w:p w14:paraId="2B6277D4" w14:textId="77777777" w:rsidR="00CB2782" w:rsidRPr="00A06751" w:rsidRDefault="00CB2782" w:rsidP="00A06751">
      <w:pPr>
        <w:pStyle w:val="Codelisting"/>
        <w:jc w:val="left"/>
        <w:rPr>
          <w:sz w:val="16"/>
          <w:szCs w:val="16"/>
          <w:lang w:val="en-US"/>
        </w:rPr>
      </w:pPr>
    </w:p>
    <w:p w14:paraId="7B9BBAE8" w14:textId="77777777" w:rsidR="00CB2782" w:rsidRPr="00A06751" w:rsidRDefault="00CB2782" w:rsidP="00A06751">
      <w:pPr>
        <w:pStyle w:val="Codelisting"/>
        <w:jc w:val="left"/>
        <w:rPr>
          <w:sz w:val="16"/>
          <w:szCs w:val="16"/>
          <w:lang w:val="en-US"/>
        </w:rPr>
      </w:pPr>
      <w:r w:rsidRPr="00A06751">
        <w:rPr>
          <w:sz w:val="16"/>
          <w:szCs w:val="16"/>
          <w:lang w:val="en-US"/>
        </w:rPr>
        <w:t xml:space="preserve">      // 2. Load survey</w:t>
      </w:r>
    </w:p>
    <w:p w14:paraId="205E4DA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surveyService.getSurveyById(surveyId);</w:t>
      </w:r>
    </w:p>
    <w:p w14:paraId="5CD5740D"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03D21102"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(!survey.isActive) return reply.status(410).send({ error: 'Опитування закрите' });</w:t>
      </w:r>
    </w:p>
    <w:p w14:paraId="2CE33DFD" w14:textId="77777777" w:rsidR="00CB2782" w:rsidRPr="00A06751" w:rsidRDefault="00CB2782" w:rsidP="00A06751">
      <w:pPr>
        <w:pStyle w:val="Codelisting"/>
        <w:jc w:val="left"/>
        <w:rPr>
          <w:sz w:val="16"/>
          <w:szCs w:val="16"/>
          <w:lang w:val="en-US"/>
        </w:rPr>
      </w:pPr>
    </w:p>
    <w:p w14:paraId="24CDD898" w14:textId="77777777" w:rsidR="00CB2782" w:rsidRPr="00A06751" w:rsidRDefault="00CB2782" w:rsidP="00A06751">
      <w:pPr>
        <w:pStyle w:val="Codelisting"/>
        <w:jc w:val="left"/>
        <w:rPr>
          <w:sz w:val="16"/>
          <w:szCs w:val="16"/>
          <w:lang w:val="en-US"/>
        </w:rPr>
      </w:pPr>
      <w:r w:rsidRPr="00A06751">
        <w:rPr>
          <w:sz w:val="16"/>
          <w:szCs w:val="16"/>
          <w:lang w:val="en-US"/>
        </w:rPr>
        <w:t xml:space="preserve">      // 3. Anti-fraud check</w:t>
      </w:r>
    </w:p>
    <w:p w14:paraId="07FB163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fraudCheck = await antiFraudService.checkUniqueness(survey.id, identity);</w:t>
      </w:r>
    </w:p>
    <w:p w14:paraId="468FEB09" w14:textId="77777777" w:rsidR="00CB2782" w:rsidRPr="00A06751" w:rsidRDefault="00CB2782" w:rsidP="00A06751">
      <w:pPr>
        <w:pStyle w:val="Codelisting"/>
        <w:jc w:val="left"/>
        <w:rPr>
          <w:sz w:val="16"/>
          <w:szCs w:val="16"/>
          <w:lang w:val="en-US"/>
        </w:rPr>
      </w:pPr>
      <w:r w:rsidRPr="00A06751">
        <w:rPr>
          <w:sz w:val="16"/>
          <w:szCs w:val="16"/>
          <w:lang w:val="en-US"/>
        </w:rPr>
        <w:t xml:space="preserve">      if (!fraudCheck.isUnique) {</w:t>
      </w:r>
    </w:p>
    <w:p w14:paraId="1A3894CF" w14:textId="77777777" w:rsidR="00CB2782" w:rsidRPr="00A06751" w:rsidRDefault="00CB2782" w:rsidP="00A06751">
      <w:pPr>
        <w:pStyle w:val="Codelisting"/>
        <w:jc w:val="left"/>
        <w:rPr>
          <w:sz w:val="16"/>
          <w:szCs w:val="16"/>
          <w:lang w:val="en-US"/>
        </w:rPr>
      </w:pPr>
      <w:r w:rsidRPr="00A06751">
        <w:rPr>
          <w:sz w:val="16"/>
          <w:szCs w:val="16"/>
          <w:lang w:val="en-US"/>
        </w:rPr>
        <w:t xml:space="preserve">        setVoterCookie(reply, cookieId);</w:t>
      </w:r>
    </w:p>
    <w:p w14:paraId="07B1893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w:t>
      </w:r>
    </w:p>
    <w:p w14:paraId="40E8D4EC" w14:textId="77777777" w:rsidR="00CB2782" w:rsidRPr="00A06751" w:rsidRDefault="00CB2782" w:rsidP="00A06751">
      <w:pPr>
        <w:pStyle w:val="Codelisting"/>
        <w:jc w:val="left"/>
        <w:rPr>
          <w:sz w:val="16"/>
          <w:szCs w:val="16"/>
          <w:lang w:val="en-US"/>
        </w:rPr>
      </w:pPr>
      <w:r w:rsidRPr="00A06751">
        <w:rPr>
          <w:sz w:val="16"/>
          <w:szCs w:val="16"/>
          <w:lang w:val="en-US"/>
        </w:rPr>
        <w:t xml:space="preserve">          error: 'already_voted',</w:t>
      </w:r>
    </w:p>
    <w:p w14:paraId="3F3D3D72" w14:textId="77777777" w:rsidR="00CB2782" w:rsidRPr="00A06751" w:rsidRDefault="00CB2782" w:rsidP="00A06751">
      <w:pPr>
        <w:pStyle w:val="Codelisting"/>
        <w:jc w:val="left"/>
        <w:rPr>
          <w:sz w:val="16"/>
          <w:szCs w:val="16"/>
          <w:lang w:val="en-US"/>
        </w:rPr>
      </w:pPr>
      <w:r w:rsidRPr="00A06751">
        <w:rPr>
          <w:sz w:val="16"/>
          <w:szCs w:val="16"/>
          <w:lang w:val="en-US"/>
        </w:rPr>
        <w:t xml:space="preserve">          signal: fraudCheck.signal,</w:t>
      </w:r>
    </w:p>
    <w:p w14:paraId="2B6B24D8"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fraudCheck.message,</w:t>
      </w:r>
    </w:p>
    <w:p w14:paraId="487131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87128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DDF1EF0" w14:textId="77777777" w:rsidR="00CB2782" w:rsidRPr="00A06751" w:rsidRDefault="00CB2782" w:rsidP="00A06751">
      <w:pPr>
        <w:pStyle w:val="Codelisting"/>
        <w:jc w:val="left"/>
        <w:rPr>
          <w:sz w:val="16"/>
          <w:szCs w:val="16"/>
          <w:lang w:val="en-US"/>
        </w:rPr>
      </w:pPr>
    </w:p>
    <w:p w14:paraId="43B298C1" w14:textId="77777777" w:rsidR="00CB2782" w:rsidRPr="00A06751" w:rsidRDefault="00CB2782" w:rsidP="00A06751">
      <w:pPr>
        <w:pStyle w:val="Codelisting"/>
        <w:jc w:val="left"/>
        <w:rPr>
          <w:sz w:val="16"/>
          <w:szCs w:val="16"/>
          <w:lang w:val="en-US"/>
        </w:rPr>
      </w:pPr>
      <w:r w:rsidRPr="00A06751">
        <w:rPr>
          <w:sz w:val="16"/>
          <w:szCs w:val="16"/>
          <w:lang w:val="en-US"/>
        </w:rPr>
        <w:t xml:space="preserve">      // 4. Validate answers</w:t>
      </w:r>
    </w:p>
    <w:p w14:paraId="359B0D7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answers } = req.body as {</w:t>
      </w:r>
    </w:p>
    <w:p w14:paraId="1860508B" w14:textId="77777777" w:rsidR="00CB2782" w:rsidRPr="00A06751" w:rsidRDefault="00CB2782" w:rsidP="00A06751">
      <w:pPr>
        <w:pStyle w:val="Codelisting"/>
        <w:jc w:val="left"/>
        <w:rPr>
          <w:sz w:val="16"/>
          <w:szCs w:val="16"/>
          <w:lang w:val="en-US"/>
        </w:rPr>
      </w:pPr>
      <w:r w:rsidRPr="00A06751">
        <w:rPr>
          <w:sz w:val="16"/>
          <w:szCs w:val="16"/>
          <w:lang w:val="en-US"/>
        </w:rPr>
        <w:t xml:space="preserve">        answers: { questionId: string; optionIds: string[] }[];</w:t>
      </w:r>
    </w:p>
    <w:p w14:paraId="41FEB4D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36BAB56" w14:textId="77777777" w:rsidR="00CB2782" w:rsidRPr="00A06751" w:rsidRDefault="00CB2782" w:rsidP="00A06751">
      <w:pPr>
        <w:pStyle w:val="Codelisting"/>
        <w:jc w:val="left"/>
        <w:rPr>
          <w:sz w:val="16"/>
          <w:szCs w:val="16"/>
          <w:lang w:val="en-US"/>
        </w:rPr>
      </w:pPr>
    </w:p>
    <w:p w14:paraId="3498F44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questionMap = new Map(survey.questions.map((q) =&gt; [q.id, q]));</w:t>
      </w:r>
    </w:p>
    <w:p w14:paraId="6AE05987"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answer of answers) {</w:t>
      </w:r>
    </w:p>
    <w:p w14:paraId="3BD7750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question = questionMap.get(answer.questionId);</w:t>
      </w:r>
    </w:p>
    <w:p w14:paraId="53B22181" w14:textId="77777777" w:rsidR="00CB2782" w:rsidRPr="00A06751" w:rsidRDefault="00CB2782" w:rsidP="00A06751">
      <w:pPr>
        <w:pStyle w:val="Codelisting"/>
        <w:jc w:val="left"/>
        <w:rPr>
          <w:sz w:val="16"/>
          <w:szCs w:val="16"/>
          <w:lang w:val="en-US"/>
        </w:rPr>
      </w:pPr>
      <w:r w:rsidRPr="00A06751">
        <w:rPr>
          <w:sz w:val="16"/>
          <w:szCs w:val="16"/>
          <w:lang w:val="en-US"/>
        </w:rPr>
        <w:t xml:space="preserve">        if (!question)</w:t>
      </w:r>
    </w:p>
    <w:p w14:paraId="73BC2B06"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`Питання ${answer.questionId} не знайдено` });</w:t>
      </w:r>
    </w:p>
    <w:p w14:paraId="14CB8B3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validIds = new Set(question.options.map((o) =&gt; o.id));</w:t>
      </w:r>
    </w:p>
    <w:p w14:paraId="5FA90842" w14:textId="77777777" w:rsidR="00CB2782" w:rsidRPr="00A06751" w:rsidRDefault="00CB2782" w:rsidP="00A06751">
      <w:pPr>
        <w:pStyle w:val="Codelisting"/>
        <w:jc w:val="left"/>
        <w:rPr>
          <w:sz w:val="16"/>
          <w:szCs w:val="16"/>
          <w:lang w:val="en-US"/>
        </w:rPr>
      </w:pPr>
      <w:r w:rsidRPr="00A06751">
        <w:rPr>
          <w:sz w:val="16"/>
          <w:szCs w:val="16"/>
          <w:lang w:val="en-US"/>
        </w:rPr>
        <w:t xml:space="preserve">        for (const oid of answer.optionIds)</w:t>
      </w:r>
    </w:p>
    <w:p w14:paraId="72AEC429" w14:textId="77777777" w:rsidR="00CB2782" w:rsidRPr="00A06751" w:rsidRDefault="00CB2782" w:rsidP="00A06751">
      <w:pPr>
        <w:pStyle w:val="Codelisting"/>
        <w:jc w:val="left"/>
        <w:rPr>
          <w:sz w:val="16"/>
          <w:szCs w:val="16"/>
          <w:lang w:val="en-US"/>
        </w:rPr>
      </w:pPr>
      <w:r w:rsidRPr="00A06751">
        <w:rPr>
          <w:sz w:val="16"/>
          <w:szCs w:val="16"/>
          <w:lang w:val="en-US"/>
        </w:rPr>
        <w:t xml:space="preserve">          if (!validIds.has(oid))</w:t>
      </w:r>
    </w:p>
    <w:p w14:paraId="35A84039"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`Варіант ${oid} не належить питанню` });</w:t>
      </w:r>
    </w:p>
    <w:p w14:paraId="12B490C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2282AD" w14:textId="77777777" w:rsidR="00CB2782" w:rsidRPr="00A06751" w:rsidRDefault="00CB2782" w:rsidP="00A06751">
      <w:pPr>
        <w:pStyle w:val="Codelisting"/>
        <w:jc w:val="left"/>
        <w:rPr>
          <w:sz w:val="16"/>
          <w:szCs w:val="16"/>
          <w:lang w:val="en-US"/>
        </w:rPr>
      </w:pPr>
    </w:p>
    <w:p w14:paraId="2AFBE7AA" w14:textId="77777777" w:rsidR="00CB2782" w:rsidRPr="00A06751" w:rsidRDefault="00CB2782" w:rsidP="00A06751">
      <w:pPr>
        <w:pStyle w:val="Codelisting"/>
        <w:jc w:val="left"/>
        <w:rPr>
          <w:sz w:val="16"/>
          <w:szCs w:val="16"/>
          <w:lang w:val="en-US"/>
        </w:rPr>
      </w:pPr>
      <w:r w:rsidRPr="00A06751">
        <w:rPr>
          <w:sz w:val="16"/>
          <w:szCs w:val="16"/>
          <w:lang w:val="en-US"/>
        </w:rPr>
        <w:t xml:space="preserve">      // 5. Persist Vote + VoteItems + VoteMeta atomically</w:t>
      </w:r>
    </w:p>
    <w:p w14:paraId="1CF31CCF"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5A4DF9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fastify.prisma.$transaction(async (tx) =&gt; {</w:t>
      </w:r>
    </w:p>
    <w:p w14:paraId="11221B5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tx.vote.create({</w:t>
      </w:r>
    </w:p>
    <w:p w14:paraId="647EB124" w14:textId="77777777" w:rsidR="00CB2782" w:rsidRPr="00A06751" w:rsidRDefault="00CB2782" w:rsidP="00A06751">
      <w:pPr>
        <w:pStyle w:val="Codelisting"/>
        <w:jc w:val="left"/>
        <w:rPr>
          <w:sz w:val="16"/>
          <w:szCs w:val="16"/>
          <w:lang w:val="en-US"/>
        </w:rPr>
      </w:pPr>
      <w:r w:rsidRPr="00A06751">
        <w:rPr>
          <w:sz w:val="16"/>
          <w:szCs w:val="16"/>
          <w:lang w:val="en-US"/>
        </w:rPr>
        <w:t xml:space="preserve">            data: { surveyId: survey.id },</w:t>
      </w:r>
    </w:p>
    <w:p w14:paraId="6B5E8D30"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w:t>
      </w:r>
    </w:p>
    <w:p w14:paraId="255B65D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5EEF9A"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await tx.voteItem.createMany({</w:t>
      </w:r>
    </w:p>
    <w:p w14:paraId="5B1AC282" w14:textId="77777777" w:rsidR="00CB2782" w:rsidRPr="00A06751" w:rsidRDefault="00CB2782" w:rsidP="00A06751">
      <w:pPr>
        <w:pStyle w:val="Codelisting"/>
        <w:jc w:val="left"/>
        <w:rPr>
          <w:sz w:val="16"/>
          <w:szCs w:val="16"/>
          <w:lang w:val="en-US"/>
        </w:rPr>
      </w:pPr>
      <w:r w:rsidRPr="00A06751">
        <w:rPr>
          <w:sz w:val="16"/>
          <w:szCs w:val="16"/>
          <w:lang w:val="en-US"/>
        </w:rPr>
        <w:t xml:space="preserve">            data: answers.flatMap((a) =&gt;</w:t>
      </w:r>
    </w:p>
    <w:p w14:paraId="2CA4CDB8" w14:textId="77777777" w:rsidR="00CB2782" w:rsidRPr="00A06751" w:rsidRDefault="00CB2782" w:rsidP="00A06751">
      <w:pPr>
        <w:pStyle w:val="Codelisting"/>
        <w:jc w:val="left"/>
        <w:rPr>
          <w:sz w:val="16"/>
          <w:szCs w:val="16"/>
          <w:lang w:val="en-US"/>
        </w:rPr>
      </w:pPr>
      <w:r w:rsidRPr="00A06751">
        <w:rPr>
          <w:sz w:val="16"/>
          <w:szCs w:val="16"/>
          <w:lang w:val="en-US"/>
        </w:rPr>
        <w:t xml:space="preserve">              a.optionIds.map((optionId) =&gt; ({ voteId: vote.id, optionId }))</w:t>
      </w:r>
    </w:p>
    <w:p w14:paraId="4974D32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1D63C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CFEB4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antiFraudService.recordVoteMeta(vote.id, survey.id, identity, tx);</w:t>
      </w:r>
    </w:p>
    <w:p w14:paraId="6D820DE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5D6F6E"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unknown) {</w:t>
      </w:r>
    </w:p>
    <w:p w14:paraId="68888E20" w14:textId="77777777" w:rsidR="00CB2782" w:rsidRPr="00A06751" w:rsidRDefault="00CB2782" w:rsidP="00A06751">
      <w:pPr>
        <w:pStyle w:val="Codelisting"/>
        <w:jc w:val="left"/>
        <w:rPr>
          <w:sz w:val="16"/>
          <w:szCs w:val="16"/>
          <w:lang w:val="en-US"/>
        </w:rPr>
      </w:pPr>
      <w:r w:rsidRPr="00A06751">
        <w:rPr>
          <w:sz w:val="16"/>
          <w:szCs w:val="16"/>
          <w:lang w:val="en-US"/>
        </w:rPr>
        <w:t xml:space="preserve">        if (err instanceof PrismaClientKnownRequestError &amp;&amp; err.code === 'P2002') {</w:t>
      </w:r>
    </w:p>
    <w:p w14:paraId="59C1402F" w14:textId="77777777" w:rsidR="00CB2782" w:rsidRPr="00A06751" w:rsidRDefault="00CB2782" w:rsidP="00A06751">
      <w:pPr>
        <w:pStyle w:val="Codelisting"/>
        <w:jc w:val="left"/>
        <w:rPr>
          <w:sz w:val="16"/>
          <w:szCs w:val="16"/>
          <w:lang w:val="en-US"/>
        </w:rPr>
      </w:pPr>
      <w:r w:rsidRPr="00A06751">
        <w:rPr>
          <w:sz w:val="16"/>
          <w:szCs w:val="16"/>
          <w:lang w:val="en-US"/>
        </w:rPr>
        <w:t xml:space="preserve">          setVoterCookie(reply, cookieId);</w:t>
      </w:r>
    </w:p>
    <w:p w14:paraId="65C82DC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reply.status(403).send({</w:t>
      </w:r>
    </w:p>
    <w:p w14:paraId="4B90276B" w14:textId="77777777" w:rsidR="00CB2782" w:rsidRPr="00A06751" w:rsidRDefault="00CB2782" w:rsidP="00A06751">
      <w:pPr>
        <w:pStyle w:val="Codelisting"/>
        <w:jc w:val="left"/>
        <w:rPr>
          <w:sz w:val="16"/>
          <w:szCs w:val="16"/>
          <w:lang w:val="en-US"/>
        </w:rPr>
      </w:pPr>
      <w:r w:rsidRPr="00A06751">
        <w:rPr>
          <w:sz w:val="16"/>
          <w:szCs w:val="16"/>
          <w:lang w:val="en-US"/>
        </w:rPr>
        <w:t xml:space="preserve">            error: 'already_voted', signal: 'cookieId',</w:t>
      </w:r>
    </w:p>
    <w:p w14:paraId="744519B2"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'Ви вже голосували в цьому опитуванні.',</w:t>
      </w:r>
    </w:p>
    <w:p w14:paraId="19F7BC1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F7DD6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F69056"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fastify.log.error(err, 'Failed to persist vote');</w:t>
      </w:r>
    </w:p>
    <w:p w14:paraId="780C291A"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reply.status(500).send({ error: 'Не вдалося записати голос' });</w:t>
      </w:r>
    </w:p>
    <w:p w14:paraId="0591C00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7FE66A" w14:textId="77777777" w:rsidR="00CB2782" w:rsidRPr="00A06751" w:rsidRDefault="00CB2782" w:rsidP="00A06751">
      <w:pPr>
        <w:pStyle w:val="Codelisting"/>
        <w:jc w:val="left"/>
        <w:rPr>
          <w:sz w:val="16"/>
          <w:szCs w:val="16"/>
          <w:lang w:val="en-US"/>
        </w:rPr>
      </w:pPr>
    </w:p>
    <w:p w14:paraId="1CB75A9C" w14:textId="77777777" w:rsidR="00CB2782" w:rsidRPr="00A06751" w:rsidRDefault="00CB2782" w:rsidP="00A06751">
      <w:pPr>
        <w:pStyle w:val="Codelisting"/>
        <w:jc w:val="left"/>
        <w:rPr>
          <w:sz w:val="16"/>
          <w:szCs w:val="16"/>
          <w:lang w:val="en-US"/>
        </w:rPr>
      </w:pPr>
      <w:r w:rsidRPr="00A06751">
        <w:rPr>
          <w:sz w:val="16"/>
          <w:szCs w:val="16"/>
          <w:lang w:val="en-US"/>
        </w:rPr>
        <w:t xml:space="preserve">      setVoterCookie(reply, cookieId);</w:t>
      </w:r>
    </w:p>
    <w:p w14:paraId="411BCDF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reply.status(201).send({</w:t>
      </w:r>
    </w:p>
    <w:p w14:paraId="62B86406" w14:textId="77777777" w:rsidR="00CB2782" w:rsidRPr="00A06751" w:rsidRDefault="00CB2782" w:rsidP="00A06751">
      <w:pPr>
        <w:pStyle w:val="Codelisting"/>
        <w:jc w:val="left"/>
        <w:rPr>
          <w:sz w:val="16"/>
          <w:szCs w:val="16"/>
          <w:lang w:val="en-US"/>
        </w:rPr>
      </w:pPr>
      <w:r w:rsidRPr="00A06751">
        <w:rPr>
          <w:sz w:val="16"/>
          <w:szCs w:val="16"/>
          <w:lang w:val="en-US"/>
        </w:rPr>
        <w:t xml:space="preserve">        success: true,</w:t>
      </w:r>
    </w:p>
    <w:p w14:paraId="56E23356"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'Голос успішно прийнято',</w:t>
      </w:r>
    </w:p>
    <w:p w14:paraId="3ED85F6E"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w:t>
      </w:r>
    </w:p>
    <w:p w14:paraId="0DD1DC1A"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resultsUrl: `/api/surveys/${survey.id}/results`,</w:t>
      </w:r>
    </w:p>
    <w:p w14:paraId="46F57C7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2B4520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BB688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A5CD4C" w14:textId="77777777" w:rsidR="00CB2782" w:rsidRPr="00A06751" w:rsidRDefault="00CB2782" w:rsidP="00A06751">
      <w:pPr>
        <w:pStyle w:val="Codelisting"/>
        <w:jc w:val="left"/>
        <w:rPr>
          <w:sz w:val="16"/>
          <w:szCs w:val="16"/>
          <w:lang w:val="en-US"/>
        </w:rPr>
      </w:pPr>
    </w:p>
    <w:p w14:paraId="1DC1B6AD" w14:textId="77777777" w:rsidR="00CB2782" w:rsidRPr="00A06751" w:rsidRDefault="00CB2782" w:rsidP="00A06751">
      <w:pPr>
        <w:pStyle w:val="Codelisting"/>
        <w:jc w:val="left"/>
        <w:rPr>
          <w:sz w:val="16"/>
          <w:szCs w:val="16"/>
          <w:lang w:val="en-US"/>
        </w:rPr>
      </w:pPr>
      <w:r w:rsidRPr="00A06751">
        <w:rPr>
          <w:sz w:val="16"/>
          <w:szCs w:val="16"/>
          <w:lang w:val="en-US"/>
        </w:rPr>
        <w:t xml:space="preserve">  // GET /api/surveys/:id/fraud-stats ─────────────────────────────────────────</w:t>
      </w:r>
    </w:p>
    <w:p w14:paraId="2B89CB1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fastify.get(</w:t>
      </w:r>
    </w:p>
    <w:p w14:paraId="603FF1D6" w14:textId="77777777" w:rsidR="00CB2782" w:rsidRPr="00A06751" w:rsidRDefault="00CB2782" w:rsidP="00A06751">
      <w:pPr>
        <w:pStyle w:val="Codelisting"/>
        <w:jc w:val="left"/>
        <w:rPr>
          <w:sz w:val="16"/>
          <w:szCs w:val="16"/>
          <w:lang w:val="en-US"/>
        </w:rPr>
      </w:pPr>
      <w:r w:rsidRPr="00A06751">
        <w:rPr>
          <w:sz w:val="16"/>
          <w:szCs w:val="16"/>
          <w:lang w:val="en-US"/>
        </w:rPr>
        <w:t xml:space="preserve">    '/:id/fraud-stats',</w:t>
      </w:r>
    </w:p>
    <w:p w14:paraId="102D9475" w14:textId="77777777" w:rsidR="00CB2782" w:rsidRPr="00A06751" w:rsidRDefault="00CB2782" w:rsidP="00A06751">
      <w:pPr>
        <w:pStyle w:val="Codelisting"/>
        <w:jc w:val="left"/>
        <w:rPr>
          <w:sz w:val="16"/>
          <w:szCs w:val="16"/>
          <w:lang w:val="en-US"/>
        </w:rPr>
      </w:pPr>
      <w:r w:rsidRPr="00A06751">
        <w:rPr>
          <w:sz w:val="16"/>
          <w:szCs w:val="16"/>
          <w:lang w:val="en-US"/>
        </w:rPr>
        <w:t xml:space="preserve">    async (req: FastifyRequest&lt;{ Params: { id: string } }&gt;, reply: FastifyReply) =&gt; {</w:t>
      </w:r>
    </w:p>
    <w:p w14:paraId="3FA50DB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 = await surveyService.getSurveyById(req.params.id);</w:t>
      </w:r>
    </w:p>
    <w:p w14:paraId="3A0B1A31" w14:textId="77777777" w:rsidR="00CB2782" w:rsidRPr="00A06751" w:rsidRDefault="00CB2782" w:rsidP="00A06751">
      <w:pPr>
        <w:pStyle w:val="Codelisting"/>
        <w:jc w:val="left"/>
        <w:rPr>
          <w:sz w:val="16"/>
          <w:szCs w:val="16"/>
          <w:lang w:val="en-US"/>
        </w:rPr>
      </w:pPr>
      <w:r w:rsidRPr="00A06751">
        <w:rPr>
          <w:sz w:val="16"/>
          <w:szCs w:val="16"/>
          <w:lang w:val="en-US"/>
        </w:rPr>
        <w:t xml:space="preserve">      if (!survey) return reply.status(404).send({ error: 'Опитування не знайдено' });</w:t>
      </w:r>
    </w:p>
    <w:p w14:paraId="56F889F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stats = await antiFraudService.getFraudStats(survey.id);</w:t>
      </w:r>
    </w:p>
    <w:p w14:paraId="17D0A89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reply.send({ stats });</w:t>
      </w:r>
    </w:p>
    <w:p w14:paraId="3AE13C2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DCD184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0285405" w14:textId="77777777" w:rsidR="00CB2782" w:rsidRPr="00A06751" w:rsidRDefault="00CB2782" w:rsidP="00A06751">
      <w:pPr>
        <w:pStyle w:val="Codelisting"/>
        <w:jc w:val="left"/>
        <w:rPr>
          <w:sz w:val="16"/>
          <w:szCs w:val="16"/>
          <w:lang w:val="en-US"/>
        </w:rPr>
      </w:pPr>
      <w:r w:rsidRPr="00A06751">
        <w:rPr>
          <w:sz w:val="16"/>
          <w:szCs w:val="16"/>
          <w:lang w:val="en-US"/>
        </w:rPr>
        <w:t>}</w:t>
      </w:r>
    </w:p>
    <w:p w14:paraId="562C3EEC" w14:textId="77777777" w:rsidR="00CB2782" w:rsidRPr="00A06751" w:rsidRDefault="00CB2782" w:rsidP="00A06751">
      <w:pPr>
        <w:pStyle w:val="Codelisting"/>
        <w:jc w:val="left"/>
        <w:rPr>
          <w:sz w:val="16"/>
          <w:szCs w:val="16"/>
          <w:lang w:val="en-US"/>
        </w:rPr>
      </w:pPr>
    </w:p>
    <w:p w14:paraId="7A76CE5B" w14:textId="77777777" w:rsidR="00CB2782" w:rsidRPr="00A06751" w:rsidRDefault="00CB2782" w:rsidP="00A06751">
      <w:pPr>
        <w:pStyle w:val="Codelisting"/>
        <w:jc w:val="left"/>
        <w:rPr>
          <w:sz w:val="16"/>
          <w:szCs w:val="16"/>
          <w:lang w:val="en-US"/>
        </w:rPr>
      </w:pPr>
    </w:p>
    <w:p w14:paraId="3AD7651B"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C:\college\The-survey-uniqueness-control-module\backend\src\plugins\auth.ts =====</w:t>
      </w:r>
    </w:p>
    <w:p w14:paraId="744E93F3" w14:textId="77777777" w:rsidR="00CB2782" w:rsidRPr="00A06751" w:rsidRDefault="00CB2782" w:rsidP="00A06751">
      <w:pPr>
        <w:pStyle w:val="Codelisting"/>
        <w:jc w:val="left"/>
        <w:rPr>
          <w:sz w:val="16"/>
          <w:szCs w:val="16"/>
          <w:lang w:val="en-US"/>
        </w:rPr>
      </w:pPr>
    </w:p>
    <w:p w14:paraId="058EB4A3" w14:textId="77777777" w:rsidR="00CB2782" w:rsidRPr="00A06751" w:rsidRDefault="00CB2782" w:rsidP="00A06751">
      <w:pPr>
        <w:pStyle w:val="Codelisting"/>
        <w:jc w:val="left"/>
        <w:rPr>
          <w:sz w:val="16"/>
          <w:szCs w:val="16"/>
          <w:lang w:val="en-US"/>
        </w:rPr>
      </w:pPr>
      <w:r w:rsidRPr="00A06751">
        <w:rPr>
          <w:sz w:val="16"/>
          <w:szCs w:val="16"/>
          <w:lang w:val="en-US"/>
        </w:rPr>
        <w:t>import { FastifyPluginAsync, FastifyReply, FastifyRequest } from 'fastify';</w:t>
      </w:r>
    </w:p>
    <w:p w14:paraId="4EB47F4C" w14:textId="77777777" w:rsidR="00CB2782" w:rsidRPr="00A06751" w:rsidRDefault="00CB2782" w:rsidP="00A06751">
      <w:pPr>
        <w:pStyle w:val="Codelisting"/>
        <w:jc w:val="left"/>
        <w:rPr>
          <w:sz w:val="16"/>
          <w:szCs w:val="16"/>
          <w:lang w:val="en-US"/>
        </w:rPr>
      </w:pPr>
      <w:r w:rsidRPr="00A06751">
        <w:rPr>
          <w:sz w:val="16"/>
          <w:szCs w:val="16"/>
          <w:lang w:val="en-US"/>
        </w:rPr>
        <w:t>import fp from 'fastify-plugin';</w:t>
      </w:r>
    </w:p>
    <w:p w14:paraId="7D845548" w14:textId="77777777" w:rsidR="00CB2782" w:rsidRPr="00A06751" w:rsidRDefault="00CB2782" w:rsidP="00A06751">
      <w:pPr>
        <w:pStyle w:val="Codelisting"/>
        <w:jc w:val="left"/>
        <w:rPr>
          <w:sz w:val="16"/>
          <w:szCs w:val="16"/>
          <w:lang w:val="en-US"/>
        </w:rPr>
      </w:pPr>
      <w:r w:rsidRPr="00A06751">
        <w:rPr>
          <w:sz w:val="16"/>
          <w:szCs w:val="16"/>
          <w:lang w:val="en-US"/>
        </w:rPr>
        <w:t>import '@fastify/jwt';</w:t>
      </w:r>
    </w:p>
    <w:p w14:paraId="58C8A0B8" w14:textId="77777777" w:rsidR="00CB2782" w:rsidRPr="00A06751" w:rsidRDefault="00CB2782" w:rsidP="00A06751">
      <w:pPr>
        <w:pStyle w:val="Codelisting"/>
        <w:jc w:val="left"/>
        <w:rPr>
          <w:sz w:val="16"/>
          <w:szCs w:val="16"/>
          <w:lang w:val="en-US"/>
        </w:rPr>
      </w:pPr>
    </w:p>
    <w:p w14:paraId="23CA8C89" w14:textId="77777777" w:rsidR="00CB2782" w:rsidRPr="00A06751" w:rsidRDefault="00CB2782" w:rsidP="00A06751">
      <w:pPr>
        <w:pStyle w:val="Codelisting"/>
        <w:jc w:val="left"/>
        <w:rPr>
          <w:sz w:val="16"/>
          <w:szCs w:val="16"/>
          <w:lang w:val="en-US"/>
        </w:rPr>
      </w:pPr>
      <w:r w:rsidRPr="00A06751">
        <w:rPr>
          <w:sz w:val="16"/>
          <w:szCs w:val="16"/>
          <w:lang w:val="en-US"/>
        </w:rPr>
        <w:t>// ── JWT Payload type ───────────────────────────────────────────────────────</w:t>
      </w:r>
    </w:p>
    <w:p w14:paraId="2C7E2782" w14:textId="77777777" w:rsidR="00CB2782" w:rsidRPr="00A06751" w:rsidRDefault="00CB2782" w:rsidP="00A06751">
      <w:pPr>
        <w:pStyle w:val="Codelisting"/>
        <w:jc w:val="left"/>
        <w:rPr>
          <w:sz w:val="16"/>
          <w:szCs w:val="16"/>
          <w:lang w:val="en-US"/>
        </w:rPr>
      </w:pPr>
      <w:r w:rsidRPr="00A06751">
        <w:rPr>
          <w:sz w:val="16"/>
          <w:szCs w:val="16"/>
          <w:lang w:val="en-US"/>
        </w:rPr>
        <w:t>declare module '@fastify/jwt' {</w:t>
      </w:r>
    </w:p>
    <w:p w14:paraId="7EBE617E" w14:textId="77777777" w:rsidR="00CB2782" w:rsidRPr="00A06751" w:rsidRDefault="00CB2782" w:rsidP="00A06751">
      <w:pPr>
        <w:pStyle w:val="Codelisting"/>
        <w:jc w:val="left"/>
        <w:rPr>
          <w:sz w:val="16"/>
          <w:szCs w:val="16"/>
          <w:lang w:val="en-US"/>
        </w:rPr>
      </w:pPr>
      <w:r w:rsidRPr="00A06751">
        <w:rPr>
          <w:sz w:val="16"/>
          <w:szCs w:val="16"/>
          <w:lang w:val="en-US"/>
        </w:rPr>
        <w:t xml:space="preserve">  interface FastifyJWT {</w:t>
      </w:r>
    </w:p>
    <w:p w14:paraId="68AF129C" w14:textId="77777777" w:rsidR="00CB2782" w:rsidRPr="00A06751" w:rsidRDefault="00CB2782" w:rsidP="00A06751">
      <w:pPr>
        <w:pStyle w:val="Codelisting"/>
        <w:jc w:val="left"/>
        <w:rPr>
          <w:sz w:val="16"/>
          <w:szCs w:val="16"/>
          <w:lang w:val="en-US"/>
        </w:rPr>
      </w:pPr>
      <w:r w:rsidRPr="00A06751">
        <w:rPr>
          <w:sz w:val="16"/>
          <w:szCs w:val="16"/>
          <w:lang w:val="en-US"/>
        </w:rPr>
        <w:t xml:space="preserve">    user: { id: string; email: string; role: 'USER' | 'MODERATOR' | 'ADMIN' };</w:t>
      </w:r>
    </w:p>
    <w:p w14:paraId="1F69E3F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C5BF0F2" w14:textId="77777777" w:rsidR="00CB2782" w:rsidRPr="00A06751" w:rsidRDefault="00CB2782" w:rsidP="00A06751">
      <w:pPr>
        <w:pStyle w:val="Codelisting"/>
        <w:jc w:val="left"/>
        <w:rPr>
          <w:sz w:val="16"/>
          <w:szCs w:val="16"/>
          <w:lang w:val="en-US"/>
        </w:rPr>
      </w:pPr>
      <w:r w:rsidRPr="00A06751">
        <w:rPr>
          <w:sz w:val="16"/>
          <w:szCs w:val="16"/>
          <w:lang w:val="en-US"/>
        </w:rPr>
        <w:t>}</w:t>
      </w:r>
    </w:p>
    <w:p w14:paraId="2E3748CF" w14:textId="77777777" w:rsidR="00CB2782" w:rsidRPr="00A06751" w:rsidRDefault="00CB2782" w:rsidP="00A06751">
      <w:pPr>
        <w:pStyle w:val="Codelisting"/>
        <w:jc w:val="left"/>
        <w:rPr>
          <w:sz w:val="16"/>
          <w:szCs w:val="16"/>
          <w:lang w:val="en-US"/>
        </w:rPr>
      </w:pPr>
    </w:p>
    <w:p w14:paraId="19F0FF53" w14:textId="77777777" w:rsidR="00CB2782" w:rsidRPr="00A06751" w:rsidRDefault="00CB2782" w:rsidP="00A06751">
      <w:pPr>
        <w:pStyle w:val="Codelisting"/>
        <w:jc w:val="left"/>
        <w:rPr>
          <w:sz w:val="16"/>
          <w:szCs w:val="16"/>
          <w:lang w:val="en-US"/>
        </w:rPr>
      </w:pPr>
      <w:r w:rsidRPr="00A06751">
        <w:rPr>
          <w:sz w:val="16"/>
          <w:szCs w:val="16"/>
          <w:lang w:val="en-US"/>
        </w:rPr>
        <w:t>declare module 'fastify' {</w:t>
      </w:r>
    </w:p>
    <w:p w14:paraId="4D7FC9A0" w14:textId="77777777" w:rsidR="00CB2782" w:rsidRPr="00A06751" w:rsidRDefault="00CB2782" w:rsidP="00A06751">
      <w:pPr>
        <w:pStyle w:val="Codelisting"/>
        <w:jc w:val="left"/>
        <w:rPr>
          <w:sz w:val="16"/>
          <w:szCs w:val="16"/>
          <w:lang w:val="en-US"/>
        </w:rPr>
      </w:pPr>
      <w:r w:rsidRPr="00A06751">
        <w:rPr>
          <w:sz w:val="16"/>
          <w:szCs w:val="16"/>
          <w:lang w:val="en-US"/>
        </w:rPr>
        <w:t xml:space="preserve">  export interface FastifyInstance {</w:t>
      </w:r>
    </w:p>
    <w:p w14:paraId="3A66DAFD" w14:textId="77777777" w:rsidR="00CB2782" w:rsidRPr="00A06751" w:rsidRDefault="00CB2782" w:rsidP="00A06751">
      <w:pPr>
        <w:pStyle w:val="Codelisting"/>
        <w:jc w:val="left"/>
        <w:rPr>
          <w:sz w:val="16"/>
          <w:szCs w:val="16"/>
          <w:lang w:val="en-US"/>
        </w:rPr>
      </w:pPr>
      <w:r w:rsidRPr="00A06751">
        <w:rPr>
          <w:sz w:val="16"/>
          <w:szCs w:val="16"/>
          <w:lang w:val="en-US"/>
        </w:rPr>
        <w:t xml:space="preserve">    authenticate:  (request: FastifyRequest, reply: FastifyReply) =&gt; Promise&lt;void&gt;;</w:t>
      </w:r>
    </w:p>
    <w:p w14:paraId="16EBE9EA" w14:textId="77777777" w:rsidR="00CB2782" w:rsidRPr="00A06751" w:rsidRDefault="00CB2782" w:rsidP="00A06751">
      <w:pPr>
        <w:pStyle w:val="Codelisting"/>
        <w:jc w:val="left"/>
        <w:rPr>
          <w:sz w:val="16"/>
          <w:szCs w:val="16"/>
          <w:lang w:val="en-US"/>
        </w:rPr>
      </w:pPr>
      <w:r w:rsidRPr="00A06751">
        <w:rPr>
          <w:sz w:val="16"/>
          <w:szCs w:val="16"/>
          <w:lang w:val="en-US"/>
        </w:rPr>
        <w:t xml:space="preserve">    requireRole:   (roles: Array&lt;'USER' | 'MODERATOR' | 'ADMIN'&gt;) =&gt; (request: FastifyRequest, reply: FastifyReply) =&gt; Promise&lt;void&gt;;</w:t>
      </w:r>
    </w:p>
    <w:p w14:paraId="73796CD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51E5E7" w14:textId="77777777" w:rsidR="00CB2782" w:rsidRPr="00A06751" w:rsidRDefault="00CB2782" w:rsidP="00A06751">
      <w:pPr>
        <w:pStyle w:val="Codelisting"/>
        <w:jc w:val="left"/>
        <w:rPr>
          <w:sz w:val="16"/>
          <w:szCs w:val="16"/>
          <w:lang w:val="en-US"/>
        </w:rPr>
      </w:pPr>
      <w:r w:rsidRPr="00A06751">
        <w:rPr>
          <w:sz w:val="16"/>
          <w:szCs w:val="16"/>
          <w:lang w:val="en-US"/>
        </w:rPr>
        <w:t>}</w:t>
      </w:r>
    </w:p>
    <w:p w14:paraId="24ED8864" w14:textId="77777777" w:rsidR="00CB2782" w:rsidRPr="00A06751" w:rsidRDefault="00CB2782" w:rsidP="00A06751">
      <w:pPr>
        <w:pStyle w:val="Codelisting"/>
        <w:jc w:val="left"/>
        <w:rPr>
          <w:sz w:val="16"/>
          <w:szCs w:val="16"/>
          <w:lang w:val="en-US"/>
        </w:rPr>
      </w:pPr>
    </w:p>
    <w:p w14:paraId="47962404" w14:textId="77777777" w:rsidR="00CB2782" w:rsidRPr="00A06751" w:rsidRDefault="00CB2782" w:rsidP="00A06751">
      <w:pPr>
        <w:pStyle w:val="Codelisting"/>
        <w:jc w:val="left"/>
        <w:rPr>
          <w:sz w:val="16"/>
          <w:szCs w:val="16"/>
          <w:lang w:val="en-US"/>
        </w:rPr>
      </w:pPr>
      <w:r w:rsidRPr="00A06751">
        <w:rPr>
          <w:sz w:val="16"/>
          <w:szCs w:val="16"/>
          <w:lang w:val="en-US"/>
        </w:rPr>
        <w:t>const plugin: FastifyPluginAsync = async (fastify) =&gt; {</w:t>
      </w:r>
    </w:p>
    <w:p w14:paraId="65F0966D" w14:textId="77777777" w:rsidR="00CB2782" w:rsidRPr="00A06751" w:rsidRDefault="00CB2782" w:rsidP="00A06751">
      <w:pPr>
        <w:pStyle w:val="Codelisting"/>
        <w:jc w:val="left"/>
        <w:rPr>
          <w:sz w:val="16"/>
          <w:szCs w:val="16"/>
          <w:lang w:val="en-US"/>
        </w:rPr>
      </w:pPr>
    </w:p>
    <w:p w14:paraId="59C7BFCB" w14:textId="77777777" w:rsidR="00CB2782" w:rsidRPr="00A06751" w:rsidRDefault="00CB2782" w:rsidP="00A06751">
      <w:pPr>
        <w:pStyle w:val="Codelisting"/>
        <w:jc w:val="left"/>
        <w:rPr>
          <w:sz w:val="16"/>
          <w:szCs w:val="16"/>
          <w:lang w:val="en-US"/>
        </w:rPr>
      </w:pPr>
      <w:r w:rsidRPr="00A06751">
        <w:rPr>
          <w:sz w:val="16"/>
          <w:szCs w:val="16"/>
          <w:lang w:val="en-US"/>
        </w:rPr>
        <w:t xml:space="preserve">  // ── authenticate ─────────────────────────────────────────────────────────</w:t>
      </w:r>
    </w:p>
    <w:p w14:paraId="5F15B3AC" w14:textId="77777777" w:rsidR="00CB2782" w:rsidRPr="00A06751" w:rsidRDefault="00CB2782" w:rsidP="00A06751">
      <w:pPr>
        <w:pStyle w:val="Codelisting"/>
        <w:jc w:val="left"/>
        <w:rPr>
          <w:sz w:val="16"/>
          <w:szCs w:val="16"/>
          <w:lang w:val="en-US"/>
        </w:rPr>
      </w:pPr>
      <w:r w:rsidRPr="00A06751">
        <w:rPr>
          <w:sz w:val="16"/>
          <w:szCs w:val="16"/>
          <w:lang w:val="en-US"/>
        </w:rPr>
        <w:t xml:space="preserve">  // Спочатку перевіряємо JWT Bearer token.</w:t>
      </w:r>
    </w:p>
    <w:p w14:paraId="5E9AC106" w14:textId="77777777" w:rsidR="00CB2782" w:rsidRPr="00A06751" w:rsidRDefault="00CB2782" w:rsidP="00A06751">
      <w:pPr>
        <w:pStyle w:val="Codelisting"/>
        <w:jc w:val="left"/>
        <w:rPr>
          <w:sz w:val="16"/>
          <w:szCs w:val="16"/>
          <w:lang w:val="en-US"/>
        </w:rPr>
      </w:pPr>
      <w:r w:rsidRPr="00A06751">
        <w:rPr>
          <w:sz w:val="16"/>
          <w:szCs w:val="16"/>
          <w:lang w:val="en-US"/>
        </w:rPr>
        <w:t xml:space="preserve">  // Fallback: x-user-id header (зворотна сумісність з існуючими публічними routes).</w:t>
      </w:r>
    </w:p>
    <w:p w14:paraId="71EBE076"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fastify.decorate('authenticate', async (request: FastifyRequest, reply: FastifyReply) =&gt; {</w:t>
      </w:r>
    </w:p>
    <w:p w14:paraId="010F148B" w14:textId="77777777" w:rsidR="00CB2782" w:rsidRPr="00A06751" w:rsidRDefault="00CB2782" w:rsidP="00A06751">
      <w:pPr>
        <w:pStyle w:val="Codelisting"/>
        <w:jc w:val="left"/>
        <w:rPr>
          <w:sz w:val="16"/>
          <w:szCs w:val="16"/>
          <w:lang w:val="en-US"/>
        </w:rPr>
      </w:pPr>
      <w:r w:rsidRPr="00A06751">
        <w:rPr>
          <w:sz w:val="16"/>
          <w:szCs w:val="16"/>
          <w:lang w:val="en-US"/>
        </w:rPr>
        <w:t xml:space="preserve">    // 1. Try Bearer JWT</w:t>
      </w:r>
    </w:p>
    <w:p w14:paraId="3A93CDC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authHeader = request.headers['authorization'];</w:t>
      </w:r>
    </w:p>
    <w:p w14:paraId="5349DE06" w14:textId="77777777" w:rsidR="00CB2782" w:rsidRPr="00A06751" w:rsidRDefault="00CB2782" w:rsidP="00A06751">
      <w:pPr>
        <w:pStyle w:val="Codelisting"/>
        <w:jc w:val="left"/>
        <w:rPr>
          <w:sz w:val="16"/>
          <w:szCs w:val="16"/>
          <w:lang w:val="en-US"/>
        </w:rPr>
      </w:pPr>
      <w:r w:rsidRPr="00A06751">
        <w:rPr>
          <w:sz w:val="16"/>
          <w:szCs w:val="16"/>
          <w:lang w:val="en-US"/>
        </w:rPr>
        <w:t xml:space="preserve">    if (authHeader &amp;&amp; authHeader.startsWith('Bearer ')) {</w:t>
      </w:r>
    </w:p>
    <w:p w14:paraId="53D78137"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0D85108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request.jwtVerify();</w:t>
      </w:r>
    </w:p>
    <w:p w14:paraId="44D87E1C" w14:textId="77777777" w:rsidR="00CB2782" w:rsidRPr="00A06751" w:rsidRDefault="00CB2782" w:rsidP="00A06751">
      <w:pPr>
        <w:pStyle w:val="Codelisting"/>
        <w:jc w:val="left"/>
        <w:rPr>
          <w:sz w:val="16"/>
          <w:szCs w:val="16"/>
          <w:lang w:val="en-US"/>
        </w:rPr>
      </w:pPr>
      <w:r w:rsidRPr="00A06751">
        <w:rPr>
          <w:sz w:val="16"/>
          <w:szCs w:val="16"/>
          <w:lang w:val="en-US"/>
        </w:rPr>
        <w:t xml:space="preserve">        // Update lastLoginAt asynchronously (fire-and-forget)</w:t>
      </w:r>
    </w:p>
    <w:p w14:paraId="406ADB4D"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(request.user?.id) {</w:t>
      </w:r>
    </w:p>
    <w:p w14:paraId="5E6BFEB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fastify.prisma.user.update({</w:t>
      </w:r>
    </w:p>
    <w:p w14:paraId="7017F2AB"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request.user.id },</w:t>
      </w:r>
    </w:p>
    <w:p w14:paraId="61C586CD" w14:textId="77777777" w:rsidR="00CB2782" w:rsidRPr="00A06751" w:rsidRDefault="00CB2782" w:rsidP="00A06751">
      <w:pPr>
        <w:pStyle w:val="Codelisting"/>
        <w:jc w:val="left"/>
        <w:rPr>
          <w:sz w:val="16"/>
          <w:szCs w:val="16"/>
          <w:lang w:val="en-US"/>
        </w:rPr>
      </w:pPr>
      <w:r w:rsidRPr="00A06751">
        <w:rPr>
          <w:sz w:val="16"/>
          <w:szCs w:val="16"/>
          <w:lang w:val="en-US"/>
        </w:rPr>
        <w:t xml:space="preserve">            data:  { lastLoginAt: new Date() },</w:t>
      </w:r>
    </w:p>
    <w:p w14:paraId="71D149E6" w14:textId="77777777" w:rsidR="00CB2782" w:rsidRPr="00A06751" w:rsidRDefault="00CB2782" w:rsidP="00A06751">
      <w:pPr>
        <w:pStyle w:val="Codelisting"/>
        <w:jc w:val="left"/>
        <w:rPr>
          <w:sz w:val="16"/>
          <w:szCs w:val="16"/>
          <w:lang w:val="en-US"/>
        </w:rPr>
      </w:pPr>
      <w:r w:rsidRPr="00A06751">
        <w:rPr>
          <w:sz w:val="16"/>
          <w:szCs w:val="16"/>
          <w:lang w:val="en-US"/>
        </w:rPr>
        <w:t xml:space="preserve">          }).catch(() =&gt; {});</w:t>
      </w:r>
    </w:p>
    <w:p w14:paraId="050CFE2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E800DD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719FD6DB"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1C028307"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reply.code(401).send({ error: 'Недійсний або прострочений токен' });</w:t>
      </w:r>
    </w:p>
    <w:p w14:paraId="2769539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0EB7F27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DC89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A06D5F" w14:textId="77777777" w:rsidR="00CB2782" w:rsidRPr="00A06751" w:rsidRDefault="00CB2782" w:rsidP="00A06751">
      <w:pPr>
        <w:pStyle w:val="Codelisting"/>
        <w:jc w:val="left"/>
        <w:rPr>
          <w:sz w:val="16"/>
          <w:szCs w:val="16"/>
          <w:lang w:val="en-US"/>
        </w:rPr>
      </w:pPr>
    </w:p>
    <w:p w14:paraId="5990A9CE" w14:textId="77777777" w:rsidR="00CB2782" w:rsidRPr="00A06751" w:rsidRDefault="00CB2782" w:rsidP="00A06751">
      <w:pPr>
        <w:pStyle w:val="Codelisting"/>
        <w:jc w:val="left"/>
        <w:rPr>
          <w:sz w:val="16"/>
          <w:szCs w:val="16"/>
          <w:lang w:val="en-US"/>
        </w:rPr>
      </w:pPr>
      <w:r w:rsidRPr="00A06751">
        <w:rPr>
          <w:sz w:val="16"/>
          <w:szCs w:val="16"/>
          <w:lang w:val="en-US"/>
        </w:rPr>
        <w:t xml:space="preserve">    // 2. Fallback: x-user-id header (legacy support)</w:t>
      </w:r>
    </w:p>
    <w:p w14:paraId="1DCF2AF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userId = request.headers['x-user-id'] as string;</w:t>
      </w:r>
    </w:p>
    <w:p w14:paraId="2FAF10A1"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(userId) {</w:t>
      </w:r>
    </w:p>
    <w:p w14:paraId="6A1DC95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 = await fastify.prisma.user.findUnique({</w:t>
      </w:r>
    </w:p>
    <w:p w14:paraId="13C26BDF" w14:textId="77777777" w:rsidR="00CB2782" w:rsidRPr="00A06751" w:rsidRDefault="00CB2782" w:rsidP="00A06751">
      <w:pPr>
        <w:pStyle w:val="Codelisting"/>
        <w:jc w:val="left"/>
        <w:rPr>
          <w:sz w:val="16"/>
          <w:szCs w:val="16"/>
          <w:lang w:val="en-US"/>
        </w:rPr>
      </w:pPr>
      <w:r w:rsidRPr="00A06751">
        <w:rPr>
          <w:sz w:val="16"/>
          <w:szCs w:val="16"/>
          <w:lang w:val="en-US"/>
        </w:rPr>
        <w:t xml:space="preserve">        where:  { id: userId },</w:t>
      </w:r>
    </w:p>
    <w:p w14:paraId="24B10C40" w14:textId="77777777" w:rsidR="00CB2782" w:rsidRPr="00A06751" w:rsidRDefault="00CB2782" w:rsidP="00A06751">
      <w:pPr>
        <w:pStyle w:val="Codelisting"/>
        <w:jc w:val="left"/>
        <w:rPr>
          <w:sz w:val="16"/>
          <w:szCs w:val="16"/>
          <w:lang w:val="en-US"/>
        </w:rPr>
      </w:pPr>
      <w:r w:rsidRPr="00A06751">
        <w:rPr>
          <w:sz w:val="16"/>
          <w:szCs w:val="16"/>
          <w:lang w:val="en-US"/>
        </w:rPr>
        <w:t xml:space="preserve">        select: { id: true, email: true, role: true, isBlocked: true },</w:t>
      </w:r>
    </w:p>
    <w:p w14:paraId="372FBC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63597B"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 {</w:t>
      </w:r>
    </w:p>
    <w:p w14:paraId="276C8EFD"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reply.code(401).send({ error: 'Обліковий запис не знайдено' });</w:t>
      </w:r>
    </w:p>
    <w:p w14:paraId="0AB64872"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0E05EA4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FA37E2"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(user.isBlocked) {</w:t>
      </w:r>
    </w:p>
    <w:p w14:paraId="013E9D84"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reply.code(403).send({ error: 'Обліковий запис заблоковано' });</w:t>
      </w:r>
    </w:p>
    <w:p w14:paraId="5A2D7E35"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1E4FAC5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19473C7" w14:textId="77777777" w:rsidR="00CB2782" w:rsidRPr="00A06751" w:rsidRDefault="00CB2782" w:rsidP="00A06751">
      <w:pPr>
        <w:pStyle w:val="Codelisting"/>
        <w:jc w:val="left"/>
        <w:rPr>
          <w:sz w:val="16"/>
          <w:szCs w:val="16"/>
          <w:lang w:val="en-US"/>
        </w:rPr>
      </w:pPr>
      <w:r w:rsidRPr="00A06751">
        <w:rPr>
          <w:sz w:val="16"/>
          <w:szCs w:val="16"/>
          <w:lang w:val="en-US"/>
        </w:rPr>
        <w:t xml:space="preserve">      request.user = { id: user.id, email: user.email, role: user.role as any };</w:t>
      </w:r>
    </w:p>
    <w:p w14:paraId="672A8D2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6675244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6FE545F" w14:textId="77777777" w:rsidR="00CB2782" w:rsidRPr="00A06751" w:rsidRDefault="00CB2782" w:rsidP="00A06751">
      <w:pPr>
        <w:pStyle w:val="Codelisting"/>
        <w:jc w:val="left"/>
        <w:rPr>
          <w:sz w:val="16"/>
          <w:szCs w:val="16"/>
          <w:lang w:val="en-US"/>
        </w:rPr>
      </w:pPr>
    </w:p>
    <w:p w14:paraId="55F79568"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reply.code(401).send({ error: 'Необхідна авторизація' });</w:t>
      </w:r>
    </w:p>
    <w:p w14:paraId="162B88E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2FE2C2" w14:textId="77777777" w:rsidR="00CB2782" w:rsidRPr="00A06751" w:rsidRDefault="00CB2782" w:rsidP="00A06751">
      <w:pPr>
        <w:pStyle w:val="Codelisting"/>
        <w:jc w:val="left"/>
        <w:rPr>
          <w:sz w:val="16"/>
          <w:szCs w:val="16"/>
          <w:lang w:val="en-US"/>
        </w:rPr>
      </w:pPr>
    </w:p>
    <w:p w14:paraId="0B1AE1FB"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 ── requireRole ──────────────────────────────────────────────────────────</w:t>
      </w:r>
    </w:p>
    <w:p w14:paraId="215C01D3" w14:textId="77777777" w:rsidR="00CB2782" w:rsidRPr="00A06751" w:rsidRDefault="00CB2782" w:rsidP="00A06751">
      <w:pPr>
        <w:pStyle w:val="Codelisting"/>
        <w:jc w:val="left"/>
        <w:rPr>
          <w:sz w:val="16"/>
          <w:szCs w:val="16"/>
          <w:lang w:val="en-US"/>
        </w:rPr>
      </w:pPr>
      <w:r w:rsidRPr="00A06751">
        <w:rPr>
          <w:sz w:val="16"/>
          <w:szCs w:val="16"/>
          <w:lang w:val="en-US"/>
        </w:rPr>
        <w:t xml:space="preserve">  // RBAC middleware factory. Usage: preValidation: [fastify.authenticate, fastify.requireRole(['ADMIN'])]</w:t>
      </w:r>
    </w:p>
    <w:p w14:paraId="61BEB280"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fastify.decorate('requireRole', (roles: Array&lt;'USER' | 'MODERATOR' | 'ADMIN'&gt;) =&gt; {</w:t>
      </w:r>
    </w:p>
    <w:p w14:paraId="6BD2B0D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async (request: FastifyRequest, reply: FastifyReply) =&gt; {</w:t>
      </w:r>
    </w:p>
    <w:p w14:paraId="0CD707DE" w14:textId="77777777" w:rsidR="00CB2782" w:rsidRPr="00A06751" w:rsidRDefault="00CB2782" w:rsidP="00A06751">
      <w:pPr>
        <w:pStyle w:val="Codelisting"/>
        <w:jc w:val="left"/>
        <w:rPr>
          <w:sz w:val="16"/>
          <w:szCs w:val="16"/>
          <w:lang w:val="en-US"/>
        </w:rPr>
      </w:pPr>
      <w:r w:rsidRPr="00A06751">
        <w:rPr>
          <w:sz w:val="16"/>
          <w:szCs w:val="16"/>
          <w:lang w:val="en-US"/>
        </w:rPr>
        <w:t xml:space="preserve">      if (!request.user) {</w:t>
      </w:r>
    </w:p>
    <w:p w14:paraId="30558885"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reply.code(401).send({ error: 'Необхідна авторизація' });</w:t>
      </w:r>
    </w:p>
    <w:p w14:paraId="5C632AF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6374E92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2059D4" w14:textId="77777777" w:rsidR="00CB2782" w:rsidRPr="00A06751" w:rsidRDefault="00CB2782" w:rsidP="00A06751">
      <w:pPr>
        <w:pStyle w:val="Codelisting"/>
        <w:jc w:val="left"/>
        <w:rPr>
          <w:sz w:val="16"/>
          <w:szCs w:val="16"/>
          <w:lang w:val="en-US"/>
        </w:rPr>
      </w:pPr>
      <w:r w:rsidRPr="00A06751">
        <w:rPr>
          <w:sz w:val="16"/>
          <w:szCs w:val="16"/>
          <w:lang w:val="en-US"/>
        </w:rPr>
        <w:t xml:space="preserve">      if (!roles.includes(request.user.role)) {</w:t>
      </w:r>
    </w:p>
    <w:p w14:paraId="4F22CE64" w14:textId="77777777" w:rsidR="00CB2782" w:rsidRPr="00A06751" w:rsidRDefault="00CB2782" w:rsidP="00A06751">
      <w:pPr>
        <w:pStyle w:val="Codelisting"/>
        <w:jc w:val="left"/>
        <w:rPr>
          <w:sz w:val="16"/>
          <w:szCs w:val="16"/>
          <w:lang w:val="en-US"/>
        </w:rPr>
      </w:pPr>
      <w:r w:rsidRPr="00A06751">
        <w:rPr>
          <w:sz w:val="16"/>
          <w:szCs w:val="16"/>
          <w:lang w:val="en-US"/>
        </w:rPr>
        <w:t xml:space="preserve">        reply.code(403).send({</w:t>
      </w:r>
    </w:p>
    <w:p w14:paraId="0554AAE6" w14:textId="77777777" w:rsidR="00CB2782" w:rsidRPr="00A06751" w:rsidRDefault="00CB2782" w:rsidP="00A06751">
      <w:pPr>
        <w:pStyle w:val="Codelisting"/>
        <w:jc w:val="left"/>
        <w:rPr>
          <w:sz w:val="16"/>
          <w:szCs w:val="16"/>
          <w:lang w:val="en-US"/>
        </w:rPr>
      </w:pPr>
      <w:r w:rsidRPr="00A06751">
        <w:rPr>
          <w:sz w:val="16"/>
          <w:szCs w:val="16"/>
          <w:lang w:val="en-US"/>
        </w:rPr>
        <w:t xml:space="preserve">          error:   'Доступ заборонено',</w:t>
      </w:r>
    </w:p>
    <w:p w14:paraId="1C2CE17E"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 `Необхідна роль: ${roles.join(' або ')}`,</w:t>
      </w:r>
    </w:p>
    <w:p w14:paraId="00D371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B5DCF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3DEBDD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C9E86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A8D20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F8E5F83" w14:textId="77777777" w:rsidR="00CB2782" w:rsidRPr="00A06751" w:rsidRDefault="00CB2782" w:rsidP="00A06751">
      <w:pPr>
        <w:pStyle w:val="Codelisting"/>
        <w:jc w:val="left"/>
        <w:rPr>
          <w:sz w:val="16"/>
          <w:szCs w:val="16"/>
          <w:lang w:val="en-US"/>
        </w:rPr>
      </w:pPr>
      <w:r w:rsidRPr="00A06751">
        <w:rPr>
          <w:sz w:val="16"/>
          <w:szCs w:val="16"/>
          <w:lang w:val="en-US"/>
        </w:rPr>
        <w:t>};</w:t>
      </w:r>
    </w:p>
    <w:p w14:paraId="23F2FFEE" w14:textId="77777777" w:rsidR="00CB2782" w:rsidRPr="00A06751" w:rsidRDefault="00CB2782" w:rsidP="00A06751">
      <w:pPr>
        <w:pStyle w:val="Codelisting"/>
        <w:jc w:val="left"/>
        <w:rPr>
          <w:sz w:val="16"/>
          <w:szCs w:val="16"/>
          <w:lang w:val="en-US"/>
        </w:rPr>
      </w:pPr>
    </w:p>
    <w:p w14:paraId="3C51110C" w14:textId="77777777" w:rsidR="00CB2782" w:rsidRPr="00A06751" w:rsidRDefault="00CB2782" w:rsidP="00A06751">
      <w:pPr>
        <w:pStyle w:val="Codelisting"/>
        <w:jc w:val="left"/>
        <w:rPr>
          <w:sz w:val="16"/>
          <w:szCs w:val="16"/>
          <w:lang w:val="en-US"/>
        </w:rPr>
      </w:pPr>
      <w:r w:rsidRPr="00A06751">
        <w:rPr>
          <w:sz w:val="16"/>
          <w:szCs w:val="16"/>
          <w:lang w:val="en-US"/>
        </w:rPr>
        <w:t>export const authPlugin = fp(plugin, { name: 'auth-plugin' });</w:t>
      </w:r>
    </w:p>
    <w:p w14:paraId="0D07CD0F" w14:textId="77777777" w:rsidR="00CB2782" w:rsidRPr="00A06751" w:rsidRDefault="00CB2782" w:rsidP="00A06751">
      <w:pPr>
        <w:pStyle w:val="Codelisting"/>
        <w:jc w:val="left"/>
        <w:rPr>
          <w:sz w:val="16"/>
          <w:szCs w:val="16"/>
          <w:lang w:val="en-US"/>
        </w:rPr>
      </w:pPr>
    </w:p>
    <w:p w14:paraId="7F5267CD" w14:textId="77777777" w:rsidR="00CB2782" w:rsidRPr="00A06751" w:rsidRDefault="00CB2782" w:rsidP="00A06751">
      <w:pPr>
        <w:pStyle w:val="Codelisting"/>
        <w:jc w:val="left"/>
        <w:rPr>
          <w:sz w:val="16"/>
          <w:szCs w:val="16"/>
          <w:lang w:val="en-US"/>
        </w:rPr>
      </w:pPr>
    </w:p>
    <w:p w14:paraId="17651BE3"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C:\college\The-survey-uniqueness-control-module\backend\src\plugins\prisma.ts =====</w:t>
      </w:r>
    </w:p>
    <w:p w14:paraId="1CEB830C" w14:textId="77777777" w:rsidR="00CB2782" w:rsidRPr="00A06751" w:rsidRDefault="00CB2782" w:rsidP="00A06751">
      <w:pPr>
        <w:pStyle w:val="Codelisting"/>
        <w:jc w:val="left"/>
        <w:rPr>
          <w:sz w:val="16"/>
          <w:szCs w:val="16"/>
          <w:lang w:val="en-US"/>
        </w:rPr>
      </w:pPr>
    </w:p>
    <w:p w14:paraId="120F23F3" w14:textId="77777777" w:rsidR="00CB2782" w:rsidRPr="00A06751" w:rsidRDefault="00CB2782" w:rsidP="00A06751">
      <w:pPr>
        <w:pStyle w:val="Codelisting"/>
        <w:jc w:val="left"/>
        <w:rPr>
          <w:sz w:val="16"/>
          <w:szCs w:val="16"/>
          <w:lang w:val="en-US"/>
        </w:rPr>
      </w:pPr>
      <w:r w:rsidRPr="00A06751">
        <w:rPr>
          <w:sz w:val="16"/>
          <w:szCs w:val="16"/>
          <w:lang w:val="en-US"/>
        </w:rPr>
        <w:t>import fp from 'fastify-plugin';</w:t>
      </w:r>
    </w:p>
    <w:p w14:paraId="69E2EAC8" w14:textId="77777777" w:rsidR="00CB2782" w:rsidRPr="00A06751" w:rsidRDefault="00CB2782" w:rsidP="00A06751">
      <w:pPr>
        <w:pStyle w:val="Codelisting"/>
        <w:jc w:val="left"/>
        <w:rPr>
          <w:sz w:val="16"/>
          <w:szCs w:val="16"/>
          <w:lang w:val="en-US"/>
        </w:rPr>
      </w:pPr>
      <w:r w:rsidRPr="00A06751">
        <w:rPr>
          <w:sz w:val="16"/>
          <w:szCs w:val="16"/>
          <w:lang w:val="en-US"/>
        </w:rPr>
        <w:t>import { FastifyInstance } from 'fastify';</w:t>
      </w:r>
    </w:p>
    <w:p w14:paraId="4155DBC3" w14:textId="77777777" w:rsidR="00CB2782" w:rsidRPr="00A06751" w:rsidRDefault="00CB2782" w:rsidP="00A06751">
      <w:pPr>
        <w:pStyle w:val="Codelisting"/>
        <w:jc w:val="left"/>
        <w:rPr>
          <w:sz w:val="16"/>
          <w:szCs w:val="16"/>
          <w:lang w:val="en-US"/>
        </w:rPr>
      </w:pPr>
      <w:r w:rsidRPr="00A06751">
        <w:rPr>
          <w:sz w:val="16"/>
          <w:szCs w:val="16"/>
          <w:lang w:val="en-US"/>
        </w:rPr>
        <w:t>import { PrismaClient } from '@prisma/client';</w:t>
      </w:r>
    </w:p>
    <w:p w14:paraId="15DCB144" w14:textId="77777777" w:rsidR="00CB2782" w:rsidRPr="00A06751" w:rsidRDefault="00CB2782" w:rsidP="00A06751">
      <w:pPr>
        <w:pStyle w:val="Codelisting"/>
        <w:jc w:val="left"/>
        <w:rPr>
          <w:sz w:val="16"/>
          <w:szCs w:val="16"/>
          <w:lang w:val="en-US"/>
        </w:rPr>
      </w:pPr>
    </w:p>
    <w:p w14:paraId="4E8946FC" w14:textId="77777777" w:rsidR="00CB2782" w:rsidRPr="00A06751" w:rsidRDefault="00CB2782" w:rsidP="00A06751">
      <w:pPr>
        <w:pStyle w:val="Codelisting"/>
        <w:jc w:val="left"/>
        <w:rPr>
          <w:sz w:val="16"/>
          <w:szCs w:val="16"/>
          <w:lang w:val="en-US"/>
        </w:rPr>
      </w:pPr>
      <w:r w:rsidRPr="00A06751">
        <w:rPr>
          <w:sz w:val="16"/>
          <w:szCs w:val="16"/>
          <w:lang w:val="en-US"/>
        </w:rPr>
        <w:t>declare module 'fastify' {</w:t>
      </w:r>
    </w:p>
    <w:p w14:paraId="0374FDC1" w14:textId="77777777" w:rsidR="00CB2782" w:rsidRPr="00A06751" w:rsidRDefault="00CB2782" w:rsidP="00A06751">
      <w:pPr>
        <w:pStyle w:val="Codelisting"/>
        <w:jc w:val="left"/>
        <w:rPr>
          <w:sz w:val="16"/>
          <w:szCs w:val="16"/>
          <w:lang w:val="en-US"/>
        </w:rPr>
      </w:pPr>
      <w:r w:rsidRPr="00A06751">
        <w:rPr>
          <w:sz w:val="16"/>
          <w:szCs w:val="16"/>
          <w:lang w:val="en-US"/>
        </w:rPr>
        <w:t xml:space="preserve">  interface FastifyInstance {</w:t>
      </w:r>
    </w:p>
    <w:p w14:paraId="3A377E2D" w14:textId="77777777" w:rsidR="00CB2782" w:rsidRPr="00A06751" w:rsidRDefault="00CB2782" w:rsidP="00A06751">
      <w:pPr>
        <w:pStyle w:val="Codelisting"/>
        <w:jc w:val="left"/>
        <w:rPr>
          <w:sz w:val="16"/>
          <w:szCs w:val="16"/>
          <w:lang w:val="en-US"/>
        </w:rPr>
      </w:pPr>
      <w:r w:rsidRPr="00A06751">
        <w:rPr>
          <w:sz w:val="16"/>
          <w:szCs w:val="16"/>
          <w:lang w:val="en-US"/>
        </w:rPr>
        <w:t xml:space="preserve">    prisma: PrismaClient;</w:t>
      </w:r>
    </w:p>
    <w:p w14:paraId="7DF04C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B3C7A2" w14:textId="77777777" w:rsidR="00CB2782" w:rsidRPr="00A06751" w:rsidRDefault="00CB2782" w:rsidP="00A06751">
      <w:pPr>
        <w:pStyle w:val="Codelisting"/>
        <w:jc w:val="left"/>
        <w:rPr>
          <w:sz w:val="16"/>
          <w:szCs w:val="16"/>
          <w:lang w:val="en-US"/>
        </w:rPr>
      </w:pPr>
      <w:r w:rsidRPr="00A06751">
        <w:rPr>
          <w:sz w:val="16"/>
          <w:szCs w:val="16"/>
          <w:lang w:val="en-US"/>
        </w:rPr>
        <w:t>}</w:t>
      </w:r>
    </w:p>
    <w:p w14:paraId="39FE5284" w14:textId="77777777" w:rsidR="00CB2782" w:rsidRPr="00A06751" w:rsidRDefault="00CB2782" w:rsidP="00A06751">
      <w:pPr>
        <w:pStyle w:val="Codelisting"/>
        <w:jc w:val="left"/>
        <w:rPr>
          <w:sz w:val="16"/>
          <w:szCs w:val="16"/>
          <w:lang w:val="en-US"/>
        </w:rPr>
      </w:pPr>
    </w:p>
    <w:p w14:paraId="6CB0626C" w14:textId="77777777" w:rsidR="00CB2782" w:rsidRPr="00A06751" w:rsidRDefault="00CB2782" w:rsidP="00A06751">
      <w:pPr>
        <w:pStyle w:val="Codelisting"/>
        <w:jc w:val="left"/>
        <w:rPr>
          <w:sz w:val="16"/>
          <w:szCs w:val="16"/>
          <w:lang w:val="en-US"/>
        </w:rPr>
      </w:pPr>
      <w:r w:rsidRPr="00A06751">
        <w:rPr>
          <w:sz w:val="16"/>
          <w:szCs w:val="16"/>
          <w:lang w:val="en-US"/>
        </w:rPr>
        <w:t>async function prismaPlugin(fastify: FastifyInstance) {</w:t>
      </w:r>
    </w:p>
    <w:p w14:paraId="45BCCC9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prisma = new PrismaClient({</w:t>
      </w:r>
    </w:p>
    <w:p w14:paraId="77015A00" w14:textId="77777777" w:rsidR="00CB2782" w:rsidRPr="00A06751" w:rsidRDefault="00CB2782" w:rsidP="00A06751">
      <w:pPr>
        <w:pStyle w:val="Codelisting"/>
        <w:jc w:val="left"/>
        <w:rPr>
          <w:sz w:val="16"/>
          <w:szCs w:val="16"/>
          <w:lang w:val="en-US"/>
        </w:rPr>
      </w:pPr>
      <w:r w:rsidRPr="00A06751">
        <w:rPr>
          <w:sz w:val="16"/>
          <w:szCs w:val="16"/>
          <w:lang w:val="en-US"/>
        </w:rPr>
        <w:t xml:space="preserve">    log: ['warn', 'error'],</w:t>
      </w:r>
    </w:p>
    <w:p w14:paraId="09E6A51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0583D31" w14:textId="77777777" w:rsidR="00CB2782" w:rsidRPr="00A06751" w:rsidRDefault="00CB2782" w:rsidP="00A06751">
      <w:pPr>
        <w:pStyle w:val="Codelisting"/>
        <w:jc w:val="left"/>
        <w:rPr>
          <w:sz w:val="16"/>
          <w:szCs w:val="16"/>
          <w:lang w:val="en-US"/>
        </w:rPr>
      </w:pPr>
    </w:p>
    <w:p w14:paraId="043078D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prisma.$connect();</w:t>
      </w:r>
    </w:p>
    <w:p w14:paraId="52988348" w14:textId="77777777" w:rsidR="00CB2782" w:rsidRPr="00A06751" w:rsidRDefault="00CB2782" w:rsidP="00A06751">
      <w:pPr>
        <w:pStyle w:val="Codelisting"/>
        <w:jc w:val="left"/>
        <w:rPr>
          <w:sz w:val="16"/>
          <w:szCs w:val="16"/>
          <w:lang w:val="en-US"/>
        </w:rPr>
      </w:pPr>
    </w:p>
    <w:p w14:paraId="3FF13D5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fastify.decorate('prisma', prisma);</w:t>
      </w:r>
    </w:p>
    <w:p w14:paraId="24CA364D" w14:textId="77777777" w:rsidR="00CB2782" w:rsidRPr="00A06751" w:rsidRDefault="00CB2782" w:rsidP="00A06751">
      <w:pPr>
        <w:pStyle w:val="Codelisting"/>
        <w:jc w:val="left"/>
        <w:rPr>
          <w:sz w:val="16"/>
          <w:szCs w:val="16"/>
          <w:lang w:val="en-US"/>
        </w:rPr>
      </w:pPr>
    </w:p>
    <w:p w14:paraId="7C91F4B2"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fastify.addHook('onClose', async (instance) =&gt; {</w:t>
      </w:r>
    </w:p>
    <w:p w14:paraId="066550D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instance.prisma.$disconnect();</w:t>
      </w:r>
    </w:p>
    <w:p w14:paraId="77DC266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B9D10C" w14:textId="77777777" w:rsidR="00CB2782" w:rsidRPr="00A06751" w:rsidRDefault="00CB2782" w:rsidP="00A06751">
      <w:pPr>
        <w:pStyle w:val="Codelisting"/>
        <w:jc w:val="left"/>
        <w:rPr>
          <w:sz w:val="16"/>
          <w:szCs w:val="16"/>
          <w:lang w:val="en-US"/>
        </w:rPr>
      </w:pPr>
      <w:r w:rsidRPr="00A06751">
        <w:rPr>
          <w:sz w:val="16"/>
          <w:szCs w:val="16"/>
          <w:lang w:val="en-US"/>
        </w:rPr>
        <w:t>}</w:t>
      </w:r>
    </w:p>
    <w:p w14:paraId="1A95A9FB" w14:textId="77777777" w:rsidR="00CB2782" w:rsidRPr="00A06751" w:rsidRDefault="00CB2782" w:rsidP="00A06751">
      <w:pPr>
        <w:pStyle w:val="Codelisting"/>
        <w:jc w:val="left"/>
        <w:rPr>
          <w:sz w:val="16"/>
          <w:szCs w:val="16"/>
          <w:lang w:val="en-US"/>
        </w:rPr>
      </w:pPr>
    </w:p>
    <w:p w14:paraId="7AA6B5E2" w14:textId="77777777" w:rsidR="00CB2782" w:rsidRPr="00A06751" w:rsidRDefault="00CB2782" w:rsidP="00A06751">
      <w:pPr>
        <w:pStyle w:val="Codelisting"/>
        <w:jc w:val="left"/>
        <w:rPr>
          <w:sz w:val="16"/>
          <w:szCs w:val="16"/>
          <w:lang w:val="en-US"/>
        </w:rPr>
      </w:pPr>
      <w:r w:rsidRPr="00A06751">
        <w:rPr>
          <w:sz w:val="16"/>
          <w:szCs w:val="16"/>
          <w:lang w:val="en-US"/>
        </w:rPr>
        <w:t>export default fp(prismaPlugin);</w:t>
      </w:r>
    </w:p>
    <w:p w14:paraId="689C85AD" w14:textId="77777777" w:rsidR="00CB2782" w:rsidRPr="00A06751" w:rsidRDefault="00CB2782" w:rsidP="00A06751">
      <w:pPr>
        <w:pStyle w:val="Codelisting"/>
        <w:jc w:val="left"/>
        <w:rPr>
          <w:sz w:val="16"/>
          <w:szCs w:val="16"/>
          <w:lang w:val="en-US"/>
        </w:rPr>
      </w:pPr>
      <w:r w:rsidRPr="00A06751">
        <w:rPr>
          <w:sz w:val="16"/>
          <w:szCs w:val="16"/>
          <w:lang w:val="en-US"/>
        </w:rPr>
        <w:t>export { prismaPlugin };</w:t>
      </w:r>
    </w:p>
    <w:p w14:paraId="57C13150" w14:textId="77777777" w:rsidR="00CB2782" w:rsidRPr="00A06751" w:rsidRDefault="00CB2782" w:rsidP="00A06751">
      <w:pPr>
        <w:pStyle w:val="Codelisting"/>
        <w:jc w:val="left"/>
        <w:rPr>
          <w:sz w:val="16"/>
          <w:szCs w:val="16"/>
          <w:lang w:val="en-US"/>
        </w:rPr>
      </w:pPr>
    </w:p>
    <w:p w14:paraId="298DA062" w14:textId="77777777" w:rsidR="00CB2782" w:rsidRPr="00A06751" w:rsidRDefault="00CB2782" w:rsidP="00A06751">
      <w:pPr>
        <w:pStyle w:val="Codelisting"/>
        <w:jc w:val="left"/>
        <w:rPr>
          <w:sz w:val="16"/>
          <w:szCs w:val="16"/>
          <w:lang w:val="en-US"/>
        </w:rPr>
      </w:pPr>
    </w:p>
    <w:p w14:paraId="394E8CAB"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C:\college\The-survey-uniqueness-control-module\backend\src\plugins\redis.helpers.ts =====</w:t>
      </w:r>
    </w:p>
    <w:p w14:paraId="15775763" w14:textId="77777777" w:rsidR="00CB2782" w:rsidRPr="00A06751" w:rsidRDefault="00CB2782" w:rsidP="00A06751">
      <w:pPr>
        <w:pStyle w:val="Codelisting"/>
        <w:jc w:val="left"/>
        <w:rPr>
          <w:sz w:val="16"/>
          <w:szCs w:val="16"/>
          <w:lang w:val="en-US"/>
        </w:rPr>
      </w:pPr>
    </w:p>
    <w:p w14:paraId="1E602D96" w14:textId="77777777" w:rsidR="00CB2782" w:rsidRPr="00A06751" w:rsidRDefault="00CB2782" w:rsidP="00A06751">
      <w:pPr>
        <w:pStyle w:val="Codelisting"/>
        <w:jc w:val="left"/>
        <w:rPr>
          <w:sz w:val="16"/>
          <w:szCs w:val="16"/>
          <w:lang w:val="en-US"/>
        </w:rPr>
      </w:pPr>
      <w:r w:rsidRPr="00A06751">
        <w:rPr>
          <w:sz w:val="16"/>
          <w:szCs w:val="16"/>
          <w:lang w:val="en-US"/>
        </w:rPr>
        <w:t>import Redis from 'ioredis';</w:t>
      </w:r>
    </w:p>
    <w:p w14:paraId="6AC184F1" w14:textId="77777777" w:rsidR="00CB2782" w:rsidRPr="00A06751" w:rsidRDefault="00CB2782" w:rsidP="00A06751">
      <w:pPr>
        <w:pStyle w:val="Codelisting"/>
        <w:jc w:val="left"/>
        <w:rPr>
          <w:sz w:val="16"/>
          <w:szCs w:val="16"/>
          <w:lang w:val="en-US"/>
        </w:rPr>
      </w:pPr>
      <w:r w:rsidRPr="00A06751">
        <w:rPr>
          <w:sz w:val="16"/>
          <w:szCs w:val="16"/>
          <w:lang w:val="en-US"/>
        </w:rPr>
        <w:t>import { SurveyResults } from '../modules/surveys/survey.service';</w:t>
      </w:r>
    </w:p>
    <w:p w14:paraId="1D160D43" w14:textId="77777777" w:rsidR="00CB2782" w:rsidRPr="00A06751" w:rsidRDefault="00CB2782" w:rsidP="00A06751">
      <w:pPr>
        <w:pStyle w:val="Codelisting"/>
        <w:jc w:val="left"/>
        <w:rPr>
          <w:sz w:val="16"/>
          <w:szCs w:val="16"/>
          <w:lang w:val="en-US"/>
        </w:rPr>
      </w:pPr>
    </w:p>
    <w:p w14:paraId="7207728B" w14:textId="77777777" w:rsidR="00CB2782" w:rsidRPr="00A06751" w:rsidRDefault="00CB2782" w:rsidP="00A06751">
      <w:pPr>
        <w:pStyle w:val="Codelisting"/>
        <w:jc w:val="left"/>
        <w:rPr>
          <w:sz w:val="16"/>
          <w:szCs w:val="16"/>
          <w:lang w:val="en-US"/>
        </w:rPr>
      </w:pPr>
      <w:r w:rsidRPr="00A06751">
        <w:rPr>
          <w:sz w:val="16"/>
          <w:szCs w:val="16"/>
          <w:lang w:val="en-US"/>
        </w:rPr>
        <w:t>// ── Cache key helpers ──────────────────────────────────────────────────────</w:t>
      </w:r>
    </w:p>
    <w:p w14:paraId="22C228F9" w14:textId="77777777" w:rsidR="00CB2782" w:rsidRPr="00A06751" w:rsidRDefault="00CB2782" w:rsidP="00A06751">
      <w:pPr>
        <w:pStyle w:val="Codelisting"/>
        <w:jc w:val="left"/>
        <w:rPr>
          <w:sz w:val="16"/>
          <w:szCs w:val="16"/>
          <w:lang w:val="en-US"/>
        </w:rPr>
      </w:pPr>
    </w:p>
    <w:p w14:paraId="0DAA9048" w14:textId="77777777" w:rsidR="00CB2782" w:rsidRPr="00A06751" w:rsidRDefault="00CB2782" w:rsidP="00A06751">
      <w:pPr>
        <w:pStyle w:val="Codelisting"/>
        <w:jc w:val="left"/>
        <w:rPr>
          <w:sz w:val="16"/>
          <w:szCs w:val="16"/>
          <w:lang w:val="en-US"/>
        </w:rPr>
      </w:pPr>
      <w:r w:rsidRPr="00A06751">
        <w:rPr>
          <w:sz w:val="16"/>
          <w:szCs w:val="16"/>
          <w:lang w:val="en-US"/>
        </w:rPr>
        <w:t>const RESULTS_KEY   = (surveyId: string) =&gt; `survey:results:${surveyId}`;</w:t>
      </w:r>
    </w:p>
    <w:p w14:paraId="636DD9FE" w14:textId="77777777" w:rsidR="00CB2782" w:rsidRPr="00A06751" w:rsidRDefault="00CB2782" w:rsidP="00A06751">
      <w:pPr>
        <w:pStyle w:val="Codelisting"/>
        <w:jc w:val="left"/>
        <w:rPr>
          <w:sz w:val="16"/>
          <w:szCs w:val="16"/>
          <w:lang w:val="en-US"/>
        </w:rPr>
      </w:pPr>
      <w:r w:rsidRPr="00A06751">
        <w:rPr>
          <w:sz w:val="16"/>
          <w:szCs w:val="16"/>
          <w:lang w:val="en-US"/>
        </w:rPr>
        <w:t>const RESULTS_TTL   = 30;   // seconds — results cache lifetime</w:t>
      </w:r>
    </w:p>
    <w:p w14:paraId="0850DC30" w14:textId="77777777" w:rsidR="00CB2782" w:rsidRPr="00A06751" w:rsidRDefault="00CB2782" w:rsidP="00A06751">
      <w:pPr>
        <w:pStyle w:val="Codelisting"/>
        <w:jc w:val="left"/>
        <w:rPr>
          <w:sz w:val="16"/>
          <w:szCs w:val="16"/>
          <w:lang w:val="en-US"/>
        </w:rPr>
      </w:pPr>
    </w:p>
    <w:p w14:paraId="211BDB08" w14:textId="77777777" w:rsidR="00CB2782" w:rsidRPr="00A06751" w:rsidRDefault="00CB2782" w:rsidP="00A06751">
      <w:pPr>
        <w:pStyle w:val="Codelisting"/>
        <w:jc w:val="left"/>
        <w:rPr>
          <w:sz w:val="16"/>
          <w:szCs w:val="16"/>
          <w:lang w:val="en-US"/>
        </w:rPr>
      </w:pPr>
      <w:r w:rsidRPr="00A06751">
        <w:rPr>
          <w:sz w:val="16"/>
          <w:szCs w:val="16"/>
          <w:lang w:val="en-US"/>
        </w:rPr>
        <w:t>// ── Results cache ──────────────────────────────────────────────────────────</w:t>
      </w:r>
    </w:p>
    <w:p w14:paraId="44AE8138" w14:textId="77777777" w:rsidR="00CB2782" w:rsidRPr="00A06751" w:rsidRDefault="00CB2782" w:rsidP="00A06751">
      <w:pPr>
        <w:pStyle w:val="Codelisting"/>
        <w:jc w:val="left"/>
        <w:rPr>
          <w:sz w:val="16"/>
          <w:szCs w:val="16"/>
          <w:lang w:val="en-US"/>
        </w:rPr>
      </w:pPr>
    </w:p>
    <w:p w14:paraId="75A02DD6" w14:textId="77777777" w:rsidR="00CB2782" w:rsidRPr="00A06751" w:rsidRDefault="00CB2782" w:rsidP="00A06751">
      <w:pPr>
        <w:pStyle w:val="Codelisting"/>
        <w:jc w:val="left"/>
        <w:rPr>
          <w:sz w:val="16"/>
          <w:szCs w:val="16"/>
          <w:lang w:val="en-US"/>
        </w:rPr>
      </w:pPr>
      <w:r w:rsidRPr="00A06751">
        <w:rPr>
          <w:sz w:val="16"/>
          <w:szCs w:val="16"/>
          <w:lang w:val="en-US"/>
        </w:rPr>
        <w:t>/**</w:t>
      </w:r>
    </w:p>
    <w:p w14:paraId="1D0B6B8C" w14:textId="77777777" w:rsidR="00CB2782" w:rsidRPr="00A06751" w:rsidRDefault="00CB2782" w:rsidP="00A06751">
      <w:pPr>
        <w:pStyle w:val="Codelisting"/>
        <w:jc w:val="left"/>
        <w:rPr>
          <w:sz w:val="16"/>
          <w:szCs w:val="16"/>
          <w:lang w:val="en-US"/>
        </w:rPr>
      </w:pPr>
      <w:r w:rsidRPr="00A06751">
        <w:rPr>
          <w:sz w:val="16"/>
          <w:szCs w:val="16"/>
          <w:lang w:val="en-US"/>
        </w:rPr>
        <w:t xml:space="preserve"> * Try to read cached survey results.</w:t>
      </w:r>
    </w:p>
    <w:p w14:paraId="5A2996A0" w14:textId="77777777" w:rsidR="00CB2782" w:rsidRPr="00A06751" w:rsidRDefault="00CB2782" w:rsidP="00A06751">
      <w:pPr>
        <w:pStyle w:val="Codelisting"/>
        <w:jc w:val="left"/>
        <w:rPr>
          <w:sz w:val="16"/>
          <w:szCs w:val="16"/>
          <w:lang w:val="en-US"/>
        </w:rPr>
      </w:pPr>
      <w:r w:rsidRPr="00A06751">
        <w:rPr>
          <w:sz w:val="16"/>
          <w:szCs w:val="16"/>
          <w:lang w:val="en-US"/>
        </w:rPr>
        <w:t xml:space="preserve"> * Returns null if cache is missing, expired, or Redis is unavailable.</w:t>
      </w:r>
    </w:p>
    <w:p w14:paraId="08845DE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124DD7" w14:textId="77777777" w:rsidR="00CB2782" w:rsidRPr="00A06751" w:rsidRDefault="00CB2782" w:rsidP="00A06751">
      <w:pPr>
        <w:pStyle w:val="Codelisting"/>
        <w:jc w:val="left"/>
        <w:rPr>
          <w:sz w:val="16"/>
          <w:szCs w:val="16"/>
          <w:lang w:val="en-US"/>
        </w:rPr>
      </w:pPr>
      <w:r w:rsidRPr="00A06751">
        <w:rPr>
          <w:sz w:val="16"/>
          <w:szCs w:val="16"/>
          <w:lang w:val="en-US"/>
        </w:rPr>
        <w:t>export async function getCachedResults(</w:t>
      </w:r>
    </w:p>
    <w:p w14:paraId="2E41076D" w14:textId="77777777" w:rsidR="00CB2782" w:rsidRPr="00A06751" w:rsidRDefault="00CB2782" w:rsidP="00A06751">
      <w:pPr>
        <w:pStyle w:val="Codelisting"/>
        <w:jc w:val="left"/>
        <w:rPr>
          <w:sz w:val="16"/>
          <w:szCs w:val="16"/>
          <w:lang w:val="en-US"/>
        </w:rPr>
      </w:pPr>
      <w:r w:rsidRPr="00A06751">
        <w:rPr>
          <w:sz w:val="16"/>
          <w:szCs w:val="16"/>
          <w:lang w:val="en-US"/>
        </w:rPr>
        <w:t xml:space="preserve">  redis: Redis,</w:t>
      </w:r>
    </w:p>
    <w:p w14:paraId="0FC69DAB"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519B5E05" w14:textId="77777777" w:rsidR="00CB2782" w:rsidRPr="00A06751" w:rsidRDefault="00CB2782" w:rsidP="00A06751">
      <w:pPr>
        <w:pStyle w:val="Codelisting"/>
        <w:jc w:val="left"/>
        <w:rPr>
          <w:sz w:val="16"/>
          <w:szCs w:val="16"/>
          <w:lang w:val="en-US"/>
        </w:rPr>
      </w:pPr>
      <w:r w:rsidRPr="00A06751">
        <w:rPr>
          <w:sz w:val="16"/>
          <w:szCs w:val="16"/>
          <w:lang w:val="en-US"/>
        </w:rPr>
        <w:t>): Promise&lt;SurveyResults | null&gt; {</w:t>
      </w:r>
    </w:p>
    <w:p w14:paraId="5072C8C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5E8E11E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raw = await redis.get(RESULTS_KEY(surveyId));</w:t>
      </w:r>
    </w:p>
    <w:p w14:paraId="0B528672" w14:textId="77777777" w:rsidR="00CB2782" w:rsidRPr="00A06751" w:rsidRDefault="00CB2782" w:rsidP="00A06751">
      <w:pPr>
        <w:pStyle w:val="Codelisting"/>
        <w:jc w:val="left"/>
        <w:rPr>
          <w:sz w:val="16"/>
          <w:szCs w:val="16"/>
          <w:lang w:val="en-US"/>
        </w:rPr>
      </w:pPr>
      <w:r w:rsidRPr="00A06751">
        <w:rPr>
          <w:sz w:val="16"/>
          <w:szCs w:val="16"/>
          <w:lang w:val="en-US"/>
        </w:rPr>
        <w:t xml:space="preserve">    if (!raw) return null;</w:t>
      </w:r>
    </w:p>
    <w:p w14:paraId="77FC729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JSON.parse(raw) as SurveyResults;</w:t>
      </w:r>
    </w:p>
    <w:p w14:paraId="2AC601E0"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0942A633"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null;   // Redis down → fall through to DB</w:t>
      </w:r>
    </w:p>
    <w:p w14:paraId="5CEEB25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3D90B2" w14:textId="77777777" w:rsidR="00CB2782" w:rsidRPr="00A06751" w:rsidRDefault="00CB2782" w:rsidP="00A06751">
      <w:pPr>
        <w:pStyle w:val="Codelisting"/>
        <w:jc w:val="left"/>
        <w:rPr>
          <w:sz w:val="16"/>
          <w:szCs w:val="16"/>
          <w:lang w:val="en-US"/>
        </w:rPr>
      </w:pPr>
      <w:r w:rsidRPr="00A06751">
        <w:rPr>
          <w:sz w:val="16"/>
          <w:szCs w:val="16"/>
          <w:lang w:val="en-US"/>
        </w:rPr>
        <w:t>}</w:t>
      </w:r>
    </w:p>
    <w:p w14:paraId="70E4E09E" w14:textId="77777777" w:rsidR="00CB2782" w:rsidRPr="00A06751" w:rsidRDefault="00CB2782" w:rsidP="00A06751">
      <w:pPr>
        <w:pStyle w:val="Codelisting"/>
        <w:jc w:val="left"/>
        <w:rPr>
          <w:sz w:val="16"/>
          <w:szCs w:val="16"/>
          <w:lang w:val="en-US"/>
        </w:rPr>
      </w:pPr>
    </w:p>
    <w:p w14:paraId="1789F314" w14:textId="77777777" w:rsidR="00CB2782" w:rsidRPr="00A06751" w:rsidRDefault="00CB2782" w:rsidP="00A06751">
      <w:pPr>
        <w:pStyle w:val="Codelisting"/>
        <w:jc w:val="left"/>
        <w:rPr>
          <w:sz w:val="16"/>
          <w:szCs w:val="16"/>
          <w:lang w:val="en-US"/>
        </w:rPr>
      </w:pPr>
      <w:r w:rsidRPr="00A06751">
        <w:rPr>
          <w:sz w:val="16"/>
          <w:szCs w:val="16"/>
          <w:lang w:val="en-US"/>
        </w:rPr>
        <w:t>/**</w:t>
      </w:r>
    </w:p>
    <w:p w14:paraId="223F0C7A" w14:textId="77777777" w:rsidR="00CB2782" w:rsidRPr="00A06751" w:rsidRDefault="00CB2782" w:rsidP="00A06751">
      <w:pPr>
        <w:pStyle w:val="Codelisting"/>
        <w:jc w:val="left"/>
        <w:rPr>
          <w:sz w:val="16"/>
          <w:szCs w:val="16"/>
          <w:lang w:val="en-US"/>
        </w:rPr>
      </w:pPr>
      <w:r w:rsidRPr="00A06751">
        <w:rPr>
          <w:sz w:val="16"/>
          <w:szCs w:val="16"/>
          <w:lang w:val="en-US"/>
        </w:rPr>
        <w:t xml:space="preserve"> * Write survey results to cache with TTL.</w:t>
      </w:r>
    </w:p>
    <w:p w14:paraId="67CE5F5D" w14:textId="77777777" w:rsidR="00CB2782" w:rsidRPr="00A06751" w:rsidRDefault="00CB2782" w:rsidP="00A06751">
      <w:pPr>
        <w:pStyle w:val="Codelisting"/>
        <w:jc w:val="left"/>
        <w:rPr>
          <w:sz w:val="16"/>
          <w:szCs w:val="16"/>
          <w:lang w:val="en-US"/>
        </w:rPr>
      </w:pPr>
      <w:r w:rsidRPr="00A06751">
        <w:rPr>
          <w:sz w:val="16"/>
          <w:szCs w:val="16"/>
          <w:lang w:val="en-US"/>
        </w:rPr>
        <w:t xml:space="preserve"> * Silently ignores errors so Redis issues never break the vote flow.</w:t>
      </w:r>
    </w:p>
    <w:p w14:paraId="732D51B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A4DF01" w14:textId="77777777" w:rsidR="00CB2782" w:rsidRPr="00A06751" w:rsidRDefault="00CB2782" w:rsidP="00A06751">
      <w:pPr>
        <w:pStyle w:val="Codelisting"/>
        <w:jc w:val="left"/>
        <w:rPr>
          <w:sz w:val="16"/>
          <w:szCs w:val="16"/>
          <w:lang w:val="en-US"/>
        </w:rPr>
      </w:pPr>
      <w:r w:rsidRPr="00A06751">
        <w:rPr>
          <w:sz w:val="16"/>
          <w:szCs w:val="16"/>
          <w:lang w:val="en-US"/>
        </w:rPr>
        <w:t>export async function setCachedResults(</w:t>
      </w:r>
    </w:p>
    <w:p w14:paraId="4C0BF737" w14:textId="77777777" w:rsidR="00CB2782" w:rsidRPr="00A06751" w:rsidRDefault="00CB2782" w:rsidP="00A06751">
      <w:pPr>
        <w:pStyle w:val="Codelisting"/>
        <w:jc w:val="left"/>
        <w:rPr>
          <w:sz w:val="16"/>
          <w:szCs w:val="16"/>
          <w:lang w:val="en-US"/>
        </w:rPr>
      </w:pPr>
      <w:r w:rsidRPr="00A06751">
        <w:rPr>
          <w:sz w:val="16"/>
          <w:szCs w:val="16"/>
          <w:lang w:val="en-US"/>
        </w:rPr>
        <w:t xml:space="preserve">  redis: Redis,</w:t>
      </w:r>
    </w:p>
    <w:p w14:paraId="0217C842"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656A4632" w14:textId="77777777" w:rsidR="00CB2782" w:rsidRPr="00A06751" w:rsidRDefault="00CB2782" w:rsidP="00A06751">
      <w:pPr>
        <w:pStyle w:val="Codelisting"/>
        <w:jc w:val="left"/>
        <w:rPr>
          <w:sz w:val="16"/>
          <w:szCs w:val="16"/>
          <w:lang w:val="en-US"/>
        </w:rPr>
      </w:pPr>
      <w:r w:rsidRPr="00A06751">
        <w:rPr>
          <w:sz w:val="16"/>
          <w:szCs w:val="16"/>
          <w:lang w:val="en-US"/>
        </w:rPr>
        <w:t xml:space="preserve">  results: SurveyResults</w:t>
      </w:r>
    </w:p>
    <w:p w14:paraId="3913CB2D" w14:textId="77777777" w:rsidR="00CB2782" w:rsidRPr="00A06751" w:rsidRDefault="00CB2782" w:rsidP="00A06751">
      <w:pPr>
        <w:pStyle w:val="Codelisting"/>
        <w:jc w:val="left"/>
        <w:rPr>
          <w:sz w:val="16"/>
          <w:szCs w:val="16"/>
          <w:lang w:val="en-US"/>
        </w:rPr>
      </w:pPr>
      <w:r w:rsidRPr="00A06751">
        <w:rPr>
          <w:sz w:val="16"/>
          <w:szCs w:val="16"/>
          <w:lang w:val="en-US"/>
        </w:rPr>
        <w:t>): Promise&lt;void&gt; {</w:t>
      </w:r>
    </w:p>
    <w:p w14:paraId="4766541D"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BB5C36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redis.set(RESULTS_KEY(surveyId), JSON.stringify(results), 'EX', RESULTS_TTL);</w:t>
      </w:r>
    </w:p>
    <w:p w14:paraId="47167C0B"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44A19739" w14:textId="77777777" w:rsidR="00CB2782" w:rsidRPr="00A06751" w:rsidRDefault="00CB2782" w:rsidP="00A06751">
      <w:pPr>
        <w:pStyle w:val="Codelisting"/>
        <w:jc w:val="left"/>
        <w:rPr>
          <w:sz w:val="16"/>
          <w:szCs w:val="16"/>
          <w:lang w:val="en-US"/>
        </w:rPr>
      </w:pPr>
      <w:r w:rsidRPr="00A06751">
        <w:rPr>
          <w:sz w:val="16"/>
          <w:szCs w:val="16"/>
          <w:lang w:val="en-US"/>
        </w:rPr>
        <w:t xml:space="preserve">    // ignore</w:t>
      </w:r>
    </w:p>
    <w:p w14:paraId="06334EC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613546" w14:textId="77777777" w:rsidR="00CB2782" w:rsidRPr="00A06751" w:rsidRDefault="00CB2782" w:rsidP="00A06751">
      <w:pPr>
        <w:pStyle w:val="Codelisting"/>
        <w:jc w:val="left"/>
        <w:rPr>
          <w:sz w:val="16"/>
          <w:szCs w:val="16"/>
          <w:lang w:val="en-US"/>
        </w:rPr>
      </w:pPr>
      <w:r w:rsidRPr="00A06751">
        <w:rPr>
          <w:sz w:val="16"/>
          <w:szCs w:val="16"/>
          <w:lang w:val="en-US"/>
        </w:rPr>
        <w:t>}</w:t>
      </w:r>
    </w:p>
    <w:p w14:paraId="2145C59A" w14:textId="77777777" w:rsidR="00CB2782" w:rsidRPr="00A06751" w:rsidRDefault="00CB2782" w:rsidP="00A06751">
      <w:pPr>
        <w:pStyle w:val="Codelisting"/>
        <w:jc w:val="left"/>
        <w:rPr>
          <w:sz w:val="16"/>
          <w:szCs w:val="16"/>
          <w:lang w:val="en-US"/>
        </w:rPr>
      </w:pPr>
    </w:p>
    <w:p w14:paraId="0CBA7280" w14:textId="77777777" w:rsidR="00CB2782" w:rsidRPr="00A06751" w:rsidRDefault="00CB2782" w:rsidP="00A06751">
      <w:pPr>
        <w:pStyle w:val="Codelisting"/>
        <w:jc w:val="left"/>
        <w:rPr>
          <w:sz w:val="16"/>
          <w:szCs w:val="16"/>
          <w:lang w:val="en-US"/>
        </w:rPr>
      </w:pPr>
      <w:r w:rsidRPr="00A06751">
        <w:rPr>
          <w:sz w:val="16"/>
          <w:szCs w:val="16"/>
          <w:lang w:val="en-US"/>
        </w:rPr>
        <w:t>/**</w:t>
      </w:r>
    </w:p>
    <w:p w14:paraId="67C74BE6" w14:textId="77777777" w:rsidR="00CB2782" w:rsidRPr="00A06751" w:rsidRDefault="00CB2782" w:rsidP="00A06751">
      <w:pPr>
        <w:pStyle w:val="Codelisting"/>
        <w:jc w:val="left"/>
        <w:rPr>
          <w:sz w:val="16"/>
          <w:szCs w:val="16"/>
          <w:lang w:val="en-US"/>
        </w:rPr>
      </w:pPr>
      <w:r w:rsidRPr="00A06751">
        <w:rPr>
          <w:sz w:val="16"/>
          <w:szCs w:val="16"/>
          <w:lang w:val="en-US"/>
        </w:rPr>
        <w:t xml:space="preserve"> * Invalidate cached results for a survey (call after a vote is recorded).</w:t>
      </w:r>
    </w:p>
    <w:p w14:paraId="63B7A79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A65C46" w14:textId="77777777" w:rsidR="00CB2782" w:rsidRPr="00A06751" w:rsidRDefault="00CB2782" w:rsidP="00A06751">
      <w:pPr>
        <w:pStyle w:val="Codelisting"/>
        <w:jc w:val="left"/>
        <w:rPr>
          <w:sz w:val="16"/>
          <w:szCs w:val="16"/>
          <w:lang w:val="en-US"/>
        </w:rPr>
      </w:pPr>
      <w:r w:rsidRPr="00A06751">
        <w:rPr>
          <w:sz w:val="16"/>
          <w:szCs w:val="16"/>
          <w:lang w:val="en-US"/>
        </w:rPr>
        <w:t>export async function invalidateResultsCache(</w:t>
      </w:r>
    </w:p>
    <w:p w14:paraId="642EB747" w14:textId="77777777" w:rsidR="00CB2782" w:rsidRPr="00A06751" w:rsidRDefault="00CB2782" w:rsidP="00A06751">
      <w:pPr>
        <w:pStyle w:val="Codelisting"/>
        <w:jc w:val="left"/>
        <w:rPr>
          <w:sz w:val="16"/>
          <w:szCs w:val="16"/>
          <w:lang w:val="en-US"/>
        </w:rPr>
      </w:pPr>
      <w:r w:rsidRPr="00A06751">
        <w:rPr>
          <w:sz w:val="16"/>
          <w:szCs w:val="16"/>
          <w:lang w:val="en-US"/>
        </w:rPr>
        <w:t xml:space="preserve">  redis: Redis,</w:t>
      </w:r>
    </w:p>
    <w:p w14:paraId="6F3A146E"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string</w:t>
      </w:r>
    </w:p>
    <w:p w14:paraId="222EA08C" w14:textId="77777777" w:rsidR="00CB2782" w:rsidRPr="00A06751" w:rsidRDefault="00CB2782" w:rsidP="00A06751">
      <w:pPr>
        <w:pStyle w:val="Codelisting"/>
        <w:jc w:val="left"/>
        <w:rPr>
          <w:sz w:val="16"/>
          <w:szCs w:val="16"/>
          <w:lang w:val="en-US"/>
        </w:rPr>
      </w:pPr>
      <w:r w:rsidRPr="00A06751">
        <w:rPr>
          <w:sz w:val="16"/>
          <w:szCs w:val="16"/>
          <w:lang w:val="en-US"/>
        </w:rPr>
        <w:t>): Promise&lt;void&gt; {</w:t>
      </w:r>
    </w:p>
    <w:p w14:paraId="71D1D394"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19AEC1D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redis.del(RESULTS_KEY(surveyId));</w:t>
      </w:r>
    </w:p>
    <w:p w14:paraId="605000BE"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78396178" w14:textId="77777777" w:rsidR="00CB2782" w:rsidRPr="00A06751" w:rsidRDefault="00CB2782" w:rsidP="00A06751">
      <w:pPr>
        <w:pStyle w:val="Codelisting"/>
        <w:jc w:val="left"/>
        <w:rPr>
          <w:sz w:val="16"/>
          <w:szCs w:val="16"/>
          <w:lang w:val="en-US"/>
        </w:rPr>
      </w:pPr>
      <w:r w:rsidRPr="00A06751">
        <w:rPr>
          <w:sz w:val="16"/>
          <w:szCs w:val="16"/>
          <w:lang w:val="en-US"/>
        </w:rPr>
        <w:t xml:space="preserve">    // ignore</w:t>
      </w:r>
    </w:p>
    <w:p w14:paraId="4C5D40B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896E26" w14:textId="77777777" w:rsidR="00CB2782" w:rsidRPr="00A06751" w:rsidRDefault="00CB2782" w:rsidP="00A06751">
      <w:pPr>
        <w:pStyle w:val="Codelisting"/>
        <w:jc w:val="left"/>
        <w:rPr>
          <w:sz w:val="16"/>
          <w:szCs w:val="16"/>
          <w:lang w:val="en-US"/>
        </w:rPr>
      </w:pPr>
      <w:r w:rsidRPr="00A06751">
        <w:rPr>
          <w:sz w:val="16"/>
          <w:szCs w:val="16"/>
          <w:lang w:val="en-US"/>
        </w:rPr>
        <w:t>}</w:t>
      </w:r>
    </w:p>
    <w:p w14:paraId="23537954" w14:textId="77777777" w:rsidR="00CB2782" w:rsidRPr="00A06751" w:rsidRDefault="00CB2782" w:rsidP="00A06751">
      <w:pPr>
        <w:pStyle w:val="Codelisting"/>
        <w:jc w:val="left"/>
        <w:rPr>
          <w:sz w:val="16"/>
          <w:szCs w:val="16"/>
          <w:lang w:val="en-US"/>
        </w:rPr>
      </w:pPr>
    </w:p>
    <w:p w14:paraId="546256F8" w14:textId="77777777" w:rsidR="00CB2782" w:rsidRPr="00A06751" w:rsidRDefault="00CB2782" w:rsidP="00A06751">
      <w:pPr>
        <w:pStyle w:val="Codelisting"/>
        <w:jc w:val="left"/>
        <w:rPr>
          <w:sz w:val="16"/>
          <w:szCs w:val="16"/>
          <w:lang w:val="en-US"/>
        </w:rPr>
      </w:pPr>
      <w:r w:rsidRPr="00A06751">
        <w:rPr>
          <w:sz w:val="16"/>
          <w:szCs w:val="16"/>
          <w:lang w:val="en-US"/>
        </w:rPr>
        <w:t>// ── Rate limiting helpers ──────────────────────────────────────────────────</w:t>
      </w:r>
    </w:p>
    <w:p w14:paraId="5BAF3E8F" w14:textId="77777777" w:rsidR="00CB2782" w:rsidRPr="00A06751" w:rsidRDefault="00CB2782" w:rsidP="00A06751">
      <w:pPr>
        <w:pStyle w:val="Codelisting"/>
        <w:jc w:val="left"/>
        <w:rPr>
          <w:sz w:val="16"/>
          <w:szCs w:val="16"/>
          <w:lang w:val="en-US"/>
        </w:rPr>
      </w:pPr>
    </w:p>
    <w:p w14:paraId="6CFFE550" w14:textId="77777777" w:rsidR="00CB2782" w:rsidRPr="00A06751" w:rsidRDefault="00CB2782" w:rsidP="00A06751">
      <w:pPr>
        <w:pStyle w:val="Codelisting"/>
        <w:jc w:val="left"/>
        <w:rPr>
          <w:sz w:val="16"/>
          <w:szCs w:val="16"/>
          <w:lang w:val="en-US"/>
        </w:rPr>
      </w:pPr>
      <w:r w:rsidRPr="00A06751">
        <w:rPr>
          <w:sz w:val="16"/>
          <w:szCs w:val="16"/>
          <w:lang w:val="en-US"/>
        </w:rPr>
        <w:t>const RATE_KEY    = (ip: string) =&gt; `rate:vote:${ip}`;</w:t>
      </w:r>
    </w:p>
    <w:p w14:paraId="300D2773" w14:textId="77777777" w:rsidR="00CB2782" w:rsidRPr="00A06751" w:rsidRDefault="00CB2782" w:rsidP="00A06751">
      <w:pPr>
        <w:pStyle w:val="Codelisting"/>
        <w:jc w:val="left"/>
        <w:rPr>
          <w:sz w:val="16"/>
          <w:szCs w:val="16"/>
          <w:lang w:val="en-US"/>
        </w:rPr>
      </w:pPr>
      <w:r w:rsidRPr="00A06751">
        <w:rPr>
          <w:sz w:val="16"/>
          <w:szCs w:val="16"/>
          <w:lang w:val="en-US"/>
        </w:rPr>
        <w:t>const RATE_LIMIT  = Number(process.env.RATE_LIMIT_VOTES)    || 5;    // max requests</w:t>
      </w:r>
    </w:p>
    <w:p w14:paraId="03AF2426" w14:textId="77777777" w:rsidR="00CB2782" w:rsidRPr="00A06751" w:rsidRDefault="00CB2782" w:rsidP="00A06751">
      <w:pPr>
        <w:pStyle w:val="Codelisting"/>
        <w:jc w:val="left"/>
        <w:rPr>
          <w:sz w:val="16"/>
          <w:szCs w:val="16"/>
          <w:lang w:val="en-US"/>
        </w:rPr>
      </w:pPr>
      <w:r w:rsidRPr="00A06751">
        <w:rPr>
          <w:sz w:val="16"/>
          <w:szCs w:val="16"/>
          <w:lang w:val="en-US"/>
        </w:rPr>
        <w:t>const RATE_WINDOW = Number(process.env.RATE_LIMIT_WINDOW_S) || 60;   // window in seconds</w:t>
      </w:r>
    </w:p>
    <w:p w14:paraId="710A7036" w14:textId="77777777" w:rsidR="00CB2782" w:rsidRPr="00A06751" w:rsidRDefault="00CB2782" w:rsidP="00A06751">
      <w:pPr>
        <w:pStyle w:val="Codelisting"/>
        <w:jc w:val="left"/>
        <w:rPr>
          <w:sz w:val="16"/>
          <w:szCs w:val="16"/>
          <w:lang w:val="en-US"/>
        </w:rPr>
      </w:pPr>
    </w:p>
    <w:p w14:paraId="387FC07A" w14:textId="77777777" w:rsidR="00CB2782" w:rsidRPr="00A06751" w:rsidRDefault="00CB2782" w:rsidP="00A06751">
      <w:pPr>
        <w:pStyle w:val="Codelisting"/>
        <w:jc w:val="left"/>
        <w:rPr>
          <w:sz w:val="16"/>
          <w:szCs w:val="16"/>
          <w:lang w:val="en-US"/>
        </w:rPr>
      </w:pPr>
      <w:r w:rsidRPr="00A06751">
        <w:rPr>
          <w:sz w:val="16"/>
          <w:szCs w:val="16"/>
          <w:lang w:val="en-US"/>
        </w:rPr>
        <w:lastRenderedPageBreak/>
        <w:t>/**</w:t>
      </w:r>
    </w:p>
    <w:p w14:paraId="1807E1B6" w14:textId="77777777" w:rsidR="00CB2782" w:rsidRPr="00A06751" w:rsidRDefault="00CB2782" w:rsidP="00A06751">
      <w:pPr>
        <w:pStyle w:val="Codelisting"/>
        <w:jc w:val="left"/>
        <w:rPr>
          <w:sz w:val="16"/>
          <w:szCs w:val="16"/>
          <w:lang w:val="en-US"/>
        </w:rPr>
      </w:pPr>
      <w:r w:rsidRPr="00A06751">
        <w:rPr>
          <w:sz w:val="16"/>
          <w:szCs w:val="16"/>
          <w:lang w:val="en-US"/>
        </w:rPr>
        <w:t xml:space="preserve"> * Sliding-window rate limiter using Redis INCR + EXPIRE.</w:t>
      </w:r>
    </w:p>
    <w:p w14:paraId="016AD15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EDE8B8" w14:textId="77777777" w:rsidR="00CB2782" w:rsidRPr="00A06751" w:rsidRDefault="00CB2782" w:rsidP="00A06751">
      <w:pPr>
        <w:pStyle w:val="Codelisting"/>
        <w:jc w:val="left"/>
        <w:rPr>
          <w:sz w:val="16"/>
          <w:szCs w:val="16"/>
          <w:lang w:val="en-US"/>
        </w:rPr>
      </w:pPr>
      <w:r w:rsidRPr="00A06751">
        <w:rPr>
          <w:sz w:val="16"/>
          <w:szCs w:val="16"/>
          <w:lang w:val="en-US"/>
        </w:rPr>
        <w:t xml:space="preserve"> * Returns:</w:t>
      </w:r>
    </w:p>
    <w:p w14:paraId="3705CD30" w14:textId="77777777" w:rsidR="00CB2782" w:rsidRPr="00A06751" w:rsidRDefault="00CB2782" w:rsidP="00A06751">
      <w:pPr>
        <w:pStyle w:val="Codelisting"/>
        <w:jc w:val="left"/>
        <w:rPr>
          <w:sz w:val="16"/>
          <w:szCs w:val="16"/>
          <w:lang w:val="en-US"/>
        </w:rPr>
      </w:pPr>
      <w:r w:rsidRPr="00A06751">
        <w:rPr>
          <w:sz w:val="16"/>
          <w:szCs w:val="16"/>
          <w:lang w:val="en-US"/>
        </w:rPr>
        <w:t xml:space="preserve"> *   { allowed: true,  count, remaining, resetIn }  — request is allowed</w:t>
      </w:r>
    </w:p>
    <w:p w14:paraId="749D707E" w14:textId="77777777" w:rsidR="00CB2782" w:rsidRPr="00A06751" w:rsidRDefault="00CB2782" w:rsidP="00A06751">
      <w:pPr>
        <w:pStyle w:val="Codelisting"/>
        <w:jc w:val="left"/>
        <w:rPr>
          <w:sz w:val="16"/>
          <w:szCs w:val="16"/>
          <w:lang w:val="en-US"/>
        </w:rPr>
      </w:pPr>
      <w:r w:rsidRPr="00A06751">
        <w:rPr>
          <w:sz w:val="16"/>
          <w:szCs w:val="16"/>
          <w:lang w:val="en-US"/>
        </w:rPr>
        <w:t xml:space="preserve"> *   { allowed: false, count, remaining: 0, resetIn } — limit exceeded</w:t>
      </w:r>
    </w:p>
    <w:p w14:paraId="56F18B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B85A0A3" w14:textId="77777777" w:rsidR="00CB2782" w:rsidRPr="00A06751" w:rsidRDefault="00CB2782" w:rsidP="00A06751">
      <w:pPr>
        <w:pStyle w:val="Codelisting"/>
        <w:jc w:val="left"/>
        <w:rPr>
          <w:sz w:val="16"/>
          <w:szCs w:val="16"/>
          <w:lang w:val="en-US"/>
        </w:rPr>
      </w:pPr>
      <w:r w:rsidRPr="00A06751">
        <w:rPr>
          <w:sz w:val="16"/>
          <w:szCs w:val="16"/>
          <w:lang w:val="en-US"/>
        </w:rPr>
        <w:t>export async function checkRateLimit(</w:t>
      </w:r>
    </w:p>
    <w:p w14:paraId="20705333" w14:textId="77777777" w:rsidR="00CB2782" w:rsidRPr="00A06751" w:rsidRDefault="00CB2782" w:rsidP="00A06751">
      <w:pPr>
        <w:pStyle w:val="Codelisting"/>
        <w:jc w:val="left"/>
        <w:rPr>
          <w:sz w:val="16"/>
          <w:szCs w:val="16"/>
          <w:lang w:val="en-US"/>
        </w:rPr>
      </w:pPr>
      <w:r w:rsidRPr="00A06751">
        <w:rPr>
          <w:sz w:val="16"/>
          <w:szCs w:val="16"/>
          <w:lang w:val="en-US"/>
        </w:rPr>
        <w:t xml:space="preserve">  redis: Redis,</w:t>
      </w:r>
    </w:p>
    <w:p w14:paraId="10349808" w14:textId="77777777" w:rsidR="00CB2782" w:rsidRPr="00A06751" w:rsidRDefault="00CB2782" w:rsidP="00A06751">
      <w:pPr>
        <w:pStyle w:val="Codelisting"/>
        <w:jc w:val="left"/>
        <w:rPr>
          <w:sz w:val="16"/>
          <w:szCs w:val="16"/>
          <w:lang w:val="en-US"/>
        </w:rPr>
      </w:pPr>
      <w:r w:rsidRPr="00A06751">
        <w:rPr>
          <w:sz w:val="16"/>
          <w:szCs w:val="16"/>
          <w:lang w:val="en-US"/>
        </w:rPr>
        <w:t xml:space="preserve">  ip: string</w:t>
      </w:r>
    </w:p>
    <w:p w14:paraId="4CB92FD7" w14:textId="77777777" w:rsidR="00CB2782" w:rsidRPr="00A06751" w:rsidRDefault="00CB2782" w:rsidP="00A06751">
      <w:pPr>
        <w:pStyle w:val="Codelisting"/>
        <w:jc w:val="left"/>
        <w:rPr>
          <w:sz w:val="16"/>
          <w:szCs w:val="16"/>
          <w:lang w:val="en-US"/>
        </w:rPr>
      </w:pPr>
      <w:r w:rsidRPr="00A06751">
        <w:rPr>
          <w:sz w:val="16"/>
          <w:szCs w:val="16"/>
          <w:lang w:val="en-US"/>
        </w:rPr>
        <w:t>): Promise&lt;{ allowed: boolean; count: number; remaining: number; resetIn: number }&gt; {</w:t>
      </w:r>
    </w:p>
    <w:p w14:paraId="776D292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key = RATE_KEY(ip);</w:t>
      </w:r>
    </w:p>
    <w:p w14:paraId="31D02258" w14:textId="77777777" w:rsidR="00CB2782" w:rsidRPr="00A06751" w:rsidRDefault="00CB2782" w:rsidP="00A06751">
      <w:pPr>
        <w:pStyle w:val="Codelisting"/>
        <w:jc w:val="left"/>
        <w:rPr>
          <w:sz w:val="16"/>
          <w:szCs w:val="16"/>
          <w:lang w:val="en-US"/>
        </w:rPr>
      </w:pPr>
    </w:p>
    <w:p w14:paraId="18C262E9"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4594F6C" w14:textId="77777777" w:rsidR="00CB2782" w:rsidRPr="00A06751" w:rsidRDefault="00CB2782" w:rsidP="00A06751">
      <w:pPr>
        <w:pStyle w:val="Codelisting"/>
        <w:jc w:val="left"/>
        <w:rPr>
          <w:sz w:val="16"/>
          <w:szCs w:val="16"/>
          <w:lang w:val="en-US"/>
        </w:rPr>
      </w:pPr>
      <w:r w:rsidRPr="00A06751">
        <w:rPr>
          <w:sz w:val="16"/>
          <w:szCs w:val="16"/>
          <w:lang w:val="en-US"/>
        </w:rPr>
        <w:t xml:space="preserve">    // Atomic increment</w:t>
      </w:r>
    </w:p>
    <w:p w14:paraId="2148C6B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count = await redis.incr(key);</w:t>
      </w:r>
    </w:p>
    <w:p w14:paraId="7FFC2448" w14:textId="77777777" w:rsidR="00CB2782" w:rsidRPr="00A06751" w:rsidRDefault="00CB2782" w:rsidP="00A06751">
      <w:pPr>
        <w:pStyle w:val="Codelisting"/>
        <w:jc w:val="left"/>
        <w:rPr>
          <w:sz w:val="16"/>
          <w:szCs w:val="16"/>
          <w:lang w:val="en-US"/>
        </w:rPr>
      </w:pPr>
    </w:p>
    <w:p w14:paraId="0708DB24" w14:textId="77777777" w:rsidR="00CB2782" w:rsidRPr="00A06751" w:rsidRDefault="00CB2782" w:rsidP="00A06751">
      <w:pPr>
        <w:pStyle w:val="Codelisting"/>
        <w:jc w:val="left"/>
        <w:rPr>
          <w:sz w:val="16"/>
          <w:szCs w:val="16"/>
          <w:lang w:val="en-US"/>
        </w:rPr>
      </w:pPr>
      <w:r w:rsidRPr="00A06751">
        <w:rPr>
          <w:sz w:val="16"/>
          <w:szCs w:val="16"/>
          <w:lang w:val="en-US"/>
        </w:rPr>
        <w:t xml:space="preserve">    // Set TTL only on the first request in the window</w:t>
      </w:r>
    </w:p>
    <w:p w14:paraId="79CBA6A7" w14:textId="77777777" w:rsidR="00CB2782" w:rsidRPr="00A06751" w:rsidRDefault="00CB2782" w:rsidP="00A06751">
      <w:pPr>
        <w:pStyle w:val="Codelisting"/>
        <w:jc w:val="left"/>
        <w:rPr>
          <w:sz w:val="16"/>
          <w:szCs w:val="16"/>
          <w:lang w:val="en-US"/>
        </w:rPr>
      </w:pPr>
      <w:r w:rsidRPr="00A06751">
        <w:rPr>
          <w:sz w:val="16"/>
          <w:szCs w:val="16"/>
          <w:lang w:val="en-US"/>
        </w:rPr>
        <w:t xml:space="preserve">    if (count === 1) {</w:t>
      </w:r>
    </w:p>
    <w:p w14:paraId="14C545D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redis.expire(key, RATE_WINDOW);</w:t>
      </w:r>
    </w:p>
    <w:p w14:paraId="6F13FAD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C8A6EAE" w14:textId="77777777" w:rsidR="00CB2782" w:rsidRPr="00A06751" w:rsidRDefault="00CB2782" w:rsidP="00A06751">
      <w:pPr>
        <w:pStyle w:val="Codelisting"/>
        <w:jc w:val="left"/>
        <w:rPr>
          <w:sz w:val="16"/>
          <w:szCs w:val="16"/>
          <w:lang w:val="en-US"/>
        </w:rPr>
      </w:pPr>
    </w:p>
    <w:p w14:paraId="15C4F72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ttl       = await redis.ttl(key);</w:t>
      </w:r>
    </w:p>
    <w:p w14:paraId="404998C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resetIn   = ttl &gt; 0 ? ttl : RATE_WINDOW;</w:t>
      </w:r>
    </w:p>
    <w:p w14:paraId="627825A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remaining = Math.max(0, RATE_LIMIT - count);</w:t>
      </w:r>
    </w:p>
    <w:p w14:paraId="3649331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allowed   = count &lt;= RATE_LIMIT;</w:t>
      </w:r>
    </w:p>
    <w:p w14:paraId="3139AE68" w14:textId="77777777" w:rsidR="00CB2782" w:rsidRPr="00A06751" w:rsidRDefault="00CB2782" w:rsidP="00A06751">
      <w:pPr>
        <w:pStyle w:val="Codelisting"/>
        <w:jc w:val="left"/>
        <w:rPr>
          <w:sz w:val="16"/>
          <w:szCs w:val="16"/>
          <w:lang w:val="en-US"/>
        </w:rPr>
      </w:pPr>
    </w:p>
    <w:p w14:paraId="0CE49657"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allowed, count, remaining, resetIn };</w:t>
      </w:r>
    </w:p>
    <w:p w14:paraId="386830D1"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10259806" w14:textId="77777777" w:rsidR="00CB2782" w:rsidRPr="00A06751" w:rsidRDefault="00CB2782" w:rsidP="00A06751">
      <w:pPr>
        <w:pStyle w:val="Codelisting"/>
        <w:jc w:val="left"/>
        <w:rPr>
          <w:sz w:val="16"/>
          <w:szCs w:val="16"/>
          <w:lang w:val="en-US"/>
        </w:rPr>
      </w:pPr>
      <w:r w:rsidRPr="00A06751">
        <w:rPr>
          <w:sz w:val="16"/>
          <w:szCs w:val="16"/>
          <w:lang w:val="en-US"/>
        </w:rPr>
        <w:t xml:space="preserve">    // Redis unavailable → fail open (allow request)</w:t>
      </w:r>
    </w:p>
    <w:p w14:paraId="0D45C65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 allowed: true, count: 0, remaining: RATE_LIMIT, resetIn: RATE_WINDOW };</w:t>
      </w:r>
    </w:p>
    <w:p w14:paraId="48D6DF3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63EBC49" w14:textId="77777777" w:rsidR="00CB2782" w:rsidRPr="00A06751" w:rsidRDefault="00CB2782" w:rsidP="00A06751">
      <w:pPr>
        <w:pStyle w:val="Codelisting"/>
        <w:jc w:val="left"/>
        <w:rPr>
          <w:sz w:val="16"/>
          <w:szCs w:val="16"/>
          <w:lang w:val="en-US"/>
        </w:rPr>
      </w:pPr>
      <w:r w:rsidRPr="00A06751">
        <w:rPr>
          <w:sz w:val="16"/>
          <w:szCs w:val="16"/>
          <w:lang w:val="en-US"/>
        </w:rPr>
        <w:t>}</w:t>
      </w:r>
    </w:p>
    <w:p w14:paraId="5FCA4543" w14:textId="77777777" w:rsidR="00CB2782" w:rsidRPr="00A06751" w:rsidRDefault="00CB2782" w:rsidP="00A06751">
      <w:pPr>
        <w:pStyle w:val="Codelisting"/>
        <w:jc w:val="left"/>
        <w:rPr>
          <w:sz w:val="16"/>
          <w:szCs w:val="16"/>
          <w:lang w:val="en-US"/>
        </w:rPr>
      </w:pPr>
    </w:p>
    <w:p w14:paraId="6DD00835" w14:textId="77777777" w:rsidR="00CB2782" w:rsidRPr="00A06751" w:rsidRDefault="00CB2782" w:rsidP="00A06751">
      <w:pPr>
        <w:pStyle w:val="Codelisting"/>
        <w:jc w:val="left"/>
        <w:rPr>
          <w:sz w:val="16"/>
          <w:szCs w:val="16"/>
          <w:lang w:val="en-US"/>
        </w:rPr>
      </w:pPr>
    </w:p>
    <w:p w14:paraId="60D7D688"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C:\college\The-survey-uniqueness-control-module\backend\src\plugins\redis.ts =====</w:t>
      </w:r>
    </w:p>
    <w:p w14:paraId="534E1438" w14:textId="77777777" w:rsidR="00CB2782" w:rsidRPr="00A06751" w:rsidRDefault="00CB2782" w:rsidP="00A06751">
      <w:pPr>
        <w:pStyle w:val="Codelisting"/>
        <w:jc w:val="left"/>
        <w:rPr>
          <w:sz w:val="16"/>
          <w:szCs w:val="16"/>
          <w:lang w:val="en-US"/>
        </w:rPr>
      </w:pPr>
    </w:p>
    <w:p w14:paraId="756A8900" w14:textId="77777777" w:rsidR="00CB2782" w:rsidRPr="00A06751" w:rsidRDefault="00CB2782" w:rsidP="00A06751">
      <w:pPr>
        <w:pStyle w:val="Codelisting"/>
        <w:jc w:val="left"/>
        <w:rPr>
          <w:sz w:val="16"/>
          <w:szCs w:val="16"/>
          <w:lang w:val="en-US"/>
        </w:rPr>
      </w:pPr>
      <w:r w:rsidRPr="00A06751">
        <w:rPr>
          <w:sz w:val="16"/>
          <w:szCs w:val="16"/>
          <w:lang w:val="en-US"/>
        </w:rPr>
        <w:t>import fp from 'fastify-plugin';</w:t>
      </w:r>
    </w:p>
    <w:p w14:paraId="1316AAFB" w14:textId="77777777" w:rsidR="00CB2782" w:rsidRPr="00A06751" w:rsidRDefault="00CB2782" w:rsidP="00A06751">
      <w:pPr>
        <w:pStyle w:val="Codelisting"/>
        <w:jc w:val="left"/>
        <w:rPr>
          <w:sz w:val="16"/>
          <w:szCs w:val="16"/>
          <w:lang w:val="en-US"/>
        </w:rPr>
      </w:pPr>
      <w:r w:rsidRPr="00A06751">
        <w:rPr>
          <w:sz w:val="16"/>
          <w:szCs w:val="16"/>
          <w:lang w:val="en-US"/>
        </w:rPr>
        <w:t>import { FastifyInstance } from 'fastify';</w:t>
      </w:r>
    </w:p>
    <w:p w14:paraId="67AA1AE6" w14:textId="77777777" w:rsidR="00CB2782" w:rsidRPr="00A06751" w:rsidRDefault="00CB2782" w:rsidP="00A06751">
      <w:pPr>
        <w:pStyle w:val="Codelisting"/>
        <w:jc w:val="left"/>
        <w:rPr>
          <w:sz w:val="16"/>
          <w:szCs w:val="16"/>
          <w:lang w:val="en-US"/>
        </w:rPr>
      </w:pPr>
      <w:r w:rsidRPr="00A06751">
        <w:rPr>
          <w:sz w:val="16"/>
          <w:szCs w:val="16"/>
          <w:lang w:val="en-US"/>
        </w:rPr>
        <w:t>import Redis from 'ioredis';</w:t>
      </w:r>
    </w:p>
    <w:p w14:paraId="03D6E0D8" w14:textId="77777777" w:rsidR="00CB2782" w:rsidRPr="00A06751" w:rsidRDefault="00CB2782" w:rsidP="00A06751">
      <w:pPr>
        <w:pStyle w:val="Codelisting"/>
        <w:jc w:val="left"/>
        <w:rPr>
          <w:sz w:val="16"/>
          <w:szCs w:val="16"/>
          <w:lang w:val="en-US"/>
        </w:rPr>
      </w:pPr>
    </w:p>
    <w:p w14:paraId="657C7889" w14:textId="77777777" w:rsidR="00CB2782" w:rsidRPr="00A06751" w:rsidRDefault="00CB2782" w:rsidP="00A06751">
      <w:pPr>
        <w:pStyle w:val="Codelisting"/>
        <w:jc w:val="left"/>
        <w:rPr>
          <w:sz w:val="16"/>
          <w:szCs w:val="16"/>
          <w:lang w:val="en-US"/>
        </w:rPr>
      </w:pPr>
      <w:r w:rsidRPr="00A06751">
        <w:rPr>
          <w:sz w:val="16"/>
          <w:szCs w:val="16"/>
          <w:lang w:val="en-US"/>
        </w:rPr>
        <w:t>// Extend FastifyInstance to expose `redis`</w:t>
      </w:r>
    </w:p>
    <w:p w14:paraId="73291734" w14:textId="77777777" w:rsidR="00CB2782" w:rsidRPr="00A06751" w:rsidRDefault="00CB2782" w:rsidP="00A06751">
      <w:pPr>
        <w:pStyle w:val="Codelisting"/>
        <w:jc w:val="left"/>
        <w:rPr>
          <w:sz w:val="16"/>
          <w:szCs w:val="16"/>
          <w:lang w:val="en-US"/>
        </w:rPr>
      </w:pPr>
      <w:r w:rsidRPr="00A06751">
        <w:rPr>
          <w:sz w:val="16"/>
          <w:szCs w:val="16"/>
          <w:lang w:val="en-US"/>
        </w:rPr>
        <w:t>declare module 'fastify' {</w:t>
      </w:r>
    </w:p>
    <w:p w14:paraId="0A6C1443" w14:textId="77777777" w:rsidR="00CB2782" w:rsidRPr="00A06751" w:rsidRDefault="00CB2782" w:rsidP="00A06751">
      <w:pPr>
        <w:pStyle w:val="Codelisting"/>
        <w:jc w:val="left"/>
        <w:rPr>
          <w:sz w:val="16"/>
          <w:szCs w:val="16"/>
          <w:lang w:val="en-US"/>
        </w:rPr>
      </w:pPr>
      <w:r w:rsidRPr="00A06751">
        <w:rPr>
          <w:sz w:val="16"/>
          <w:szCs w:val="16"/>
          <w:lang w:val="en-US"/>
        </w:rPr>
        <w:t xml:space="preserve">  interface FastifyInstance {</w:t>
      </w:r>
    </w:p>
    <w:p w14:paraId="6F52173E" w14:textId="77777777" w:rsidR="00CB2782" w:rsidRPr="00A06751" w:rsidRDefault="00CB2782" w:rsidP="00A06751">
      <w:pPr>
        <w:pStyle w:val="Codelisting"/>
        <w:jc w:val="left"/>
        <w:rPr>
          <w:sz w:val="16"/>
          <w:szCs w:val="16"/>
          <w:lang w:val="en-US"/>
        </w:rPr>
      </w:pPr>
      <w:r w:rsidRPr="00A06751">
        <w:rPr>
          <w:sz w:val="16"/>
          <w:szCs w:val="16"/>
          <w:lang w:val="en-US"/>
        </w:rPr>
        <w:t xml:space="preserve">    redis: Redis;</w:t>
      </w:r>
    </w:p>
    <w:p w14:paraId="3B529B9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2893B3" w14:textId="77777777" w:rsidR="00CB2782" w:rsidRPr="00A06751" w:rsidRDefault="00CB2782" w:rsidP="00A06751">
      <w:pPr>
        <w:pStyle w:val="Codelisting"/>
        <w:jc w:val="left"/>
        <w:rPr>
          <w:sz w:val="16"/>
          <w:szCs w:val="16"/>
          <w:lang w:val="en-US"/>
        </w:rPr>
      </w:pPr>
      <w:r w:rsidRPr="00A06751">
        <w:rPr>
          <w:sz w:val="16"/>
          <w:szCs w:val="16"/>
          <w:lang w:val="en-US"/>
        </w:rPr>
        <w:t>}</w:t>
      </w:r>
    </w:p>
    <w:p w14:paraId="0EB726AD" w14:textId="77777777" w:rsidR="00CB2782" w:rsidRPr="00A06751" w:rsidRDefault="00CB2782" w:rsidP="00A06751">
      <w:pPr>
        <w:pStyle w:val="Codelisting"/>
        <w:jc w:val="left"/>
        <w:rPr>
          <w:sz w:val="16"/>
          <w:szCs w:val="16"/>
          <w:lang w:val="en-US"/>
        </w:rPr>
      </w:pPr>
    </w:p>
    <w:p w14:paraId="23537D03" w14:textId="77777777" w:rsidR="00CB2782" w:rsidRPr="00A06751" w:rsidRDefault="00CB2782" w:rsidP="00A06751">
      <w:pPr>
        <w:pStyle w:val="Codelisting"/>
        <w:jc w:val="left"/>
        <w:rPr>
          <w:sz w:val="16"/>
          <w:szCs w:val="16"/>
          <w:lang w:val="en-US"/>
        </w:rPr>
      </w:pPr>
      <w:r w:rsidRPr="00A06751">
        <w:rPr>
          <w:sz w:val="16"/>
          <w:szCs w:val="16"/>
          <w:lang w:val="en-US"/>
        </w:rPr>
        <w:t>// ── Plugin ─────────────────────────────────────────────────────────────────</w:t>
      </w:r>
    </w:p>
    <w:p w14:paraId="54EF9E7A" w14:textId="77777777" w:rsidR="00CB2782" w:rsidRPr="00A06751" w:rsidRDefault="00CB2782" w:rsidP="00A06751">
      <w:pPr>
        <w:pStyle w:val="Codelisting"/>
        <w:jc w:val="left"/>
        <w:rPr>
          <w:sz w:val="16"/>
          <w:szCs w:val="16"/>
          <w:lang w:val="en-US"/>
        </w:rPr>
      </w:pPr>
    </w:p>
    <w:p w14:paraId="079F859E" w14:textId="77777777" w:rsidR="00CB2782" w:rsidRPr="00A06751" w:rsidRDefault="00CB2782" w:rsidP="00A06751">
      <w:pPr>
        <w:pStyle w:val="Codelisting"/>
        <w:jc w:val="left"/>
        <w:rPr>
          <w:sz w:val="16"/>
          <w:szCs w:val="16"/>
          <w:lang w:val="en-US"/>
        </w:rPr>
      </w:pPr>
      <w:r w:rsidRPr="00A06751">
        <w:rPr>
          <w:sz w:val="16"/>
          <w:szCs w:val="16"/>
          <w:lang w:val="en-US"/>
        </w:rPr>
        <w:t>export const redisPlugin = fp(async (fastify: FastifyInstance) =&gt; {</w:t>
      </w:r>
    </w:p>
    <w:p w14:paraId="0DD5A2F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redis = new Redis({</w:t>
      </w:r>
    </w:p>
    <w:p w14:paraId="57D9A9C8" w14:textId="77777777" w:rsidR="00CB2782" w:rsidRPr="00A06751" w:rsidRDefault="00CB2782" w:rsidP="00A06751">
      <w:pPr>
        <w:pStyle w:val="Codelisting"/>
        <w:jc w:val="left"/>
        <w:rPr>
          <w:sz w:val="16"/>
          <w:szCs w:val="16"/>
          <w:lang w:val="en-US"/>
        </w:rPr>
      </w:pPr>
      <w:r w:rsidRPr="00A06751">
        <w:rPr>
          <w:sz w:val="16"/>
          <w:szCs w:val="16"/>
          <w:lang w:val="en-US"/>
        </w:rPr>
        <w:t xml:space="preserve">    host:           process.env.REDIS_HOST     ?? 'localhost',</w:t>
      </w:r>
    </w:p>
    <w:p w14:paraId="54534582" w14:textId="77777777" w:rsidR="00CB2782" w:rsidRPr="00A06751" w:rsidRDefault="00CB2782" w:rsidP="00A06751">
      <w:pPr>
        <w:pStyle w:val="Codelisting"/>
        <w:jc w:val="left"/>
        <w:rPr>
          <w:sz w:val="16"/>
          <w:szCs w:val="16"/>
          <w:lang w:val="en-US"/>
        </w:rPr>
      </w:pPr>
      <w:r w:rsidRPr="00A06751">
        <w:rPr>
          <w:sz w:val="16"/>
          <w:szCs w:val="16"/>
          <w:lang w:val="en-US"/>
        </w:rPr>
        <w:t xml:space="preserve">    port:     Number(process.env.REDIS_PORT)   || 6379,</w:t>
      </w:r>
    </w:p>
    <w:p w14:paraId="199E5CA1"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process.env.REDIS_PASSWORD ?? undefined,</w:t>
      </w:r>
    </w:p>
    <w:p w14:paraId="6B543C24" w14:textId="77777777" w:rsidR="00CB2782" w:rsidRPr="00A06751" w:rsidRDefault="00CB2782" w:rsidP="00A06751">
      <w:pPr>
        <w:pStyle w:val="Codelisting"/>
        <w:jc w:val="left"/>
        <w:rPr>
          <w:sz w:val="16"/>
          <w:szCs w:val="16"/>
          <w:lang w:val="en-US"/>
        </w:rPr>
      </w:pPr>
      <w:r w:rsidRPr="00A06751">
        <w:rPr>
          <w:sz w:val="16"/>
          <w:szCs w:val="16"/>
          <w:lang w:val="en-US"/>
        </w:rPr>
        <w:t xml:space="preserve">    db:       Number(process.env.REDIS_DB)     || 0,</w:t>
      </w:r>
    </w:p>
    <w:p w14:paraId="19941F00" w14:textId="77777777" w:rsidR="00CB2782" w:rsidRPr="00A06751" w:rsidRDefault="00CB2782" w:rsidP="00A06751">
      <w:pPr>
        <w:pStyle w:val="Codelisting"/>
        <w:jc w:val="left"/>
        <w:rPr>
          <w:sz w:val="16"/>
          <w:szCs w:val="16"/>
          <w:lang w:val="en-US"/>
        </w:rPr>
      </w:pPr>
      <w:r w:rsidRPr="00A06751">
        <w:rPr>
          <w:sz w:val="16"/>
          <w:szCs w:val="16"/>
          <w:lang w:val="en-US"/>
        </w:rPr>
        <w:t xml:space="preserve">    // Reconnect strategy: retry indefinitely with capped backoff</w:t>
      </w:r>
    </w:p>
    <w:p w14:paraId="62760875" w14:textId="77777777" w:rsidR="00CB2782" w:rsidRPr="00A06751" w:rsidRDefault="00CB2782" w:rsidP="00A06751">
      <w:pPr>
        <w:pStyle w:val="Codelisting"/>
        <w:jc w:val="left"/>
        <w:rPr>
          <w:sz w:val="16"/>
          <w:szCs w:val="16"/>
          <w:lang w:val="en-US"/>
        </w:rPr>
      </w:pPr>
      <w:r w:rsidRPr="00A06751">
        <w:rPr>
          <w:sz w:val="16"/>
          <w:szCs w:val="16"/>
          <w:lang w:val="en-US"/>
        </w:rPr>
        <w:t xml:space="preserve">    retryStrategy: (times) =&gt; Math.min(times * 100, 3000),</w:t>
      </w:r>
    </w:p>
    <w:p w14:paraId="652F58F4" w14:textId="77777777" w:rsidR="00CB2782" w:rsidRPr="00A06751" w:rsidRDefault="00CB2782" w:rsidP="00A06751">
      <w:pPr>
        <w:pStyle w:val="Codelisting"/>
        <w:jc w:val="left"/>
        <w:rPr>
          <w:sz w:val="16"/>
          <w:szCs w:val="16"/>
          <w:lang w:val="en-US"/>
        </w:rPr>
      </w:pPr>
      <w:r w:rsidRPr="00A06751">
        <w:rPr>
          <w:sz w:val="16"/>
          <w:szCs w:val="16"/>
          <w:lang w:val="en-US"/>
        </w:rPr>
        <w:t xml:space="preserve">    lazyConnect: true,</w:t>
      </w:r>
    </w:p>
    <w:p w14:paraId="64746A6C" w14:textId="77777777" w:rsidR="00CB2782" w:rsidRPr="00A06751" w:rsidRDefault="00CB2782" w:rsidP="00A06751">
      <w:pPr>
        <w:pStyle w:val="Codelisting"/>
        <w:jc w:val="left"/>
        <w:rPr>
          <w:sz w:val="16"/>
          <w:szCs w:val="16"/>
          <w:lang w:val="en-US"/>
        </w:rPr>
      </w:pPr>
      <w:r w:rsidRPr="00A06751">
        <w:rPr>
          <w:sz w:val="16"/>
          <w:szCs w:val="16"/>
          <w:lang w:val="en-US"/>
        </w:rPr>
        <w:t xml:space="preserve">    enableOfflineQueue: false, // </w:t>
      </w:r>
      <w:r w:rsidRPr="00A06751">
        <w:rPr>
          <w:rFonts w:ascii="Segoe UI Emoji" w:hAnsi="Segoe UI Emoji" w:cs="Segoe UI Emoji"/>
          <w:sz w:val="16"/>
          <w:szCs w:val="16"/>
          <w:lang w:val="en-US"/>
        </w:rPr>
        <w:t>🚀</w:t>
      </w:r>
      <w:r w:rsidRPr="00A06751">
        <w:rPr>
          <w:sz w:val="16"/>
          <w:szCs w:val="16"/>
          <w:lang w:val="en-US"/>
        </w:rPr>
        <w:t xml:space="preserve"> Fail fast if Redis is down (no hanging)</w:t>
      </w:r>
    </w:p>
    <w:p w14:paraId="61238CA5" w14:textId="77777777" w:rsidR="00CB2782" w:rsidRPr="00A06751" w:rsidRDefault="00CB2782" w:rsidP="00A06751">
      <w:pPr>
        <w:pStyle w:val="Codelisting"/>
        <w:jc w:val="left"/>
        <w:rPr>
          <w:sz w:val="16"/>
          <w:szCs w:val="16"/>
          <w:lang w:val="en-US"/>
        </w:rPr>
      </w:pPr>
      <w:r w:rsidRPr="00A06751">
        <w:rPr>
          <w:sz w:val="16"/>
          <w:szCs w:val="16"/>
          <w:lang w:val="en-US"/>
        </w:rPr>
        <w:t xml:space="preserve">    maxRetriesPerRequest: 1,</w:t>
      </w:r>
    </w:p>
    <w:p w14:paraId="2BD786DC" w14:textId="77777777" w:rsidR="00CB2782" w:rsidRPr="00A06751" w:rsidRDefault="00CB2782" w:rsidP="00A06751">
      <w:pPr>
        <w:pStyle w:val="Codelisting"/>
        <w:jc w:val="left"/>
        <w:rPr>
          <w:sz w:val="16"/>
          <w:szCs w:val="16"/>
          <w:lang w:val="en-US"/>
        </w:rPr>
      </w:pPr>
      <w:r w:rsidRPr="00A06751">
        <w:rPr>
          <w:sz w:val="16"/>
          <w:szCs w:val="16"/>
          <w:lang w:val="en-US"/>
        </w:rPr>
        <w:t xml:space="preserve">    commandTimeout: 2000,</w:t>
      </w:r>
    </w:p>
    <w:p w14:paraId="065D758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715F3B" w14:textId="77777777" w:rsidR="00CB2782" w:rsidRPr="00A06751" w:rsidRDefault="00CB2782" w:rsidP="00A06751">
      <w:pPr>
        <w:pStyle w:val="Codelisting"/>
        <w:jc w:val="left"/>
        <w:rPr>
          <w:sz w:val="16"/>
          <w:szCs w:val="16"/>
          <w:lang w:val="en-US"/>
        </w:rPr>
      </w:pPr>
    </w:p>
    <w:p w14:paraId="7A5F28F5" w14:textId="77777777" w:rsidR="00CB2782" w:rsidRPr="00A06751" w:rsidRDefault="00CB2782" w:rsidP="00A06751">
      <w:pPr>
        <w:pStyle w:val="Codelisting"/>
        <w:jc w:val="left"/>
        <w:rPr>
          <w:sz w:val="16"/>
          <w:szCs w:val="16"/>
          <w:lang w:val="en-US"/>
        </w:rPr>
      </w:pPr>
      <w:r w:rsidRPr="00A06751">
        <w:rPr>
          <w:sz w:val="16"/>
          <w:szCs w:val="16"/>
          <w:lang w:val="en-US"/>
        </w:rPr>
        <w:t xml:space="preserve">  // Prevent unhandled error events when Redis is completely down</w:t>
      </w:r>
    </w:p>
    <w:p w14:paraId="2FB326A2" w14:textId="77777777" w:rsidR="00CB2782" w:rsidRPr="00A06751" w:rsidRDefault="00CB2782" w:rsidP="00A06751">
      <w:pPr>
        <w:pStyle w:val="Codelisting"/>
        <w:jc w:val="left"/>
        <w:rPr>
          <w:sz w:val="16"/>
          <w:szCs w:val="16"/>
          <w:lang w:val="en-US"/>
        </w:rPr>
      </w:pPr>
      <w:r w:rsidRPr="00A06751">
        <w:rPr>
          <w:sz w:val="16"/>
          <w:szCs w:val="16"/>
          <w:lang w:val="en-US"/>
        </w:rPr>
        <w:t xml:space="preserve">  redis.on('error', () =&gt; {</w:t>
      </w:r>
    </w:p>
    <w:p w14:paraId="06DDD06C" w14:textId="77777777" w:rsidR="00CB2782" w:rsidRPr="00A06751" w:rsidRDefault="00CB2782" w:rsidP="00A06751">
      <w:pPr>
        <w:pStyle w:val="Codelisting"/>
        <w:jc w:val="left"/>
        <w:rPr>
          <w:sz w:val="16"/>
          <w:szCs w:val="16"/>
          <w:lang w:val="en-US"/>
        </w:rPr>
      </w:pPr>
      <w:r w:rsidRPr="00A06751">
        <w:rPr>
          <w:sz w:val="16"/>
          <w:szCs w:val="16"/>
          <w:lang w:val="en-US"/>
        </w:rPr>
        <w:t xml:space="preserve">    // silently ignore socket errors so it fails gracefully</w:t>
      </w:r>
    </w:p>
    <w:p w14:paraId="0691823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73D8705" w14:textId="77777777" w:rsidR="00CB2782" w:rsidRPr="00A06751" w:rsidRDefault="00CB2782" w:rsidP="00A06751">
      <w:pPr>
        <w:pStyle w:val="Codelisting"/>
        <w:jc w:val="left"/>
        <w:rPr>
          <w:sz w:val="16"/>
          <w:szCs w:val="16"/>
          <w:lang w:val="en-US"/>
        </w:rPr>
      </w:pPr>
    </w:p>
    <w:p w14:paraId="2E719B24" w14:textId="77777777" w:rsidR="00CB2782" w:rsidRPr="00A06751" w:rsidRDefault="00CB2782" w:rsidP="00A06751">
      <w:pPr>
        <w:pStyle w:val="Codelisting"/>
        <w:jc w:val="left"/>
        <w:rPr>
          <w:sz w:val="16"/>
          <w:szCs w:val="16"/>
          <w:lang w:val="en-US"/>
        </w:rPr>
      </w:pPr>
      <w:r w:rsidRPr="00A06751">
        <w:rPr>
          <w:sz w:val="16"/>
          <w:szCs w:val="16"/>
          <w:lang w:val="en-US"/>
        </w:rPr>
        <w:t xml:space="preserve">  // Connect and validate</w:t>
      </w:r>
    </w:p>
    <w:p w14:paraId="57598320"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00854A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redis.connect();</w:t>
      </w:r>
    </w:p>
    <w:p w14:paraId="7AA4E92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redis.ping();</w:t>
      </w:r>
    </w:p>
    <w:p w14:paraId="23907BF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w:t>
      </w:r>
      <w:r w:rsidRPr="00A06751">
        <w:rPr>
          <w:rFonts w:ascii="Segoe UI Emoji" w:hAnsi="Segoe UI Emoji" w:cs="Segoe UI Emoji"/>
          <w:sz w:val="16"/>
          <w:szCs w:val="16"/>
          <w:lang w:val="en-US"/>
        </w:rPr>
        <w:t>✅</w:t>
      </w:r>
      <w:r w:rsidRPr="00A06751">
        <w:rPr>
          <w:sz w:val="16"/>
          <w:szCs w:val="16"/>
          <w:lang w:val="en-US"/>
        </w:rPr>
        <w:t xml:space="preserve"> Redis connected');</w:t>
      </w:r>
    </w:p>
    <w:p w14:paraId="78F1936A"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66B14909"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fastify.log.warn('</w:t>
      </w:r>
      <w:r w:rsidRPr="00A06751">
        <w:rPr>
          <w:rFonts w:ascii="Segoe UI Symbol" w:hAnsi="Segoe UI Symbol" w:cs="Segoe UI Symbol"/>
          <w:sz w:val="16"/>
          <w:szCs w:val="16"/>
          <w:lang w:val="en-US"/>
        </w:rPr>
        <w:t>⚠</w:t>
      </w:r>
      <w:r w:rsidRPr="00A06751">
        <w:rPr>
          <w:sz w:val="16"/>
          <w:szCs w:val="16"/>
          <w:lang w:val="en-US"/>
        </w:rPr>
        <w:t>️  Redis unavailable — caching/rate-limiting disabled');</w:t>
      </w:r>
    </w:p>
    <w:p w14:paraId="3A4BBE1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C8D180" w14:textId="77777777" w:rsidR="00CB2782" w:rsidRPr="00A06751" w:rsidRDefault="00CB2782" w:rsidP="00A06751">
      <w:pPr>
        <w:pStyle w:val="Codelisting"/>
        <w:jc w:val="left"/>
        <w:rPr>
          <w:sz w:val="16"/>
          <w:szCs w:val="16"/>
          <w:lang w:val="en-US"/>
        </w:rPr>
      </w:pPr>
    </w:p>
    <w:p w14:paraId="6119DE1C" w14:textId="77777777" w:rsidR="00CB2782" w:rsidRPr="00A06751" w:rsidRDefault="00CB2782" w:rsidP="00A06751">
      <w:pPr>
        <w:pStyle w:val="Codelisting"/>
        <w:jc w:val="left"/>
        <w:rPr>
          <w:sz w:val="16"/>
          <w:szCs w:val="16"/>
          <w:lang w:val="en-US"/>
        </w:rPr>
      </w:pPr>
      <w:r w:rsidRPr="00A06751">
        <w:rPr>
          <w:sz w:val="16"/>
          <w:szCs w:val="16"/>
          <w:lang w:val="en-US"/>
        </w:rPr>
        <w:t xml:space="preserve">  // Expose on fastify instance</w:t>
      </w:r>
    </w:p>
    <w:p w14:paraId="386AC45E"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fastify.decorate('redis', redis);</w:t>
      </w:r>
    </w:p>
    <w:p w14:paraId="72FC2F13" w14:textId="77777777" w:rsidR="00CB2782" w:rsidRPr="00A06751" w:rsidRDefault="00CB2782" w:rsidP="00A06751">
      <w:pPr>
        <w:pStyle w:val="Codelisting"/>
        <w:jc w:val="left"/>
        <w:rPr>
          <w:sz w:val="16"/>
          <w:szCs w:val="16"/>
          <w:lang w:val="en-US"/>
        </w:rPr>
      </w:pPr>
    </w:p>
    <w:p w14:paraId="4FA6DF71" w14:textId="77777777" w:rsidR="00CB2782" w:rsidRPr="00A06751" w:rsidRDefault="00CB2782" w:rsidP="00A06751">
      <w:pPr>
        <w:pStyle w:val="Codelisting"/>
        <w:jc w:val="left"/>
        <w:rPr>
          <w:sz w:val="16"/>
          <w:szCs w:val="16"/>
          <w:lang w:val="en-US"/>
        </w:rPr>
      </w:pPr>
      <w:r w:rsidRPr="00A06751">
        <w:rPr>
          <w:sz w:val="16"/>
          <w:szCs w:val="16"/>
          <w:lang w:val="en-US"/>
        </w:rPr>
        <w:t xml:space="preserve">  // Graceful shutdown</w:t>
      </w:r>
    </w:p>
    <w:p w14:paraId="4FD6CF7C"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fastify.addHook('onClose', async () =&gt; {</w:t>
      </w:r>
    </w:p>
    <w:p w14:paraId="7EE2B54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redis.quit();</w:t>
      </w:r>
    </w:p>
    <w:p w14:paraId="5A51D1A4" w14:textId="77777777" w:rsidR="00CB2782" w:rsidRPr="00A06751" w:rsidRDefault="00CB2782" w:rsidP="00A06751">
      <w:pPr>
        <w:pStyle w:val="Codelisting"/>
        <w:jc w:val="left"/>
        <w:rPr>
          <w:sz w:val="16"/>
          <w:szCs w:val="16"/>
          <w:lang w:val="en-US"/>
        </w:rPr>
      </w:pPr>
      <w:r w:rsidRPr="00A06751">
        <w:rPr>
          <w:sz w:val="16"/>
          <w:szCs w:val="16"/>
          <w:lang w:val="en-US"/>
        </w:rPr>
        <w:t xml:space="preserve">    fastify.log.info('Redis connection closed');</w:t>
      </w:r>
    </w:p>
    <w:p w14:paraId="0FE460D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64C16C" w14:textId="77777777" w:rsidR="00CB2782" w:rsidRPr="00A06751" w:rsidRDefault="00CB2782" w:rsidP="00A06751">
      <w:pPr>
        <w:pStyle w:val="Codelisting"/>
        <w:jc w:val="left"/>
        <w:rPr>
          <w:sz w:val="16"/>
          <w:szCs w:val="16"/>
          <w:lang w:val="en-US"/>
        </w:rPr>
      </w:pPr>
      <w:r w:rsidRPr="00A06751">
        <w:rPr>
          <w:sz w:val="16"/>
          <w:szCs w:val="16"/>
          <w:lang w:val="en-US"/>
        </w:rPr>
        <w:t>});</w:t>
      </w:r>
    </w:p>
    <w:p w14:paraId="7F5D1C7B" w14:textId="77777777" w:rsidR="00CB2782" w:rsidRPr="00A06751" w:rsidRDefault="00CB2782" w:rsidP="00A06751">
      <w:pPr>
        <w:pStyle w:val="Codelisting"/>
        <w:jc w:val="left"/>
        <w:rPr>
          <w:sz w:val="16"/>
          <w:szCs w:val="16"/>
          <w:lang w:val="en-US"/>
        </w:rPr>
      </w:pPr>
    </w:p>
    <w:p w14:paraId="321A8921" w14:textId="77777777" w:rsidR="00CB2782" w:rsidRPr="00A06751" w:rsidRDefault="00CB2782" w:rsidP="00A06751">
      <w:pPr>
        <w:pStyle w:val="Codelisting"/>
        <w:jc w:val="left"/>
        <w:rPr>
          <w:sz w:val="16"/>
          <w:szCs w:val="16"/>
          <w:lang w:val="en-US"/>
        </w:rPr>
      </w:pPr>
    </w:p>
    <w:p w14:paraId="3F0B86F0"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C:\college\The-survey-uniqueness-control-module\backend\src\services\email.service.ts =====</w:t>
      </w:r>
    </w:p>
    <w:p w14:paraId="384477C2" w14:textId="77777777" w:rsidR="00CB2782" w:rsidRPr="00A06751" w:rsidRDefault="00CB2782" w:rsidP="00A06751">
      <w:pPr>
        <w:pStyle w:val="Codelisting"/>
        <w:jc w:val="left"/>
        <w:rPr>
          <w:sz w:val="16"/>
          <w:szCs w:val="16"/>
          <w:lang w:val="en-US"/>
        </w:rPr>
      </w:pPr>
    </w:p>
    <w:p w14:paraId="35B32DC3" w14:textId="77777777" w:rsidR="00CB2782" w:rsidRPr="00A06751" w:rsidRDefault="00CB2782" w:rsidP="00A06751">
      <w:pPr>
        <w:pStyle w:val="Codelisting"/>
        <w:jc w:val="left"/>
        <w:rPr>
          <w:sz w:val="16"/>
          <w:szCs w:val="16"/>
          <w:lang w:val="en-US"/>
        </w:rPr>
      </w:pPr>
      <w:r w:rsidRPr="00A06751">
        <w:rPr>
          <w:sz w:val="16"/>
          <w:szCs w:val="16"/>
          <w:lang w:val="en-US"/>
        </w:rPr>
        <w:t>import nodemailer, { Transporter } from 'nodemailer';</w:t>
      </w:r>
    </w:p>
    <w:p w14:paraId="35EF54FA" w14:textId="77777777" w:rsidR="00CB2782" w:rsidRPr="00A06751" w:rsidRDefault="00CB2782" w:rsidP="00A06751">
      <w:pPr>
        <w:pStyle w:val="Codelisting"/>
        <w:jc w:val="left"/>
        <w:rPr>
          <w:sz w:val="16"/>
          <w:szCs w:val="16"/>
          <w:lang w:val="en-US"/>
        </w:rPr>
      </w:pPr>
    </w:p>
    <w:p w14:paraId="399BCB12" w14:textId="77777777" w:rsidR="00CB2782" w:rsidRPr="00A06751" w:rsidRDefault="00CB2782" w:rsidP="00A06751">
      <w:pPr>
        <w:pStyle w:val="Codelisting"/>
        <w:jc w:val="left"/>
        <w:rPr>
          <w:sz w:val="16"/>
          <w:szCs w:val="16"/>
          <w:lang w:val="en-US"/>
        </w:rPr>
      </w:pPr>
      <w:r w:rsidRPr="00A06751">
        <w:rPr>
          <w:sz w:val="16"/>
          <w:szCs w:val="16"/>
          <w:lang w:val="en-US"/>
        </w:rPr>
        <w:t>// ── Config from .env ──────────────────────────────────────────────────────</w:t>
      </w:r>
    </w:p>
    <w:p w14:paraId="28CA399F" w14:textId="77777777" w:rsidR="00CB2782" w:rsidRPr="00A06751" w:rsidRDefault="00CB2782" w:rsidP="00A06751">
      <w:pPr>
        <w:pStyle w:val="Codelisting"/>
        <w:jc w:val="left"/>
        <w:rPr>
          <w:sz w:val="16"/>
          <w:szCs w:val="16"/>
          <w:lang w:val="en-US"/>
        </w:rPr>
      </w:pPr>
      <w:r w:rsidRPr="00A06751">
        <w:rPr>
          <w:sz w:val="16"/>
          <w:szCs w:val="16"/>
          <w:lang w:val="en-US"/>
        </w:rPr>
        <w:t>const SMTP_HOST    = process.env.SMTP_HOST    || 'smtp.gmail.com';</w:t>
      </w:r>
    </w:p>
    <w:p w14:paraId="7111588F" w14:textId="77777777" w:rsidR="00CB2782" w:rsidRPr="00A06751" w:rsidRDefault="00CB2782" w:rsidP="00A06751">
      <w:pPr>
        <w:pStyle w:val="Codelisting"/>
        <w:jc w:val="left"/>
        <w:rPr>
          <w:sz w:val="16"/>
          <w:szCs w:val="16"/>
          <w:lang w:val="en-US"/>
        </w:rPr>
      </w:pPr>
      <w:r w:rsidRPr="00A06751">
        <w:rPr>
          <w:sz w:val="16"/>
          <w:szCs w:val="16"/>
          <w:lang w:val="en-US"/>
        </w:rPr>
        <w:t>const SMTP_PORT    = parseInt(process.env.SMTP_PORT || '587', 10);</w:t>
      </w:r>
    </w:p>
    <w:p w14:paraId="417F50F2" w14:textId="77777777" w:rsidR="00CB2782" w:rsidRPr="00A06751" w:rsidRDefault="00CB2782" w:rsidP="00A06751">
      <w:pPr>
        <w:pStyle w:val="Codelisting"/>
        <w:jc w:val="left"/>
        <w:rPr>
          <w:sz w:val="16"/>
          <w:szCs w:val="16"/>
          <w:lang w:val="en-US"/>
        </w:rPr>
      </w:pPr>
      <w:r w:rsidRPr="00A06751">
        <w:rPr>
          <w:sz w:val="16"/>
          <w:szCs w:val="16"/>
          <w:lang w:val="en-US"/>
        </w:rPr>
        <w:t>const SMTP_USER    = process.env.SMTP_USER    || '';</w:t>
      </w:r>
    </w:p>
    <w:p w14:paraId="4C513C70" w14:textId="77777777" w:rsidR="00CB2782" w:rsidRPr="00A06751" w:rsidRDefault="00CB2782" w:rsidP="00A06751">
      <w:pPr>
        <w:pStyle w:val="Codelisting"/>
        <w:jc w:val="left"/>
        <w:rPr>
          <w:sz w:val="16"/>
          <w:szCs w:val="16"/>
          <w:lang w:val="en-US"/>
        </w:rPr>
      </w:pPr>
      <w:r w:rsidRPr="00A06751">
        <w:rPr>
          <w:sz w:val="16"/>
          <w:szCs w:val="16"/>
          <w:lang w:val="en-US"/>
        </w:rPr>
        <w:t>const SMTP_PASS    = process.env.SMTP_PASS || process.env.SMTP_PASSWORD || '';</w:t>
      </w:r>
    </w:p>
    <w:p w14:paraId="63887D6F" w14:textId="77777777" w:rsidR="00CB2782" w:rsidRPr="00A06751" w:rsidRDefault="00CB2782" w:rsidP="00A06751">
      <w:pPr>
        <w:pStyle w:val="Codelisting"/>
        <w:jc w:val="left"/>
        <w:rPr>
          <w:sz w:val="16"/>
          <w:szCs w:val="16"/>
          <w:lang w:val="en-US"/>
        </w:rPr>
      </w:pPr>
      <w:r w:rsidRPr="00A06751">
        <w:rPr>
          <w:sz w:val="16"/>
          <w:szCs w:val="16"/>
          <w:lang w:val="en-US"/>
        </w:rPr>
        <w:t>const SMTP_FROM    = process.env.SMTP_FROM    || `"Survey CMS" &lt;${SMTP_USER}&gt;`;</w:t>
      </w:r>
    </w:p>
    <w:p w14:paraId="064108FC" w14:textId="77777777" w:rsidR="00CB2782" w:rsidRPr="00A06751" w:rsidRDefault="00CB2782" w:rsidP="00A06751">
      <w:pPr>
        <w:pStyle w:val="Codelisting"/>
        <w:jc w:val="left"/>
        <w:rPr>
          <w:sz w:val="16"/>
          <w:szCs w:val="16"/>
          <w:lang w:val="en-US"/>
        </w:rPr>
      </w:pPr>
      <w:r w:rsidRPr="00A06751">
        <w:rPr>
          <w:sz w:val="16"/>
          <w:szCs w:val="16"/>
          <w:lang w:val="en-US"/>
        </w:rPr>
        <w:t>const EMAIL_ENABLED = !!(SMTP_USER &amp;&amp; SMTP_PASS);</w:t>
      </w:r>
    </w:p>
    <w:p w14:paraId="0802501E" w14:textId="77777777" w:rsidR="00CB2782" w:rsidRPr="00A06751" w:rsidRDefault="00CB2782" w:rsidP="00A06751">
      <w:pPr>
        <w:pStyle w:val="Codelisting"/>
        <w:jc w:val="left"/>
        <w:rPr>
          <w:sz w:val="16"/>
          <w:szCs w:val="16"/>
          <w:lang w:val="en-US"/>
        </w:rPr>
      </w:pPr>
    </w:p>
    <w:p w14:paraId="5BC83496" w14:textId="77777777" w:rsidR="00CB2782" w:rsidRPr="00A06751" w:rsidRDefault="00CB2782" w:rsidP="00A06751">
      <w:pPr>
        <w:pStyle w:val="Codelisting"/>
        <w:jc w:val="left"/>
        <w:rPr>
          <w:sz w:val="16"/>
          <w:szCs w:val="16"/>
          <w:lang w:val="en-US"/>
        </w:rPr>
      </w:pPr>
      <w:r w:rsidRPr="00A06751">
        <w:rPr>
          <w:sz w:val="16"/>
          <w:szCs w:val="16"/>
          <w:lang w:val="en-US"/>
        </w:rPr>
        <w:t>let transporter: Transporter | null = null;</w:t>
      </w:r>
    </w:p>
    <w:p w14:paraId="2A964658" w14:textId="77777777" w:rsidR="00CB2782" w:rsidRPr="00A06751" w:rsidRDefault="00CB2782" w:rsidP="00A06751">
      <w:pPr>
        <w:pStyle w:val="Codelisting"/>
        <w:jc w:val="left"/>
        <w:rPr>
          <w:sz w:val="16"/>
          <w:szCs w:val="16"/>
          <w:lang w:val="en-US"/>
        </w:rPr>
      </w:pPr>
    </w:p>
    <w:p w14:paraId="62156E5D" w14:textId="77777777" w:rsidR="00CB2782" w:rsidRPr="00A06751" w:rsidRDefault="00CB2782" w:rsidP="00A06751">
      <w:pPr>
        <w:pStyle w:val="Codelisting"/>
        <w:jc w:val="left"/>
        <w:rPr>
          <w:sz w:val="16"/>
          <w:szCs w:val="16"/>
          <w:lang w:val="en-US"/>
        </w:rPr>
      </w:pPr>
      <w:r w:rsidRPr="00A06751">
        <w:rPr>
          <w:sz w:val="16"/>
          <w:szCs w:val="16"/>
          <w:lang w:val="en-US"/>
        </w:rPr>
        <w:t>function getTransporter(): Transporter {</w:t>
      </w:r>
    </w:p>
    <w:p w14:paraId="6B37E22A" w14:textId="77777777" w:rsidR="00CB2782" w:rsidRPr="00A06751" w:rsidRDefault="00CB2782" w:rsidP="00A06751">
      <w:pPr>
        <w:pStyle w:val="Codelisting"/>
        <w:jc w:val="left"/>
        <w:rPr>
          <w:sz w:val="16"/>
          <w:szCs w:val="16"/>
          <w:lang w:val="en-US"/>
        </w:rPr>
      </w:pPr>
      <w:r w:rsidRPr="00A06751">
        <w:rPr>
          <w:sz w:val="16"/>
          <w:szCs w:val="16"/>
          <w:lang w:val="en-US"/>
        </w:rPr>
        <w:t xml:space="preserve">  if (!transporter) {</w:t>
      </w:r>
    </w:p>
    <w:p w14:paraId="59EC532D" w14:textId="77777777" w:rsidR="00CB2782" w:rsidRPr="00A06751" w:rsidRDefault="00CB2782" w:rsidP="00A06751">
      <w:pPr>
        <w:pStyle w:val="Codelisting"/>
        <w:jc w:val="left"/>
        <w:rPr>
          <w:sz w:val="16"/>
          <w:szCs w:val="16"/>
          <w:lang w:val="en-US"/>
        </w:rPr>
      </w:pPr>
      <w:r w:rsidRPr="00A06751">
        <w:rPr>
          <w:sz w:val="16"/>
          <w:szCs w:val="16"/>
          <w:lang w:val="en-US"/>
        </w:rPr>
        <w:t xml:space="preserve">    transporter = nodemailer.createTransport({</w:t>
      </w:r>
    </w:p>
    <w:p w14:paraId="5A3FD12B" w14:textId="77777777" w:rsidR="00CB2782" w:rsidRPr="00A06751" w:rsidRDefault="00CB2782" w:rsidP="00A06751">
      <w:pPr>
        <w:pStyle w:val="Codelisting"/>
        <w:jc w:val="left"/>
        <w:rPr>
          <w:sz w:val="16"/>
          <w:szCs w:val="16"/>
          <w:lang w:val="en-US"/>
        </w:rPr>
      </w:pPr>
      <w:r w:rsidRPr="00A06751">
        <w:rPr>
          <w:sz w:val="16"/>
          <w:szCs w:val="16"/>
          <w:lang w:val="en-US"/>
        </w:rPr>
        <w:t xml:space="preserve">      host:   SMTP_HOST,</w:t>
      </w:r>
    </w:p>
    <w:p w14:paraId="5D484712" w14:textId="77777777" w:rsidR="00CB2782" w:rsidRPr="00A06751" w:rsidRDefault="00CB2782" w:rsidP="00A06751">
      <w:pPr>
        <w:pStyle w:val="Codelisting"/>
        <w:jc w:val="left"/>
        <w:rPr>
          <w:sz w:val="16"/>
          <w:szCs w:val="16"/>
          <w:lang w:val="en-US"/>
        </w:rPr>
      </w:pPr>
      <w:r w:rsidRPr="00A06751">
        <w:rPr>
          <w:sz w:val="16"/>
          <w:szCs w:val="16"/>
          <w:lang w:val="en-US"/>
        </w:rPr>
        <w:t xml:space="preserve">      port:   SMTP_PORT,</w:t>
      </w:r>
    </w:p>
    <w:p w14:paraId="38DB5F52" w14:textId="77777777" w:rsidR="00CB2782" w:rsidRPr="00A06751" w:rsidRDefault="00CB2782" w:rsidP="00A06751">
      <w:pPr>
        <w:pStyle w:val="Codelisting"/>
        <w:jc w:val="left"/>
        <w:rPr>
          <w:sz w:val="16"/>
          <w:szCs w:val="16"/>
          <w:lang w:val="en-US"/>
        </w:rPr>
      </w:pPr>
      <w:r w:rsidRPr="00A06751">
        <w:rPr>
          <w:sz w:val="16"/>
          <w:szCs w:val="16"/>
          <w:lang w:val="en-US"/>
        </w:rPr>
        <w:t xml:space="preserve">      secure: SMTP_PORT === 465,</w:t>
      </w:r>
    </w:p>
    <w:p w14:paraId="52E4A833" w14:textId="77777777" w:rsidR="00CB2782" w:rsidRPr="00A06751" w:rsidRDefault="00CB2782" w:rsidP="00A06751">
      <w:pPr>
        <w:pStyle w:val="Codelisting"/>
        <w:jc w:val="left"/>
        <w:rPr>
          <w:sz w:val="16"/>
          <w:szCs w:val="16"/>
          <w:lang w:val="en-US"/>
        </w:rPr>
      </w:pPr>
      <w:r w:rsidRPr="00A06751">
        <w:rPr>
          <w:sz w:val="16"/>
          <w:szCs w:val="16"/>
          <w:lang w:val="en-US"/>
        </w:rPr>
        <w:t xml:space="preserve">      auth:   { user: SMTP_USER, pass: SMTP_PASS },</w:t>
      </w:r>
    </w:p>
    <w:p w14:paraId="29159D7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D45EDF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C7D901"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transporter;</w:t>
      </w:r>
    </w:p>
    <w:p w14:paraId="13DCC9E4" w14:textId="77777777" w:rsidR="00CB2782" w:rsidRPr="00A06751" w:rsidRDefault="00CB2782" w:rsidP="00A06751">
      <w:pPr>
        <w:pStyle w:val="Codelisting"/>
        <w:jc w:val="left"/>
        <w:rPr>
          <w:sz w:val="16"/>
          <w:szCs w:val="16"/>
          <w:lang w:val="en-US"/>
        </w:rPr>
      </w:pPr>
      <w:r w:rsidRPr="00A06751">
        <w:rPr>
          <w:sz w:val="16"/>
          <w:szCs w:val="16"/>
          <w:lang w:val="en-US"/>
        </w:rPr>
        <w:t>}</w:t>
      </w:r>
    </w:p>
    <w:p w14:paraId="1839F118" w14:textId="77777777" w:rsidR="00CB2782" w:rsidRPr="00A06751" w:rsidRDefault="00CB2782" w:rsidP="00A06751">
      <w:pPr>
        <w:pStyle w:val="Codelisting"/>
        <w:jc w:val="left"/>
        <w:rPr>
          <w:sz w:val="16"/>
          <w:szCs w:val="16"/>
          <w:lang w:val="en-US"/>
        </w:rPr>
      </w:pPr>
    </w:p>
    <w:p w14:paraId="01E2E137" w14:textId="77777777" w:rsidR="00CB2782" w:rsidRPr="00A06751" w:rsidRDefault="00CB2782" w:rsidP="00A06751">
      <w:pPr>
        <w:pStyle w:val="Codelisting"/>
        <w:jc w:val="left"/>
        <w:rPr>
          <w:sz w:val="16"/>
          <w:szCs w:val="16"/>
          <w:lang w:val="en-US"/>
        </w:rPr>
      </w:pPr>
      <w:r w:rsidRPr="00A06751">
        <w:rPr>
          <w:sz w:val="16"/>
          <w:szCs w:val="16"/>
          <w:lang w:val="en-US"/>
        </w:rPr>
        <w:lastRenderedPageBreak/>
        <w:t>// ── Helper: send email ────────────────────────────────────────────────────</w:t>
      </w:r>
    </w:p>
    <w:p w14:paraId="77E6B6FF" w14:textId="77777777" w:rsidR="00CB2782" w:rsidRPr="00A06751" w:rsidRDefault="00CB2782" w:rsidP="00A06751">
      <w:pPr>
        <w:pStyle w:val="Codelisting"/>
        <w:jc w:val="left"/>
        <w:rPr>
          <w:sz w:val="16"/>
          <w:szCs w:val="16"/>
          <w:lang w:val="en-US"/>
        </w:rPr>
      </w:pPr>
      <w:r w:rsidRPr="00A06751">
        <w:rPr>
          <w:sz w:val="16"/>
          <w:szCs w:val="16"/>
          <w:lang w:val="en-US"/>
        </w:rPr>
        <w:t>async function send(to: string, subject: string, html: string): Promise&lt;void&gt; {</w:t>
      </w:r>
    </w:p>
    <w:p w14:paraId="6907416F" w14:textId="77777777" w:rsidR="00CB2782" w:rsidRPr="00A06751" w:rsidRDefault="00CB2782" w:rsidP="00A06751">
      <w:pPr>
        <w:pStyle w:val="Codelisting"/>
        <w:jc w:val="left"/>
        <w:rPr>
          <w:sz w:val="16"/>
          <w:szCs w:val="16"/>
          <w:lang w:val="en-US"/>
        </w:rPr>
      </w:pPr>
      <w:r w:rsidRPr="00A06751">
        <w:rPr>
          <w:sz w:val="16"/>
          <w:szCs w:val="16"/>
          <w:lang w:val="en-US"/>
        </w:rPr>
        <w:t xml:space="preserve">  if (!EMAIL_ENABLED) {</w:t>
      </w:r>
    </w:p>
    <w:p w14:paraId="56662659"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console.warn(`[Email] NOT configured — would send to ${to}: ${subject}`);</w:t>
      </w:r>
    </w:p>
    <w:p w14:paraId="27DA1B2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75511D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E9AD1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76A2D0ED" w14:textId="77777777" w:rsidR="00CB2782" w:rsidRPr="00A06751" w:rsidRDefault="00CB2782" w:rsidP="00A06751">
      <w:pPr>
        <w:pStyle w:val="Codelisting"/>
        <w:jc w:val="left"/>
        <w:rPr>
          <w:sz w:val="16"/>
          <w:szCs w:val="16"/>
          <w:lang w:val="en-US"/>
        </w:rPr>
      </w:pPr>
      <w:r w:rsidRPr="00A06751">
        <w:rPr>
          <w:sz w:val="16"/>
          <w:szCs w:val="16"/>
          <w:lang w:val="en-US"/>
        </w:rPr>
        <w:t xml:space="preserve">    await getTransporter().sendMail({ from: SMTP_FROM, to, subject, html });</w:t>
      </w:r>
    </w:p>
    <w:p w14:paraId="5F36186B"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console.info(`[Email] Sent "${subject}" to ${to}`);</w:t>
      </w:r>
    </w:p>
    <w:p w14:paraId="3953B8AF"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5BE0D60F" w14:textId="77777777" w:rsidR="00CB2782" w:rsidRPr="00A06751" w:rsidRDefault="00CB2782" w:rsidP="00A06751">
      <w:pPr>
        <w:pStyle w:val="Codelisting"/>
        <w:jc w:val="left"/>
        <w:rPr>
          <w:sz w:val="16"/>
          <w:szCs w:val="16"/>
          <w:lang w:val="en-US"/>
        </w:rPr>
      </w:pPr>
      <w:r w:rsidRPr="00A06751">
        <w:rPr>
          <w:sz w:val="16"/>
          <w:szCs w:val="16"/>
          <w:lang w:val="en-US"/>
        </w:rPr>
        <w:t xml:space="preserve">    console.error(`[Email] Failed to send to ${to}:`, err);</w:t>
      </w:r>
    </w:p>
    <w:p w14:paraId="5B80D809" w14:textId="77777777" w:rsidR="00CB2782" w:rsidRPr="00A06751" w:rsidRDefault="00CB2782" w:rsidP="00A06751">
      <w:pPr>
        <w:pStyle w:val="Codelisting"/>
        <w:jc w:val="left"/>
        <w:rPr>
          <w:sz w:val="16"/>
          <w:szCs w:val="16"/>
          <w:lang w:val="en-US"/>
        </w:rPr>
      </w:pPr>
      <w:r w:rsidRPr="00A06751">
        <w:rPr>
          <w:sz w:val="16"/>
          <w:szCs w:val="16"/>
          <w:lang w:val="en-US"/>
        </w:rPr>
        <w:t xml:space="preserve">    // Don't throw — email errors should never block the main flow</w:t>
      </w:r>
    </w:p>
    <w:p w14:paraId="78ECC24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DE55AE2" w14:textId="77777777" w:rsidR="00CB2782" w:rsidRPr="00A06751" w:rsidRDefault="00CB2782" w:rsidP="00A06751">
      <w:pPr>
        <w:pStyle w:val="Codelisting"/>
        <w:jc w:val="left"/>
        <w:rPr>
          <w:sz w:val="16"/>
          <w:szCs w:val="16"/>
          <w:lang w:val="en-US"/>
        </w:rPr>
      </w:pPr>
      <w:r w:rsidRPr="00A06751">
        <w:rPr>
          <w:sz w:val="16"/>
          <w:szCs w:val="16"/>
          <w:lang w:val="en-US"/>
        </w:rPr>
        <w:t>}</w:t>
      </w:r>
    </w:p>
    <w:p w14:paraId="52DC6226" w14:textId="77777777" w:rsidR="00CB2782" w:rsidRPr="00A06751" w:rsidRDefault="00CB2782" w:rsidP="00A06751">
      <w:pPr>
        <w:pStyle w:val="Codelisting"/>
        <w:jc w:val="left"/>
        <w:rPr>
          <w:sz w:val="16"/>
          <w:szCs w:val="16"/>
          <w:lang w:val="en-US"/>
        </w:rPr>
      </w:pPr>
    </w:p>
    <w:p w14:paraId="6BAE21AC" w14:textId="77777777" w:rsidR="00CB2782" w:rsidRPr="00A06751" w:rsidRDefault="00CB2782" w:rsidP="00A06751">
      <w:pPr>
        <w:pStyle w:val="Codelisting"/>
        <w:jc w:val="left"/>
        <w:rPr>
          <w:sz w:val="16"/>
          <w:szCs w:val="16"/>
          <w:lang w:val="en-US"/>
        </w:rPr>
      </w:pPr>
      <w:r w:rsidRPr="00A06751">
        <w:rPr>
          <w:sz w:val="16"/>
          <w:szCs w:val="16"/>
          <w:lang w:val="en-US"/>
        </w:rPr>
        <w:t>// ── Base template ─────────────────────────────────────────────────────────</w:t>
      </w:r>
    </w:p>
    <w:p w14:paraId="124EA378" w14:textId="77777777" w:rsidR="00CB2782" w:rsidRPr="00A06751" w:rsidRDefault="00CB2782" w:rsidP="00A06751">
      <w:pPr>
        <w:pStyle w:val="Codelisting"/>
        <w:jc w:val="left"/>
        <w:rPr>
          <w:sz w:val="16"/>
          <w:szCs w:val="16"/>
          <w:lang w:val="en-US"/>
        </w:rPr>
      </w:pPr>
      <w:r w:rsidRPr="00A06751">
        <w:rPr>
          <w:sz w:val="16"/>
          <w:szCs w:val="16"/>
          <w:lang w:val="en-US"/>
        </w:rPr>
        <w:t>function baseTemplate(title: string, body: string): string {</w:t>
      </w:r>
    </w:p>
    <w:p w14:paraId="6DE2004B"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`&lt;!DOCTYPE html&gt;</w:t>
      </w:r>
    </w:p>
    <w:p w14:paraId="123224F3" w14:textId="77777777" w:rsidR="00CB2782" w:rsidRPr="00A06751" w:rsidRDefault="00CB2782" w:rsidP="00A06751">
      <w:pPr>
        <w:pStyle w:val="Codelisting"/>
        <w:jc w:val="left"/>
        <w:rPr>
          <w:sz w:val="16"/>
          <w:szCs w:val="16"/>
          <w:lang w:val="en-US"/>
        </w:rPr>
      </w:pPr>
      <w:r w:rsidRPr="00A06751">
        <w:rPr>
          <w:sz w:val="16"/>
          <w:szCs w:val="16"/>
          <w:lang w:val="en-US"/>
        </w:rPr>
        <w:t>&lt;html lang="uk"&gt;</w:t>
      </w:r>
    </w:p>
    <w:p w14:paraId="28C040BE" w14:textId="77777777" w:rsidR="00CB2782" w:rsidRPr="00A06751" w:rsidRDefault="00CB2782" w:rsidP="00A06751">
      <w:pPr>
        <w:pStyle w:val="Codelisting"/>
        <w:jc w:val="left"/>
        <w:rPr>
          <w:sz w:val="16"/>
          <w:szCs w:val="16"/>
          <w:lang w:val="en-US"/>
        </w:rPr>
      </w:pPr>
      <w:r w:rsidRPr="00A06751">
        <w:rPr>
          <w:sz w:val="16"/>
          <w:szCs w:val="16"/>
          <w:lang w:val="en-US"/>
        </w:rPr>
        <w:t>&lt;head&gt;</w:t>
      </w:r>
    </w:p>
    <w:p w14:paraId="728070EB" w14:textId="77777777" w:rsidR="00CB2782" w:rsidRPr="00A06751" w:rsidRDefault="00CB2782" w:rsidP="00A06751">
      <w:pPr>
        <w:pStyle w:val="Codelisting"/>
        <w:jc w:val="left"/>
        <w:rPr>
          <w:sz w:val="16"/>
          <w:szCs w:val="16"/>
          <w:lang w:val="en-US"/>
        </w:rPr>
      </w:pPr>
      <w:r w:rsidRPr="00A06751">
        <w:rPr>
          <w:sz w:val="16"/>
          <w:szCs w:val="16"/>
          <w:lang w:val="en-US"/>
        </w:rPr>
        <w:t xml:space="preserve">  &lt;meta charset="UTF-8" /&gt;</w:t>
      </w:r>
    </w:p>
    <w:p w14:paraId="4478D48B" w14:textId="77777777" w:rsidR="00CB2782" w:rsidRPr="00A06751" w:rsidRDefault="00CB2782" w:rsidP="00A06751">
      <w:pPr>
        <w:pStyle w:val="Codelisting"/>
        <w:jc w:val="left"/>
        <w:rPr>
          <w:sz w:val="16"/>
          <w:szCs w:val="16"/>
          <w:lang w:val="en-US"/>
        </w:rPr>
      </w:pPr>
      <w:r w:rsidRPr="00A06751">
        <w:rPr>
          <w:sz w:val="16"/>
          <w:szCs w:val="16"/>
          <w:lang w:val="en-US"/>
        </w:rPr>
        <w:t xml:space="preserve">  &lt;meta name="viewport" content="width=device-width,initial-scale=1" /&gt;</w:t>
      </w:r>
    </w:p>
    <w:p w14:paraId="6A7EA4FF" w14:textId="77777777" w:rsidR="00CB2782" w:rsidRPr="00A06751" w:rsidRDefault="00CB2782" w:rsidP="00A06751">
      <w:pPr>
        <w:pStyle w:val="Codelisting"/>
        <w:jc w:val="left"/>
        <w:rPr>
          <w:sz w:val="16"/>
          <w:szCs w:val="16"/>
          <w:lang w:val="en-US"/>
        </w:rPr>
      </w:pPr>
      <w:r w:rsidRPr="00A06751">
        <w:rPr>
          <w:sz w:val="16"/>
          <w:szCs w:val="16"/>
          <w:lang w:val="en-US"/>
        </w:rPr>
        <w:t xml:space="preserve">  &lt;title&gt;${title}&lt;/title&gt;</w:t>
      </w:r>
    </w:p>
    <w:p w14:paraId="178CB5F0" w14:textId="77777777" w:rsidR="00CB2782" w:rsidRPr="00A06751" w:rsidRDefault="00CB2782" w:rsidP="00A06751">
      <w:pPr>
        <w:pStyle w:val="Codelisting"/>
        <w:jc w:val="left"/>
        <w:rPr>
          <w:sz w:val="16"/>
          <w:szCs w:val="16"/>
          <w:lang w:val="en-US"/>
        </w:rPr>
      </w:pPr>
      <w:r w:rsidRPr="00A06751">
        <w:rPr>
          <w:sz w:val="16"/>
          <w:szCs w:val="16"/>
          <w:lang w:val="en-US"/>
        </w:rPr>
        <w:t>&lt;/head&gt;</w:t>
      </w:r>
    </w:p>
    <w:p w14:paraId="0C2C6FDD" w14:textId="77777777" w:rsidR="00CB2782" w:rsidRPr="00A06751" w:rsidRDefault="00CB2782" w:rsidP="00A06751">
      <w:pPr>
        <w:pStyle w:val="Codelisting"/>
        <w:jc w:val="left"/>
        <w:rPr>
          <w:sz w:val="16"/>
          <w:szCs w:val="16"/>
          <w:lang w:val="en-US"/>
        </w:rPr>
      </w:pPr>
      <w:r w:rsidRPr="00A06751">
        <w:rPr>
          <w:sz w:val="16"/>
          <w:szCs w:val="16"/>
          <w:lang w:val="en-US"/>
        </w:rPr>
        <w:t>&lt;body style="margin:0;padding:0;background:#F4F6FB;font-family:'Inter','Segoe UI',Arial,sans-serif;"&gt;</w:t>
      </w:r>
    </w:p>
    <w:p w14:paraId="1FCC2331" w14:textId="77777777" w:rsidR="00CB2782" w:rsidRPr="00A06751" w:rsidRDefault="00CB2782" w:rsidP="00A06751">
      <w:pPr>
        <w:pStyle w:val="Codelisting"/>
        <w:jc w:val="left"/>
        <w:rPr>
          <w:sz w:val="16"/>
          <w:szCs w:val="16"/>
          <w:lang w:val="en-US"/>
        </w:rPr>
      </w:pPr>
      <w:r w:rsidRPr="00A06751">
        <w:rPr>
          <w:sz w:val="16"/>
          <w:szCs w:val="16"/>
          <w:lang w:val="en-US"/>
        </w:rPr>
        <w:t xml:space="preserve">  &lt;table width="100%" cellpadding="0" cellspacing="0" style="background:#F4F6FB;min-height:100vh;"&gt;</w:t>
      </w:r>
    </w:p>
    <w:p w14:paraId="756EC139" w14:textId="77777777" w:rsidR="00CB2782" w:rsidRPr="00A06751" w:rsidRDefault="00CB2782" w:rsidP="00A06751">
      <w:pPr>
        <w:pStyle w:val="Codelisting"/>
        <w:jc w:val="left"/>
        <w:rPr>
          <w:sz w:val="16"/>
          <w:szCs w:val="16"/>
          <w:lang w:val="en-US"/>
        </w:rPr>
      </w:pPr>
      <w:r w:rsidRPr="00A06751">
        <w:rPr>
          <w:sz w:val="16"/>
          <w:szCs w:val="16"/>
          <w:lang w:val="en-US"/>
        </w:rPr>
        <w:t xml:space="preserve">    &lt;tr&gt;&lt;td align="center" style="padding:40px 16px;"&gt;</w:t>
      </w:r>
    </w:p>
    <w:p w14:paraId="34F7B147" w14:textId="77777777" w:rsidR="00CB2782" w:rsidRPr="00A06751" w:rsidRDefault="00CB2782" w:rsidP="00A06751">
      <w:pPr>
        <w:pStyle w:val="Codelisting"/>
        <w:jc w:val="left"/>
        <w:rPr>
          <w:sz w:val="16"/>
          <w:szCs w:val="16"/>
          <w:lang w:val="en-US"/>
        </w:rPr>
      </w:pPr>
      <w:r w:rsidRPr="00A06751">
        <w:rPr>
          <w:sz w:val="16"/>
          <w:szCs w:val="16"/>
          <w:lang w:val="en-US"/>
        </w:rPr>
        <w:t xml:space="preserve">      &lt;table width="600" cellpadding="0" cellspacing="0"</w:t>
      </w:r>
    </w:p>
    <w:p w14:paraId="1D58B727" w14:textId="77777777" w:rsidR="00CB2782" w:rsidRPr="00A06751" w:rsidRDefault="00CB2782" w:rsidP="00A06751">
      <w:pPr>
        <w:pStyle w:val="Codelisting"/>
        <w:jc w:val="left"/>
        <w:rPr>
          <w:sz w:val="16"/>
          <w:szCs w:val="16"/>
          <w:lang w:val="en-US"/>
        </w:rPr>
      </w:pPr>
      <w:r w:rsidRPr="00A06751">
        <w:rPr>
          <w:sz w:val="16"/>
          <w:szCs w:val="16"/>
          <w:lang w:val="en-US"/>
        </w:rPr>
        <w:t xml:space="preserve">        style="background:#fff;border-radius:16px;overflow:hidden;box-shadow:0 4px 24px rgba(108,99,255,0.08);"&gt;</w:t>
      </w:r>
    </w:p>
    <w:p w14:paraId="6F771C25" w14:textId="77777777" w:rsidR="00CB2782" w:rsidRPr="00A06751" w:rsidRDefault="00CB2782" w:rsidP="00A06751">
      <w:pPr>
        <w:pStyle w:val="Codelisting"/>
        <w:jc w:val="left"/>
        <w:rPr>
          <w:sz w:val="16"/>
          <w:szCs w:val="16"/>
          <w:lang w:val="en-US"/>
        </w:rPr>
      </w:pPr>
      <w:r w:rsidRPr="00A06751">
        <w:rPr>
          <w:sz w:val="16"/>
          <w:szCs w:val="16"/>
          <w:lang w:val="en-US"/>
        </w:rPr>
        <w:t xml:space="preserve">        &lt;!-- Header --&gt;</w:t>
      </w:r>
    </w:p>
    <w:p w14:paraId="477FB47F" w14:textId="77777777" w:rsidR="00CB2782" w:rsidRPr="00A06751" w:rsidRDefault="00CB2782" w:rsidP="00A06751">
      <w:pPr>
        <w:pStyle w:val="Codelisting"/>
        <w:jc w:val="left"/>
        <w:rPr>
          <w:sz w:val="16"/>
          <w:szCs w:val="16"/>
          <w:lang w:val="en-US"/>
        </w:rPr>
      </w:pPr>
      <w:r w:rsidRPr="00A06751">
        <w:rPr>
          <w:sz w:val="16"/>
          <w:szCs w:val="16"/>
          <w:lang w:val="en-US"/>
        </w:rPr>
        <w:t xml:space="preserve">        &lt;tr&gt;</w:t>
      </w:r>
    </w:p>
    <w:p w14:paraId="093C4C20" w14:textId="77777777" w:rsidR="00CB2782" w:rsidRPr="00A06751" w:rsidRDefault="00CB2782" w:rsidP="00A06751">
      <w:pPr>
        <w:pStyle w:val="Codelisting"/>
        <w:jc w:val="left"/>
        <w:rPr>
          <w:sz w:val="16"/>
          <w:szCs w:val="16"/>
          <w:lang w:val="en-US"/>
        </w:rPr>
      </w:pPr>
      <w:r w:rsidRPr="00A06751">
        <w:rPr>
          <w:sz w:val="16"/>
          <w:szCs w:val="16"/>
          <w:lang w:val="en-US"/>
        </w:rPr>
        <w:t xml:space="preserve">          &lt;td style="background:linear-gradient(135deg,#6C63FF,#FF6584);padding:32px 40px;text-align:center;"&gt;</w:t>
      </w:r>
    </w:p>
    <w:p w14:paraId="69410EE3"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style="font-size:28px;font-weight:800;color:#fff;letter-spacing:-0.5px;"&gt;</w:t>
      </w:r>
      <w:r w:rsidRPr="00A06751">
        <w:rPr>
          <w:rFonts w:ascii="Segoe UI Symbol" w:hAnsi="Segoe UI Symbol" w:cs="Segoe UI Symbol"/>
          <w:sz w:val="16"/>
          <w:szCs w:val="16"/>
          <w:lang w:val="en-US"/>
        </w:rPr>
        <w:t>🛡</w:t>
      </w:r>
      <w:r w:rsidRPr="00A06751">
        <w:rPr>
          <w:sz w:val="16"/>
          <w:szCs w:val="16"/>
          <w:lang w:val="en-US"/>
        </w:rPr>
        <w:t>️ Survey CMS&lt;/div&gt;</w:t>
      </w:r>
    </w:p>
    <w:p w14:paraId="7FE4FB32"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style="font-size:13px;color:rgba(255,255,255,0.8);margin-top:6px;"&gt;Система управління опитуваннями&lt;/div&gt;</w:t>
      </w:r>
    </w:p>
    <w:p w14:paraId="0E859A1D" w14:textId="77777777" w:rsidR="00CB2782" w:rsidRPr="00A06751" w:rsidRDefault="00CB2782" w:rsidP="00A06751">
      <w:pPr>
        <w:pStyle w:val="Codelisting"/>
        <w:jc w:val="left"/>
        <w:rPr>
          <w:sz w:val="16"/>
          <w:szCs w:val="16"/>
          <w:lang w:val="en-US"/>
        </w:rPr>
      </w:pPr>
      <w:r w:rsidRPr="00A06751">
        <w:rPr>
          <w:sz w:val="16"/>
          <w:szCs w:val="16"/>
          <w:lang w:val="en-US"/>
        </w:rPr>
        <w:t xml:space="preserve">          &lt;/td&gt;</w:t>
      </w:r>
    </w:p>
    <w:p w14:paraId="36760235" w14:textId="77777777" w:rsidR="00CB2782" w:rsidRPr="00A06751" w:rsidRDefault="00CB2782" w:rsidP="00A06751">
      <w:pPr>
        <w:pStyle w:val="Codelisting"/>
        <w:jc w:val="left"/>
        <w:rPr>
          <w:sz w:val="16"/>
          <w:szCs w:val="16"/>
          <w:lang w:val="en-US"/>
        </w:rPr>
      </w:pPr>
      <w:r w:rsidRPr="00A06751">
        <w:rPr>
          <w:sz w:val="16"/>
          <w:szCs w:val="16"/>
          <w:lang w:val="en-US"/>
        </w:rPr>
        <w:t xml:space="preserve">        &lt;/tr&gt;</w:t>
      </w:r>
    </w:p>
    <w:p w14:paraId="683F8384" w14:textId="77777777" w:rsidR="00CB2782" w:rsidRPr="00A06751" w:rsidRDefault="00CB2782" w:rsidP="00A06751">
      <w:pPr>
        <w:pStyle w:val="Codelisting"/>
        <w:jc w:val="left"/>
        <w:rPr>
          <w:sz w:val="16"/>
          <w:szCs w:val="16"/>
          <w:lang w:val="en-US"/>
        </w:rPr>
      </w:pPr>
      <w:r w:rsidRPr="00A06751">
        <w:rPr>
          <w:sz w:val="16"/>
          <w:szCs w:val="16"/>
          <w:lang w:val="en-US"/>
        </w:rPr>
        <w:t xml:space="preserve">        &lt;!-- Body --&gt;</w:t>
      </w:r>
    </w:p>
    <w:p w14:paraId="67A55E1B" w14:textId="77777777" w:rsidR="00CB2782" w:rsidRPr="00A06751" w:rsidRDefault="00CB2782" w:rsidP="00A06751">
      <w:pPr>
        <w:pStyle w:val="Codelisting"/>
        <w:jc w:val="left"/>
        <w:rPr>
          <w:sz w:val="16"/>
          <w:szCs w:val="16"/>
          <w:lang w:val="en-US"/>
        </w:rPr>
      </w:pPr>
      <w:r w:rsidRPr="00A06751">
        <w:rPr>
          <w:sz w:val="16"/>
          <w:szCs w:val="16"/>
          <w:lang w:val="en-US"/>
        </w:rPr>
        <w:t xml:space="preserve">        &lt;tr&gt;&lt;td style="padding:40px;"&gt;${body}&lt;/td&gt;&lt;/tr&gt;</w:t>
      </w:r>
    </w:p>
    <w:p w14:paraId="4E181503" w14:textId="77777777" w:rsidR="00CB2782" w:rsidRPr="00A06751" w:rsidRDefault="00CB2782" w:rsidP="00A06751">
      <w:pPr>
        <w:pStyle w:val="Codelisting"/>
        <w:jc w:val="left"/>
        <w:rPr>
          <w:sz w:val="16"/>
          <w:szCs w:val="16"/>
          <w:lang w:val="en-US"/>
        </w:rPr>
      </w:pPr>
      <w:r w:rsidRPr="00A06751">
        <w:rPr>
          <w:sz w:val="16"/>
          <w:szCs w:val="16"/>
          <w:lang w:val="en-US"/>
        </w:rPr>
        <w:t xml:space="preserve">        &lt;!-- Footer --&gt;</w:t>
      </w:r>
    </w:p>
    <w:p w14:paraId="0CEB00D0" w14:textId="77777777" w:rsidR="00CB2782" w:rsidRPr="00A06751" w:rsidRDefault="00CB2782" w:rsidP="00A06751">
      <w:pPr>
        <w:pStyle w:val="Codelisting"/>
        <w:jc w:val="left"/>
        <w:rPr>
          <w:sz w:val="16"/>
          <w:szCs w:val="16"/>
          <w:lang w:val="en-US"/>
        </w:rPr>
      </w:pPr>
      <w:r w:rsidRPr="00A06751">
        <w:rPr>
          <w:sz w:val="16"/>
          <w:szCs w:val="16"/>
          <w:lang w:val="en-US"/>
        </w:rPr>
        <w:t xml:space="preserve">        &lt;tr&gt;</w:t>
      </w:r>
    </w:p>
    <w:p w14:paraId="2E8AF48B" w14:textId="77777777" w:rsidR="00CB2782" w:rsidRPr="00A06751" w:rsidRDefault="00CB2782" w:rsidP="00A06751">
      <w:pPr>
        <w:pStyle w:val="Codelisting"/>
        <w:jc w:val="left"/>
        <w:rPr>
          <w:sz w:val="16"/>
          <w:szCs w:val="16"/>
          <w:lang w:val="en-US"/>
        </w:rPr>
      </w:pPr>
      <w:r w:rsidRPr="00A06751">
        <w:rPr>
          <w:sz w:val="16"/>
          <w:szCs w:val="16"/>
          <w:lang w:val="en-US"/>
        </w:rPr>
        <w:t xml:space="preserve">          &lt;td style="padding:24px 40px;background:#F4F6FB;text-align:center;border-top:1px solid #E2E8F0;"&gt;</w:t>
      </w:r>
    </w:p>
    <w:p w14:paraId="23D44F31"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style="font-size:12px;color:#94A3B8;"&gt;</w:t>
      </w:r>
    </w:p>
    <w:p w14:paraId="22EEC459" w14:textId="77777777" w:rsidR="00CB2782" w:rsidRPr="00A06751" w:rsidRDefault="00CB2782" w:rsidP="00A06751">
      <w:pPr>
        <w:pStyle w:val="Codelisting"/>
        <w:jc w:val="left"/>
        <w:rPr>
          <w:sz w:val="16"/>
          <w:szCs w:val="16"/>
          <w:lang w:val="en-US"/>
        </w:rPr>
      </w:pPr>
      <w:r w:rsidRPr="00A06751">
        <w:rPr>
          <w:sz w:val="16"/>
          <w:szCs w:val="16"/>
          <w:lang w:val="en-US"/>
        </w:rPr>
        <w:t xml:space="preserve">              Це автоматичне повідомлення від Survey CMS.&lt;br/&gt;</w:t>
      </w:r>
    </w:p>
    <w:p w14:paraId="3CEF50FD" w14:textId="77777777" w:rsidR="00CB2782" w:rsidRPr="00A06751" w:rsidRDefault="00CB2782" w:rsidP="00A06751">
      <w:pPr>
        <w:pStyle w:val="Codelisting"/>
        <w:jc w:val="left"/>
        <w:rPr>
          <w:sz w:val="16"/>
          <w:szCs w:val="16"/>
          <w:lang w:val="en-US"/>
        </w:rPr>
      </w:pPr>
      <w:r w:rsidRPr="00A06751">
        <w:rPr>
          <w:sz w:val="16"/>
          <w:szCs w:val="16"/>
          <w:lang w:val="en-US"/>
        </w:rPr>
        <w:t xml:space="preserve">              Якщо ви вважаєте, що це помилка — зверніться до підтримки.</w:t>
      </w:r>
    </w:p>
    <w:p w14:paraId="4402DEC4"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3D28CB69" w14:textId="77777777" w:rsidR="00CB2782" w:rsidRPr="00A06751" w:rsidRDefault="00CB2782" w:rsidP="00A06751">
      <w:pPr>
        <w:pStyle w:val="Codelisting"/>
        <w:jc w:val="left"/>
        <w:rPr>
          <w:sz w:val="16"/>
          <w:szCs w:val="16"/>
          <w:lang w:val="en-US"/>
        </w:rPr>
      </w:pPr>
      <w:r w:rsidRPr="00A06751">
        <w:rPr>
          <w:sz w:val="16"/>
          <w:szCs w:val="16"/>
          <w:lang w:val="en-US"/>
        </w:rPr>
        <w:t xml:space="preserve">          &lt;/td&gt;</w:t>
      </w:r>
    </w:p>
    <w:p w14:paraId="61105C8D" w14:textId="77777777" w:rsidR="00CB2782" w:rsidRPr="00A06751" w:rsidRDefault="00CB2782" w:rsidP="00A06751">
      <w:pPr>
        <w:pStyle w:val="Codelisting"/>
        <w:jc w:val="left"/>
        <w:rPr>
          <w:sz w:val="16"/>
          <w:szCs w:val="16"/>
          <w:lang w:val="en-US"/>
        </w:rPr>
      </w:pPr>
      <w:r w:rsidRPr="00A06751">
        <w:rPr>
          <w:sz w:val="16"/>
          <w:szCs w:val="16"/>
          <w:lang w:val="en-US"/>
        </w:rPr>
        <w:t xml:space="preserve">        &lt;/tr&gt;</w:t>
      </w:r>
    </w:p>
    <w:p w14:paraId="4BBB6C28" w14:textId="77777777" w:rsidR="00CB2782" w:rsidRPr="00A06751" w:rsidRDefault="00CB2782" w:rsidP="00A06751">
      <w:pPr>
        <w:pStyle w:val="Codelisting"/>
        <w:jc w:val="left"/>
        <w:rPr>
          <w:sz w:val="16"/>
          <w:szCs w:val="16"/>
          <w:lang w:val="en-US"/>
        </w:rPr>
      </w:pPr>
      <w:r w:rsidRPr="00A06751">
        <w:rPr>
          <w:sz w:val="16"/>
          <w:szCs w:val="16"/>
          <w:lang w:val="en-US"/>
        </w:rPr>
        <w:t xml:space="preserve">      &lt;/table&gt;</w:t>
      </w:r>
    </w:p>
    <w:p w14:paraId="703119B0" w14:textId="77777777" w:rsidR="00CB2782" w:rsidRPr="00A06751" w:rsidRDefault="00CB2782" w:rsidP="00A06751">
      <w:pPr>
        <w:pStyle w:val="Codelisting"/>
        <w:jc w:val="left"/>
        <w:rPr>
          <w:sz w:val="16"/>
          <w:szCs w:val="16"/>
          <w:lang w:val="en-US"/>
        </w:rPr>
      </w:pPr>
      <w:r w:rsidRPr="00A06751">
        <w:rPr>
          <w:sz w:val="16"/>
          <w:szCs w:val="16"/>
          <w:lang w:val="en-US"/>
        </w:rPr>
        <w:t xml:space="preserve">    &lt;/td&gt;&lt;/tr&gt;</w:t>
      </w:r>
    </w:p>
    <w:p w14:paraId="26B36901" w14:textId="77777777" w:rsidR="00CB2782" w:rsidRPr="00A06751" w:rsidRDefault="00CB2782" w:rsidP="00A06751">
      <w:pPr>
        <w:pStyle w:val="Codelisting"/>
        <w:jc w:val="left"/>
        <w:rPr>
          <w:sz w:val="16"/>
          <w:szCs w:val="16"/>
          <w:lang w:val="en-US"/>
        </w:rPr>
      </w:pPr>
      <w:r w:rsidRPr="00A06751">
        <w:rPr>
          <w:sz w:val="16"/>
          <w:szCs w:val="16"/>
          <w:lang w:val="en-US"/>
        </w:rPr>
        <w:t xml:space="preserve">  &lt;/table&gt;</w:t>
      </w:r>
    </w:p>
    <w:p w14:paraId="4BD00CC6" w14:textId="77777777" w:rsidR="00CB2782" w:rsidRPr="00A06751" w:rsidRDefault="00CB2782" w:rsidP="00A06751">
      <w:pPr>
        <w:pStyle w:val="Codelisting"/>
        <w:jc w:val="left"/>
        <w:rPr>
          <w:sz w:val="16"/>
          <w:szCs w:val="16"/>
          <w:lang w:val="en-US"/>
        </w:rPr>
      </w:pPr>
      <w:r w:rsidRPr="00A06751">
        <w:rPr>
          <w:sz w:val="16"/>
          <w:szCs w:val="16"/>
          <w:lang w:val="en-US"/>
        </w:rPr>
        <w:t>&lt;/body&gt;</w:t>
      </w:r>
    </w:p>
    <w:p w14:paraId="0786F7BA" w14:textId="77777777" w:rsidR="00CB2782" w:rsidRPr="00A06751" w:rsidRDefault="00CB2782" w:rsidP="00A06751">
      <w:pPr>
        <w:pStyle w:val="Codelisting"/>
        <w:jc w:val="left"/>
        <w:rPr>
          <w:sz w:val="16"/>
          <w:szCs w:val="16"/>
          <w:lang w:val="en-US"/>
        </w:rPr>
      </w:pPr>
      <w:r w:rsidRPr="00A06751">
        <w:rPr>
          <w:sz w:val="16"/>
          <w:szCs w:val="16"/>
          <w:lang w:val="en-US"/>
        </w:rPr>
        <w:t>&lt;/html&gt;`;</w:t>
      </w:r>
    </w:p>
    <w:p w14:paraId="5FDA4E58" w14:textId="77777777" w:rsidR="00CB2782" w:rsidRPr="00A06751" w:rsidRDefault="00CB2782" w:rsidP="00A06751">
      <w:pPr>
        <w:pStyle w:val="Codelisting"/>
        <w:jc w:val="left"/>
        <w:rPr>
          <w:sz w:val="16"/>
          <w:szCs w:val="16"/>
          <w:lang w:val="en-US"/>
        </w:rPr>
      </w:pPr>
      <w:r w:rsidRPr="00A06751">
        <w:rPr>
          <w:sz w:val="16"/>
          <w:szCs w:val="16"/>
          <w:lang w:val="en-US"/>
        </w:rPr>
        <w:t>}</w:t>
      </w:r>
    </w:p>
    <w:p w14:paraId="54FC7383" w14:textId="77777777" w:rsidR="00CB2782" w:rsidRPr="00A06751" w:rsidRDefault="00CB2782" w:rsidP="00A06751">
      <w:pPr>
        <w:pStyle w:val="Codelisting"/>
        <w:jc w:val="left"/>
        <w:rPr>
          <w:sz w:val="16"/>
          <w:szCs w:val="16"/>
          <w:lang w:val="en-US"/>
        </w:rPr>
      </w:pPr>
    </w:p>
    <w:p w14:paraId="73E857DB" w14:textId="77777777" w:rsidR="00CB2782" w:rsidRPr="00A06751" w:rsidRDefault="00CB2782" w:rsidP="00A06751">
      <w:pPr>
        <w:pStyle w:val="Codelisting"/>
        <w:jc w:val="left"/>
        <w:rPr>
          <w:sz w:val="16"/>
          <w:szCs w:val="16"/>
          <w:lang w:val="en-US"/>
        </w:rPr>
      </w:pPr>
      <w:r w:rsidRPr="00A06751">
        <w:rPr>
          <w:sz w:val="16"/>
          <w:szCs w:val="16"/>
          <w:lang w:val="en-US"/>
        </w:rPr>
        <w:t>// ── Email Templates ───────────────────────────────────────────────────────</w:t>
      </w:r>
    </w:p>
    <w:p w14:paraId="337F62A6" w14:textId="77777777" w:rsidR="00CB2782" w:rsidRPr="00A06751" w:rsidRDefault="00CB2782" w:rsidP="00A06751">
      <w:pPr>
        <w:pStyle w:val="Codelisting"/>
        <w:jc w:val="left"/>
        <w:rPr>
          <w:sz w:val="16"/>
          <w:szCs w:val="16"/>
          <w:lang w:val="en-US"/>
        </w:rPr>
      </w:pPr>
    </w:p>
    <w:p w14:paraId="38F837F9" w14:textId="77777777" w:rsidR="00CB2782" w:rsidRPr="00A06751" w:rsidRDefault="00CB2782" w:rsidP="00A06751">
      <w:pPr>
        <w:pStyle w:val="Codelisting"/>
        <w:jc w:val="left"/>
        <w:rPr>
          <w:sz w:val="16"/>
          <w:szCs w:val="16"/>
          <w:lang w:val="en-US"/>
        </w:rPr>
      </w:pPr>
      <w:r w:rsidRPr="00A06751">
        <w:rPr>
          <w:sz w:val="16"/>
          <w:szCs w:val="16"/>
          <w:lang w:val="en-US"/>
        </w:rPr>
        <w:t>export async function sendBlockedEmail(params: {</w:t>
      </w:r>
    </w:p>
    <w:p w14:paraId="258811BE" w14:textId="77777777" w:rsidR="00CB2782" w:rsidRPr="00A06751" w:rsidRDefault="00CB2782" w:rsidP="00A06751">
      <w:pPr>
        <w:pStyle w:val="Codelisting"/>
        <w:jc w:val="left"/>
        <w:rPr>
          <w:sz w:val="16"/>
          <w:szCs w:val="16"/>
          <w:lang w:val="en-US"/>
        </w:rPr>
      </w:pPr>
      <w:r w:rsidRPr="00A06751">
        <w:rPr>
          <w:sz w:val="16"/>
          <w:szCs w:val="16"/>
          <w:lang w:val="en-US"/>
        </w:rPr>
        <w:t xml:space="preserve">  to: string;</w:t>
      </w:r>
    </w:p>
    <w:p w14:paraId="701D6808" w14:textId="77777777" w:rsidR="00CB2782" w:rsidRPr="00A06751" w:rsidRDefault="00CB2782" w:rsidP="00A06751">
      <w:pPr>
        <w:pStyle w:val="Codelisting"/>
        <w:jc w:val="left"/>
        <w:rPr>
          <w:sz w:val="16"/>
          <w:szCs w:val="16"/>
          <w:lang w:val="en-US"/>
        </w:rPr>
      </w:pPr>
      <w:r w:rsidRPr="00A06751">
        <w:rPr>
          <w:sz w:val="16"/>
          <w:szCs w:val="16"/>
          <w:lang w:val="en-US"/>
        </w:rPr>
        <w:t xml:space="preserve">  name: string;</w:t>
      </w:r>
    </w:p>
    <w:p w14:paraId="332CFC15" w14:textId="77777777" w:rsidR="00CB2782" w:rsidRPr="00A06751" w:rsidRDefault="00CB2782" w:rsidP="00A06751">
      <w:pPr>
        <w:pStyle w:val="Codelisting"/>
        <w:jc w:val="left"/>
        <w:rPr>
          <w:sz w:val="16"/>
          <w:szCs w:val="16"/>
          <w:lang w:val="en-US"/>
        </w:rPr>
      </w:pPr>
      <w:r w:rsidRPr="00A06751">
        <w:rPr>
          <w:sz w:val="16"/>
          <w:szCs w:val="16"/>
          <w:lang w:val="en-US"/>
        </w:rPr>
        <w:t xml:space="preserve">  reason?: string;</w:t>
      </w:r>
    </w:p>
    <w:p w14:paraId="5FCF9129" w14:textId="77777777" w:rsidR="00CB2782" w:rsidRPr="00A06751" w:rsidRDefault="00CB2782" w:rsidP="00A06751">
      <w:pPr>
        <w:pStyle w:val="Codelisting"/>
        <w:jc w:val="left"/>
        <w:rPr>
          <w:sz w:val="16"/>
          <w:szCs w:val="16"/>
          <w:lang w:val="en-US"/>
        </w:rPr>
      </w:pPr>
      <w:r w:rsidRPr="00A06751">
        <w:rPr>
          <w:sz w:val="16"/>
          <w:szCs w:val="16"/>
          <w:lang w:val="en-US"/>
        </w:rPr>
        <w:t xml:space="preserve">  blockedBy: string;</w:t>
      </w:r>
    </w:p>
    <w:p w14:paraId="3900C270" w14:textId="77777777" w:rsidR="00CB2782" w:rsidRPr="00A06751" w:rsidRDefault="00CB2782" w:rsidP="00A06751">
      <w:pPr>
        <w:pStyle w:val="Codelisting"/>
        <w:jc w:val="left"/>
        <w:rPr>
          <w:sz w:val="16"/>
          <w:szCs w:val="16"/>
          <w:lang w:val="en-US"/>
        </w:rPr>
      </w:pPr>
      <w:r w:rsidRPr="00A06751">
        <w:rPr>
          <w:sz w:val="16"/>
          <w:szCs w:val="16"/>
          <w:lang w:val="en-US"/>
        </w:rPr>
        <w:t>}): Promise&lt;void&gt; {</w:t>
      </w:r>
    </w:p>
    <w:p w14:paraId="6D3015C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to, name, reason, blockedBy } = params;</w:t>
      </w:r>
    </w:p>
    <w:p w14:paraId="68C0845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w:t>
      </w:r>
    </w:p>
    <w:p w14:paraId="3CA263B6" w14:textId="77777777" w:rsidR="00CB2782" w:rsidRPr="00A06751" w:rsidRDefault="00CB2782" w:rsidP="00A06751">
      <w:pPr>
        <w:pStyle w:val="Codelisting"/>
        <w:jc w:val="left"/>
        <w:rPr>
          <w:sz w:val="16"/>
          <w:szCs w:val="16"/>
          <w:lang w:val="en-US"/>
        </w:rPr>
      </w:pPr>
      <w:r w:rsidRPr="00A06751">
        <w:rPr>
          <w:sz w:val="16"/>
          <w:szCs w:val="16"/>
          <w:lang w:val="en-US"/>
        </w:rPr>
        <w:t xml:space="preserve">    &lt;h2 style="margin:0 0 16px;font-size:22px;font-weight:700;color:#1A1A2E;"&gt;</w:t>
      </w:r>
    </w:p>
    <w:p w14:paraId="3CD80FF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r w:rsidRPr="00A06751">
        <w:rPr>
          <w:rFonts w:ascii="Segoe UI Symbol" w:hAnsi="Segoe UI Symbol" w:cs="Segoe UI Symbol"/>
          <w:sz w:val="16"/>
          <w:szCs w:val="16"/>
          <w:lang w:val="en-US"/>
        </w:rPr>
        <w:t>⚠</w:t>
      </w:r>
      <w:r w:rsidRPr="00A06751">
        <w:rPr>
          <w:sz w:val="16"/>
          <w:szCs w:val="16"/>
          <w:lang w:val="en-US"/>
        </w:rPr>
        <w:t>️ Ваш обліковий запис заблоковано</w:t>
      </w:r>
    </w:p>
    <w:p w14:paraId="47EA32B4" w14:textId="77777777" w:rsidR="00CB2782" w:rsidRPr="00A06751" w:rsidRDefault="00CB2782" w:rsidP="00A06751">
      <w:pPr>
        <w:pStyle w:val="Codelisting"/>
        <w:jc w:val="left"/>
        <w:rPr>
          <w:sz w:val="16"/>
          <w:szCs w:val="16"/>
          <w:lang w:val="en-US"/>
        </w:rPr>
      </w:pPr>
      <w:r w:rsidRPr="00A06751">
        <w:rPr>
          <w:sz w:val="16"/>
          <w:szCs w:val="16"/>
          <w:lang w:val="en-US"/>
        </w:rPr>
        <w:t xml:space="preserve">    &lt;/h2&gt;</w:t>
      </w:r>
    </w:p>
    <w:p w14:paraId="7EA7FC67"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20px;"&gt;</w:t>
      </w:r>
    </w:p>
    <w:p w14:paraId="0D8AF388" w14:textId="77777777" w:rsidR="00CB2782" w:rsidRPr="00A06751" w:rsidRDefault="00CB2782" w:rsidP="00A06751">
      <w:pPr>
        <w:pStyle w:val="Codelisting"/>
        <w:jc w:val="left"/>
        <w:rPr>
          <w:sz w:val="16"/>
          <w:szCs w:val="16"/>
          <w:lang w:val="en-US"/>
        </w:rPr>
      </w:pPr>
      <w:r w:rsidRPr="00A06751">
        <w:rPr>
          <w:sz w:val="16"/>
          <w:szCs w:val="16"/>
          <w:lang w:val="en-US"/>
        </w:rPr>
        <w:t xml:space="preserve">      Привіт, &lt;strong&gt;${name}&lt;/strong&gt;!</w:t>
      </w:r>
    </w:p>
    <w:p w14:paraId="26AD627A"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64A7B364"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20px;"&gt;</w:t>
      </w:r>
    </w:p>
    <w:p w14:paraId="1099F1B3" w14:textId="77777777" w:rsidR="00CB2782" w:rsidRPr="00A06751" w:rsidRDefault="00CB2782" w:rsidP="00A06751">
      <w:pPr>
        <w:pStyle w:val="Codelisting"/>
        <w:jc w:val="left"/>
        <w:rPr>
          <w:sz w:val="16"/>
          <w:szCs w:val="16"/>
          <w:lang w:val="en-US"/>
        </w:rPr>
      </w:pPr>
      <w:r w:rsidRPr="00A06751">
        <w:rPr>
          <w:sz w:val="16"/>
          <w:szCs w:val="16"/>
          <w:lang w:val="en-US"/>
        </w:rPr>
        <w:t xml:space="preserve">      Ваш обліковий запис у системі &lt;strong&gt;Survey CMS&lt;/strong&gt; було заблоковано адміністратором.</w:t>
      </w:r>
    </w:p>
    <w:p w14:paraId="7CDA28DB"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585E48AD"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style="background:#FFF7ED;border-left:4px solid #F97316;border-radius:8px;padding:16px 20px;margin:0 0 20px;"&gt;</w:t>
      </w:r>
    </w:p>
    <w:p w14:paraId="3416FD13"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style="font-size:13px;color:#9A3412;font-weight:600;margin-bottom:6px;"&gt;ПРИЧИНА БЛОКУВАННЯ&lt;/div&gt;</w:t>
      </w:r>
    </w:p>
    <w:p w14:paraId="70F78EC7"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style="font-size:15px;color:#7C2D12;"&gt;${reason || 'Причину не вказано'}&lt;/div&gt;</w:t>
      </w:r>
    </w:p>
    <w:p w14:paraId="642D5011"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39658C0B"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style="background:#F8FAFC;border-radius:8px;padding:16px 20px;margin:0 0 24px;font-size:13px;color:#64748B;"&gt;</w:t>
      </w:r>
    </w:p>
    <w:p w14:paraId="07BA631B"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&lt;div&gt;Заблокував: &lt;strong&gt;${blockedBy}&lt;/strong&gt;&lt;/div&gt;</w:t>
      </w:r>
    </w:p>
    <w:p w14:paraId="1478C5DF"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&lt;div&gt;Дата: &lt;strong&gt;${new Date().toLocaleString('uk-UA')}&lt;/strong&gt;&lt;/div&gt;</w:t>
      </w:r>
    </w:p>
    <w:p w14:paraId="784BC54A"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0DDC9A74"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style="color:#475569;font-size:14px;line-height:1.6;margin:0;"&gt;</w:t>
      </w:r>
    </w:p>
    <w:p w14:paraId="631DFD46" w14:textId="77777777" w:rsidR="00CB2782" w:rsidRPr="00A06751" w:rsidRDefault="00CB2782" w:rsidP="00A06751">
      <w:pPr>
        <w:pStyle w:val="Codelisting"/>
        <w:jc w:val="left"/>
        <w:rPr>
          <w:sz w:val="16"/>
          <w:szCs w:val="16"/>
          <w:lang w:val="en-US"/>
        </w:rPr>
      </w:pPr>
      <w:r w:rsidRPr="00A06751">
        <w:rPr>
          <w:sz w:val="16"/>
          <w:szCs w:val="16"/>
          <w:lang w:val="en-US"/>
        </w:rPr>
        <w:t xml:space="preserve">      Якщо ви вважаєте, що це сталося помилково — зверніться до адміністратора системи.</w:t>
      </w:r>
    </w:p>
    <w:p w14:paraId="108A5BEC"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26F5190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3CD95B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send(to, '</w:t>
      </w:r>
      <w:r w:rsidRPr="00A06751">
        <w:rPr>
          <w:rFonts w:ascii="Segoe UI Symbol" w:hAnsi="Segoe UI Symbol" w:cs="Segoe UI Symbol"/>
          <w:sz w:val="16"/>
          <w:szCs w:val="16"/>
          <w:lang w:val="en-US"/>
        </w:rPr>
        <w:t>⚠</w:t>
      </w:r>
      <w:r w:rsidRPr="00A06751">
        <w:rPr>
          <w:sz w:val="16"/>
          <w:szCs w:val="16"/>
          <w:lang w:val="en-US"/>
        </w:rPr>
        <w:t>️ Ваш обліковий запис заблоковано — Survey CMS', baseTemplate('Акаунт заблоковано', body));</w:t>
      </w:r>
    </w:p>
    <w:p w14:paraId="20F4FFC5" w14:textId="77777777" w:rsidR="00CB2782" w:rsidRPr="00A06751" w:rsidRDefault="00CB2782" w:rsidP="00A06751">
      <w:pPr>
        <w:pStyle w:val="Codelisting"/>
        <w:jc w:val="left"/>
        <w:rPr>
          <w:sz w:val="16"/>
          <w:szCs w:val="16"/>
          <w:lang w:val="en-US"/>
        </w:rPr>
      </w:pPr>
      <w:r w:rsidRPr="00A06751">
        <w:rPr>
          <w:sz w:val="16"/>
          <w:szCs w:val="16"/>
          <w:lang w:val="en-US"/>
        </w:rPr>
        <w:t>}</w:t>
      </w:r>
    </w:p>
    <w:p w14:paraId="7204F930" w14:textId="77777777" w:rsidR="00CB2782" w:rsidRPr="00A06751" w:rsidRDefault="00CB2782" w:rsidP="00A06751">
      <w:pPr>
        <w:pStyle w:val="Codelisting"/>
        <w:jc w:val="left"/>
        <w:rPr>
          <w:sz w:val="16"/>
          <w:szCs w:val="16"/>
          <w:lang w:val="en-US"/>
        </w:rPr>
      </w:pPr>
    </w:p>
    <w:p w14:paraId="43D8915C" w14:textId="77777777" w:rsidR="00CB2782" w:rsidRPr="00A06751" w:rsidRDefault="00CB2782" w:rsidP="00A06751">
      <w:pPr>
        <w:pStyle w:val="Codelisting"/>
        <w:jc w:val="left"/>
        <w:rPr>
          <w:sz w:val="16"/>
          <w:szCs w:val="16"/>
          <w:lang w:val="en-US"/>
        </w:rPr>
      </w:pPr>
      <w:r w:rsidRPr="00A06751">
        <w:rPr>
          <w:sz w:val="16"/>
          <w:szCs w:val="16"/>
          <w:lang w:val="en-US"/>
        </w:rPr>
        <w:t>export async function sendUnblockedEmail(params: {</w:t>
      </w:r>
    </w:p>
    <w:p w14:paraId="664D580D" w14:textId="77777777" w:rsidR="00CB2782" w:rsidRPr="00A06751" w:rsidRDefault="00CB2782" w:rsidP="00A06751">
      <w:pPr>
        <w:pStyle w:val="Codelisting"/>
        <w:jc w:val="left"/>
        <w:rPr>
          <w:sz w:val="16"/>
          <w:szCs w:val="16"/>
          <w:lang w:val="en-US"/>
        </w:rPr>
      </w:pPr>
      <w:r w:rsidRPr="00A06751">
        <w:rPr>
          <w:sz w:val="16"/>
          <w:szCs w:val="16"/>
          <w:lang w:val="en-US"/>
        </w:rPr>
        <w:t xml:space="preserve">  to: string;</w:t>
      </w:r>
    </w:p>
    <w:p w14:paraId="4037DE90" w14:textId="77777777" w:rsidR="00CB2782" w:rsidRPr="00A06751" w:rsidRDefault="00CB2782" w:rsidP="00A06751">
      <w:pPr>
        <w:pStyle w:val="Codelisting"/>
        <w:jc w:val="left"/>
        <w:rPr>
          <w:sz w:val="16"/>
          <w:szCs w:val="16"/>
          <w:lang w:val="en-US"/>
        </w:rPr>
      </w:pPr>
      <w:r w:rsidRPr="00A06751">
        <w:rPr>
          <w:sz w:val="16"/>
          <w:szCs w:val="16"/>
          <w:lang w:val="en-US"/>
        </w:rPr>
        <w:t xml:space="preserve">  name: string;</w:t>
      </w:r>
    </w:p>
    <w:p w14:paraId="3A620D1C" w14:textId="77777777" w:rsidR="00CB2782" w:rsidRPr="00A06751" w:rsidRDefault="00CB2782" w:rsidP="00A06751">
      <w:pPr>
        <w:pStyle w:val="Codelisting"/>
        <w:jc w:val="left"/>
        <w:rPr>
          <w:sz w:val="16"/>
          <w:szCs w:val="16"/>
          <w:lang w:val="en-US"/>
        </w:rPr>
      </w:pPr>
      <w:r w:rsidRPr="00A06751">
        <w:rPr>
          <w:sz w:val="16"/>
          <w:szCs w:val="16"/>
          <w:lang w:val="en-US"/>
        </w:rPr>
        <w:t>}): Promise&lt;void&gt; {</w:t>
      </w:r>
    </w:p>
    <w:p w14:paraId="5E9DB9F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to, name } = params;</w:t>
      </w:r>
    </w:p>
    <w:p w14:paraId="63F548C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w:t>
      </w:r>
    </w:p>
    <w:p w14:paraId="53F5A54D" w14:textId="77777777" w:rsidR="00CB2782" w:rsidRPr="00A06751" w:rsidRDefault="00CB2782" w:rsidP="00A06751">
      <w:pPr>
        <w:pStyle w:val="Codelisting"/>
        <w:jc w:val="left"/>
        <w:rPr>
          <w:sz w:val="16"/>
          <w:szCs w:val="16"/>
          <w:lang w:val="en-US"/>
        </w:rPr>
      </w:pPr>
      <w:r w:rsidRPr="00A06751">
        <w:rPr>
          <w:sz w:val="16"/>
          <w:szCs w:val="16"/>
          <w:lang w:val="en-US"/>
        </w:rPr>
        <w:t xml:space="preserve">    &lt;h2 style="margin:0 0 16px;font-size:22px;font-weight:700;color:#1A1A2E;"&gt;</w:t>
      </w:r>
    </w:p>
    <w:p w14:paraId="11D35ED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r w:rsidRPr="00A06751">
        <w:rPr>
          <w:rFonts w:ascii="Segoe UI Emoji" w:hAnsi="Segoe UI Emoji" w:cs="Segoe UI Emoji"/>
          <w:sz w:val="16"/>
          <w:szCs w:val="16"/>
          <w:lang w:val="en-US"/>
        </w:rPr>
        <w:t>✅</w:t>
      </w:r>
      <w:r w:rsidRPr="00A06751">
        <w:rPr>
          <w:sz w:val="16"/>
          <w:szCs w:val="16"/>
          <w:lang w:val="en-US"/>
        </w:rPr>
        <w:t xml:space="preserve"> </w:t>
      </w:r>
      <w:r w:rsidRPr="00A06751">
        <w:rPr>
          <w:rFonts w:cs="Consolas"/>
          <w:sz w:val="16"/>
          <w:szCs w:val="16"/>
          <w:lang w:val="en-US"/>
        </w:rPr>
        <w:t>Ваш</w:t>
      </w:r>
      <w:r w:rsidRPr="00A06751">
        <w:rPr>
          <w:sz w:val="16"/>
          <w:szCs w:val="16"/>
          <w:lang w:val="en-US"/>
        </w:rPr>
        <w:t xml:space="preserve"> </w:t>
      </w:r>
      <w:r w:rsidRPr="00A06751">
        <w:rPr>
          <w:rFonts w:cs="Consolas"/>
          <w:sz w:val="16"/>
          <w:szCs w:val="16"/>
          <w:lang w:val="en-US"/>
        </w:rPr>
        <w:t>обліковий</w:t>
      </w:r>
      <w:r w:rsidRPr="00A06751">
        <w:rPr>
          <w:sz w:val="16"/>
          <w:szCs w:val="16"/>
          <w:lang w:val="en-US"/>
        </w:rPr>
        <w:t xml:space="preserve"> </w:t>
      </w:r>
      <w:r w:rsidRPr="00A06751">
        <w:rPr>
          <w:rFonts w:cs="Consolas"/>
          <w:sz w:val="16"/>
          <w:szCs w:val="16"/>
          <w:lang w:val="en-US"/>
        </w:rPr>
        <w:t>запис</w:t>
      </w:r>
      <w:r w:rsidRPr="00A06751">
        <w:rPr>
          <w:sz w:val="16"/>
          <w:szCs w:val="16"/>
          <w:lang w:val="en-US"/>
        </w:rPr>
        <w:t xml:space="preserve"> </w:t>
      </w:r>
      <w:r w:rsidRPr="00A06751">
        <w:rPr>
          <w:rFonts w:cs="Consolas"/>
          <w:sz w:val="16"/>
          <w:szCs w:val="16"/>
          <w:lang w:val="en-US"/>
        </w:rPr>
        <w:t>розблоковано</w:t>
      </w:r>
    </w:p>
    <w:p w14:paraId="74EAAFE7" w14:textId="77777777" w:rsidR="00CB2782" w:rsidRPr="00A06751" w:rsidRDefault="00CB2782" w:rsidP="00A06751">
      <w:pPr>
        <w:pStyle w:val="Codelisting"/>
        <w:jc w:val="left"/>
        <w:rPr>
          <w:sz w:val="16"/>
          <w:szCs w:val="16"/>
          <w:lang w:val="en-US"/>
        </w:rPr>
      </w:pPr>
      <w:r w:rsidRPr="00A06751">
        <w:rPr>
          <w:sz w:val="16"/>
          <w:szCs w:val="16"/>
          <w:lang w:val="en-US"/>
        </w:rPr>
        <w:t xml:space="preserve">    &lt;/h2&gt;</w:t>
      </w:r>
    </w:p>
    <w:p w14:paraId="6A6B2188"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&lt;p style="color:#475569;font-size:15px;line-height:1.6;margin:0 0 20px;"&gt;</w:t>
      </w:r>
    </w:p>
    <w:p w14:paraId="2AF25EE9" w14:textId="77777777" w:rsidR="00CB2782" w:rsidRPr="00A06751" w:rsidRDefault="00CB2782" w:rsidP="00A06751">
      <w:pPr>
        <w:pStyle w:val="Codelisting"/>
        <w:jc w:val="left"/>
        <w:rPr>
          <w:sz w:val="16"/>
          <w:szCs w:val="16"/>
          <w:lang w:val="en-US"/>
        </w:rPr>
      </w:pPr>
      <w:r w:rsidRPr="00A06751">
        <w:rPr>
          <w:sz w:val="16"/>
          <w:szCs w:val="16"/>
          <w:lang w:val="en-US"/>
        </w:rPr>
        <w:t xml:space="preserve">      Привіт, &lt;strong&gt;${name}&lt;/strong&gt;!</w:t>
      </w:r>
    </w:p>
    <w:p w14:paraId="2F2FD7D4"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5977A8EB"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24px;"&gt;</w:t>
      </w:r>
    </w:p>
    <w:p w14:paraId="5E983575" w14:textId="77777777" w:rsidR="00CB2782" w:rsidRPr="00A06751" w:rsidRDefault="00CB2782" w:rsidP="00A06751">
      <w:pPr>
        <w:pStyle w:val="Codelisting"/>
        <w:jc w:val="left"/>
        <w:rPr>
          <w:sz w:val="16"/>
          <w:szCs w:val="16"/>
          <w:lang w:val="en-US"/>
        </w:rPr>
      </w:pPr>
      <w:r w:rsidRPr="00A06751">
        <w:rPr>
          <w:sz w:val="16"/>
          <w:szCs w:val="16"/>
          <w:lang w:val="en-US"/>
        </w:rPr>
        <w:t xml:space="preserve">      Ваш обліковий запис у системі &lt;strong&gt;Survey CMS&lt;/strong&gt; було розблоковано.</w:t>
      </w:r>
    </w:p>
    <w:p w14:paraId="1047AD89" w14:textId="77777777" w:rsidR="00CB2782" w:rsidRPr="00A06751" w:rsidRDefault="00CB2782" w:rsidP="00A06751">
      <w:pPr>
        <w:pStyle w:val="Codelisting"/>
        <w:jc w:val="left"/>
        <w:rPr>
          <w:sz w:val="16"/>
          <w:szCs w:val="16"/>
          <w:lang w:val="en-US"/>
        </w:rPr>
      </w:pPr>
      <w:r w:rsidRPr="00A06751">
        <w:rPr>
          <w:sz w:val="16"/>
          <w:szCs w:val="16"/>
          <w:lang w:val="en-US"/>
        </w:rPr>
        <w:t xml:space="preserve">      Ви можете знову входити в систему та користуватися всіма функціями.</w:t>
      </w:r>
    </w:p>
    <w:p w14:paraId="28D9270E"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2DBC0619"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style="background:#F0FDF4;border-left:4px solid #22C55E;border-radius:8px;padding:16px 20px;margin:0 0 24px;"&gt;</w:t>
      </w:r>
    </w:p>
    <w:p w14:paraId="2142C7E6"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style="font-size:15px;color:#166534;"&gt;</w:t>
      </w:r>
      <w:r w:rsidRPr="00A06751">
        <w:rPr>
          <w:rFonts w:ascii="Segoe UI Emoji" w:hAnsi="Segoe UI Emoji" w:cs="Segoe UI Emoji"/>
          <w:sz w:val="16"/>
          <w:szCs w:val="16"/>
          <w:lang w:val="en-US"/>
        </w:rPr>
        <w:t>🎉</w:t>
      </w:r>
      <w:r w:rsidRPr="00A06751">
        <w:rPr>
          <w:sz w:val="16"/>
          <w:szCs w:val="16"/>
          <w:lang w:val="en-US"/>
        </w:rPr>
        <w:t xml:space="preserve"> Доступ відновлено ${new Date().toLocaleString('uk-UA')}&lt;/div&gt;</w:t>
      </w:r>
    </w:p>
    <w:p w14:paraId="19FB7BBA"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5FC658B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4790D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send(to, '</w:t>
      </w:r>
      <w:r w:rsidRPr="00A06751">
        <w:rPr>
          <w:rFonts w:ascii="Segoe UI Emoji" w:hAnsi="Segoe UI Emoji" w:cs="Segoe UI Emoji"/>
          <w:sz w:val="16"/>
          <w:szCs w:val="16"/>
          <w:lang w:val="en-US"/>
        </w:rPr>
        <w:t>✅</w:t>
      </w:r>
      <w:r w:rsidRPr="00A06751">
        <w:rPr>
          <w:sz w:val="16"/>
          <w:szCs w:val="16"/>
          <w:lang w:val="en-US"/>
        </w:rPr>
        <w:t xml:space="preserve"> </w:t>
      </w:r>
      <w:r w:rsidRPr="00A06751">
        <w:rPr>
          <w:rFonts w:cs="Consolas"/>
          <w:sz w:val="16"/>
          <w:szCs w:val="16"/>
          <w:lang w:val="en-US"/>
        </w:rPr>
        <w:t>Ваш</w:t>
      </w:r>
      <w:r w:rsidRPr="00A06751">
        <w:rPr>
          <w:sz w:val="16"/>
          <w:szCs w:val="16"/>
          <w:lang w:val="en-US"/>
        </w:rPr>
        <w:t xml:space="preserve"> </w:t>
      </w:r>
      <w:r w:rsidRPr="00A06751">
        <w:rPr>
          <w:rFonts w:cs="Consolas"/>
          <w:sz w:val="16"/>
          <w:szCs w:val="16"/>
          <w:lang w:val="en-US"/>
        </w:rPr>
        <w:t>обліковий</w:t>
      </w:r>
      <w:r w:rsidRPr="00A06751">
        <w:rPr>
          <w:sz w:val="16"/>
          <w:szCs w:val="16"/>
          <w:lang w:val="en-US"/>
        </w:rPr>
        <w:t xml:space="preserve"> </w:t>
      </w:r>
      <w:r w:rsidRPr="00A06751">
        <w:rPr>
          <w:rFonts w:cs="Consolas"/>
          <w:sz w:val="16"/>
          <w:szCs w:val="16"/>
          <w:lang w:val="en-US"/>
        </w:rPr>
        <w:t>запис</w:t>
      </w:r>
      <w:r w:rsidRPr="00A06751">
        <w:rPr>
          <w:sz w:val="16"/>
          <w:szCs w:val="16"/>
          <w:lang w:val="en-US"/>
        </w:rPr>
        <w:t xml:space="preserve"> </w:t>
      </w:r>
      <w:r w:rsidRPr="00A06751">
        <w:rPr>
          <w:rFonts w:cs="Consolas"/>
          <w:sz w:val="16"/>
          <w:szCs w:val="16"/>
          <w:lang w:val="en-US"/>
        </w:rPr>
        <w:t>розблоковано</w:t>
      </w:r>
      <w:r w:rsidRPr="00A06751">
        <w:rPr>
          <w:sz w:val="16"/>
          <w:szCs w:val="16"/>
          <w:lang w:val="en-US"/>
        </w:rPr>
        <w:t xml:space="preserve"> </w:t>
      </w:r>
      <w:r w:rsidRPr="00A06751">
        <w:rPr>
          <w:rFonts w:cs="Consolas"/>
          <w:sz w:val="16"/>
          <w:szCs w:val="16"/>
          <w:lang w:val="en-US"/>
        </w:rPr>
        <w:t>—</w:t>
      </w:r>
      <w:r w:rsidRPr="00A06751">
        <w:rPr>
          <w:sz w:val="16"/>
          <w:szCs w:val="16"/>
          <w:lang w:val="en-US"/>
        </w:rPr>
        <w:t xml:space="preserve"> Survey CMS', baseTemplate('</w:t>
      </w:r>
      <w:r w:rsidRPr="00A06751">
        <w:rPr>
          <w:rFonts w:cs="Consolas"/>
          <w:sz w:val="16"/>
          <w:szCs w:val="16"/>
          <w:lang w:val="en-US"/>
        </w:rPr>
        <w:t>Акаунт</w:t>
      </w:r>
      <w:r w:rsidRPr="00A06751">
        <w:rPr>
          <w:sz w:val="16"/>
          <w:szCs w:val="16"/>
          <w:lang w:val="en-US"/>
        </w:rPr>
        <w:t xml:space="preserve"> </w:t>
      </w:r>
      <w:r w:rsidRPr="00A06751">
        <w:rPr>
          <w:rFonts w:cs="Consolas"/>
          <w:sz w:val="16"/>
          <w:szCs w:val="16"/>
          <w:lang w:val="en-US"/>
        </w:rPr>
        <w:t>розблоковано</w:t>
      </w:r>
      <w:r w:rsidRPr="00A06751">
        <w:rPr>
          <w:sz w:val="16"/>
          <w:szCs w:val="16"/>
          <w:lang w:val="en-US"/>
        </w:rPr>
        <w:t>', body));</w:t>
      </w:r>
    </w:p>
    <w:p w14:paraId="6F8C992A" w14:textId="77777777" w:rsidR="00CB2782" w:rsidRPr="00A06751" w:rsidRDefault="00CB2782" w:rsidP="00A06751">
      <w:pPr>
        <w:pStyle w:val="Codelisting"/>
        <w:jc w:val="left"/>
        <w:rPr>
          <w:sz w:val="16"/>
          <w:szCs w:val="16"/>
          <w:lang w:val="en-US"/>
        </w:rPr>
      </w:pPr>
      <w:r w:rsidRPr="00A06751">
        <w:rPr>
          <w:sz w:val="16"/>
          <w:szCs w:val="16"/>
          <w:lang w:val="en-US"/>
        </w:rPr>
        <w:t>}</w:t>
      </w:r>
    </w:p>
    <w:p w14:paraId="7FDCD345" w14:textId="77777777" w:rsidR="00CB2782" w:rsidRPr="00A06751" w:rsidRDefault="00CB2782" w:rsidP="00A06751">
      <w:pPr>
        <w:pStyle w:val="Codelisting"/>
        <w:jc w:val="left"/>
        <w:rPr>
          <w:sz w:val="16"/>
          <w:szCs w:val="16"/>
          <w:lang w:val="en-US"/>
        </w:rPr>
      </w:pPr>
    </w:p>
    <w:p w14:paraId="55A1F760" w14:textId="77777777" w:rsidR="00CB2782" w:rsidRPr="00A06751" w:rsidRDefault="00CB2782" w:rsidP="00A06751">
      <w:pPr>
        <w:pStyle w:val="Codelisting"/>
        <w:jc w:val="left"/>
        <w:rPr>
          <w:sz w:val="16"/>
          <w:szCs w:val="16"/>
          <w:lang w:val="en-US"/>
        </w:rPr>
      </w:pPr>
      <w:r w:rsidRPr="00A06751">
        <w:rPr>
          <w:sz w:val="16"/>
          <w:szCs w:val="16"/>
          <w:lang w:val="en-US"/>
        </w:rPr>
        <w:t>export async function sendDeletedEmail(params: {</w:t>
      </w:r>
    </w:p>
    <w:p w14:paraId="419BFAB6" w14:textId="77777777" w:rsidR="00CB2782" w:rsidRPr="00A06751" w:rsidRDefault="00CB2782" w:rsidP="00A06751">
      <w:pPr>
        <w:pStyle w:val="Codelisting"/>
        <w:jc w:val="left"/>
        <w:rPr>
          <w:sz w:val="16"/>
          <w:szCs w:val="16"/>
          <w:lang w:val="en-US"/>
        </w:rPr>
      </w:pPr>
      <w:r w:rsidRPr="00A06751">
        <w:rPr>
          <w:sz w:val="16"/>
          <w:szCs w:val="16"/>
          <w:lang w:val="en-US"/>
        </w:rPr>
        <w:t xml:space="preserve">  to: string;</w:t>
      </w:r>
    </w:p>
    <w:p w14:paraId="17EDF3FB" w14:textId="77777777" w:rsidR="00CB2782" w:rsidRPr="00A06751" w:rsidRDefault="00CB2782" w:rsidP="00A06751">
      <w:pPr>
        <w:pStyle w:val="Codelisting"/>
        <w:jc w:val="left"/>
        <w:rPr>
          <w:sz w:val="16"/>
          <w:szCs w:val="16"/>
          <w:lang w:val="en-US"/>
        </w:rPr>
      </w:pPr>
      <w:r w:rsidRPr="00A06751">
        <w:rPr>
          <w:sz w:val="16"/>
          <w:szCs w:val="16"/>
          <w:lang w:val="en-US"/>
        </w:rPr>
        <w:t xml:space="preserve">  name: string;</w:t>
      </w:r>
    </w:p>
    <w:p w14:paraId="1EB5B230" w14:textId="77777777" w:rsidR="00CB2782" w:rsidRPr="00A06751" w:rsidRDefault="00CB2782" w:rsidP="00A06751">
      <w:pPr>
        <w:pStyle w:val="Codelisting"/>
        <w:jc w:val="left"/>
        <w:rPr>
          <w:sz w:val="16"/>
          <w:szCs w:val="16"/>
          <w:lang w:val="en-US"/>
        </w:rPr>
      </w:pPr>
      <w:r w:rsidRPr="00A06751">
        <w:rPr>
          <w:sz w:val="16"/>
          <w:szCs w:val="16"/>
          <w:lang w:val="en-US"/>
        </w:rPr>
        <w:t>}): Promise&lt;void&gt; {</w:t>
      </w:r>
    </w:p>
    <w:p w14:paraId="3B81924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to, name } = params;</w:t>
      </w:r>
    </w:p>
    <w:p w14:paraId="74D5D2D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w:t>
      </w:r>
    </w:p>
    <w:p w14:paraId="4A0721AE" w14:textId="77777777" w:rsidR="00CB2782" w:rsidRPr="00A06751" w:rsidRDefault="00CB2782" w:rsidP="00A06751">
      <w:pPr>
        <w:pStyle w:val="Codelisting"/>
        <w:jc w:val="left"/>
        <w:rPr>
          <w:sz w:val="16"/>
          <w:szCs w:val="16"/>
          <w:lang w:val="en-US"/>
        </w:rPr>
      </w:pPr>
      <w:r w:rsidRPr="00A06751">
        <w:rPr>
          <w:sz w:val="16"/>
          <w:szCs w:val="16"/>
          <w:lang w:val="en-US"/>
        </w:rPr>
        <w:t xml:space="preserve">    &lt;h2 style="margin:0 0 16px;font-size:22px;font-weight:700;color:#1A1A2E;"&gt;</w:t>
      </w:r>
    </w:p>
    <w:p w14:paraId="0EA3EF7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r w:rsidRPr="00A06751">
        <w:rPr>
          <w:rFonts w:ascii="Segoe UI Symbol" w:hAnsi="Segoe UI Symbol" w:cs="Segoe UI Symbol"/>
          <w:sz w:val="16"/>
          <w:szCs w:val="16"/>
          <w:lang w:val="en-US"/>
        </w:rPr>
        <w:t>🗑</w:t>
      </w:r>
      <w:r w:rsidRPr="00A06751">
        <w:rPr>
          <w:sz w:val="16"/>
          <w:szCs w:val="16"/>
          <w:lang w:val="en-US"/>
        </w:rPr>
        <w:t>️ Ваш обліковий запис видалено</w:t>
      </w:r>
    </w:p>
    <w:p w14:paraId="4225BD15" w14:textId="77777777" w:rsidR="00CB2782" w:rsidRPr="00A06751" w:rsidRDefault="00CB2782" w:rsidP="00A06751">
      <w:pPr>
        <w:pStyle w:val="Codelisting"/>
        <w:jc w:val="left"/>
        <w:rPr>
          <w:sz w:val="16"/>
          <w:szCs w:val="16"/>
          <w:lang w:val="en-US"/>
        </w:rPr>
      </w:pPr>
      <w:r w:rsidRPr="00A06751">
        <w:rPr>
          <w:sz w:val="16"/>
          <w:szCs w:val="16"/>
          <w:lang w:val="en-US"/>
        </w:rPr>
        <w:t xml:space="preserve">    &lt;/h2&gt;</w:t>
      </w:r>
    </w:p>
    <w:p w14:paraId="3CD3B236"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20px;"&gt;</w:t>
      </w:r>
    </w:p>
    <w:p w14:paraId="20688475" w14:textId="77777777" w:rsidR="00CB2782" w:rsidRPr="00A06751" w:rsidRDefault="00CB2782" w:rsidP="00A06751">
      <w:pPr>
        <w:pStyle w:val="Codelisting"/>
        <w:jc w:val="left"/>
        <w:rPr>
          <w:sz w:val="16"/>
          <w:szCs w:val="16"/>
          <w:lang w:val="en-US"/>
        </w:rPr>
      </w:pPr>
      <w:r w:rsidRPr="00A06751">
        <w:rPr>
          <w:sz w:val="16"/>
          <w:szCs w:val="16"/>
          <w:lang w:val="en-US"/>
        </w:rPr>
        <w:t xml:space="preserve">      Привіт, &lt;strong&gt;${name}&lt;/strong&gt;!</w:t>
      </w:r>
    </w:p>
    <w:p w14:paraId="64AE30E0"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0996004F"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20px;"&gt;</w:t>
      </w:r>
    </w:p>
    <w:p w14:paraId="5A967EA2" w14:textId="77777777" w:rsidR="00CB2782" w:rsidRPr="00A06751" w:rsidRDefault="00CB2782" w:rsidP="00A06751">
      <w:pPr>
        <w:pStyle w:val="Codelisting"/>
        <w:jc w:val="left"/>
        <w:rPr>
          <w:sz w:val="16"/>
          <w:szCs w:val="16"/>
          <w:lang w:val="en-US"/>
        </w:rPr>
      </w:pPr>
      <w:r w:rsidRPr="00A06751">
        <w:rPr>
          <w:sz w:val="16"/>
          <w:szCs w:val="16"/>
          <w:lang w:val="en-US"/>
        </w:rPr>
        <w:t xml:space="preserve">      Ваш обліковий запис у системі &lt;strong&gt;Survey CMS&lt;/strong&gt; було &lt;strong&gt;безповоротно видалено&lt;/strong&gt;</w:t>
      </w:r>
    </w:p>
    <w:p w14:paraId="5A8505EF" w14:textId="77777777" w:rsidR="00CB2782" w:rsidRPr="00A06751" w:rsidRDefault="00CB2782" w:rsidP="00A06751">
      <w:pPr>
        <w:pStyle w:val="Codelisting"/>
        <w:jc w:val="left"/>
        <w:rPr>
          <w:sz w:val="16"/>
          <w:szCs w:val="16"/>
          <w:lang w:val="en-US"/>
        </w:rPr>
      </w:pPr>
      <w:r w:rsidRPr="00A06751">
        <w:rPr>
          <w:sz w:val="16"/>
          <w:szCs w:val="16"/>
          <w:lang w:val="en-US"/>
        </w:rPr>
        <w:t xml:space="preserve">      адміністратором системи.</w:t>
      </w:r>
    </w:p>
    <w:p w14:paraId="3C41900B"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3A3FD741"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style="background:#FFF1F2;border-left:4px solid #F43F5E;border-radius:8px;padding:16px 20px;margin:0 0 24px;"&gt;</w:t>
      </w:r>
    </w:p>
    <w:p w14:paraId="3E31A99C"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style="font-size:13px;color:#9F1239;font-weight:600;margin-bottom:6px;"&gt;ВАЖЛИВО&lt;/div&gt;</w:t>
      </w:r>
    </w:p>
    <w:p w14:paraId="1244AD13"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style="font-size:14px;color:#881337;"&gt;</w:t>
      </w:r>
    </w:p>
    <w:p w14:paraId="6FB07EDA" w14:textId="77777777" w:rsidR="00CB2782" w:rsidRPr="00A06751" w:rsidRDefault="00CB2782" w:rsidP="00A06751">
      <w:pPr>
        <w:pStyle w:val="Codelisting"/>
        <w:jc w:val="left"/>
        <w:rPr>
          <w:sz w:val="16"/>
          <w:szCs w:val="16"/>
          <w:lang w:val="en-US"/>
        </w:rPr>
      </w:pPr>
      <w:r w:rsidRPr="00A06751">
        <w:rPr>
          <w:sz w:val="16"/>
          <w:szCs w:val="16"/>
          <w:lang w:val="en-US"/>
        </w:rPr>
        <w:t xml:space="preserve">        Усі ваші дані, опитування та голоси були видалені.&lt;br/&gt;</w:t>
      </w:r>
    </w:p>
    <w:p w14:paraId="60FF5FF0" w14:textId="77777777" w:rsidR="00CB2782" w:rsidRPr="00A06751" w:rsidRDefault="00CB2782" w:rsidP="00A06751">
      <w:pPr>
        <w:pStyle w:val="Codelisting"/>
        <w:jc w:val="left"/>
        <w:rPr>
          <w:sz w:val="16"/>
          <w:szCs w:val="16"/>
          <w:lang w:val="en-US"/>
        </w:rPr>
      </w:pPr>
      <w:r w:rsidRPr="00A06751">
        <w:rPr>
          <w:sz w:val="16"/>
          <w:szCs w:val="16"/>
          <w:lang w:val="en-US"/>
        </w:rPr>
        <w:t xml:space="preserve">        Дата видалення: &lt;strong&gt;${new Date().toLocaleString('uk-UA')}&lt;/strong&gt;</w:t>
      </w:r>
    </w:p>
    <w:p w14:paraId="40106602"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5026432D"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66EBF721"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style="color:#475569;font-size:14px;line-height:1.6;margin:0;"&gt;</w:t>
      </w:r>
    </w:p>
    <w:p w14:paraId="05748868" w14:textId="77777777" w:rsidR="00CB2782" w:rsidRPr="00A06751" w:rsidRDefault="00CB2782" w:rsidP="00A06751">
      <w:pPr>
        <w:pStyle w:val="Codelisting"/>
        <w:jc w:val="left"/>
        <w:rPr>
          <w:sz w:val="16"/>
          <w:szCs w:val="16"/>
          <w:lang w:val="en-US"/>
        </w:rPr>
      </w:pPr>
      <w:r w:rsidRPr="00A06751">
        <w:rPr>
          <w:sz w:val="16"/>
          <w:szCs w:val="16"/>
          <w:lang w:val="en-US"/>
        </w:rPr>
        <w:t xml:space="preserve">      Якщо ви вважаєте, що це сталося помилково — зверніться до підтримки якомога швидше.</w:t>
      </w:r>
    </w:p>
    <w:p w14:paraId="62A1A1F8"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6DCF9D0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0C8120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send(to, '</w:t>
      </w:r>
      <w:r w:rsidRPr="00A06751">
        <w:rPr>
          <w:rFonts w:ascii="Segoe UI Symbol" w:hAnsi="Segoe UI Symbol" w:cs="Segoe UI Symbol"/>
          <w:sz w:val="16"/>
          <w:szCs w:val="16"/>
          <w:lang w:val="en-US"/>
        </w:rPr>
        <w:t>🗑</w:t>
      </w:r>
      <w:r w:rsidRPr="00A06751">
        <w:rPr>
          <w:sz w:val="16"/>
          <w:szCs w:val="16"/>
          <w:lang w:val="en-US"/>
        </w:rPr>
        <w:t>️ Ваш обліковий запис видалено — Survey CMS', baseTemplate('Акаунт видалено', body));</w:t>
      </w:r>
    </w:p>
    <w:p w14:paraId="2667589A" w14:textId="77777777" w:rsidR="00CB2782" w:rsidRPr="00A06751" w:rsidRDefault="00CB2782" w:rsidP="00A06751">
      <w:pPr>
        <w:pStyle w:val="Codelisting"/>
        <w:jc w:val="left"/>
        <w:rPr>
          <w:sz w:val="16"/>
          <w:szCs w:val="16"/>
          <w:lang w:val="en-US"/>
        </w:rPr>
      </w:pPr>
      <w:r w:rsidRPr="00A06751">
        <w:rPr>
          <w:sz w:val="16"/>
          <w:szCs w:val="16"/>
          <w:lang w:val="en-US"/>
        </w:rPr>
        <w:t>}</w:t>
      </w:r>
    </w:p>
    <w:p w14:paraId="65BED42D" w14:textId="77777777" w:rsidR="00CB2782" w:rsidRPr="00A06751" w:rsidRDefault="00CB2782" w:rsidP="00A06751">
      <w:pPr>
        <w:pStyle w:val="Codelisting"/>
        <w:jc w:val="left"/>
        <w:rPr>
          <w:sz w:val="16"/>
          <w:szCs w:val="16"/>
          <w:lang w:val="en-US"/>
        </w:rPr>
      </w:pPr>
    </w:p>
    <w:p w14:paraId="64DEA015" w14:textId="77777777" w:rsidR="00CB2782" w:rsidRPr="00A06751" w:rsidRDefault="00CB2782" w:rsidP="00A06751">
      <w:pPr>
        <w:pStyle w:val="Codelisting"/>
        <w:jc w:val="left"/>
        <w:rPr>
          <w:sz w:val="16"/>
          <w:szCs w:val="16"/>
          <w:lang w:val="en-US"/>
        </w:rPr>
      </w:pPr>
      <w:r w:rsidRPr="00A06751">
        <w:rPr>
          <w:sz w:val="16"/>
          <w:szCs w:val="16"/>
          <w:lang w:val="en-US"/>
        </w:rPr>
        <w:t>export async function sendVerificationCode(params: {</w:t>
      </w:r>
    </w:p>
    <w:p w14:paraId="4BB02862" w14:textId="77777777" w:rsidR="00CB2782" w:rsidRPr="00A06751" w:rsidRDefault="00CB2782" w:rsidP="00A06751">
      <w:pPr>
        <w:pStyle w:val="Codelisting"/>
        <w:jc w:val="left"/>
        <w:rPr>
          <w:sz w:val="16"/>
          <w:szCs w:val="16"/>
          <w:lang w:val="en-US"/>
        </w:rPr>
      </w:pPr>
      <w:r w:rsidRPr="00A06751">
        <w:rPr>
          <w:sz w:val="16"/>
          <w:szCs w:val="16"/>
          <w:lang w:val="en-US"/>
        </w:rPr>
        <w:t xml:space="preserve">  to: string;</w:t>
      </w:r>
    </w:p>
    <w:p w14:paraId="400A20E0" w14:textId="77777777" w:rsidR="00CB2782" w:rsidRPr="00A06751" w:rsidRDefault="00CB2782" w:rsidP="00A06751">
      <w:pPr>
        <w:pStyle w:val="Codelisting"/>
        <w:jc w:val="left"/>
        <w:rPr>
          <w:sz w:val="16"/>
          <w:szCs w:val="16"/>
          <w:lang w:val="en-US"/>
        </w:rPr>
      </w:pPr>
      <w:r w:rsidRPr="00A06751">
        <w:rPr>
          <w:sz w:val="16"/>
          <w:szCs w:val="16"/>
          <w:lang w:val="en-US"/>
        </w:rPr>
        <w:t xml:space="preserve">  name: string;</w:t>
      </w:r>
    </w:p>
    <w:p w14:paraId="5F9C1314" w14:textId="77777777" w:rsidR="00CB2782" w:rsidRPr="00A06751" w:rsidRDefault="00CB2782" w:rsidP="00A06751">
      <w:pPr>
        <w:pStyle w:val="Codelisting"/>
        <w:jc w:val="left"/>
        <w:rPr>
          <w:sz w:val="16"/>
          <w:szCs w:val="16"/>
          <w:lang w:val="en-US"/>
        </w:rPr>
      </w:pPr>
      <w:r w:rsidRPr="00A06751">
        <w:rPr>
          <w:sz w:val="16"/>
          <w:szCs w:val="16"/>
          <w:lang w:val="en-US"/>
        </w:rPr>
        <w:t xml:space="preserve">  code: string;</w:t>
      </w:r>
    </w:p>
    <w:p w14:paraId="0194E114" w14:textId="77777777" w:rsidR="00CB2782" w:rsidRPr="00A06751" w:rsidRDefault="00CB2782" w:rsidP="00A06751">
      <w:pPr>
        <w:pStyle w:val="Codelisting"/>
        <w:jc w:val="left"/>
        <w:rPr>
          <w:sz w:val="16"/>
          <w:szCs w:val="16"/>
          <w:lang w:val="en-US"/>
        </w:rPr>
      </w:pPr>
      <w:r w:rsidRPr="00A06751">
        <w:rPr>
          <w:sz w:val="16"/>
          <w:szCs w:val="16"/>
          <w:lang w:val="en-US"/>
        </w:rPr>
        <w:t xml:space="preserve">  purpose: 'password' | 'email_old' | 'email_new';</w:t>
      </w:r>
    </w:p>
    <w:p w14:paraId="478B6494" w14:textId="77777777" w:rsidR="00CB2782" w:rsidRPr="00A06751" w:rsidRDefault="00CB2782" w:rsidP="00A06751">
      <w:pPr>
        <w:pStyle w:val="Codelisting"/>
        <w:jc w:val="left"/>
        <w:rPr>
          <w:sz w:val="16"/>
          <w:szCs w:val="16"/>
          <w:lang w:val="en-US"/>
        </w:rPr>
      </w:pPr>
      <w:r w:rsidRPr="00A06751">
        <w:rPr>
          <w:sz w:val="16"/>
          <w:szCs w:val="16"/>
          <w:lang w:val="en-US"/>
        </w:rPr>
        <w:t xml:space="preserve">  newEmail?: string;</w:t>
      </w:r>
    </w:p>
    <w:p w14:paraId="499E50F7" w14:textId="77777777" w:rsidR="00CB2782" w:rsidRPr="00A06751" w:rsidRDefault="00CB2782" w:rsidP="00A06751">
      <w:pPr>
        <w:pStyle w:val="Codelisting"/>
        <w:jc w:val="left"/>
        <w:rPr>
          <w:sz w:val="16"/>
          <w:szCs w:val="16"/>
          <w:lang w:val="en-US"/>
        </w:rPr>
      </w:pPr>
      <w:r w:rsidRPr="00A06751">
        <w:rPr>
          <w:sz w:val="16"/>
          <w:szCs w:val="16"/>
          <w:lang w:val="en-US"/>
        </w:rPr>
        <w:t>}): Promise&lt;void&gt; {</w:t>
      </w:r>
    </w:p>
    <w:p w14:paraId="5994F8C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to, name, code, purpose, newEmail } = params;</w:t>
      </w:r>
    </w:p>
    <w:p w14:paraId="4319F850" w14:textId="77777777" w:rsidR="00CB2782" w:rsidRPr="00A06751" w:rsidRDefault="00CB2782" w:rsidP="00A06751">
      <w:pPr>
        <w:pStyle w:val="Codelisting"/>
        <w:jc w:val="left"/>
        <w:rPr>
          <w:sz w:val="16"/>
          <w:szCs w:val="16"/>
          <w:lang w:val="en-US"/>
        </w:rPr>
      </w:pPr>
    </w:p>
    <w:p w14:paraId="5657EA1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titles = {</w:t>
      </w:r>
    </w:p>
    <w:p w14:paraId="05BCEDDF"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w:t>
      </w:r>
      <w:r w:rsidRPr="00A06751">
        <w:rPr>
          <w:rFonts w:ascii="Segoe UI Emoji" w:hAnsi="Segoe UI Emoji" w:cs="Segoe UI Emoji"/>
          <w:sz w:val="16"/>
          <w:szCs w:val="16"/>
          <w:lang w:val="en-US"/>
        </w:rPr>
        <w:t>🔑</w:t>
      </w:r>
      <w:r w:rsidRPr="00A06751">
        <w:rPr>
          <w:sz w:val="16"/>
          <w:szCs w:val="16"/>
          <w:lang w:val="en-US"/>
        </w:rPr>
        <w:t xml:space="preserve"> Підтвердження зміни паролю',</w:t>
      </w:r>
    </w:p>
    <w:p w14:paraId="3BFE323E" w14:textId="77777777" w:rsidR="00CB2782" w:rsidRPr="00A06751" w:rsidRDefault="00CB2782" w:rsidP="00A06751">
      <w:pPr>
        <w:pStyle w:val="Codelisting"/>
        <w:jc w:val="left"/>
        <w:rPr>
          <w:sz w:val="16"/>
          <w:szCs w:val="16"/>
          <w:lang w:val="en-US"/>
        </w:rPr>
      </w:pPr>
      <w:r w:rsidRPr="00A06751">
        <w:rPr>
          <w:sz w:val="16"/>
          <w:szCs w:val="16"/>
          <w:lang w:val="en-US"/>
        </w:rPr>
        <w:t xml:space="preserve">    email_old: '</w:t>
      </w:r>
      <w:r w:rsidRPr="00A06751">
        <w:rPr>
          <w:rFonts w:ascii="Segoe UI Emoji" w:hAnsi="Segoe UI Emoji" w:cs="Segoe UI Emoji"/>
          <w:sz w:val="16"/>
          <w:szCs w:val="16"/>
          <w:lang w:val="en-US"/>
        </w:rPr>
        <w:t>📧</w:t>
      </w:r>
      <w:r w:rsidRPr="00A06751">
        <w:rPr>
          <w:sz w:val="16"/>
          <w:szCs w:val="16"/>
          <w:lang w:val="en-US"/>
        </w:rPr>
        <w:t xml:space="preserve"> Підтвердження зміни пошти (крок 1/2)',</w:t>
      </w:r>
    </w:p>
    <w:p w14:paraId="21DA5123" w14:textId="77777777" w:rsidR="00CB2782" w:rsidRPr="00A06751" w:rsidRDefault="00CB2782" w:rsidP="00A06751">
      <w:pPr>
        <w:pStyle w:val="Codelisting"/>
        <w:jc w:val="left"/>
        <w:rPr>
          <w:sz w:val="16"/>
          <w:szCs w:val="16"/>
          <w:lang w:val="en-US"/>
        </w:rPr>
      </w:pPr>
      <w:r w:rsidRPr="00A06751">
        <w:rPr>
          <w:sz w:val="16"/>
          <w:szCs w:val="16"/>
          <w:lang w:val="en-US"/>
        </w:rPr>
        <w:t xml:space="preserve">    email_new: '</w:t>
      </w:r>
      <w:r w:rsidRPr="00A06751">
        <w:rPr>
          <w:rFonts w:ascii="Segoe UI Emoji" w:hAnsi="Segoe UI Emoji" w:cs="Segoe UI Emoji"/>
          <w:sz w:val="16"/>
          <w:szCs w:val="16"/>
          <w:lang w:val="en-US"/>
        </w:rPr>
        <w:t>📧</w:t>
      </w:r>
      <w:r w:rsidRPr="00A06751">
        <w:rPr>
          <w:sz w:val="16"/>
          <w:szCs w:val="16"/>
          <w:lang w:val="en-US"/>
        </w:rPr>
        <w:t xml:space="preserve"> Підтвердження нової пошти (крок 2/2)',</w:t>
      </w:r>
    </w:p>
    <w:p w14:paraId="4F6772A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EA70AD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descriptions = {</w:t>
      </w:r>
    </w:p>
    <w:p w14:paraId="795802EA"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'Хтось запросив зміну паролю для вашого облікового запису.',</w:t>
      </w:r>
    </w:p>
    <w:p w14:paraId="4074D447" w14:textId="77777777" w:rsidR="00CB2782" w:rsidRPr="00A06751" w:rsidRDefault="00CB2782" w:rsidP="00A06751">
      <w:pPr>
        <w:pStyle w:val="Codelisting"/>
        <w:jc w:val="left"/>
        <w:rPr>
          <w:sz w:val="16"/>
          <w:szCs w:val="16"/>
          <w:lang w:val="en-US"/>
        </w:rPr>
      </w:pPr>
      <w:r w:rsidRPr="00A06751">
        <w:rPr>
          <w:sz w:val="16"/>
          <w:szCs w:val="16"/>
          <w:lang w:val="en-US"/>
        </w:rPr>
        <w:t xml:space="preserve">    email_old: `Хтось запросив зміну електронної пошти на &lt;strong&gt;${newEmail ?? ''}&lt;/strong&gt;. Це перший крок підтвердження — зі старої пошти.`,</w:t>
      </w:r>
    </w:p>
    <w:p w14:paraId="5D0078A4" w14:textId="77777777" w:rsidR="00CB2782" w:rsidRPr="00A06751" w:rsidRDefault="00CB2782" w:rsidP="00A06751">
      <w:pPr>
        <w:pStyle w:val="Codelisting"/>
        <w:jc w:val="left"/>
        <w:rPr>
          <w:sz w:val="16"/>
          <w:szCs w:val="16"/>
          <w:lang w:val="en-US"/>
        </w:rPr>
      </w:pPr>
      <w:r w:rsidRPr="00A06751">
        <w:rPr>
          <w:sz w:val="16"/>
          <w:szCs w:val="16"/>
          <w:lang w:val="en-US"/>
        </w:rPr>
        <w:t xml:space="preserve">    email_new: 'Це фінальний крок — підтвердження з нової електронної пошти.',</w:t>
      </w:r>
    </w:p>
    <w:p w14:paraId="762105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CB4C30" w14:textId="77777777" w:rsidR="00CB2782" w:rsidRPr="00A06751" w:rsidRDefault="00CB2782" w:rsidP="00A06751">
      <w:pPr>
        <w:pStyle w:val="Codelisting"/>
        <w:jc w:val="left"/>
        <w:rPr>
          <w:sz w:val="16"/>
          <w:szCs w:val="16"/>
          <w:lang w:val="en-US"/>
        </w:rPr>
      </w:pPr>
    </w:p>
    <w:p w14:paraId="7136BB8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body = `</w:t>
      </w:r>
    </w:p>
    <w:p w14:paraId="5BC43D9F" w14:textId="77777777" w:rsidR="00CB2782" w:rsidRPr="00A06751" w:rsidRDefault="00CB2782" w:rsidP="00A06751">
      <w:pPr>
        <w:pStyle w:val="Codelisting"/>
        <w:jc w:val="left"/>
        <w:rPr>
          <w:sz w:val="16"/>
          <w:szCs w:val="16"/>
          <w:lang w:val="en-US"/>
        </w:rPr>
      </w:pPr>
      <w:r w:rsidRPr="00A06751">
        <w:rPr>
          <w:sz w:val="16"/>
          <w:szCs w:val="16"/>
          <w:lang w:val="en-US"/>
        </w:rPr>
        <w:t xml:space="preserve">    &lt;h2 style="margin:0 0 16px;font-size:22px;font-weight:700;color:#1A1A2E;"&gt;</w:t>
      </w:r>
    </w:p>
    <w:p w14:paraId="127CDD0C" w14:textId="77777777" w:rsidR="00CB2782" w:rsidRPr="00A06751" w:rsidRDefault="00CB2782" w:rsidP="00A06751">
      <w:pPr>
        <w:pStyle w:val="Codelisting"/>
        <w:jc w:val="left"/>
        <w:rPr>
          <w:sz w:val="16"/>
          <w:szCs w:val="16"/>
          <w:lang w:val="en-US"/>
        </w:rPr>
      </w:pPr>
      <w:r w:rsidRPr="00A06751">
        <w:rPr>
          <w:sz w:val="16"/>
          <w:szCs w:val="16"/>
          <w:lang w:val="en-US"/>
        </w:rPr>
        <w:t xml:space="preserve">      ${titles[purpose]}</w:t>
      </w:r>
    </w:p>
    <w:p w14:paraId="5B38D87E" w14:textId="77777777" w:rsidR="00CB2782" w:rsidRPr="00A06751" w:rsidRDefault="00CB2782" w:rsidP="00A06751">
      <w:pPr>
        <w:pStyle w:val="Codelisting"/>
        <w:jc w:val="left"/>
        <w:rPr>
          <w:sz w:val="16"/>
          <w:szCs w:val="16"/>
          <w:lang w:val="en-US"/>
        </w:rPr>
      </w:pPr>
      <w:r w:rsidRPr="00A06751">
        <w:rPr>
          <w:sz w:val="16"/>
          <w:szCs w:val="16"/>
          <w:lang w:val="en-US"/>
        </w:rPr>
        <w:t xml:space="preserve">    &lt;/h2&gt;</w:t>
      </w:r>
    </w:p>
    <w:p w14:paraId="2ED65063"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20px;"&gt;</w:t>
      </w:r>
    </w:p>
    <w:p w14:paraId="6ED6AE0B" w14:textId="77777777" w:rsidR="00CB2782" w:rsidRPr="00A06751" w:rsidRDefault="00CB2782" w:rsidP="00A06751">
      <w:pPr>
        <w:pStyle w:val="Codelisting"/>
        <w:jc w:val="left"/>
        <w:rPr>
          <w:sz w:val="16"/>
          <w:szCs w:val="16"/>
          <w:lang w:val="en-US"/>
        </w:rPr>
      </w:pPr>
      <w:r w:rsidRPr="00A06751">
        <w:rPr>
          <w:sz w:val="16"/>
          <w:szCs w:val="16"/>
          <w:lang w:val="en-US"/>
        </w:rPr>
        <w:t xml:space="preserve">      Привіт, &lt;strong&gt;${name}&lt;/strong&gt;!</w:t>
      </w:r>
    </w:p>
    <w:p w14:paraId="3CDFD229"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718E339A" w14:textId="77777777" w:rsidR="00CB2782" w:rsidRPr="00A06751" w:rsidRDefault="00CB2782" w:rsidP="00A06751">
      <w:pPr>
        <w:pStyle w:val="Codelisting"/>
        <w:jc w:val="left"/>
        <w:rPr>
          <w:sz w:val="16"/>
          <w:szCs w:val="16"/>
          <w:lang w:val="en-US"/>
        </w:rPr>
      </w:pPr>
      <w:r w:rsidRPr="00A06751">
        <w:rPr>
          <w:sz w:val="16"/>
          <w:szCs w:val="16"/>
          <w:lang w:val="en-US"/>
        </w:rPr>
        <w:t xml:space="preserve">    &lt;p style="color:#475569;font-size:15px;line-height:1.6;margin:0 0 24px;"&gt;</w:t>
      </w:r>
    </w:p>
    <w:p w14:paraId="775E8A70"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${descriptions[purpose]}</w:t>
      </w:r>
    </w:p>
    <w:p w14:paraId="00F1CF52" w14:textId="77777777" w:rsidR="00CB2782" w:rsidRPr="00A06751" w:rsidRDefault="00CB2782" w:rsidP="00A06751">
      <w:pPr>
        <w:pStyle w:val="Codelisting"/>
        <w:jc w:val="left"/>
        <w:rPr>
          <w:sz w:val="16"/>
          <w:szCs w:val="16"/>
          <w:lang w:val="en-US"/>
        </w:rPr>
      </w:pPr>
      <w:r w:rsidRPr="00A06751">
        <w:rPr>
          <w:sz w:val="16"/>
          <w:szCs w:val="16"/>
          <w:lang w:val="en-US"/>
        </w:rPr>
        <w:t xml:space="preserve">    &lt;/p&gt;</w:t>
      </w:r>
    </w:p>
    <w:p w14:paraId="57AB2E2A"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style="background:linear-gradient(135deg,#6C63FF15,#FF658415);border:2px dashed #6C63FF;border-radius:16px;padding:28px;text-align:center;margin:0 0 24px;"&gt;</w:t>
      </w:r>
    </w:p>
    <w:p w14:paraId="5D16F5FF"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style="font-size:13px;color:#6C63FF;font-weight:600;letter-spacing:2px;margin-bottom:12px;"&gt;КОД ПІДТВЕРДЖЕННЯ&lt;/div&gt;</w:t>
      </w:r>
    </w:p>
    <w:p w14:paraId="54E81CCA"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style="font-size:42px;font-weight:900;color:#1A1A2E;letter-spacing:8px;font-family:monospace;"&gt;${code}&lt;/div&gt;</w:t>
      </w:r>
    </w:p>
    <w:p w14:paraId="67A55376"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style="font-size:12px;color:#94A3B8;margin-top:12px;"&gt;Код дійсний протягом &lt;strong&gt;15 хвилин&lt;/strong&gt;&lt;/div&gt;</w:t>
      </w:r>
    </w:p>
    <w:p w14:paraId="4C7FCD27"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5DEE3199" w14:textId="77777777" w:rsidR="00CB2782" w:rsidRPr="00A06751" w:rsidRDefault="00CB2782" w:rsidP="00A06751">
      <w:pPr>
        <w:pStyle w:val="Codelisting"/>
        <w:jc w:val="left"/>
        <w:rPr>
          <w:sz w:val="16"/>
          <w:szCs w:val="16"/>
          <w:lang w:val="en-US"/>
        </w:rPr>
      </w:pPr>
      <w:r w:rsidRPr="00A06751">
        <w:rPr>
          <w:sz w:val="16"/>
          <w:szCs w:val="16"/>
          <w:lang w:val="en-US"/>
        </w:rPr>
        <w:t xml:space="preserve">    &lt;div style="background:#FFF7ED;border-left:4px solid #F97316;border-radius:8px;padding:14px 18px;font-size:13px;color:#9A3412;"&gt;</w:t>
      </w:r>
    </w:p>
    <w:p w14:paraId="15F1B20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r w:rsidRPr="00A06751">
        <w:rPr>
          <w:rFonts w:ascii="Segoe UI Symbol" w:hAnsi="Segoe UI Symbol" w:cs="Segoe UI Symbol"/>
          <w:sz w:val="16"/>
          <w:szCs w:val="16"/>
          <w:lang w:val="en-US"/>
        </w:rPr>
        <w:t>⚠</w:t>
      </w:r>
      <w:r w:rsidRPr="00A06751">
        <w:rPr>
          <w:sz w:val="16"/>
          <w:szCs w:val="16"/>
          <w:lang w:val="en-US"/>
        </w:rPr>
        <w:t>️ Якщо ви не робили цього запиту — проігноруйте цей лист. Ваш пароль залишиться без змін.</w:t>
      </w:r>
    </w:p>
    <w:p w14:paraId="744731D2" w14:textId="77777777" w:rsidR="00CB2782" w:rsidRPr="00A06751" w:rsidRDefault="00CB2782" w:rsidP="00A06751">
      <w:pPr>
        <w:pStyle w:val="Codelisting"/>
        <w:jc w:val="left"/>
        <w:rPr>
          <w:sz w:val="16"/>
          <w:szCs w:val="16"/>
          <w:lang w:val="en-US"/>
        </w:rPr>
      </w:pPr>
      <w:r w:rsidRPr="00A06751">
        <w:rPr>
          <w:sz w:val="16"/>
          <w:szCs w:val="16"/>
          <w:lang w:val="en-US"/>
        </w:rPr>
        <w:t xml:space="preserve">    &lt;/div&gt;</w:t>
      </w:r>
    </w:p>
    <w:p w14:paraId="6A4F347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9D41CD" w14:textId="77777777" w:rsidR="00CB2782" w:rsidRPr="00A06751" w:rsidRDefault="00CB2782" w:rsidP="00A06751">
      <w:pPr>
        <w:pStyle w:val="Codelisting"/>
        <w:jc w:val="left"/>
        <w:rPr>
          <w:sz w:val="16"/>
          <w:szCs w:val="16"/>
          <w:lang w:val="en-US"/>
        </w:rPr>
      </w:pPr>
    </w:p>
    <w:p w14:paraId="5AF23D9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send(to, `${titles[purpose]} — Survey CMS`, baseTemplate(titles[purpose], body));</w:t>
      </w:r>
    </w:p>
    <w:p w14:paraId="1A32E930" w14:textId="77777777" w:rsidR="00CB2782" w:rsidRPr="00A06751" w:rsidRDefault="00CB2782" w:rsidP="00A06751">
      <w:pPr>
        <w:pStyle w:val="Codelisting"/>
        <w:jc w:val="left"/>
        <w:rPr>
          <w:sz w:val="16"/>
          <w:szCs w:val="16"/>
          <w:lang w:val="en-US"/>
        </w:rPr>
      </w:pPr>
      <w:r w:rsidRPr="00A06751">
        <w:rPr>
          <w:sz w:val="16"/>
          <w:szCs w:val="16"/>
          <w:lang w:val="en-US"/>
        </w:rPr>
        <w:t>}</w:t>
      </w:r>
    </w:p>
    <w:p w14:paraId="2E28838C" w14:textId="77777777" w:rsidR="00CB2782" w:rsidRPr="00A06751" w:rsidRDefault="00CB2782" w:rsidP="00A06751">
      <w:pPr>
        <w:pStyle w:val="Codelisting"/>
        <w:jc w:val="left"/>
        <w:rPr>
          <w:sz w:val="16"/>
          <w:szCs w:val="16"/>
          <w:lang w:val="en-US"/>
        </w:rPr>
      </w:pPr>
    </w:p>
    <w:p w14:paraId="634B52AC" w14:textId="77777777" w:rsidR="00CB2782" w:rsidRPr="00A06751" w:rsidRDefault="00CB2782" w:rsidP="00A06751">
      <w:pPr>
        <w:pStyle w:val="Codelisting"/>
        <w:jc w:val="left"/>
        <w:rPr>
          <w:sz w:val="16"/>
          <w:szCs w:val="16"/>
          <w:lang w:val="en-US"/>
        </w:rPr>
      </w:pPr>
    </w:p>
    <w:p w14:paraId="5BAF6EE5"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C:\college\The-survey-uniqueness-control-module\backend\src\utils\crypto.ts =====</w:t>
      </w:r>
    </w:p>
    <w:p w14:paraId="743E1BEF" w14:textId="77777777" w:rsidR="00CB2782" w:rsidRPr="00A06751" w:rsidRDefault="00CB2782" w:rsidP="00A06751">
      <w:pPr>
        <w:pStyle w:val="Codelisting"/>
        <w:jc w:val="left"/>
        <w:rPr>
          <w:sz w:val="16"/>
          <w:szCs w:val="16"/>
          <w:lang w:val="en-US"/>
        </w:rPr>
      </w:pPr>
    </w:p>
    <w:p w14:paraId="0DC28A60" w14:textId="77777777" w:rsidR="00CB2782" w:rsidRPr="00A06751" w:rsidRDefault="00CB2782" w:rsidP="00A06751">
      <w:pPr>
        <w:pStyle w:val="Codelisting"/>
        <w:jc w:val="left"/>
        <w:rPr>
          <w:sz w:val="16"/>
          <w:szCs w:val="16"/>
          <w:lang w:val="en-US"/>
        </w:rPr>
      </w:pPr>
      <w:r w:rsidRPr="00A06751">
        <w:rPr>
          <w:sz w:val="16"/>
          <w:szCs w:val="16"/>
          <w:lang w:val="en-US"/>
        </w:rPr>
        <w:t>import crypto from 'crypto';</w:t>
      </w:r>
    </w:p>
    <w:p w14:paraId="7B4343BD" w14:textId="77777777" w:rsidR="00CB2782" w:rsidRPr="00A06751" w:rsidRDefault="00CB2782" w:rsidP="00A06751">
      <w:pPr>
        <w:pStyle w:val="Codelisting"/>
        <w:jc w:val="left"/>
        <w:rPr>
          <w:sz w:val="16"/>
          <w:szCs w:val="16"/>
          <w:lang w:val="en-US"/>
        </w:rPr>
      </w:pPr>
    </w:p>
    <w:p w14:paraId="5E8A92B5" w14:textId="77777777" w:rsidR="00CB2782" w:rsidRPr="00A06751" w:rsidRDefault="00CB2782" w:rsidP="00A06751">
      <w:pPr>
        <w:pStyle w:val="Codelisting"/>
        <w:jc w:val="left"/>
        <w:rPr>
          <w:sz w:val="16"/>
          <w:szCs w:val="16"/>
          <w:lang w:val="en-US"/>
        </w:rPr>
      </w:pPr>
      <w:r w:rsidRPr="00A06751">
        <w:rPr>
          <w:sz w:val="16"/>
          <w:szCs w:val="16"/>
          <w:lang w:val="en-US"/>
        </w:rPr>
        <w:t>const ALGORITHM = 'aes-256-gcm';</w:t>
      </w:r>
    </w:p>
    <w:p w14:paraId="052B1D13" w14:textId="77777777" w:rsidR="00CB2782" w:rsidRPr="00A06751" w:rsidRDefault="00CB2782" w:rsidP="00A06751">
      <w:pPr>
        <w:pStyle w:val="Codelisting"/>
        <w:jc w:val="left"/>
        <w:rPr>
          <w:sz w:val="16"/>
          <w:szCs w:val="16"/>
          <w:lang w:val="en-US"/>
        </w:rPr>
      </w:pPr>
      <w:r w:rsidRPr="00A06751">
        <w:rPr>
          <w:sz w:val="16"/>
          <w:szCs w:val="16"/>
          <w:lang w:val="en-US"/>
        </w:rPr>
        <w:t>const IV_LENGTH = 16;</w:t>
      </w:r>
    </w:p>
    <w:p w14:paraId="620703EB" w14:textId="77777777" w:rsidR="00CB2782" w:rsidRPr="00A06751" w:rsidRDefault="00CB2782" w:rsidP="00A06751">
      <w:pPr>
        <w:pStyle w:val="Codelisting"/>
        <w:jc w:val="left"/>
        <w:rPr>
          <w:sz w:val="16"/>
          <w:szCs w:val="16"/>
          <w:lang w:val="en-US"/>
        </w:rPr>
      </w:pPr>
      <w:r w:rsidRPr="00A06751">
        <w:rPr>
          <w:sz w:val="16"/>
          <w:szCs w:val="16"/>
          <w:lang w:val="en-US"/>
        </w:rPr>
        <w:t>const KEY_HEX = process.env.MESSAGE_ENCRYPTION_KEY || '';</w:t>
      </w:r>
    </w:p>
    <w:p w14:paraId="422E3A0B" w14:textId="77777777" w:rsidR="00CB2782" w:rsidRPr="00A06751" w:rsidRDefault="00CB2782" w:rsidP="00A06751">
      <w:pPr>
        <w:pStyle w:val="Codelisting"/>
        <w:jc w:val="left"/>
        <w:rPr>
          <w:sz w:val="16"/>
          <w:szCs w:val="16"/>
          <w:lang w:val="en-US"/>
        </w:rPr>
      </w:pPr>
    </w:p>
    <w:p w14:paraId="02759283" w14:textId="77777777" w:rsidR="00CB2782" w:rsidRPr="00A06751" w:rsidRDefault="00CB2782" w:rsidP="00A06751">
      <w:pPr>
        <w:pStyle w:val="Codelisting"/>
        <w:jc w:val="left"/>
        <w:rPr>
          <w:sz w:val="16"/>
          <w:szCs w:val="16"/>
          <w:lang w:val="en-US"/>
        </w:rPr>
      </w:pPr>
      <w:r w:rsidRPr="00A06751">
        <w:rPr>
          <w:sz w:val="16"/>
          <w:szCs w:val="16"/>
          <w:lang w:val="en-US"/>
        </w:rPr>
        <w:lastRenderedPageBreak/>
        <w:t>function getKey(): Buffer {</w:t>
      </w:r>
    </w:p>
    <w:p w14:paraId="73826F3F" w14:textId="77777777" w:rsidR="00CB2782" w:rsidRPr="00A06751" w:rsidRDefault="00CB2782" w:rsidP="00A06751">
      <w:pPr>
        <w:pStyle w:val="Codelisting"/>
        <w:jc w:val="left"/>
        <w:rPr>
          <w:sz w:val="16"/>
          <w:szCs w:val="16"/>
          <w:lang w:val="en-US"/>
        </w:rPr>
      </w:pPr>
      <w:r w:rsidRPr="00A06751">
        <w:rPr>
          <w:sz w:val="16"/>
          <w:szCs w:val="16"/>
          <w:lang w:val="en-US"/>
        </w:rPr>
        <w:t xml:space="preserve">  if (!KEY_HEX || KEY_HEX.length !== 64) {</w:t>
      </w:r>
    </w:p>
    <w:p w14:paraId="6DF2C4EA" w14:textId="77777777" w:rsidR="00CB2782" w:rsidRPr="00A06751" w:rsidRDefault="00CB2782" w:rsidP="00A06751">
      <w:pPr>
        <w:pStyle w:val="Codelisting"/>
        <w:jc w:val="left"/>
        <w:rPr>
          <w:sz w:val="16"/>
          <w:szCs w:val="16"/>
          <w:lang w:val="en-US"/>
        </w:rPr>
      </w:pPr>
      <w:r w:rsidRPr="00A06751">
        <w:rPr>
          <w:sz w:val="16"/>
          <w:szCs w:val="16"/>
          <w:lang w:val="en-US"/>
        </w:rPr>
        <w:t xml:space="preserve">    throw new Error('MESSAGE_ENCRYPTION_KEY must be set and be exactly 64 hex characters (32 bytes)');</w:t>
      </w:r>
    </w:p>
    <w:p w14:paraId="15792DB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DA62F8"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Buffer.from(KEY_HEX, 'hex');</w:t>
      </w:r>
    </w:p>
    <w:p w14:paraId="2913C07A" w14:textId="77777777" w:rsidR="00CB2782" w:rsidRPr="00A06751" w:rsidRDefault="00CB2782" w:rsidP="00A06751">
      <w:pPr>
        <w:pStyle w:val="Codelisting"/>
        <w:jc w:val="left"/>
        <w:rPr>
          <w:sz w:val="16"/>
          <w:szCs w:val="16"/>
          <w:lang w:val="en-US"/>
        </w:rPr>
      </w:pPr>
      <w:r w:rsidRPr="00A06751">
        <w:rPr>
          <w:sz w:val="16"/>
          <w:szCs w:val="16"/>
          <w:lang w:val="en-US"/>
        </w:rPr>
        <w:t>}</w:t>
      </w:r>
    </w:p>
    <w:p w14:paraId="75CBCFE0" w14:textId="77777777" w:rsidR="00CB2782" w:rsidRPr="00A06751" w:rsidRDefault="00CB2782" w:rsidP="00A06751">
      <w:pPr>
        <w:pStyle w:val="Codelisting"/>
        <w:jc w:val="left"/>
        <w:rPr>
          <w:sz w:val="16"/>
          <w:szCs w:val="16"/>
          <w:lang w:val="en-US"/>
        </w:rPr>
      </w:pPr>
    </w:p>
    <w:p w14:paraId="26F2B020" w14:textId="77777777" w:rsidR="00CB2782" w:rsidRPr="00A06751" w:rsidRDefault="00CB2782" w:rsidP="00A06751">
      <w:pPr>
        <w:pStyle w:val="Codelisting"/>
        <w:jc w:val="left"/>
        <w:rPr>
          <w:sz w:val="16"/>
          <w:szCs w:val="16"/>
          <w:lang w:val="en-US"/>
        </w:rPr>
      </w:pPr>
      <w:r w:rsidRPr="00A06751">
        <w:rPr>
          <w:sz w:val="16"/>
          <w:szCs w:val="16"/>
          <w:lang w:val="en-US"/>
        </w:rPr>
        <w:t>/**</w:t>
      </w:r>
    </w:p>
    <w:p w14:paraId="475B76E5" w14:textId="77777777" w:rsidR="00CB2782" w:rsidRPr="00A06751" w:rsidRDefault="00CB2782" w:rsidP="00A06751">
      <w:pPr>
        <w:pStyle w:val="Codelisting"/>
        <w:jc w:val="left"/>
        <w:rPr>
          <w:sz w:val="16"/>
          <w:szCs w:val="16"/>
          <w:lang w:val="en-US"/>
        </w:rPr>
      </w:pPr>
      <w:r w:rsidRPr="00A06751">
        <w:rPr>
          <w:sz w:val="16"/>
          <w:szCs w:val="16"/>
          <w:lang w:val="en-US"/>
        </w:rPr>
        <w:t xml:space="preserve"> * Encrypts plaintext using AES-256-GCM.</w:t>
      </w:r>
    </w:p>
    <w:p w14:paraId="1AECFCAB" w14:textId="77777777" w:rsidR="00CB2782" w:rsidRPr="00A06751" w:rsidRDefault="00CB2782" w:rsidP="00A06751">
      <w:pPr>
        <w:pStyle w:val="Codelisting"/>
        <w:jc w:val="left"/>
        <w:rPr>
          <w:sz w:val="16"/>
          <w:szCs w:val="16"/>
          <w:lang w:val="en-US"/>
        </w:rPr>
      </w:pPr>
      <w:r w:rsidRPr="00A06751">
        <w:rPr>
          <w:sz w:val="16"/>
          <w:szCs w:val="16"/>
          <w:lang w:val="en-US"/>
        </w:rPr>
        <w:t xml:space="preserve"> * Returns a string in the format: iv:authTag:ciphertext (all hex-encoded)</w:t>
      </w:r>
    </w:p>
    <w:p w14:paraId="10A5FEE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314C32" w14:textId="77777777" w:rsidR="00CB2782" w:rsidRPr="00A06751" w:rsidRDefault="00CB2782" w:rsidP="00A06751">
      <w:pPr>
        <w:pStyle w:val="Codelisting"/>
        <w:jc w:val="left"/>
        <w:rPr>
          <w:sz w:val="16"/>
          <w:szCs w:val="16"/>
          <w:lang w:val="en-US"/>
        </w:rPr>
      </w:pPr>
      <w:r w:rsidRPr="00A06751">
        <w:rPr>
          <w:sz w:val="16"/>
          <w:szCs w:val="16"/>
          <w:lang w:val="en-US"/>
        </w:rPr>
        <w:t>export function encryptMessage(plaintext: string): string {</w:t>
      </w:r>
    </w:p>
    <w:p w14:paraId="3D44F74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key = getKey();</w:t>
      </w:r>
    </w:p>
    <w:p w14:paraId="19D0165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iv = crypto.randomBytes(IV_LENGTH);</w:t>
      </w:r>
    </w:p>
    <w:p w14:paraId="5EF611D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cipher = crypto.createCipheriv(ALGORITHM, key, iv);</w:t>
      </w:r>
    </w:p>
    <w:p w14:paraId="2117908B" w14:textId="77777777" w:rsidR="00CB2782" w:rsidRPr="00A06751" w:rsidRDefault="00CB2782" w:rsidP="00A06751">
      <w:pPr>
        <w:pStyle w:val="Codelisting"/>
        <w:jc w:val="left"/>
        <w:rPr>
          <w:sz w:val="16"/>
          <w:szCs w:val="16"/>
          <w:lang w:val="en-US"/>
        </w:rPr>
      </w:pPr>
    </w:p>
    <w:p w14:paraId="2010EEC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encrypted = Buffer.concat([</w:t>
      </w:r>
    </w:p>
    <w:p w14:paraId="44A415D0" w14:textId="77777777" w:rsidR="00CB2782" w:rsidRPr="00A06751" w:rsidRDefault="00CB2782" w:rsidP="00A06751">
      <w:pPr>
        <w:pStyle w:val="Codelisting"/>
        <w:jc w:val="left"/>
        <w:rPr>
          <w:sz w:val="16"/>
          <w:szCs w:val="16"/>
          <w:lang w:val="en-US"/>
        </w:rPr>
      </w:pPr>
      <w:r w:rsidRPr="00A06751">
        <w:rPr>
          <w:sz w:val="16"/>
          <w:szCs w:val="16"/>
          <w:lang w:val="en-US"/>
        </w:rPr>
        <w:t xml:space="preserve">    cipher.update(plaintext, 'utf8'),</w:t>
      </w:r>
    </w:p>
    <w:p w14:paraId="65E5B323" w14:textId="77777777" w:rsidR="00CB2782" w:rsidRPr="00A06751" w:rsidRDefault="00CB2782" w:rsidP="00A06751">
      <w:pPr>
        <w:pStyle w:val="Codelisting"/>
        <w:jc w:val="left"/>
        <w:rPr>
          <w:sz w:val="16"/>
          <w:szCs w:val="16"/>
          <w:lang w:val="en-US"/>
        </w:rPr>
      </w:pPr>
      <w:r w:rsidRPr="00A06751">
        <w:rPr>
          <w:sz w:val="16"/>
          <w:szCs w:val="16"/>
          <w:lang w:val="en-US"/>
        </w:rPr>
        <w:t xml:space="preserve">    cipher.final(),</w:t>
      </w:r>
    </w:p>
    <w:p w14:paraId="3816391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99902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authTag = cipher.getAuthTag();</w:t>
      </w:r>
    </w:p>
    <w:p w14:paraId="693C3614" w14:textId="77777777" w:rsidR="00CB2782" w:rsidRPr="00A06751" w:rsidRDefault="00CB2782" w:rsidP="00A06751">
      <w:pPr>
        <w:pStyle w:val="Codelisting"/>
        <w:jc w:val="left"/>
        <w:rPr>
          <w:sz w:val="16"/>
          <w:szCs w:val="16"/>
          <w:lang w:val="en-US"/>
        </w:rPr>
      </w:pPr>
    </w:p>
    <w:p w14:paraId="45F39E8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`${iv.toString('hex')}:${authTag.toString('hex')}:${encrypted.toString('hex')}`;</w:t>
      </w:r>
    </w:p>
    <w:p w14:paraId="2E151475" w14:textId="77777777" w:rsidR="00CB2782" w:rsidRPr="00A06751" w:rsidRDefault="00CB2782" w:rsidP="00A06751">
      <w:pPr>
        <w:pStyle w:val="Codelisting"/>
        <w:jc w:val="left"/>
        <w:rPr>
          <w:sz w:val="16"/>
          <w:szCs w:val="16"/>
          <w:lang w:val="en-US"/>
        </w:rPr>
      </w:pPr>
      <w:r w:rsidRPr="00A06751">
        <w:rPr>
          <w:sz w:val="16"/>
          <w:szCs w:val="16"/>
          <w:lang w:val="en-US"/>
        </w:rPr>
        <w:t>}</w:t>
      </w:r>
    </w:p>
    <w:p w14:paraId="79BE928F" w14:textId="77777777" w:rsidR="00CB2782" w:rsidRPr="00A06751" w:rsidRDefault="00CB2782" w:rsidP="00A06751">
      <w:pPr>
        <w:pStyle w:val="Codelisting"/>
        <w:jc w:val="left"/>
        <w:rPr>
          <w:sz w:val="16"/>
          <w:szCs w:val="16"/>
          <w:lang w:val="en-US"/>
        </w:rPr>
      </w:pPr>
    </w:p>
    <w:p w14:paraId="1F0971C9" w14:textId="77777777" w:rsidR="00CB2782" w:rsidRPr="00A06751" w:rsidRDefault="00CB2782" w:rsidP="00A06751">
      <w:pPr>
        <w:pStyle w:val="Codelisting"/>
        <w:jc w:val="left"/>
        <w:rPr>
          <w:sz w:val="16"/>
          <w:szCs w:val="16"/>
          <w:lang w:val="en-US"/>
        </w:rPr>
      </w:pPr>
      <w:r w:rsidRPr="00A06751">
        <w:rPr>
          <w:sz w:val="16"/>
          <w:szCs w:val="16"/>
          <w:lang w:val="en-US"/>
        </w:rPr>
        <w:t>/**</w:t>
      </w:r>
    </w:p>
    <w:p w14:paraId="485EECFB" w14:textId="77777777" w:rsidR="00CB2782" w:rsidRPr="00A06751" w:rsidRDefault="00CB2782" w:rsidP="00A06751">
      <w:pPr>
        <w:pStyle w:val="Codelisting"/>
        <w:jc w:val="left"/>
        <w:rPr>
          <w:sz w:val="16"/>
          <w:szCs w:val="16"/>
          <w:lang w:val="en-US"/>
        </w:rPr>
      </w:pPr>
      <w:r w:rsidRPr="00A06751">
        <w:rPr>
          <w:sz w:val="16"/>
          <w:szCs w:val="16"/>
          <w:lang w:val="en-US"/>
        </w:rPr>
        <w:t xml:space="preserve"> * Decrypts a string previously produced by encryptMessage.</w:t>
      </w:r>
    </w:p>
    <w:p w14:paraId="7CB64587" w14:textId="77777777" w:rsidR="00CB2782" w:rsidRPr="00A06751" w:rsidRDefault="00CB2782" w:rsidP="00A06751">
      <w:pPr>
        <w:pStyle w:val="Codelisting"/>
        <w:jc w:val="left"/>
        <w:rPr>
          <w:sz w:val="16"/>
          <w:szCs w:val="16"/>
          <w:lang w:val="en-US"/>
        </w:rPr>
      </w:pPr>
      <w:r w:rsidRPr="00A06751">
        <w:rPr>
          <w:sz w:val="16"/>
          <w:szCs w:val="16"/>
          <w:lang w:val="en-US"/>
        </w:rPr>
        <w:t xml:space="preserve"> * Returns the original plaintext, or the raw value if it doesn't look encrypted</w:t>
      </w:r>
    </w:p>
    <w:p w14:paraId="77963EE8" w14:textId="77777777" w:rsidR="00CB2782" w:rsidRPr="00A06751" w:rsidRDefault="00CB2782" w:rsidP="00A06751">
      <w:pPr>
        <w:pStyle w:val="Codelisting"/>
        <w:jc w:val="left"/>
        <w:rPr>
          <w:sz w:val="16"/>
          <w:szCs w:val="16"/>
          <w:lang w:val="en-US"/>
        </w:rPr>
      </w:pPr>
      <w:r w:rsidRPr="00A06751">
        <w:rPr>
          <w:sz w:val="16"/>
          <w:szCs w:val="16"/>
          <w:lang w:val="en-US"/>
        </w:rPr>
        <w:t xml:space="preserve"> * (for backwards compatibility with old plaintext messages).</w:t>
      </w:r>
    </w:p>
    <w:p w14:paraId="59F835A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2F2CC0" w14:textId="77777777" w:rsidR="00CB2782" w:rsidRPr="00A06751" w:rsidRDefault="00CB2782" w:rsidP="00A06751">
      <w:pPr>
        <w:pStyle w:val="Codelisting"/>
        <w:jc w:val="left"/>
        <w:rPr>
          <w:sz w:val="16"/>
          <w:szCs w:val="16"/>
          <w:lang w:val="en-US"/>
        </w:rPr>
      </w:pPr>
      <w:r w:rsidRPr="00A06751">
        <w:rPr>
          <w:sz w:val="16"/>
          <w:szCs w:val="16"/>
          <w:lang w:val="en-US"/>
        </w:rPr>
        <w:t>export function decryptMessage(stored: string): string {</w:t>
      </w:r>
    </w:p>
    <w:p w14:paraId="06D47681" w14:textId="77777777" w:rsidR="00CB2782" w:rsidRPr="00A06751" w:rsidRDefault="00CB2782" w:rsidP="00A06751">
      <w:pPr>
        <w:pStyle w:val="Codelisting"/>
        <w:jc w:val="left"/>
        <w:rPr>
          <w:sz w:val="16"/>
          <w:szCs w:val="16"/>
          <w:lang w:val="en-US"/>
        </w:rPr>
      </w:pPr>
      <w:r w:rsidRPr="00A06751">
        <w:rPr>
          <w:sz w:val="16"/>
          <w:szCs w:val="16"/>
          <w:lang w:val="en-US"/>
        </w:rPr>
        <w:t xml:space="preserve">  // Backwards-compat: if it doesn't match the expected format, return as-is</w:t>
      </w:r>
    </w:p>
    <w:p w14:paraId="1FD2E18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parts = stored.split(':');</w:t>
      </w:r>
    </w:p>
    <w:p w14:paraId="7823718D" w14:textId="77777777" w:rsidR="00CB2782" w:rsidRPr="00A06751" w:rsidRDefault="00CB2782" w:rsidP="00A06751">
      <w:pPr>
        <w:pStyle w:val="Codelisting"/>
        <w:jc w:val="left"/>
        <w:rPr>
          <w:sz w:val="16"/>
          <w:szCs w:val="16"/>
          <w:lang w:val="en-US"/>
        </w:rPr>
      </w:pPr>
      <w:r w:rsidRPr="00A06751">
        <w:rPr>
          <w:sz w:val="16"/>
          <w:szCs w:val="16"/>
          <w:lang w:val="en-US"/>
        </w:rPr>
        <w:t xml:space="preserve">  if (parts.length !== 3) return stored;</w:t>
      </w:r>
    </w:p>
    <w:p w14:paraId="02C8292F" w14:textId="77777777" w:rsidR="00CB2782" w:rsidRPr="00A06751" w:rsidRDefault="00CB2782" w:rsidP="00A06751">
      <w:pPr>
        <w:pStyle w:val="Codelisting"/>
        <w:jc w:val="left"/>
        <w:rPr>
          <w:sz w:val="16"/>
          <w:szCs w:val="16"/>
          <w:lang w:val="en-US"/>
        </w:rPr>
      </w:pPr>
    </w:p>
    <w:p w14:paraId="53E0A665"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6C5C64F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key = getKey();</w:t>
      </w:r>
    </w:p>
    <w:p w14:paraId="2F9ADE6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iv = Buffer.from(parts[0], 'hex');</w:t>
      </w:r>
    </w:p>
    <w:p w14:paraId="6353F58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authTag = Buffer.from(parts[1], 'hex');</w:t>
      </w:r>
    </w:p>
    <w:p w14:paraId="26FE440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ciphertext = Buffer.from(parts[2], 'hex');</w:t>
      </w:r>
    </w:p>
    <w:p w14:paraId="0383DB05" w14:textId="77777777" w:rsidR="00CB2782" w:rsidRPr="00A06751" w:rsidRDefault="00CB2782" w:rsidP="00A06751">
      <w:pPr>
        <w:pStyle w:val="Codelisting"/>
        <w:jc w:val="left"/>
        <w:rPr>
          <w:sz w:val="16"/>
          <w:szCs w:val="16"/>
          <w:lang w:val="en-US"/>
        </w:rPr>
      </w:pPr>
    </w:p>
    <w:p w14:paraId="7475FD9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decipher = crypto.createDecipheriv(ALGORITHM, key, iv);</w:t>
      </w:r>
    </w:p>
    <w:p w14:paraId="6D8DB110" w14:textId="77777777" w:rsidR="00CB2782" w:rsidRPr="00A06751" w:rsidRDefault="00CB2782" w:rsidP="00A06751">
      <w:pPr>
        <w:pStyle w:val="Codelisting"/>
        <w:jc w:val="left"/>
        <w:rPr>
          <w:sz w:val="16"/>
          <w:szCs w:val="16"/>
          <w:lang w:val="en-US"/>
        </w:rPr>
      </w:pPr>
      <w:r w:rsidRPr="00A06751">
        <w:rPr>
          <w:sz w:val="16"/>
          <w:szCs w:val="16"/>
          <w:lang w:val="en-US"/>
        </w:rPr>
        <w:t xml:space="preserve">    decipher.setAuthTag(authTag);</w:t>
      </w:r>
    </w:p>
    <w:p w14:paraId="6FCEA9B9" w14:textId="77777777" w:rsidR="00CB2782" w:rsidRPr="00A06751" w:rsidRDefault="00CB2782" w:rsidP="00A06751">
      <w:pPr>
        <w:pStyle w:val="Codelisting"/>
        <w:jc w:val="left"/>
        <w:rPr>
          <w:sz w:val="16"/>
          <w:szCs w:val="16"/>
          <w:lang w:val="en-US"/>
        </w:rPr>
      </w:pPr>
    </w:p>
    <w:p w14:paraId="6652023C"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decipher.update(ciphertext).toString('utf8') + decipher.final('utf8');</w:t>
      </w:r>
    </w:p>
    <w:p w14:paraId="732CA484"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12B04B4D" w14:textId="77777777" w:rsidR="00CB2782" w:rsidRPr="00A06751" w:rsidRDefault="00CB2782" w:rsidP="00A06751">
      <w:pPr>
        <w:pStyle w:val="Codelisting"/>
        <w:jc w:val="left"/>
        <w:rPr>
          <w:sz w:val="16"/>
          <w:szCs w:val="16"/>
          <w:lang w:val="en-US"/>
        </w:rPr>
      </w:pPr>
      <w:r w:rsidRPr="00A06751">
        <w:rPr>
          <w:sz w:val="16"/>
          <w:szCs w:val="16"/>
          <w:lang w:val="en-US"/>
        </w:rPr>
        <w:t xml:space="preserve">    // If decryption fails (e.g. legacy plaintext), return raw</w:t>
      </w:r>
    </w:p>
    <w:p w14:paraId="1045797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stored;</w:t>
      </w:r>
    </w:p>
    <w:p w14:paraId="54511E9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109E8A" w14:textId="77777777" w:rsidR="00CB2782" w:rsidRPr="00A06751" w:rsidRDefault="00CB2782" w:rsidP="00A06751">
      <w:pPr>
        <w:pStyle w:val="Codelisting"/>
        <w:jc w:val="left"/>
        <w:rPr>
          <w:sz w:val="16"/>
          <w:szCs w:val="16"/>
          <w:lang w:val="en-US"/>
        </w:rPr>
      </w:pPr>
      <w:r w:rsidRPr="00A06751">
        <w:rPr>
          <w:sz w:val="16"/>
          <w:szCs w:val="16"/>
          <w:lang w:val="en-US"/>
        </w:rPr>
        <w:t>}</w:t>
      </w:r>
    </w:p>
    <w:p w14:paraId="639EF9BC" w14:textId="77777777" w:rsidR="00CB2782" w:rsidRPr="00A06751" w:rsidRDefault="00CB2782" w:rsidP="00A06751">
      <w:pPr>
        <w:pStyle w:val="Codelisting"/>
        <w:jc w:val="left"/>
        <w:rPr>
          <w:sz w:val="16"/>
          <w:szCs w:val="16"/>
          <w:lang w:val="en-US"/>
        </w:rPr>
      </w:pPr>
    </w:p>
    <w:p w14:paraId="64DF86D3" w14:textId="77777777" w:rsidR="00CB2782" w:rsidRPr="00A06751" w:rsidRDefault="00CB2782" w:rsidP="00A06751">
      <w:pPr>
        <w:pStyle w:val="Codelisting"/>
        <w:jc w:val="left"/>
        <w:rPr>
          <w:sz w:val="16"/>
          <w:szCs w:val="16"/>
          <w:lang w:val="en-US"/>
        </w:rPr>
      </w:pPr>
    </w:p>
    <w:p w14:paraId="6E442B36"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C:\college\The-survey-uniqueness-control-module\backend\src\seed.ts =====</w:t>
      </w:r>
    </w:p>
    <w:p w14:paraId="483A994C" w14:textId="77777777" w:rsidR="00CB2782" w:rsidRPr="00A06751" w:rsidRDefault="00CB2782" w:rsidP="00A06751">
      <w:pPr>
        <w:pStyle w:val="Codelisting"/>
        <w:jc w:val="left"/>
        <w:rPr>
          <w:sz w:val="16"/>
          <w:szCs w:val="16"/>
          <w:lang w:val="en-US"/>
        </w:rPr>
      </w:pPr>
    </w:p>
    <w:p w14:paraId="0B17DAFE" w14:textId="77777777" w:rsidR="00CB2782" w:rsidRPr="00A06751" w:rsidRDefault="00CB2782" w:rsidP="00A06751">
      <w:pPr>
        <w:pStyle w:val="Codelisting"/>
        <w:jc w:val="left"/>
        <w:rPr>
          <w:sz w:val="16"/>
          <w:szCs w:val="16"/>
          <w:lang w:val="en-US"/>
        </w:rPr>
      </w:pPr>
      <w:r w:rsidRPr="00A06751">
        <w:rPr>
          <w:sz w:val="16"/>
          <w:szCs w:val="16"/>
          <w:lang w:val="en-US"/>
        </w:rPr>
        <w:t>/**</w:t>
      </w:r>
    </w:p>
    <w:p w14:paraId="2D3908B5" w14:textId="77777777" w:rsidR="00CB2782" w:rsidRPr="00A06751" w:rsidRDefault="00CB2782" w:rsidP="00A06751">
      <w:pPr>
        <w:pStyle w:val="Codelisting"/>
        <w:jc w:val="left"/>
        <w:rPr>
          <w:sz w:val="16"/>
          <w:szCs w:val="16"/>
          <w:lang w:val="en-US"/>
        </w:rPr>
      </w:pPr>
      <w:r w:rsidRPr="00A06751">
        <w:rPr>
          <w:sz w:val="16"/>
          <w:szCs w:val="16"/>
          <w:lang w:val="en-US"/>
        </w:rPr>
        <w:t xml:space="preserve"> * prisma/seed.ts</w:t>
      </w:r>
    </w:p>
    <w:p w14:paraId="000FD7B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AD2E6F5" w14:textId="77777777" w:rsidR="00CB2782" w:rsidRPr="00A06751" w:rsidRDefault="00CB2782" w:rsidP="00A06751">
      <w:pPr>
        <w:pStyle w:val="Codelisting"/>
        <w:jc w:val="left"/>
        <w:rPr>
          <w:sz w:val="16"/>
          <w:szCs w:val="16"/>
          <w:lang w:val="en-US"/>
        </w:rPr>
      </w:pPr>
      <w:r w:rsidRPr="00A06751">
        <w:rPr>
          <w:sz w:val="16"/>
          <w:szCs w:val="16"/>
          <w:lang w:val="en-US"/>
        </w:rPr>
        <w:t xml:space="preserve"> * Автоматичний seed — запускається при старті сервера якщо БД повністю порожня.</w:t>
      </w:r>
    </w:p>
    <w:p w14:paraId="07F34BA8" w14:textId="77777777" w:rsidR="00CB2782" w:rsidRPr="00A06751" w:rsidRDefault="00CB2782" w:rsidP="00A06751">
      <w:pPr>
        <w:pStyle w:val="Codelisting"/>
        <w:jc w:val="left"/>
        <w:rPr>
          <w:sz w:val="16"/>
          <w:szCs w:val="16"/>
          <w:lang w:val="en-US"/>
        </w:rPr>
      </w:pPr>
      <w:r w:rsidRPr="00A06751">
        <w:rPr>
          <w:sz w:val="16"/>
          <w:szCs w:val="16"/>
          <w:lang w:val="en-US"/>
        </w:rPr>
        <w:t xml:space="preserve"> * Заповнює базу реалістичними тестовими даними:</w:t>
      </w:r>
    </w:p>
    <w:p w14:paraId="1BAA1685" w14:textId="77777777" w:rsidR="00CB2782" w:rsidRPr="00A06751" w:rsidRDefault="00CB2782" w:rsidP="00A06751">
      <w:pPr>
        <w:pStyle w:val="Codelisting"/>
        <w:jc w:val="left"/>
        <w:rPr>
          <w:sz w:val="16"/>
          <w:szCs w:val="16"/>
          <w:lang w:val="en-US"/>
        </w:rPr>
      </w:pPr>
      <w:r w:rsidRPr="00A06751">
        <w:rPr>
          <w:sz w:val="16"/>
          <w:szCs w:val="16"/>
          <w:lang w:val="en-US"/>
        </w:rPr>
        <w:t xml:space="preserve"> *   - 1 адмін, 1 модератор, 5 звичайних користувачів</w:t>
      </w:r>
    </w:p>
    <w:p w14:paraId="672E9F6A" w14:textId="77777777" w:rsidR="00CB2782" w:rsidRPr="00A06751" w:rsidRDefault="00CB2782" w:rsidP="00A06751">
      <w:pPr>
        <w:pStyle w:val="Codelisting"/>
        <w:jc w:val="left"/>
        <w:rPr>
          <w:sz w:val="16"/>
          <w:szCs w:val="16"/>
          <w:lang w:val="en-US"/>
        </w:rPr>
      </w:pPr>
      <w:r w:rsidRPr="00A06751">
        <w:rPr>
          <w:sz w:val="16"/>
          <w:szCs w:val="16"/>
          <w:lang w:val="en-US"/>
        </w:rPr>
        <w:t xml:space="preserve"> *   - 4 опитування різних типів з питаннями і варіантами відповідей</w:t>
      </w:r>
    </w:p>
    <w:p w14:paraId="02A6A112" w14:textId="77777777" w:rsidR="00CB2782" w:rsidRPr="00A06751" w:rsidRDefault="00CB2782" w:rsidP="00A06751">
      <w:pPr>
        <w:pStyle w:val="Codelisting"/>
        <w:jc w:val="left"/>
        <w:rPr>
          <w:sz w:val="16"/>
          <w:szCs w:val="16"/>
          <w:lang w:val="en-US"/>
        </w:rPr>
      </w:pPr>
      <w:r w:rsidRPr="00A06751">
        <w:rPr>
          <w:sz w:val="16"/>
          <w:szCs w:val="16"/>
          <w:lang w:val="en-US"/>
        </w:rPr>
        <w:t xml:space="preserve"> *   - Голоси + VoteMeta (включно з аномальними записами для демо /admin/anomalies)</w:t>
      </w:r>
    </w:p>
    <w:p w14:paraId="4D7DD0C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EC0618D" w14:textId="77777777" w:rsidR="00CB2782" w:rsidRPr="00A06751" w:rsidRDefault="00CB2782" w:rsidP="00A06751">
      <w:pPr>
        <w:pStyle w:val="Codelisting"/>
        <w:jc w:val="left"/>
        <w:rPr>
          <w:sz w:val="16"/>
          <w:szCs w:val="16"/>
          <w:lang w:val="en-US"/>
        </w:rPr>
      </w:pPr>
      <w:r w:rsidRPr="00A06751">
        <w:rPr>
          <w:sz w:val="16"/>
          <w:szCs w:val="16"/>
          <w:lang w:val="en-US"/>
        </w:rPr>
        <w:t xml:space="preserve"> * Перевірка: якщо в таблиці users є хоча б один рядок — seed пропускається.</w:t>
      </w:r>
    </w:p>
    <w:p w14:paraId="656B529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14C21C7" w14:textId="77777777" w:rsidR="00CB2782" w:rsidRPr="00A06751" w:rsidRDefault="00CB2782" w:rsidP="00A06751">
      <w:pPr>
        <w:pStyle w:val="Codelisting"/>
        <w:jc w:val="left"/>
        <w:rPr>
          <w:sz w:val="16"/>
          <w:szCs w:val="16"/>
          <w:lang w:val="en-US"/>
        </w:rPr>
      </w:pPr>
    </w:p>
    <w:p w14:paraId="40B8AE9A" w14:textId="77777777" w:rsidR="00CB2782" w:rsidRPr="00A06751" w:rsidRDefault="00CB2782" w:rsidP="00A06751">
      <w:pPr>
        <w:pStyle w:val="Codelisting"/>
        <w:jc w:val="left"/>
        <w:rPr>
          <w:sz w:val="16"/>
          <w:szCs w:val="16"/>
          <w:lang w:val="en-US"/>
        </w:rPr>
      </w:pPr>
      <w:r w:rsidRPr="00A06751">
        <w:rPr>
          <w:sz w:val="16"/>
          <w:szCs w:val="16"/>
          <w:lang w:val="en-US"/>
        </w:rPr>
        <w:t>import { PrismaClient, SurveyAccessType } from '@prisma/client';</w:t>
      </w:r>
    </w:p>
    <w:p w14:paraId="080F2596" w14:textId="77777777" w:rsidR="00CB2782" w:rsidRPr="00A06751" w:rsidRDefault="00CB2782" w:rsidP="00A06751">
      <w:pPr>
        <w:pStyle w:val="Codelisting"/>
        <w:jc w:val="left"/>
        <w:rPr>
          <w:sz w:val="16"/>
          <w:szCs w:val="16"/>
          <w:lang w:val="en-US"/>
        </w:rPr>
      </w:pPr>
      <w:r w:rsidRPr="00A06751">
        <w:rPr>
          <w:sz w:val="16"/>
          <w:szCs w:val="16"/>
          <w:lang w:val="en-US"/>
        </w:rPr>
        <w:t>import bcrypt from 'bcryptjs';</w:t>
      </w:r>
    </w:p>
    <w:p w14:paraId="4821A496" w14:textId="77777777" w:rsidR="00CB2782" w:rsidRPr="00A06751" w:rsidRDefault="00CB2782" w:rsidP="00A06751">
      <w:pPr>
        <w:pStyle w:val="Codelisting"/>
        <w:jc w:val="left"/>
        <w:rPr>
          <w:sz w:val="16"/>
          <w:szCs w:val="16"/>
          <w:lang w:val="en-US"/>
        </w:rPr>
      </w:pPr>
      <w:r w:rsidRPr="00A06751">
        <w:rPr>
          <w:sz w:val="16"/>
          <w:szCs w:val="16"/>
          <w:lang w:val="en-US"/>
        </w:rPr>
        <w:t>import { randomUUID, createHash } from 'crypto';</w:t>
      </w:r>
    </w:p>
    <w:p w14:paraId="4DB3F811" w14:textId="77777777" w:rsidR="00CB2782" w:rsidRPr="00A06751" w:rsidRDefault="00CB2782" w:rsidP="00A06751">
      <w:pPr>
        <w:pStyle w:val="Codelisting"/>
        <w:jc w:val="left"/>
        <w:rPr>
          <w:sz w:val="16"/>
          <w:szCs w:val="16"/>
          <w:lang w:val="en-US"/>
        </w:rPr>
      </w:pPr>
    </w:p>
    <w:p w14:paraId="0C407B65" w14:textId="77777777" w:rsidR="00CB2782" w:rsidRPr="00A06751" w:rsidRDefault="00CB2782" w:rsidP="00A06751">
      <w:pPr>
        <w:pStyle w:val="Codelisting"/>
        <w:jc w:val="left"/>
        <w:rPr>
          <w:sz w:val="16"/>
          <w:szCs w:val="16"/>
          <w:lang w:val="en-US"/>
        </w:rPr>
      </w:pPr>
      <w:r w:rsidRPr="00A06751">
        <w:rPr>
          <w:sz w:val="16"/>
          <w:szCs w:val="16"/>
          <w:lang w:val="en-US"/>
        </w:rPr>
        <w:t>// ── Helpers ──────────────────────────────────────────────────────────────────</w:t>
      </w:r>
    </w:p>
    <w:p w14:paraId="20CA95A7" w14:textId="77777777" w:rsidR="00CB2782" w:rsidRPr="00A06751" w:rsidRDefault="00CB2782" w:rsidP="00A06751">
      <w:pPr>
        <w:pStyle w:val="Codelisting"/>
        <w:jc w:val="left"/>
        <w:rPr>
          <w:sz w:val="16"/>
          <w:szCs w:val="16"/>
          <w:lang w:val="en-US"/>
        </w:rPr>
      </w:pPr>
    </w:p>
    <w:p w14:paraId="16DBF7D8" w14:textId="77777777" w:rsidR="00CB2782" w:rsidRPr="00A06751" w:rsidRDefault="00CB2782" w:rsidP="00A06751">
      <w:pPr>
        <w:pStyle w:val="Codelisting"/>
        <w:jc w:val="left"/>
        <w:rPr>
          <w:sz w:val="16"/>
          <w:szCs w:val="16"/>
          <w:lang w:val="en-US"/>
        </w:rPr>
      </w:pPr>
      <w:r w:rsidRPr="00A06751">
        <w:rPr>
          <w:sz w:val="16"/>
          <w:szCs w:val="16"/>
          <w:lang w:val="en-US"/>
        </w:rPr>
        <w:t>function ago(days: number, hours = 0, minutes = 0): Date {</w:t>
      </w:r>
    </w:p>
    <w:p w14:paraId="0FBFDA96" w14:textId="77777777" w:rsidR="00CB2782" w:rsidRPr="00A06751" w:rsidRDefault="00CB2782" w:rsidP="00A06751">
      <w:pPr>
        <w:pStyle w:val="Codelisting"/>
        <w:jc w:val="left"/>
        <w:rPr>
          <w:sz w:val="16"/>
          <w:szCs w:val="16"/>
          <w:lang w:val="en-US"/>
        </w:rPr>
      </w:pPr>
      <w:r w:rsidRPr="00A06751">
        <w:rPr>
          <w:sz w:val="16"/>
          <w:szCs w:val="16"/>
          <w:lang w:val="en-US"/>
        </w:rPr>
        <w:t xml:space="preserve">  const d = new Date();</w:t>
      </w:r>
    </w:p>
    <w:p w14:paraId="4E315A0C" w14:textId="77777777" w:rsidR="00CB2782" w:rsidRPr="00A06751" w:rsidRDefault="00CB2782" w:rsidP="00A06751">
      <w:pPr>
        <w:pStyle w:val="Codelisting"/>
        <w:jc w:val="left"/>
        <w:rPr>
          <w:sz w:val="16"/>
          <w:szCs w:val="16"/>
          <w:lang w:val="en-US"/>
        </w:rPr>
      </w:pPr>
      <w:r w:rsidRPr="00A06751">
        <w:rPr>
          <w:sz w:val="16"/>
          <w:szCs w:val="16"/>
          <w:lang w:val="en-US"/>
        </w:rPr>
        <w:t xml:space="preserve">  d.setDate(d.getDate() - days);</w:t>
      </w:r>
    </w:p>
    <w:p w14:paraId="565868FB" w14:textId="77777777" w:rsidR="00CB2782" w:rsidRPr="00A06751" w:rsidRDefault="00CB2782" w:rsidP="00A06751">
      <w:pPr>
        <w:pStyle w:val="Codelisting"/>
        <w:jc w:val="left"/>
        <w:rPr>
          <w:sz w:val="16"/>
          <w:szCs w:val="16"/>
          <w:lang w:val="en-US"/>
        </w:rPr>
      </w:pPr>
      <w:r w:rsidRPr="00A06751">
        <w:rPr>
          <w:sz w:val="16"/>
          <w:szCs w:val="16"/>
          <w:lang w:val="en-US"/>
        </w:rPr>
        <w:t xml:space="preserve">  d.setHours(d.getHours() - hours);</w:t>
      </w:r>
    </w:p>
    <w:p w14:paraId="18C0513C" w14:textId="77777777" w:rsidR="00CB2782" w:rsidRPr="00A06751" w:rsidRDefault="00CB2782" w:rsidP="00A06751">
      <w:pPr>
        <w:pStyle w:val="Codelisting"/>
        <w:jc w:val="left"/>
        <w:rPr>
          <w:sz w:val="16"/>
          <w:szCs w:val="16"/>
          <w:lang w:val="en-US"/>
        </w:rPr>
      </w:pPr>
      <w:r w:rsidRPr="00A06751">
        <w:rPr>
          <w:sz w:val="16"/>
          <w:szCs w:val="16"/>
          <w:lang w:val="en-US"/>
        </w:rPr>
        <w:t xml:space="preserve">  d.setMinutes(d.getMinutes() - minutes);</w:t>
      </w:r>
    </w:p>
    <w:p w14:paraId="24F91B6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d;</w:t>
      </w:r>
    </w:p>
    <w:p w14:paraId="039DFA05" w14:textId="77777777" w:rsidR="00CB2782" w:rsidRPr="00A06751" w:rsidRDefault="00CB2782" w:rsidP="00A06751">
      <w:pPr>
        <w:pStyle w:val="Codelisting"/>
        <w:jc w:val="left"/>
        <w:rPr>
          <w:sz w:val="16"/>
          <w:szCs w:val="16"/>
          <w:lang w:val="en-US"/>
        </w:rPr>
      </w:pPr>
      <w:r w:rsidRPr="00A06751">
        <w:rPr>
          <w:sz w:val="16"/>
          <w:szCs w:val="16"/>
          <w:lang w:val="en-US"/>
        </w:rPr>
        <w:t>}</w:t>
      </w:r>
    </w:p>
    <w:p w14:paraId="5E8D47FD" w14:textId="77777777" w:rsidR="00CB2782" w:rsidRPr="00A06751" w:rsidRDefault="00CB2782" w:rsidP="00A06751">
      <w:pPr>
        <w:pStyle w:val="Codelisting"/>
        <w:jc w:val="left"/>
        <w:rPr>
          <w:sz w:val="16"/>
          <w:szCs w:val="16"/>
          <w:lang w:val="en-US"/>
        </w:rPr>
      </w:pPr>
    </w:p>
    <w:p w14:paraId="6D0F9B43" w14:textId="77777777" w:rsidR="00CB2782" w:rsidRPr="00A06751" w:rsidRDefault="00CB2782" w:rsidP="00A06751">
      <w:pPr>
        <w:pStyle w:val="Codelisting"/>
        <w:jc w:val="left"/>
        <w:rPr>
          <w:sz w:val="16"/>
          <w:szCs w:val="16"/>
          <w:lang w:val="en-US"/>
        </w:rPr>
      </w:pPr>
      <w:r w:rsidRPr="00A06751">
        <w:rPr>
          <w:sz w:val="16"/>
          <w:szCs w:val="16"/>
          <w:lang w:val="en-US"/>
        </w:rPr>
        <w:t>function hashIp(ip: string): string {</w:t>
      </w:r>
    </w:p>
    <w:p w14:paraId="0AC437D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createHash('sha256').update(ip.trim()).digest('hex');</w:t>
      </w:r>
    </w:p>
    <w:p w14:paraId="249E7571" w14:textId="77777777" w:rsidR="00CB2782" w:rsidRPr="00A06751" w:rsidRDefault="00CB2782" w:rsidP="00A06751">
      <w:pPr>
        <w:pStyle w:val="Codelisting"/>
        <w:jc w:val="left"/>
        <w:rPr>
          <w:sz w:val="16"/>
          <w:szCs w:val="16"/>
          <w:lang w:val="en-US"/>
        </w:rPr>
      </w:pPr>
      <w:r w:rsidRPr="00A06751">
        <w:rPr>
          <w:sz w:val="16"/>
          <w:szCs w:val="16"/>
          <w:lang w:val="en-US"/>
        </w:rPr>
        <w:t>}</w:t>
      </w:r>
    </w:p>
    <w:p w14:paraId="6E0C3715" w14:textId="77777777" w:rsidR="00CB2782" w:rsidRPr="00A06751" w:rsidRDefault="00CB2782" w:rsidP="00A06751">
      <w:pPr>
        <w:pStyle w:val="Codelisting"/>
        <w:jc w:val="left"/>
        <w:rPr>
          <w:sz w:val="16"/>
          <w:szCs w:val="16"/>
          <w:lang w:val="en-US"/>
        </w:rPr>
      </w:pPr>
    </w:p>
    <w:p w14:paraId="65AA01F5" w14:textId="77777777" w:rsidR="00CB2782" w:rsidRPr="00A06751" w:rsidRDefault="00CB2782" w:rsidP="00A06751">
      <w:pPr>
        <w:pStyle w:val="Codelisting"/>
        <w:jc w:val="left"/>
        <w:rPr>
          <w:sz w:val="16"/>
          <w:szCs w:val="16"/>
          <w:lang w:val="en-US"/>
        </w:rPr>
      </w:pPr>
      <w:r w:rsidRPr="00A06751">
        <w:rPr>
          <w:sz w:val="16"/>
          <w:szCs w:val="16"/>
          <w:lang w:val="en-US"/>
        </w:rPr>
        <w:t>// ── Main ─────────────────────────────────────────────────────────────────────</w:t>
      </w:r>
    </w:p>
    <w:p w14:paraId="461A1268" w14:textId="77777777" w:rsidR="00CB2782" w:rsidRPr="00A06751" w:rsidRDefault="00CB2782" w:rsidP="00A06751">
      <w:pPr>
        <w:pStyle w:val="Codelisting"/>
        <w:jc w:val="left"/>
        <w:rPr>
          <w:sz w:val="16"/>
          <w:szCs w:val="16"/>
          <w:lang w:val="en-US"/>
        </w:rPr>
      </w:pPr>
    </w:p>
    <w:p w14:paraId="71410A07" w14:textId="77777777" w:rsidR="00CB2782" w:rsidRPr="00A06751" w:rsidRDefault="00CB2782" w:rsidP="00A06751">
      <w:pPr>
        <w:pStyle w:val="Codelisting"/>
        <w:jc w:val="left"/>
        <w:rPr>
          <w:sz w:val="16"/>
          <w:szCs w:val="16"/>
          <w:lang w:val="en-US"/>
        </w:rPr>
      </w:pPr>
      <w:r w:rsidRPr="00A06751">
        <w:rPr>
          <w:sz w:val="16"/>
          <w:szCs w:val="16"/>
          <w:lang w:val="en-US"/>
        </w:rPr>
        <w:t>export async function autoSeed(</w:t>
      </w:r>
    </w:p>
    <w:p w14:paraId="672A9E1C" w14:textId="77777777" w:rsidR="00CB2782" w:rsidRPr="00A06751" w:rsidRDefault="00CB2782" w:rsidP="00A06751">
      <w:pPr>
        <w:pStyle w:val="Codelisting"/>
        <w:jc w:val="left"/>
        <w:rPr>
          <w:sz w:val="16"/>
          <w:szCs w:val="16"/>
          <w:lang w:val="en-US"/>
        </w:rPr>
      </w:pPr>
      <w:r w:rsidRPr="00A06751">
        <w:rPr>
          <w:sz w:val="16"/>
          <w:szCs w:val="16"/>
          <w:lang w:val="en-US"/>
        </w:rPr>
        <w:t xml:space="preserve">  log: (msg: string) =&gt; void = console.log,</w:t>
      </w:r>
    </w:p>
    <w:p w14:paraId="690083D7" w14:textId="77777777" w:rsidR="00CB2782" w:rsidRPr="00A06751" w:rsidRDefault="00CB2782" w:rsidP="00A06751">
      <w:pPr>
        <w:pStyle w:val="Codelisting"/>
        <w:jc w:val="left"/>
        <w:rPr>
          <w:sz w:val="16"/>
          <w:szCs w:val="16"/>
          <w:lang w:val="en-US"/>
        </w:rPr>
      </w:pPr>
      <w:r w:rsidRPr="00A06751">
        <w:rPr>
          <w:sz w:val="16"/>
          <w:szCs w:val="16"/>
          <w:lang w:val="en-US"/>
        </w:rPr>
        <w:t xml:space="preserve">  externalPrisma?: PrismaClient,</w:t>
      </w:r>
    </w:p>
    <w:p w14:paraId="53CECFFB" w14:textId="77777777" w:rsidR="00CB2782" w:rsidRPr="00A06751" w:rsidRDefault="00CB2782" w:rsidP="00A06751">
      <w:pPr>
        <w:pStyle w:val="Codelisting"/>
        <w:jc w:val="left"/>
        <w:rPr>
          <w:sz w:val="16"/>
          <w:szCs w:val="16"/>
          <w:lang w:val="en-US"/>
        </w:rPr>
      </w:pPr>
      <w:r w:rsidRPr="00A06751">
        <w:rPr>
          <w:sz w:val="16"/>
          <w:szCs w:val="16"/>
          <w:lang w:val="en-US"/>
        </w:rPr>
        <w:t>) {</w:t>
      </w:r>
    </w:p>
    <w:p w14:paraId="400DBA3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prisma = externalPrisma ?? new PrismaClient();</w:t>
      </w:r>
    </w:p>
    <w:p w14:paraId="69AD5DEA" w14:textId="77777777" w:rsidR="00CB2782" w:rsidRPr="00A06751" w:rsidRDefault="00CB2782" w:rsidP="00A06751">
      <w:pPr>
        <w:pStyle w:val="Codelisting"/>
        <w:jc w:val="left"/>
        <w:rPr>
          <w:sz w:val="16"/>
          <w:szCs w:val="16"/>
          <w:lang w:val="en-US"/>
        </w:rPr>
      </w:pPr>
      <w:r w:rsidRPr="00A06751">
        <w:rPr>
          <w:sz w:val="16"/>
          <w:szCs w:val="16"/>
          <w:lang w:val="en-US"/>
        </w:rPr>
        <w:t xml:space="preserve">  // Перевірка: пропускаємо seed якщо БД вже має дані</w:t>
      </w:r>
    </w:p>
    <w:p w14:paraId="3AF8D1F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userCount = await prisma.user.count();</w:t>
      </w:r>
    </w:p>
    <w:p w14:paraId="769BE983" w14:textId="77777777" w:rsidR="00CB2782" w:rsidRPr="00A06751" w:rsidRDefault="00CB2782" w:rsidP="00A06751">
      <w:pPr>
        <w:pStyle w:val="Codelisting"/>
        <w:jc w:val="left"/>
        <w:rPr>
          <w:sz w:val="16"/>
          <w:szCs w:val="16"/>
          <w:lang w:val="en-US"/>
        </w:rPr>
      </w:pPr>
      <w:r w:rsidRPr="00A06751">
        <w:rPr>
          <w:sz w:val="16"/>
          <w:szCs w:val="16"/>
          <w:lang w:val="en-US"/>
        </w:rPr>
        <w:t xml:space="preserve">  if (userCount &gt; 0) {</w:t>
      </w:r>
    </w:p>
    <w:p w14:paraId="565A3F4C" w14:textId="77777777" w:rsidR="00CB2782" w:rsidRPr="00A06751" w:rsidRDefault="00CB2782" w:rsidP="00A06751">
      <w:pPr>
        <w:pStyle w:val="Codelisting"/>
        <w:jc w:val="left"/>
        <w:rPr>
          <w:sz w:val="16"/>
          <w:szCs w:val="16"/>
          <w:lang w:val="en-US"/>
        </w:rPr>
      </w:pPr>
      <w:r w:rsidRPr="00A06751">
        <w:rPr>
          <w:sz w:val="16"/>
          <w:szCs w:val="16"/>
          <w:lang w:val="en-US"/>
        </w:rPr>
        <w:t xml:space="preserve">    log('</w:t>
      </w:r>
      <w:r w:rsidRPr="00A06751">
        <w:rPr>
          <w:rFonts w:ascii="Segoe UI Emoji" w:hAnsi="Segoe UI Emoji" w:cs="Segoe UI Emoji"/>
          <w:sz w:val="16"/>
          <w:szCs w:val="16"/>
          <w:lang w:val="en-US"/>
        </w:rPr>
        <w:t>🌱</w:t>
      </w:r>
      <w:r w:rsidRPr="00A06751">
        <w:rPr>
          <w:sz w:val="16"/>
          <w:szCs w:val="16"/>
          <w:lang w:val="en-US"/>
        </w:rPr>
        <w:t xml:space="preserve"> Seed: database already has data, skipping.');</w:t>
      </w:r>
    </w:p>
    <w:p w14:paraId="5F3B386D" w14:textId="77777777" w:rsidR="00CB2782" w:rsidRPr="00A06751" w:rsidRDefault="00CB2782" w:rsidP="00A06751">
      <w:pPr>
        <w:pStyle w:val="Codelisting"/>
        <w:jc w:val="left"/>
        <w:rPr>
          <w:sz w:val="16"/>
          <w:szCs w:val="16"/>
          <w:lang w:val="en-US"/>
        </w:rPr>
      </w:pPr>
      <w:r w:rsidRPr="00A06751">
        <w:rPr>
          <w:sz w:val="16"/>
          <w:szCs w:val="16"/>
          <w:lang w:val="en-US"/>
        </w:rPr>
        <w:t xml:space="preserve">    return;</w:t>
      </w:r>
    </w:p>
    <w:p w14:paraId="7DF0841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074B2F" w14:textId="77777777" w:rsidR="00CB2782" w:rsidRPr="00A06751" w:rsidRDefault="00CB2782" w:rsidP="00A06751">
      <w:pPr>
        <w:pStyle w:val="Codelisting"/>
        <w:jc w:val="left"/>
        <w:rPr>
          <w:sz w:val="16"/>
          <w:szCs w:val="16"/>
          <w:lang w:val="en-US"/>
        </w:rPr>
      </w:pPr>
    </w:p>
    <w:p w14:paraId="25DBF6CF" w14:textId="77777777" w:rsidR="00CB2782" w:rsidRPr="00A06751" w:rsidRDefault="00CB2782" w:rsidP="00A06751">
      <w:pPr>
        <w:pStyle w:val="Codelisting"/>
        <w:jc w:val="left"/>
        <w:rPr>
          <w:sz w:val="16"/>
          <w:szCs w:val="16"/>
          <w:lang w:val="en-US"/>
        </w:rPr>
      </w:pPr>
      <w:r w:rsidRPr="00A06751">
        <w:rPr>
          <w:sz w:val="16"/>
          <w:szCs w:val="16"/>
          <w:lang w:val="en-US"/>
        </w:rPr>
        <w:t xml:space="preserve">  log('</w:t>
      </w:r>
      <w:r w:rsidRPr="00A06751">
        <w:rPr>
          <w:rFonts w:ascii="Segoe UI Emoji" w:hAnsi="Segoe UI Emoji" w:cs="Segoe UI Emoji"/>
          <w:sz w:val="16"/>
          <w:szCs w:val="16"/>
          <w:lang w:val="en-US"/>
        </w:rPr>
        <w:t>🌱</w:t>
      </w:r>
      <w:r w:rsidRPr="00A06751">
        <w:rPr>
          <w:sz w:val="16"/>
          <w:szCs w:val="16"/>
          <w:lang w:val="en-US"/>
        </w:rPr>
        <w:t xml:space="preserve"> Seed: database is empty — populating with demo data...');</w:t>
      </w:r>
    </w:p>
    <w:p w14:paraId="0298278A" w14:textId="77777777" w:rsidR="00CB2782" w:rsidRPr="00A06751" w:rsidRDefault="00CB2782" w:rsidP="00A06751">
      <w:pPr>
        <w:pStyle w:val="Codelisting"/>
        <w:jc w:val="left"/>
        <w:rPr>
          <w:sz w:val="16"/>
          <w:szCs w:val="16"/>
          <w:lang w:val="en-US"/>
        </w:rPr>
      </w:pPr>
    </w:p>
    <w:p w14:paraId="22317F6C" w14:textId="77777777" w:rsidR="00CB2782" w:rsidRPr="00A06751" w:rsidRDefault="00CB2782" w:rsidP="00A06751">
      <w:pPr>
        <w:pStyle w:val="Codelisting"/>
        <w:jc w:val="left"/>
        <w:rPr>
          <w:sz w:val="16"/>
          <w:szCs w:val="16"/>
          <w:lang w:val="en-US"/>
        </w:rPr>
      </w:pPr>
      <w:r w:rsidRPr="00A06751">
        <w:rPr>
          <w:sz w:val="16"/>
          <w:szCs w:val="16"/>
          <w:lang w:val="en-US"/>
        </w:rPr>
        <w:t xml:space="preserve">  // ── 1. Користувачі ─────────────────────────────────────────────────────────</w:t>
      </w:r>
    </w:p>
    <w:p w14:paraId="5FF2251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adminPassword = await bcrypt.hash('admin123', 10);</w:t>
      </w:r>
    </w:p>
    <w:p w14:paraId="6786699A"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userPassword  = await bcrypt.hash('user1234', 10);</w:t>
      </w:r>
    </w:p>
    <w:p w14:paraId="2A8E2F42" w14:textId="77777777" w:rsidR="00CB2782" w:rsidRPr="00A06751" w:rsidRDefault="00CB2782" w:rsidP="00A06751">
      <w:pPr>
        <w:pStyle w:val="Codelisting"/>
        <w:jc w:val="left"/>
        <w:rPr>
          <w:sz w:val="16"/>
          <w:szCs w:val="16"/>
          <w:lang w:val="en-US"/>
        </w:rPr>
      </w:pPr>
    </w:p>
    <w:p w14:paraId="2BB7C98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admin = await prisma.user.create({ data: {</w:t>
      </w:r>
    </w:p>
    <w:p w14:paraId="44BBE024" w14:textId="77777777" w:rsidR="00CB2782" w:rsidRPr="00A06751" w:rsidRDefault="00CB2782" w:rsidP="00A06751">
      <w:pPr>
        <w:pStyle w:val="Codelisting"/>
        <w:jc w:val="left"/>
        <w:rPr>
          <w:sz w:val="16"/>
          <w:szCs w:val="16"/>
          <w:lang w:val="en-US"/>
        </w:rPr>
      </w:pPr>
      <w:r w:rsidRPr="00A06751">
        <w:rPr>
          <w:sz w:val="16"/>
          <w:szCs w:val="16"/>
          <w:lang w:val="en-US"/>
        </w:rPr>
        <w:t xml:space="preserve">    email: 'admin@cms.local', name: 'CMS Admin',</w:t>
      </w:r>
    </w:p>
    <w:p w14:paraId="7692AE93"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adminPassword, role: 'ADMIN',</w:t>
      </w:r>
    </w:p>
    <w:p w14:paraId="74403403"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ago(30), lastLoginAt: ago(0, 2),</w:t>
      </w:r>
    </w:p>
    <w:p w14:paraId="5E18459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334883" w14:textId="77777777" w:rsidR="00CB2782" w:rsidRPr="00A06751" w:rsidRDefault="00CB2782" w:rsidP="00A06751">
      <w:pPr>
        <w:pStyle w:val="Codelisting"/>
        <w:jc w:val="left"/>
        <w:rPr>
          <w:sz w:val="16"/>
          <w:szCs w:val="16"/>
          <w:lang w:val="en-US"/>
        </w:rPr>
      </w:pPr>
    </w:p>
    <w:p w14:paraId="1E71B770"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moderator = await prisma.user.create({ data: {</w:t>
      </w:r>
    </w:p>
    <w:p w14:paraId="0B97021B" w14:textId="77777777" w:rsidR="00CB2782" w:rsidRPr="00A06751" w:rsidRDefault="00CB2782" w:rsidP="00A06751">
      <w:pPr>
        <w:pStyle w:val="Codelisting"/>
        <w:jc w:val="left"/>
        <w:rPr>
          <w:sz w:val="16"/>
          <w:szCs w:val="16"/>
          <w:lang w:val="en-US"/>
        </w:rPr>
      </w:pPr>
      <w:r w:rsidRPr="00A06751">
        <w:rPr>
          <w:sz w:val="16"/>
          <w:szCs w:val="16"/>
          <w:lang w:val="en-US"/>
        </w:rPr>
        <w:t xml:space="preserve">    email: 'mod@cms.local', name: 'Олена Мороз',</w:t>
      </w:r>
    </w:p>
    <w:p w14:paraId="3B38850C" w14:textId="77777777" w:rsidR="00CB2782" w:rsidRPr="00A06751" w:rsidRDefault="00CB2782" w:rsidP="00A06751">
      <w:pPr>
        <w:pStyle w:val="Codelisting"/>
        <w:jc w:val="left"/>
        <w:rPr>
          <w:sz w:val="16"/>
          <w:szCs w:val="16"/>
          <w:lang w:val="en-US"/>
        </w:rPr>
      </w:pPr>
      <w:r w:rsidRPr="00A06751">
        <w:rPr>
          <w:sz w:val="16"/>
          <w:szCs w:val="16"/>
          <w:lang w:val="en-US"/>
        </w:rPr>
        <w:t xml:space="preserve">    password: await bcrypt.hash('mod12345', 10), role: 'MODERATOR',</w:t>
      </w:r>
    </w:p>
    <w:p w14:paraId="025502E4"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ago(25), lastLoginAt: ago(1),</w:t>
      </w:r>
    </w:p>
    <w:p w14:paraId="125C9D0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00D1DE" w14:textId="77777777" w:rsidR="00CB2782" w:rsidRPr="00A06751" w:rsidRDefault="00CB2782" w:rsidP="00A06751">
      <w:pPr>
        <w:pStyle w:val="Codelisting"/>
        <w:jc w:val="left"/>
        <w:rPr>
          <w:sz w:val="16"/>
          <w:szCs w:val="16"/>
          <w:lang w:val="en-US"/>
        </w:rPr>
      </w:pPr>
    </w:p>
    <w:p w14:paraId="687FDE3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users = await Promise.all([</w:t>
      </w:r>
    </w:p>
    <w:p w14:paraId="0C7D5A33" w14:textId="77777777" w:rsidR="00CB2782" w:rsidRPr="00A06751" w:rsidRDefault="00CB2782" w:rsidP="00A06751">
      <w:pPr>
        <w:pStyle w:val="Codelisting"/>
        <w:jc w:val="left"/>
        <w:rPr>
          <w:sz w:val="16"/>
          <w:szCs w:val="16"/>
          <w:lang w:val="en-US"/>
        </w:rPr>
      </w:pPr>
      <w:r w:rsidRPr="00A06751">
        <w:rPr>
          <w:sz w:val="16"/>
          <w:szCs w:val="16"/>
          <w:lang w:val="en-US"/>
        </w:rPr>
        <w:t xml:space="preserve">    prisma.user.create({ data: { email: 'ivan@example.com',   name: 'Іван Петренко',   password: userPassword, createdAt: ago(20), lastLoginAt: ago(2) } }),</w:t>
      </w:r>
    </w:p>
    <w:p w14:paraId="3FFA050F" w14:textId="77777777" w:rsidR="00CB2782" w:rsidRPr="00A06751" w:rsidRDefault="00CB2782" w:rsidP="00A06751">
      <w:pPr>
        <w:pStyle w:val="Codelisting"/>
        <w:jc w:val="left"/>
        <w:rPr>
          <w:sz w:val="16"/>
          <w:szCs w:val="16"/>
          <w:lang w:val="en-US"/>
        </w:rPr>
      </w:pPr>
      <w:r w:rsidRPr="00A06751">
        <w:rPr>
          <w:sz w:val="16"/>
          <w:szCs w:val="16"/>
          <w:lang w:val="en-US"/>
        </w:rPr>
        <w:t xml:space="preserve">    prisma.user.create({ data: { email: 'maria@example.com',  name: 'Марія Коваль',    password: userPassword, createdAt: ago(18), lastLoginAt: ago(1) } }),</w:t>
      </w:r>
    </w:p>
    <w:p w14:paraId="75A0E291" w14:textId="77777777" w:rsidR="00CB2782" w:rsidRPr="00A06751" w:rsidRDefault="00CB2782" w:rsidP="00A06751">
      <w:pPr>
        <w:pStyle w:val="Codelisting"/>
        <w:jc w:val="left"/>
        <w:rPr>
          <w:sz w:val="16"/>
          <w:szCs w:val="16"/>
          <w:lang w:val="en-US"/>
        </w:rPr>
      </w:pPr>
      <w:r w:rsidRPr="00A06751">
        <w:rPr>
          <w:sz w:val="16"/>
          <w:szCs w:val="16"/>
          <w:lang w:val="en-US"/>
        </w:rPr>
        <w:t xml:space="preserve">    prisma.user.create({ data: { email: 'dmytro@example.com', name: 'Дмитро Шевченко', password: userPassword, createdAt: ago(15), lastLoginAt: ago(0, 5) } }),</w:t>
      </w:r>
    </w:p>
    <w:p w14:paraId="3820D7E0" w14:textId="77777777" w:rsidR="00CB2782" w:rsidRPr="00A06751" w:rsidRDefault="00CB2782" w:rsidP="00A06751">
      <w:pPr>
        <w:pStyle w:val="Codelisting"/>
        <w:jc w:val="left"/>
        <w:rPr>
          <w:sz w:val="16"/>
          <w:szCs w:val="16"/>
          <w:lang w:val="en-US"/>
        </w:rPr>
      </w:pPr>
      <w:r w:rsidRPr="00A06751">
        <w:rPr>
          <w:sz w:val="16"/>
          <w:szCs w:val="16"/>
          <w:lang w:val="en-US"/>
        </w:rPr>
        <w:t xml:space="preserve">    prisma.user.create({ data: { email: 'olga@example.com',   name: 'Ольга Бондар',    password: userPassword, createdAt: ago(10), lastLoginAt: ago(3) } }),</w:t>
      </w:r>
    </w:p>
    <w:p w14:paraId="5F06884F" w14:textId="77777777" w:rsidR="00CB2782" w:rsidRPr="00A06751" w:rsidRDefault="00CB2782" w:rsidP="00A06751">
      <w:pPr>
        <w:pStyle w:val="Codelisting"/>
        <w:jc w:val="left"/>
        <w:rPr>
          <w:sz w:val="16"/>
          <w:szCs w:val="16"/>
          <w:lang w:val="en-US"/>
        </w:rPr>
      </w:pPr>
      <w:r w:rsidRPr="00A06751">
        <w:rPr>
          <w:sz w:val="16"/>
          <w:szCs w:val="16"/>
          <w:lang w:val="en-US"/>
        </w:rPr>
        <w:t xml:space="preserve">    prisma.user.create({ data: { email: 'taras@example.com',  name: 'Тарас Лисенко',   password: userPassword, createdAt: ago(7),  lastLoginAt: ago(0, 1) } }),</w:t>
      </w:r>
    </w:p>
    <w:p w14:paraId="18A83A0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8C71E00" w14:textId="77777777" w:rsidR="00CB2782" w:rsidRPr="00A06751" w:rsidRDefault="00CB2782" w:rsidP="00A06751">
      <w:pPr>
        <w:pStyle w:val="Codelisting"/>
        <w:jc w:val="left"/>
        <w:rPr>
          <w:sz w:val="16"/>
          <w:szCs w:val="16"/>
          <w:lang w:val="en-US"/>
        </w:rPr>
      </w:pPr>
    </w:p>
    <w:p w14:paraId="59D6985A"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${2 + users.length} users (admin, moderator, 5 regular)`);</w:t>
      </w:r>
    </w:p>
    <w:p w14:paraId="189F90EF" w14:textId="77777777" w:rsidR="00CB2782" w:rsidRPr="00A06751" w:rsidRDefault="00CB2782" w:rsidP="00A06751">
      <w:pPr>
        <w:pStyle w:val="Codelisting"/>
        <w:jc w:val="left"/>
        <w:rPr>
          <w:sz w:val="16"/>
          <w:szCs w:val="16"/>
          <w:lang w:val="en-US"/>
        </w:rPr>
      </w:pPr>
    </w:p>
    <w:p w14:paraId="3C87EB4E" w14:textId="77777777" w:rsidR="00CB2782" w:rsidRPr="00A06751" w:rsidRDefault="00CB2782" w:rsidP="00A06751">
      <w:pPr>
        <w:pStyle w:val="Codelisting"/>
        <w:jc w:val="left"/>
        <w:rPr>
          <w:sz w:val="16"/>
          <w:szCs w:val="16"/>
          <w:lang w:val="en-US"/>
        </w:rPr>
      </w:pPr>
      <w:r w:rsidRPr="00A06751">
        <w:rPr>
          <w:sz w:val="16"/>
          <w:szCs w:val="16"/>
          <w:lang w:val="en-US"/>
        </w:rPr>
        <w:t xml:space="preserve">  // ── 2. Опитування ──────────────────────────────────────────────────────────</w:t>
      </w:r>
    </w:p>
    <w:p w14:paraId="455AD7F1" w14:textId="77777777" w:rsidR="00CB2782" w:rsidRPr="00A06751" w:rsidRDefault="00CB2782" w:rsidP="00A06751">
      <w:pPr>
        <w:pStyle w:val="Codelisting"/>
        <w:jc w:val="left"/>
        <w:rPr>
          <w:sz w:val="16"/>
          <w:szCs w:val="16"/>
          <w:lang w:val="en-US"/>
        </w:rPr>
      </w:pPr>
    </w:p>
    <w:p w14:paraId="491B12C4"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1: Улюблена мова програмування (публічне, активне)</w:t>
      </w:r>
    </w:p>
    <w:p w14:paraId="2EABB75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survey1 = await prisma.survey.create({ data: {</w:t>
      </w:r>
    </w:p>
    <w:p w14:paraId="0CA5E2D9" w14:textId="77777777" w:rsidR="00CB2782" w:rsidRPr="00A06751" w:rsidRDefault="00CB2782" w:rsidP="00A06751">
      <w:pPr>
        <w:pStyle w:val="Codelisting"/>
        <w:jc w:val="left"/>
        <w:rPr>
          <w:sz w:val="16"/>
          <w:szCs w:val="16"/>
          <w:lang w:val="en-US"/>
        </w:rPr>
      </w:pPr>
      <w:r w:rsidRPr="00A06751">
        <w:rPr>
          <w:sz w:val="16"/>
          <w:szCs w:val="16"/>
          <w:lang w:val="en-US"/>
        </w:rPr>
        <w:t xml:space="preserve">    title: 'Яка ваша улюблена мова програмування?',</w:t>
      </w:r>
    </w:p>
    <w:p w14:paraId="52FC4891"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'Опитування для розробників нашої команди. Допоможе вибрати стек для наступного проекту.',</w:t>
      </w:r>
    </w:p>
    <w:p w14:paraId="3378C32F"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admin.id,</w:t>
      </w:r>
    </w:p>
    <w:p w14:paraId="3AE4BA1E"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73C4D4C8"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6123EC3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ago(14),</w:t>
      </w:r>
    </w:p>
    <w:p w14:paraId="3A2A3261"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7FDB8DC0"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'Яку мову програмування ви використовуєте найчастіше?', options: { create: [</w:t>
      </w:r>
    </w:p>
    <w:p w14:paraId="24D9E8C7" w14:textId="77777777" w:rsidR="00CB2782" w:rsidRPr="00A06751" w:rsidRDefault="00CB2782" w:rsidP="00A06751">
      <w:pPr>
        <w:pStyle w:val="Codelisting"/>
        <w:jc w:val="left"/>
        <w:rPr>
          <w:sz w:val="16"/>
          <w:szCs w:val="16"/>
          <w:lang w:val="en-US"/>
        </w:rPr>
      </w:pPr>
      <w:r w:rsidRPr="00A06751">
        <w:rPr>
          <w:sz w:val="16"/>
          <w:szCs w:val="16"/>
          <w:lang w:val="en-US"/>
        </w:rPr>
        <w:t xml:space="preserve">        { text: 'TypeScript' }, { text: 'Python' }, { text: 'Go' }, { text: 'Rust' }, { text: 'Java' },</w:t>
      </w:r>
    </w:p>
    <w:p w14:paraId="56C3CEA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DC4EB0"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'Яке середовище виконання ви надаєте перевагу?', options: { create: [</w:t>
      </w:r>
    </w:p>
    <w:p w14:paraId="0EC3843E" w14:textId="77777777" w:rsidR="00CB2782" w:rsidRPr="00A06751" w:rsidRDefault="00CB2782" w:rsidP="00A06751">
      <w:pPr>
        <w:pStyle w:val="Codelisting"/>
        <w:jc w:val="left"/>
        <w:rPr>
          <w:sz w:val="16"/>
          <w:szCs w:val="16"/>
          <w:lang w:val="en-US"/>
        </w:rPr>
      </w:pPr>
      <w:r w:rsidRPr="00A06751">
        <w:rPr>
          <w:sz w:val="16"/>
          <w:szCs w:val="16"/>
          <w:lang w:val="en-US"/>
        </w:rPr>
        <w:t xml:space="preserve">        { text: 'Node.js' }, { text: 'Deno' }, { text: 'Bun' }, { text: 'JVM' },</w:t>
      </w:r>
    </w:p>
    <w:p w14:paraId="7DB4EAE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0A3A7F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6F4356"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64771235" w14:textId="77777777" w:rsidR="00CB2782" w:rsidRPr="00A06751" w:rsidRDefault="00CB2782" w:rsidP="00A06751">
      <w:pPr>
        <w:pStyle w:val="Codelisting"/>
        <w:jc w:val="left"/>
        <w:rPr>
          <w:sz w:val="16"/>
          <w:szCs w:val="16"/>
          <w:lang w:val="en-US"/>
        </w:rPr>
      </w:pPr>
    </w:p>
    <w:p w14:paraId="47025E89"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2: Якість навчання (публічне, дедлайн у майбутньому)</w:t>
      </w:r>
    </w:p>
    <w:p w14:paraId="40F17B1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survey2 = await prisma.survey.create({ data: {</w:t>
      </w:r>
    </w:p>
    <w:p w14:paraId="0B0C32F2" w14:textId="77777777" w:rsidR="00CB2782" w:rsidRPr="00A06751" w:rsidRDefault="00CB2782" w:rsidP="00A06751">
      <w:pPr>
        <w:pStyle w:val="Codelisting"/>
        <w:jc w:val="left"/>
        <w:rPr>
          <w:sz w:val="16"/>
          <w:szCs w:val="16"/>
          <w:lang w:val="en-US"/>
        </w:rPr>
      </w:pPr>
      <w:r w:rsidRPr="00A06751">
        <w:rPr>
          <w:sz w:val="16"/>
          <w:szCs w:val="16"/>
          <w:lang w:val="en-US"/>
        </w:rPr>
        <w:t xml:space="preserve">    title: 'Оцінка якості навчального процесу 2025/2026',</w:t>
      </w:r>
    </w:p>
    <w:p w14:paraId="6E0B1E9D"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'Анонімне опитування студентів. Відповіді допоможуть покращити навчальну програму.',</w:t>
      </w:r>
    </w:p>
    <w:p w14:paraId="3BA26FC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moderator.id,</w:t>
      </w:r>
    </w:p>
    <w:p w14:paraId="61A74A82"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69E24AEB"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29611694"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new Date(Date.now() + 7 * 24 * 3600 * 1000),</w:t>
      </w:r>
    </w:p>
    <w:p w14:paraId="0CABF34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ago(7),</w:t>
      </w:r>
    </w:p>
    <w:p w14:paraId="3B9F9CAA"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754A0B5C"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 ви оцінюєте якість викладання?', options: { create: [</w:t>
      </w:r>
    </w:p>
    <w:p w14:paraId="34A2ADF3"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'Відмінно' }, { text: 'Добре' }, { text: 'Задовільно' }, { text: 'Незадовільно' },</w:t>
      </w:r>
    </w:p>
    <w:p w14:paraId="5FF821E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D39D14B"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'Чи задоволені ви матеріально-технічною базою?', options: { create: [</w:t>
      </w:r>
    </w:p>
    <w:p w14:paraId="3E1F086E"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'Так, повністю' }, { text: 'Частково' }, { text: 'Ні' },</w:t>
      </w:r>
    </w:p>
    <w:p w14:paraId="47934A2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890FDCD"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'Що варто покращити насамперед?', options: { create: [</w:t>
      </w:r>
    </w:p>
    <w:p w14:paraId="6D65ABCA"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'Практичні заняття' }, { text: 'Онлайн-ресурси' }, { text: 'Комунікацію з викладачами' }, { text: 'Розклад' },</w:t>
      </w:r>
    </w:p>
    <w:p w14:paraId="707C4A3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37CDC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6DD8B14"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0C2D64FF" w14:textId="77777777" w:rsidR="00CB2782" w:rsidRPr="00A06751" w:rsidRDefault="00CB2782" w:rsidP="00A06751">
      <w:pPr>
        <w:pStyle w:val="Codelisting"/>
        <w:jc w:val="left"/>
        <w:rPr>
          <w:sz w:val="16"/>
          <w:szCs w:val="16"/>
          <w:lang w:val="en-US"/>
        </w:rPr>
      </w:pPr>
    </w:p>
    <w:p w14:paraId="44883F3D"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3: Вибір офісного дня (завершене)</w:t>
      </w:r>
    </w:p>
    <w:p w14:paraId="39EECE4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survey3 = await prisma.survey.create({ data: {</w:t>
      </w:r>
    </w:p>
    <w:p w14:paraId="196BEF02" w14:textId="77777777" w:rsidR="00CB2782" w:rsidRPr="00A06751" w:rsidRDefault="00CB2782" w:rsidP="00A06751">
      <w:pPr>
        <w:pStyle w:val="Codelisting"/>
        <w:jc w:val="left"/>
        <w:rPr>
          <w:sz w:val="16"/>
          <w:szCs w:val="16"/>
          <w:lang w:val="en-US"/>
        </w:rPr>
      </w:pPr>
      <w:r w:rsidRPr="00A06751">
        <w:rPr>
          <w:sz w:val="16"/>
          <w:szCs w:val="16"/>
          <w:lang w:val="en-US"/>
        </w:rPr>
        <w:t xml:space="preserve">    title: 'Який день офлайн-зустрічі зручніший?',</w:t>
      </w:r>
    </w:p>
    <w:p w14:paraId="5CBCCD35"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'Допоможіть обрати кращий день для щотижневого офісного дня команди.',</w:t>
      </w:r>
    </w:p>
    <w:p w14:paraId="52194DE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users[0].id,</w:t>
      </w:r>
    </w:p>
    <w:p w14:paraId="2FCEAD73"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false,</w:t>
      </w:r>
    </w:p>
    <w:p w14:paraId="26E0EB65"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1DB35AA2"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ago(21),</w:t>
      </w:r>
    </w:p>
    <w:p w14:paraId="04A8C3A2"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ago(7),</w:t>
      </w:r>
    </w:p>
    <w:p w14:paraId="5965DBF7"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33B482D3"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'Оберіть зручний день тижня', options: { create: [</w:t>
      </w:r>
    </w:p>
    <w:p w14:paraId="2F0BA84D"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'Понеділок' }, { text: 'Вівторок' }, { text: 'Середа' }, { text: 'Четвер' }, { text: "П'ятниця" },</w:t>
      </w:r>
    </w:p>
    <w:p w14:paraId="6D446F0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6476A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298C90"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17022F54" w14:textId="77777777" w:rsidR="00CB2782" w:rsidRPr="00A06751" w:rsidRDefault="00CB2782" w:rsidP="00A06751">
      <w:pPr>
        <w:pStyle w:val="Codelisting"/>
        <w:jc w:val="left"/>
        <w:rPr>
          <w:sz w:val="16"/>
          <w:szCs w:val="16"/>
          <w:lang w:val="en-US"/>
        </w:rPr>
      </w:pPr>
    </w:p>
    <w:p w14:paraId="49DE7A23"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4: З аномаліями (для демо /admin/anomalies)</w:t>
      </w:r>
    </w:p>
    <w:p w14:paraId="77007BA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survey4 = await prisma.survey.create({ data: {</w:t>
      </w:r>
    </w:p>
    <w:p w14:paraId="6893FDC5" w14:textId="77777777" w:rsidR="00CB2782" w:rsidRPr="00A06751" w:rsidRDefault="00CB2782" w:rsidP="00A06751">
      <w:pPr>
        <w:pStyle w:val="Codelisting"/>
        <w:jc w:val="left"/>
        <w:rPr>
          <w:sz w:val="16"/>
          <w:szCs w:val="16"/>
          <w:lang w:val="en-US"/>
        </w:rPr>
      </w:pPr>
      <w:r w:rsidRPr="00A06751">
        <w:rPr>
          <w:sz w:val="16"/>
          <w:szCs w:val="16"/>
          <w:lang w:val="en-US"/>
        </w:rPr>
        <w:t xml:space="preserve">    title: 'Тест-опитування (демо аномалій)',</w:t>
      </w:r>
    </w:p>
    <w:p w14:paraId="107B5B97"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'Штучно створені голоси для демонстрації роботи системи виявлення аномалій.',</w:t>
      </w:r>
    </w:p>
    <w:p w14:paraId="67756E5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admin.id,</w:t>
      </w:r>
    </w:p>
    <w:p w14:paraId="1F17128B"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532F198A"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50F3A21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ago(3),</w:t>
      </w:r>
    </w:p>
    <w:p w14:paraId="2D9D4556"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0579C1F2"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'Ваш вибір?', options: { create: [</w:t>
      </w:r>
    </w:p>
    <w:p w14:paraId="2B122241"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'Варіант A' }, { text: 'Варіант B' }, { text: 'Варіант C' },</w:t>
      </w:r>
    </w:p>
    <w:p w14:paraId="71B8DA1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B92E92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E07B737"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790C9357" w14:textId="77777777" w:rsidR="00CB2782" w:rsidRPr="00A06751" w:rsidRDefault="00CB2782" w:rsidP="00A06751">
      <w:pPr>
        <w:pStyle w:val="Codelisting"/>
        <w:jc w:val="left"/>
        <w:rPr>
          <w:sz w:val="16"/>
          <w:szCs w:val="16"/>
          <w:lang w:val="en-US"/>
        </w:rPr>
      </w:pPr>
    </w:p>
    <w:p w14:paraId="727D730E"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5: Корпоративна вечірка (завершене, багато голосів)</w:t>
      </w:r>
    </w:p>
    <w:p w14:paraId="51B3C31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survey5 = await prisma.survey.create({ data: {</w:t>
      </w:r>
    </w:p>
    <w:p w14:paraId="784F3B10" w14:textId="77777777" w:rsidR="00CB2782" w:rsidRPr="00A06751" w:rsidRDefault="00CB2782" w:rsidP="00A06751">
      <w:pPr>
        <w:pStyle w:val="Codelisting"/>
        <w:jc w:val="left"/>
        <w:rPr>
          <w:sz w:val="16"/>
          <w:szCs w:val="16"/>
          <w:lang w:val="en-US"/>
        </w:rPr>
      </w:pPr>
      <w:r w:rsidRPr="00A06751">
        <w:rPr>
          <w:sz w:val="16"/>
          <w:szCs w:val="16"/>
          <w:lang w:val="en-US"/>
        </w:rPr>
        <w:t xml:space="preserve">    title: 'Де провести корпоратив 2025?',</w:t>
      </w:r>
    </w:p>
    <w:p w14:paraId="1299D77E"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description: 'Проголосуйте за місце для нашої річної корпоративної вечірки!',</w:t>
      </w:r>
    </w:p>
    <w:p w14:paraId="32ECA7DC"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moderator.id,</w:t>
      </w:r>
    </w:p>
    <w:p w14:paraId="3BF06768"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false,</w:t>
      </w:r>
    </w:p>
    <w:p w14:paraId="10BBDB5F"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11DB962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ago(45),</w:t>
      </w:r>
    </w:p>
    <w:p w14:paraId="301BB99F"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ago(30),</w:t>
      </w:r>
    </w:p>
    <w:p w14:paraId="32ACDABC"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2C502D33"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'Оберіть формат заходу', options: { create: [</w:t>
      </w:r>
    </w:p>
    <w:p w14:paraId="1AE2BB45"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'Ресторан у місті' }, { text: 'Виїзд на природу' }, { text: 'Боулінг / квест' }, { text: 'Онлайн-захід' },</w:t>
      </w:r>
    </w:p>
    <w:p w14:paraId="0737135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6ECEEAE"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'Скільки ви готові витратити на квиток?', options: { create: [</w:t>
      </w:r>
    </w:p>
    <w:p w14:paraId="2A8D6466"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'До 500 грн' }, { text: '500–1000 грн' }, { text: '1000–2000 грн' }, { text: 'Не має значення' },</w:t>
      </w:r>
    </w:p>
    <w:p w14:paraId="0D51791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9E5D1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B66F682"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580B8BF4" w14:textId="77777777" w:rsidR="00CB2782" w:rsidRPr="00A06751" w:rsidRDefault="00CB2782" w:rsidP="00A06751">
      <w:pPr>
        <w:pStyle w:val="Codelisting"/>
        <w:jc w:val="left"/>
        <w:rPr>
          <w:sz w:val="16"/>
          <w:szCs w:val="16"/>
          <w:lang w:val="en-US"/>
        </w:rPr>
      </w:pPr>
    </w:p>
    <w:p w14:paraId="4E04E85B"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6: Задоволеність продуктом (активне, нещодавнє)</w:t>
      </w:r>
    </w:p>
    <w:p w14:paraId="2D52C74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survey6 = await prisma.survey.create({ data: {</w:t>
      </w:r>
    </w:p>
    <w:p w14:paraId="5BB47916" w14:textId="77777777" w:rsidR="00CB2782" w:rsidRPr="00A06751" w:rsidRDefault="00CB2782" w:rsidP="00A06751">
      <w:pPr>
        <w:pStyle w:val="Codelisting"/>
        <w:jc w:val="left"/>
        <w:rPr>
          <w:sz w:val="16"/>
          <w:szCs w:val="16"/>
          <w:lang w:val="en-US"/>
        </w:rPr>
      </w:pPr>
      <w:r w:rsidRPr="00A06751">
        <w:rPr>
          <w:sz w:val="16"/>
          <w:szCs w:val="16"/>
          <w:lang w:val="en-US"/>
        </w:rPr>
        <w:t xml:space="preserve">    title: 'Оцінка задоволеності продуктом — Q2 2025',</w:t>
      </w:r>
    </w:p>
    <w:p w14:paraId="35962FF6"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'Короткий NPS-опит для внутрішнього трекінгу якості.',</w:t>
      </w:r>
    </w:p>
    <w:p w14:paraId="5DBACA94"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admin.id,</w:t>
      </w:r>
    </w:p>
    <w:p w14:paraId="61FA8447"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62B182F0"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4EF927A6"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ago(5),</w:t>
      </w:r>
    </w:p>
    <w:p w14:paraId="4772EBD0"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1ECD629B"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'Наскільки ймовірно, що ви порекомендуєте наш продукт другу?', options: { create: [</w:t>
      </w:r>
    </w:p>
    <w:p w14:paraId="484C9832" w14:textId="77777777" w:rsidR="00CB2782" w:rsidRPr="00A06751" w:rsidRDefault="00CB2782" w:rsidP="00A06751">
      <w:pPr>
        <w:pStyle w:val="Codelisting"/>
        <w:jc w:val="left"/>
        <w:rPr>
          <w:sz w:val="16"/>
          <w:szCs w:val="16"/>
          <w:lang w:val="en-US"/>
        </w:rPr>
      </w:pPr>
      <w:r w:rsidRPr="00A06751">
        <w:rPr>
          <w:sz w:val="16"/>
          <w:szCs w:val="16"/>
          <w:lang w:val="en-US"/>
        </w:rPr>
        <w:t xml:space="preserve">        { text: '9–10 (Промоутер)' }, { text: '7–8 (Нейтральний)' }, { text: '0–6 (Критик)' },</w:t>
      </w:r>
    </w:p>
    <w:p w14:paraId="3D777F5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C5E24BF"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'Що вам подобається найбільше?', options: { create: [</w:t>
      </w:r>
    </w:p>
    <w:p w14:paraId="32B486EF"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'Швидкість роботи' }, { text: 'Зручний інтерфейс' }, { text: 'Функціональність' }, { text: 'Ціна' },</w:t>
      </w:r>
    </w:p>
    <w:p w14:paraId="52A9469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3068299"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'Яка функція вам потрібна найбільше?', options: { create: [</w:t>
      </w:r>
    </w:p>
    <w:p w14:paraId="6BCCFCB3"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'Мобільний застосунок' }, { text: 'API-інтеграції' }, { text: 'Аналітика' }, { text: 'Командна робота' },</w:t>
      </w:r>
    </w:p>
    <w:p w14:paraId="3207460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1757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89C5CF"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6E765583" w14:textId="77777777" w:rsidR="00CB2782" w:rsidRPr="00A06751" w:rsidRDefault="00CB2782" w:rsidP="00A06751">
      <w:pPr>
        <w:pStyle w:val="Codelisting"/>
        <w:jc w:val="left"/>
        <w:rPr>
          <w:sz w:val="16"/>
          <w:szCs w:val="16"/>
          <w:lang w:val="en-US"/>
        </w:rPr>
      </w:pPr>
    </w:p>
    <w:p w14:paraId="4CBB6F16"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7: Вибір нової назви проекту (активне)</w:t>
      </w:r>
    </w:p>
    <w:p w14:paraId="4DA1796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survey7 = await prisma.survey.create({ data: {</w:t>
      </w:r>
    </w:p>
    <w:p w14:paraId="46BC5404" w14:textId="77777777" w:rsidR="00CB2782" w:rsidRPr="00A06751" w:rsidRDefault="00CB2782" w:rsidP="00A06751">
      <w:pPr>
        <w:pStyle w:val="Codelisting"/>
        <w:jc w:val="left"/>
        <w:rPr>
          <w:sz w:val="16"/>
          <w:szCs w:val="16"/>
          <w:lang w:val="en-US"/>
        </w:rPr>
      </w:pPr>
      <w:r w:rsidRPr="00A06751">
        <w:rPr>
          <w:sz w:val="16"/>
          <w:szCs w:val="16"/>
          <w:lang w:val="en-US"/>
        </w:rPr>
        <w:t xml:space="preserve">    title: 'Голосування за нову назву проекту',</w:t>
      </w:r>
    </w:p>
    <w:p w14:paraId="41EFFC3D"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'Команда пропонує декілька варіантів нової назви — ваш голос вирішить!',</w:t>
      </w:r>
    </w:p>
    <w:p w14:paraId="2EAC8162"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users[1].id,</w:t>
      </w:r>
    </w:p>
    <w:p w14:paraId="2AEC628C"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498D5573"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4E13E64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ago(2),</w:t>
      </w:r>
    </w:p>
    <w:p w14:paraId="6C763943"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0E7FA8C4"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'Який варіант назви вам найбільше подобається?', options: { create: [</w:t>
      </w:r>
    </w:p>
    <w:p w14:paraId="527A308F" w14:textId="77777777" w:rsidR="00CB2782" w:rsidRPr="00A06751" w:rsidRDefault="00CB2782" w:rsidP="00A06751">
      <w:pPr>
        <w:pStyle w:val="Codelisting"/>
        <w:jc w:val="left"/>
        <w:rPr>
          <w:sz w:val="16"/>
          <w:szCs w:val="16"/>
          <w:lang w:val="en-US"/>
        </w:rPr>
      </w:pPr>
      <w:r w:rsidRPr="00A06751">
        <w:rPr>
          <w:sz w:val="16"/>
          <w:szCs w:val="16"/>
          <w:lang w:val="en-US"/>
        </w:rPr>
        <w:t xml:space="preserve">        { text: 'SurveyPulse' }, { text: 'VoteFlow' }, { text: 'PollGuard' }, { text: 'UniVote' }, { text: 'TrustPoll' },</w:t>
      </w:r>
    </w:p>
    <w:p w14:paraId="34A5B11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388BD9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DD2C35"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22F5C080" w14:textId="77777777" w:rsidR="00CB2782" w:rsidRPr="00A06751" w:rsidRDefault="00CB2782" w:rsidP="00A06751">
      <w:pPr>
        <w:pStyle w:val="Codelisting"/>
        <w:jc w:val="left"/>
        <w:rPr>
          <w:sz w:val="16"/>
          <w:szCs w:val="16"/>
          <w:lang w:val="en-US"/>
        </w:rPr>
      </w:pPr>
    </w:p>
    <w:p w14:paraId="48E6C0C5"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8: Харчування в офісі (завершене)</w:t>
      </w:r>
    </w:p>
    <w:p w14:paraId="577E305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survey8 = await prisma.survey.create({ data: {</w:t>
      </w:r>
    </w:p>
    <w:p w14:paraId="1F114D3A" w14:textId="77777777" w:rsidR="00CB2782" w:rsidRPr="00A06751" w:rsidRDefault="00CB2782" w:rsidP="00A06751">
      <w:pPr>
        <w:pStyle w:val="Codelisting"/>
        <w:jc w:val="left"/>
        <w:rPr>
          <w:sz w:val="16"/>
          <w:szCs w:val="16"/>
          <w:lang w:val="en-US"/>
        </w:rPr>
      </w:pPr>
      <w:r w:rsidRPr="00A06751">
        <w:rPr>
          <w:sz w:val="16"/>
          <w:szCs w:val="16"/>
          <w:lang w:val="en-US"/>
        </w:rPr>
        <w:t xml:space="preserve">    title: 'Яке харчування ви б хотіли в офісі?',</w:t>
      </w:r>
    </w:p>
    <w:p w14:paraId="75CC78D1"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'Допоможіть нам облаштувати зону відпочинку та харчування для команди.',</w:t>
      </w:r>
    </w:p>
    <w:p w14:paraId="4043E675"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users[2].id,</w:t>
      </w:r>
    </w:p>
    <w:p w14:paraId="07ECEC27"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false,</w:t>
      </w:r>
    </w:p>
    <w:p w14:paraId="272C38E2"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668F1017"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ago(60),</w:t>
      </w:r>
    </w:p>
    <w:p w14:paraId="196921F7"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ago(45),</w:t>
      </w:r>
    </w:p>
    <w:p w14:paraId="7148D1E0"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11A873B7"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'Що з їжі ви б хотіли бачити в офісі?', options: { create: [</w:t>
      </w:r>
    </w:p>
    <w:p w14:paraId="066BF858"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'Фрукти та снеки' }, { text: 'Повноцінні обіди' }, { text: 'Сандвічі та кава' }, { text: 'Нічого, я їм вдома' },</w:t>
      </w:r>
    </w:p>
    <w:p w14:paraId="7722F8A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3AABAE0"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 часто ви обідаєте в офісі?', options: { create: [</w:t>
      </w:r>
    </w:p>
    <w:p w14:paraId="17CFD581"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'Щодня' }, { text: '3–4 рази на тиждень' }, { text: '1–2 рази на тиждень' }, { text: 'Рідко / ніколи' },</w:t>
      </w:r>
    </w:p>
    <w:p w14:paraId="1B3E7D3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755BE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F671A35"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71654808" w14:textId="77777777" w:rsidR="00CB2782" w:rsidRPr="00A06751" w:rsidRDefault="00CB2782" w:rsidP="00A06751">
      <w:pPr>
        <w:pStyle w:val="Codelisting"/>
        <w:jc w:val="left"/>
        <w:rPr>
          <w:sz w:val="16"/>
          <w:szCs w:val="16"/>
          <w:lang w:val="en-US"/>
        </w:rPr>
      </w:pPr>
    </w:p>
    <w:p w14:paraId="55894082"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9: Технічний стек фронтенду (активне)</w:t>
      </w:r>
    </w:p>
    <w:p w14:paraId="0D7CA0C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survey9 = await prisma.survey.create({ data: {</w:t>
      </w:r>
    </w:p>
    <w:p w14:paraId="012FEAAD" w14:textId="77777777" w:rsidR="00CB2782" w:rsidRPr="00A06751" w:rsidRDefault="00CB2782" w:rsidP="00A06751">
      <w:pPr>
        <w:pStyle w:val="Codelisting"/>
        <w:jc w:val="left"/>
        <w:rPr>
          <w:sz w:val="16"/>
          <w:szCs w:val="16"/>
          <w:lang w:val="en-US"/>
        </w:rPr>
      </w:pPr>
      <w:r w:rsidRPr="00A06751">
        <w:rPr>
          <w:sz w:val="16"/>
          <w:szCs w:val="16"/>
          <w:lang w:val="en-US"/>
        </w:rPr>
        <w:t xml:space="preserve">    title: 'Який UI-фреймворк обрати для нового проекту?',</w:t>
      </w:r>
    </w:p>
    <w:p w14:paraId="264AAB2B"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'Технічне опитування для фронтенд-команди. Результати вплинуть на вибір стеку.',</w:t>
      </w:r>
    </w:p>
    <w:p w14:paraId="19954C9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users[3].id,</w:t>
      </w:r>
    </w:p>
    <w:p w14:paraId="0FA721A5"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19C2734C"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53CDFD3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ago(4),</w:t>
      </w:r>
    </w:p>
    <w:p w14:paraId="20781DEE"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3B2107AE"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'Ваш основний UI-фреймворк?', options: { create: [</w:t>
      </w:r>
    </w:p>
    <w:p w14:paraId="7D307E57" w14:textId="77777777" w:rsidR="00CB2782" w:rsidRPr="00A06751" w:rsidRDefault="00CB2782" w:rsidP="00A06751">
      <w:pPr>
        <w:pStyle w:val="Codelisting"/>
        <w:jc w:val="left"/>
        <w:rPr>
          <w:sz w:val="16"/>
          <w:szCs w:val="16"/>
          <w:lang w:val="en-US"/>
        </w:rPr>
      </w:pPr>
      <w:r w:rsidRPr="00A06751">
        <w:rPr>
          <w:sz w:val="16"/>
          <w:szCs w:val="16"/>
          <w:lang w:val="en-US"/>
        </w:rPr>
        <w:t xml:space="preserve">        { text: 'React' }, { text: 'Vue 3' }, { text: 'Angular' }, { text: 'Svelte' }, { text: 'Solid.js' },</w:t>
      </w:r>
    </w:p>
    <w:p w14:paraId="486BD18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B52270B"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'Яку CSS-методологію ви надаєте перевагу?', options: { create: [</w:t>
      </w:r>
    </w:p>
    <w:p w14:paraId="49B0CCA1" w14:textId="77777777" w:rsidR="00CB2782" w:rsidRPr="00A06751" w:rsidRDefault="00CB2782" w:rsidP="00A06751">
      <w:pPr>
        <w:pStyle w:val="Codelisting"/>
        <w:jc w:val="left"/>
        <w:rPr>
          <w:sz w:val="16"/>
          <w:szCs w:val="16"/>
          <w:lang w:val="en-US"/>
        </w:rPr>
      </w:pPr>
      <w:r w:rsidRPr="00A06751">
        <w:rPr>
          <w:sz w:val="16"/>
          <w:szCs w:val="16"/>
          <w:lang w:val="en-US"/>
        </w:rPr>
        <w:t xml:space="preserve">        { text: 'Tailwind CSS' }, { text: 'CSS Modules' }, { text: 'Styled Components' }, { text: 'Vanilla CSS' },</w:t>
      </w:r>
    </w:p>
    <w:p w14:paraId="1EA70B3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66F955"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'Який менеджер стану обираєте?', options: { create: [</w:t>
      </w:r>
    </w:p>
    <w:p w14:paraId="4E77E102" w14:textId="77777777" w:rsidR="00CB2782" w:rsidRPr="00A06751" w:rsidRDefault="00CB2782" w:rsidP="00A06751">
      <w:pPr>
        <w:pStyle w:val="Codelisting"/>
        <w:jc w:val="left"/>
        <w:rPr>
          <w:sz w:val="16"/>
          <w:szCs w:val="16"/>
          <w:lang w:val="en-US"/>
        </w:rPr>
      </w:pPr>
      <w:r w:rsidRPr="00A06751">
        <w:rPr>
          <w:sz w:val="16"/>
          <w:szCs w:val="16"/>
          <w:lang w:val="en-US"/>
        </w:rPr>
        <w:t xml:space="preserve">        { text: 'Redux Toolkit' }, { text: 'Zustand' }, { text: 'Pinia' }, { text: 'Context API' }, { text: 'Jotai' },</w:t>
      </w:r>
    </w:p>
    <w:p w14:paraId="67FFED3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3CD2A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86AA29F"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4DED5F97" w14:textId="77777777" w:rsidR="00CB2782" w:rsidRPr="00A06751" w:rsidRDefault="00CB2782" w:rsidP="00A06751">
      <w:pPr>
        <w:pStyle w:val="Codelisting"/>
        <w:jc w:val="left"/>
        <w:rPr>
          <w:sz w:val="16"/>
          <w:szCs w:val="16"/>
          <w:lang w:val="en-US"/>
        </w:rPr>
      </w:pPr>
    </w:p>
    <w:p w14:paraId="2678F5AE" w14:textId="77777777" w:rsidR="00CB2782" w:rsidRPr="00A06751" w:rsidRDefault="00CB2782" w:rsidP="00A06751">
      <w:pPr>
        <w:pStyle w:val="Codelisting"/>
        <w:jc w:val="left"/>
        <w:rPr>
          <w:sz w:val="16"/>
          <w:szCs w:val="16"/>
          <w:lang w:val="en-US"/>
        </w:rPr>
      </w:pPr>
      <w:r w:rsidRPr="00A06751">
        <w:rPr>
          <w:sz w:val="16"/>
          <w:szCs w:val="16"/>
          <w:lang w:val="en-US"/>
        </w:rPr>
        <w:t xml:space="preserve">  // Опитування 10: Психологічний клімат (активне, з дедлайном)</w:t>
      </w:r>
    </w:p>
    <w:p w14:paraId="0975D52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survey10 = await prisma.survey.create({ data: {</w:t>
      </w:r>
    </w:p>
    <w:p w14:paraId="087FE556" w14:textId="77777777" w:rsidR="00CB2782" w:rsidRPr="00A06751" w:rsidRDefault="00CB2782" w:rsidP="00A06751">
      <w:pPr>
        <w:pStyle w:val="Codelisting"/>
        <w:jc w:val="left"/>
        <w:rPr>
          <w:sz w:val="16"/>
          <w:szCs w:val="16"/>
          <w:lang w:val="en-US"/>
        </w:rPr>
      </w:pPr>
      <w:r w:rsidRPr="00A06751">
        <w:rPr>
          <w:sz w:val="16"/>
          <w:szCs w:val="16"/>
          <w:lang w:val="en-US"/>
        </w:rPr>
        <w:t xml:space="preserve">    title: 'Анкета психологічного клімату в команді',</w:t>
      </w:r>
    </w:p>
    <w:p w14:paraId="2D8DBA62"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description: 'Анонімне опитування для HR-відділу. Допоможе виявити проблемні зони та покращити добробут команди.',</w:t>
      </w:r>
    </w:p>
    <w:p w14:paraId="3134068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createdById: moderator.id,</w:t>
      </w:r>
    </w:p>
    <w:p w14:paraId="33EB93CE" w14:textId="77777777" w:rsidR="00CB2782" w:rsidRPr="00A06751" w:rsidRDefault="00CB2782" w:rsidP="00A06751">
      <w:pPr>
        <w:pStyle w:val="Codelisting"/>
        <w:jc w:val="left"/>
        <w:rPr>
          <w:sz w:val="16"/>
          <w:szCs w:val="16"/>
          <w:lang w:val="en-US"/>
        </w:rPr>
      </w:pPr>
      <w:r w:rsidRPr="00A06751">
        <w:rPr>
          <w:sz w:val="16"/>
          <w:szCs w:val="16"/>
          <w:lang w:val="en-US"/>
        </w:rPr>
        <w:t xml:space="preserve">    isActive: true,</w:t>
      </w:r>
    </w:p>
    <w:p w14:paraId="6F921E19" w14:textId="77777777" w:rsidR="00CB2782" w:rsidRPr="00A06751" w:rsidRDefault="00CB2782" w:rsidP="00A06751">
      <w:pPr>
        <w:pStyle w:val="Codelisting"/>
        <w:jc w:val="left"/>
        <w:rPr>
          <w:sz w:val="16"/>
          <w:szCs w:val="16"/>
          <w:lang w:val="en-US"/>
        </w:rPr>
      </w:pPr>
      <w:r w:rsidRPr="00A06751">
        <w:rPr>
          <w:sz w:val="16"/>
          <w:szCs w:val="16"/>
          <w:lang w:val="en-US"/>
        </w:rPr>
        <w:t xml:space="preserve">    accessType: SurveyAccessType.PUBLIC,</w:t>
      </w:r>
    </w:p>
    <w:p w14:paraId="5399A43C"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ago(1),</w:t>
      </w:r>
    </w:p>
    <w:p w14:paraId="483E7514" w14:textId="77777777" w:rsidR="00CB2782" w:rsidRPr="00A06751" w:rsidRDefault="00CB2782" w:rsidP="00A06751">
      <w:pPr>
        <w:pStyle w:val="Codelisting"/>
        <w:jc w:val="left"/>
        <w:rPr>
          <w:sz w:val="16"/>
          <w:szCs w:val="16"/>
          <w:lang w:val="en-US"/>
        </w:rPr>
      </w:pPr>
      <w:r w:rsidRPr="00A06751">
        <w:rPr>
          <w:sz w:val="16"/>
          <w:szCs w:val="16"/>
          <w:lang w:val="en-US"/>
        </w:rPr>
        <w:t xml:space="preserve">    deadline: new Date(Date.now() + 14 * 24 * 3600 * 1000),</w:t>
      </w:r>
    </w:p>
    <w:p w14:paraId="1F1E4D98" w14:textId="77777777" w:rsidR="00CB2782" w:rsidRPr="00A06751" w:rsidRDefault="00CB2782" w:rsidP="00A06751">
      <w:pPr>
        <w:pStyle w:val="Codelisting"/>
        <w:jc w:val="left"/>
        <w:rPr>
          <w:sz w:val="16"/>
          <w:szCs w:val="16"/>
          <w:lang w:val="en-US"/>
        </w:rPr>
      </w:pPr>
      <w:r w:rsidRPr="00A06751">
        <w:rPr>
          <w:sz w:val="16"/>
          <w:szCs w:val="16"/>
          <w:lang w:val="en-US"/>
        </w:rPr>
        <w:t xml:space="preserve">    questions: { create: [</w:t>
      </w:r>
    </w:p>
    <w:p w14:paraId="68938513"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'Як ви оцінюєте свій рівень стресу на роботі?', options: { create: [</w:t>
      </w:r>
    </w:p>
    <w:p w14:paraId="7E652754"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'Низький — все спокійно' }, { text: 'Середній — справляюсь' }, { text: 'Високий — важко' }, { text: 'Критичний — вигораю' },</w:t>
      </w:r>
    </w:p>
    <w:p w14:paraId="09A2C44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503D32"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'Чи відчуваєте ви підтримку від керівництва?', options: { create: [</w:t>
      </w:r>
    </w:p>
    <w:p w14:paraId="55486E7F"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'Так, завжди' }, { text: 'Переважно так' }, { text: 'Рідко' }, { text: 'Ні' },</w:t>
      </w:r>
    </w:p>
    <w:p w14:paraId="56C3D4F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CE68AB" w14:textId="77777777" w:rsidR="00CB2782" w:rsidRPr="00A06751" w:rsidRDefault="00CB2782" w:rsidP="00A06751">
      <w:pPr>
        <w:pStyle w:val="Codelisting"/>
        <w:jc w:val="left"/>
        <w:rPr>
          <w:sz w:val="16"/>
          <w:szCs w:val="16"/>
          <w:lang w:val="en-US"/>
        </w:rPr>
      </w:pPr>
      <w:r w:rsidRPr="00A06751">
        <w:rPr>
          <w:sz w:val="16"/>
          <w:szCs w:val="16"/>
          <w:lang w:val="en-US"/>
        </w:rPr>
        <w:t xml:space="preserve">      { text: 'Що найбільше впливає на ваш настрій на роботі?', options: { create: [</w:t>
      </w:r>
    </w:p>
    <w:p w14:paraId="56922689" w14:textId="77777777" w:rsidR="00CB2782" w:rsidRPr="00A06751" w:rsidRDefault="00CB2782" w:rsidP="00A06751">
      <w:pPr>
        <w:pStyle w:val="Codelisting"/>
        <w:jc w:val="left"/>
        <w:rPr>
          <w:sz w:val="16"/>
          <w:szCs w:val="16"/>
          <w:lang w:val="en-US"/>
        </w:rPr>
      </w:pPr>
      <w:r w:rsidRPr="00A06751">
        <w:rPr>
          <w:sz w:val="16"/>
          <w:szCs w:val="16"/>
          <w:lang w:val="en-US"/>
        </w:rPr>
        <w:t xml:space="preserve">        { text: 'Дедлайни та навантаження' }, { text: 'Стосунки в команді' }, { text: 'Технічні проблеми' }, { text: 'Нечіткі завдання' },</w:t>
      </w:r>
    </w:p>
    <w:p w14:paraId="3FDD3B5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3B910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380B30" w14:textId="77777777" w:rsidR="00CB2782" w:rsidRPr="00A06751" w:rsidRDefault="00CB2782" w:rsidP="00A06751">
      <w:pPr>
        <w:pStyle w:val="Codelisting"/>
        <w:jc w:val="left"/>
        <w:rPr>
          <w:sz w:val="16"/>
          <w:szCs w:val="16"/>
          <w:lang w:val="en-US"/>
        </w:rPr>
      </w:pPr>
      <w:r w:rsidRPr="00A06751">
        <w:rPr>
          <w:sz w:val="16"/>
          <w:szCs w:val="16"/>
          <w:lang w:val="en-US"/>
        </w:rPr>
        <w:t xml:space="preserve">  }, include: { questions: { include: { options: true } } }});</w:t>
      </w:r>
    </w:p>
    <w:p w14:paraId="7612397A" w14:textId="77777777" w:rsidR="00CB2782" w:rsidRPr="00A06751" w:rsidRDefault="00CB2782" w:rsidP="00A06751">
      <w:pPr>
        <w:pStyle w:val="Codelisting"/>
        <w:jc w:val="left"/>
        <w:rPr>
          <w:sz w:val="16"/>
          <w:szCs w:val="16"/>
          <w:lang w:val="en-US"/>
        </w:rPr>
      </w:pPr>
    </w:p>
    <w:p w14:paraId="34340611"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10 surveys`);</w:t>
      </w:r>
    </w:p>
    <w:p w14:paraId="4AD980AF" w14:textId="77777777" w:rsidR="00CB2782" w:rsidRPr="00A06751" w:rsidRDefault="00CB2782" w:rsidP="00A06751">
      <w:pPr>
        <w:pStyle w:val="Codelisting"/>
        <w:jc w:val="left"/>
        <w:rPr>
          <w:sz w:val="16"/>
          <w:szCs w:val="16"/>
          <w:lang w:val="en-US"/>
        </w:rPr>
      </w:pPr>
    </w:p>
    <w:p w14:paraId="152A907E" w14:textId="77777777" w:rsidR="00CB2782" w:rsidRPr="00A06751" w:rsidRDefault="00CB2782" w:rsidP="00A06751">
      <w:pPr>
        <w:pStyle w:val="Codelisting"/>
        <w:jc w:val="left"/>
        <w:rPr>
          <w:sz w:val="16"/>
          <w:szCs w:val="16"/>
          <w:lang w:val="en-US"/>
        </w:rPr>
      </w:pPr>
      <w:r w:rsidRPr="00A06751">
        <w:rPr>
          <w:sz w:val="16"/>
          <w:szCs w:val="16"/>
          <w:lang w:val="en-US"/>
        </w:rPr>
        <w:t xml:space="preserve">  // ── 3. Нормальні голоси для survey1 ────────────────────────────────────────</w:t>
      </w:r>
    </w:p>
    <w:p w14:paraId="1CF6003A" w14:textId="77777777" w:rsidR="00CB2782" w:rsidRPr="00A06751" w:rsidRDefault="00CB2782" w:rsidP="00A06751">
      <w:pPr>
        <w:pStyle w:val="Codelisting"/>
        <w:jc w:val="left"/>
        <w:rPr>
          <w:sz w:val="16"/>
          <w:szCs w:val="16"/>
          <w:lang w:val="en-US"/>
        </w:rPr>
      </w:pPr>
    </w:p>
    <w:p w14:paraId="24736B5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s1q1opts = survey1.questions[0].options;</w:t>
      </w:r>
    </w:p>
    <w:p w14:paraId="7AEAB4C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s1q2opts = survey1.questions[1].options;</w:t>
      </w:r>
    </w:p>
    <w:p w14:paraId="19257ED9" w14:textId="77777777" w:rsidR="00CB2782" w:rsidRPr="00A06751" w:rsidRDefault="00CB2782" w:rsidP="00A06751">
      <w:pPr>
        <w:pStyle w:val="Codelisting"/>
        <w:jc w:val="left"/>
        <w:rPr>
          <w:sz w:val="16"/>
          <w:szCs w:val="16"/>
          <w:lang w:val="en-US"/>
        </w:rPr>
      </w:pPr>
    </w:p>
    <w:p w14:paraId="4E8014C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normalVoters = [</w:t>
      </w:r>
    </w:p>
    <w:p w14:paraId="22AA4793" w14:textId="77777777" w:rsidR="00CB2782" w:rsidRPr="00A06751" w:rsidRDefault="00CB2782" w:rsidP="00A06751">
      <w:pPr>
        <w:pStyle w:val="Codelisting"/>
        <w:jc w:val="left"/>
        <w:rPr>
          <w:sz w:val="16"/>
          <w:szCs w:val="16"/>
          <w:lang w:val="en-US"/>
        </w:rPr>
      </w:pPr>
      <w:r w:rsidRPr="00A06751">
        <w:rPr>
          <w:sz w:val="16"/>
          <w:szCs w:val="16"/>
          <w:lang w:val="en-US"/>
        </w:rPr>
        <w:t xml:space="preserve">    { user: users[0], ip: '195.56.120.10', ua: 'Mozilla/5.0 (Windows NT 10.0; Win64; x64) AppleWebKit/537.36 Chrome/124.0 Safari/537.36', delayMs: 45_000 },</w:t>
      </w:r>
    </w:p>
    <w:p w14:paraId="7988A319" w14:textId="77777777" w:rsidR="00CB2782" w:rsidRPr="00A06751" w:rsidRDefault="00CB2782" w:rsidP="00A06751">
      <w:pPr>
        <w:pStyle w:val="Codelisting"/>
        <w:jc w:val="left"/>
        <w:rPr>
          <w:sz w:val="16"/>
          <w:szCs w:val="16"/>
          <w:lang w:val="en-US"/>
        </w:rPr>
      </w:pPr>
      <w:r w:rsidRPr="00A06751">
        <w:rPr>
          <w:sz w:val="16"/>
          <w:szCs w:val="16"/>
          <w:lang w:val="en-US"/>
        </w:rPr>
        <w:t xml:space="preserve">    { user: users[1], ip: '195.56.120.11', ua: 'Mozilla/5.0 (Macintosh; Intel Mac OS X 14_4) Safari/605.1.15', delayMs: 62_000 },</w:t>
      </w:r>
    </w:p>
    <w:p w14:paraId="09E5E7FA" w14:textId="77777777" w:rsidR="00CB2782" w:rsidRPr="00A06751" w:rsidRDefault="00CB2782" w:rsidP="00A06751">
      <w:pPr>
        <w:pStyle w:val="Codelisting"/>
        <w:jc w:val="left"/>
        <w:rPr>
          <w:sz w:val="16"/>
          <w:szCs w:val="16"/>
          <w:lang w:val="en-US"/>
        </w:rPr>
      </w:pPr>
      <w:r w:rsidRPr="00A06751">
        <w:rPr>
          <w:sz w:val="16"/>
          <w:szCs w:val="16"/>
          <w:lang w:val="en-US"/>
        </w:rPr>
        <w:t xml:space="preserve">    { user: users[2], ip: '93.175.22.5',   ua: 'Mozilla/5.0 (X11; Linux x86_64; rv:125.0) Gecko/20100101 Firefox/125.0', delayMs: 30_000 },</w:t>
      </w:r>
    </w:p>
    <w:p w14:paraId="540118E4" w14:textId="77777777" w:rsidR="00CB2782" w:rsidRPr="00A06751" w:rsidRDefault="00CB2782" w:rsidP="00A06751">
      <w:pPr>
        <w:pStyle w:val="Codelisting"/>
        <w:jc w:val="left"/>
        <w:rPr>
          <w:sz w:val="16"/>
          <w:szCs w:val="16"/>
          <w:lang w:val="en-US"/>
        </w:rPr>
      </w:pPr>
      <w:r w:rsidRPr="00A06751">
        <w:rPr>
          <w:sz w:val="16"/>
          <w:szCs w:val="16"/>
          <w:lang w:val="en-US"/>
        </w:rPr>
        <w:t xml:space="preserve">    { user: users[3], ip: '91.200.14.88',  ua: 'Mozilla/5.0 (iPhone; CPU iPhone OS 17_4 like Mac OS X) AppleWebKit/605.1.15', delayMs: 55_000 },</w:t>
      </w:r>
    </w:p>
    <w:p w14:paraId="4924D013" w14:textId="77777777" w:rsidR="00CB2782" w:rsidRPr="00A06751" w:rsidRDefault="00CB2782" w:rsidP="00A06751">
      <w:pPr>
        <w:pStyle w:val="Codelisting"/>
        <w:jc w:val="left"/>
        <w:rPr>
          <w:sz w:val="16"/>
          <w:szCs w:val="16"/>
          <w:lang w:val="en-US"/>
        </w:rPr>
      </w:pPr>
      <w:r w:rsidRPr="00A06751">
        <w:rPr>
          <w:sz w:val="16"/>
          <w:szCs w:val="16"/>
          <w:lang w:val="en-US"/>
        </w:rPr>
        <w:t xml:space="preserve">    { user: users[4], ip: '77.88.55.9',    ua: 'Mozilla/5.0 (Windows NT 10.0; Win64; x64) AppleWebKit/537.36 Edge/124.0', delayMs: 90_000 },</w:t>
      </w:r>
    </w:p>
    <w:p w14:paraId="244F3C4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C90FD2" w14:textId="77777777" w:rsidR="00CB2782" w:rsidRPr="00A06751" w:rsidRDefault="00CB2782" w:rsidP="00A06751">
      <w:pPr>
        <w:pStyle w:val="Codelisting"/>
        <w:jc w:val="left"/>
        <w:rPr>
          <w:sz w:val="16"/>
          <w:szCs w:val="16"/>
          <w:lang w:val="en-US"/>
        </w:rPr>
      </w:pPr>
    </w:p>
    <w:p w14:paraId="5270A775"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normalVoters.length; i++) {</w:t>
      </w:r>
    </w:p>
    <w:p w14:paraId="46D507E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 user, ip, ua, delayMs } = normalVoters[i];</w:t>
      </w:r>
    </w:p>
    <w:p w14:paraId="759BE41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ago(i + 1, 0, i * 17);</w:t>
      </w:r>
    </w:p>
    <w:p w14:paraId="7889CCF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delayMs);</w:t>
      </w:r>
    </w:p>
    <w:p w14:paraId="59885F84" w14:textId="77777777" w:rsidR="00CB2782" w:rsidRPr="00A06751" w:rsidRDefault="00CB2782" w:rsidP="00A06751">
      <w:pPr>
        <w:pStyle w:val="Codelisting"/>
        <w:jc w:val="left"/>
        <w:rPr>
          <w:sz w:val="16"/>
          <w:szCs w:val="16"/>
          <w:lang w:val="en-US"/>
        </w:rPr>
      </w:pPr>
    </w:p>
    <w:p w14:paraId="5FC531A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2B0FBB2D"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survey1.id,</w:t>
      </w:r>
    </w:p>
    <w:p w14:paraId="158C7475"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user.id,</w:t>
      </w:r>
    </w:p>
    <w:p w14:paraId="485C6E7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1D05B8E6"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7F930CD8"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s1q1opts[i % s1q1opts.length].id },</w:t>
      </w:r>
    </w:p>
    <w:p w14:paraId="4760AAA3"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s1q2opts[i % s1q2opts.length].id },</w:t>
      </w:r>
    </w:p>
    <w:p w14:paraId="627F05E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12753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5269F75" w14:textId="77777777" w:rsidR="00CB2782" w:rsidRPr="00A06751" w:rsidRDefault="00CB2782" w:rsidP="00A06751">
      <w:pPr>
        <w:pStyle w:val="Codelisting"/>
        <w:jc w:val="left"/>
        <w:rPr>
          <w:sz w:val="16"/>
          <w:szCs w:val="16"/>
          <w:lang w:val="en-US"/>
        </w:rPr>
      </w:pPr>
    </w:p>
    <w:p w14:paraId="15C0305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090BFFA2"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survey1.id,</w:t>
      </w:r>
    </w:p>
    <w:p w14:paraId="2C5AA4E6"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 userAgent: ua,</w:t>
      </w:r>
    </w:p>
    <w:p w14:paraId="2C74C421"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w:t>
      </w:r>
    </w:p>
    <w:p w14:paraId="1694DEC9" w14:textId="77777777" w:rsidR="00CB2782" w:rsidRPr="00A06751" w:rsidRDefault="00CB2782" w:rsidP="00A06751">
      <w:pPr>
        <w:pStyle w:val="Codelisting"/>
        <w:jc w:val="left"/>
        <w:rPr>
          <w:sz w:val="16"/>
          <w:szCs w:val="16"/>
          <w:lang w:val="en-US"/>
        </w:rPr>
      </w:pPr>
      <w:r w:rsidRPr="00A06751">
        <w:rPr>
          <w:sz w:val="16"/>
          <w:szCs w:val="16"/>
          <w:lang w:val="en-US"/>
        </w:rPr>
        <w:t xml:space="preserve">      ipSubnet: ip.split('.').slice(0, 3).join('.') + '.0/24',</w:t>
      </w:r>
    </w:p>
    <w:p w14:paraId="683392B8"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1D9084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C39B15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54750C" w14:textId="77777777" w:rsidR="00CB2782" w:rsidRPr="00A06751" w:rsidRDefault="00CB2782" w:rsidP="00A06751">
      <w:pPr>
        <w:pStyle w:val="Codelisting"/>
        <w:jc w:val="left"/>
        <w:rPr>
          <w:sz w:val="16"/>
          <w:szCs w:val="16"/>
          <w:lang w:val="en-US"/>
        </w:rPr>
      </w:pPr>
    </w:p>
    <w:p w14:paraId="2F1B3A88"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${normalVoters.length} normal votes for survey1`);</w:t>
      </w:r>
    </w:p>
    <w:p w14:paraId="42A13FD5" w14:textId="77777777" w:rsidR="00CB2782" w:rsidRPr="00A06751" w:rsidRDefault="00CB2782" w:rsidP="00A06751">
      <w:pPr>
        <w:pStyle w:val="Codelisting"/>
        <w:jc w:val="left"/>
        <w:rPr>
          <w:sz w:val="16"/>
          <w:szCs w:val="16"/>
          <w:lang w:val="en-US"/>
        </w:rPr>
      </w:pPr>
    </w:p>
    <w:p w14:paraId="3F1AB2B5" w14:textId="77777777" w:rsidR="00CB2782" w:rsidRPr="00A06751" w:rsidRDefault="00CB2782" w:rsidP="00A06751">
      <w:pPr>
        <w:pStyle w:val="Codelisting"/>
        <w:jc w:val="left"/>
        <w:rPr>
          <w:sz w:val="16"/>
          <w:szCs w:val="16"/>
          <w:lang w:val="en-US"/>
        </w:rPr>
      </w:pPr>
      <w:r w:rsidRPr="00A06751">
        <w:rPr>
          <w:sz w:val="16"/>
          <w:szCs w:val="16"/>
          <w:lang w:val="en-US"/>
        </w:rPr>
        <w:t xml:space="preserve">  // ── 4. Шкільні голоси для survey2 (та сама підмережа — НОРМАЛЬНО!) ─────────</w:t>
      </w:r>
    </w:p>
    <w:p w14:paraId="7E46ABE8" w14:textId="77777777" w:rsidR="00CB2782" w:rsidRPr="00A06751" w:rsidRDefault="00CB2782" w:rsidP="00A06751">
      <w:pPr>
        <w:pStyle w:val="Codelisting"/>
        <w:jc w:val="left"/>
        <w:rPr>
          <w:sz w:val="16"/>
          <w:szCs w:val="16"/>
          <w:lang w:val="en-US"/>
        </w:rPr>
      </w:pPr>
      <w:r w:rsidRPr="00A06751">
        <w:rPr>
          <w:sz w:val="16"/>
          <w:szCs w:val="16"/>
          <w:lang w:val="en-US"/>
        </w:rPr>
        <w:t xml:space="preserve">  // Демонструє що нові аномалії НЕ карають школярів</w:t>
      </w:r>
    </w:p>
    <w:p w14:paraId="783DE188" w14:textId="77777777" w:rsidR="00CB2782" w:rsidRPr="00A06751" w:rsidRDefault="00CB2782" w:rsidP="00A06751">
      <w:pPr>
        <w:pStyle w:val="Codelisting"/>
        <w:jc w:val="left"/>
        <w:rPr>
          <w:sz w:val="16"/>
          <w:szCs w:val="16"/>
          <w:lang w:val="en-US"/>
        </w:rPr>
      </w:pPr>
    </w:p>
    <w:p w14:paraId="7902212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s2opts = survey2.questions.map(q =&gt; q.options);</w:t>
      </w:r>
    </w:p>
    <w:p w14:paraId="61BED405" w14:textId="77777777" w:rsidR="00CB2782" w:rsidRPr="00A06751" w:rsidRDefault="00CB2782" w:rsidP="00A06751">
      <w:pPr>
        <w:pStyle w:val="Codelisting"/>
        <w:jc w:val="left"/>
        <w:rPr>
          <w:sz w:val="16"/>
          <w:szCs w:val="16"/>
          <w:lang w:val="en-US"/>
        </w:rPr>
      </w:pPr>
    </w:p>
    <w:p w14:paraId="70D8B195"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15; i++) {</w:t>
      </w:r>
    </w:p>
    <w:p w14:paraId="4421A54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`192.168.1.${i + 10}`;          // різні IP але одна /24 — нормально</w:t>
      </w:r>
    </w:p>
    <w:p w14:paraId="59CF64B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ago(2, 0, i * 3);</w:t>
      </w:r>
    </w:p>
    <w:p w14:paraId="0456E5D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(25_000 + i * 1500)); // 25–47 сек</w:t>
      </w:r>
    </w:p>
    <w:p w14:paraId="14BB6503" w14:textId="77777777" w:rsidR="00CB2782" w:rsidRPr="00A06751" w:rsidRDefault="00CB2782" w:rsidP="00A06751">
      <w:pPr>
        <w:pStyle w:val="Codelisting"/>
        <w:jc w:val="left"/>
        <w:rPr>
          <w:sz w:val="16"/>
          <w:szCs w:val="16"/>
          <w:lang w:val="en-US"/>
        </w:rPr>
      </w:pPr>
    </w:p>
    <w:p w14:paraId="741ECEA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5CEA96BC"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survey2.id,</w:t>
      </w:r>
    </w:p>
    <w:p w14:paraId="2EA5A1CF"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233D512D"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025FF010"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s2opts[0][i % s2opts[0].length].id },</w:t>
      </w:r>
    </w:p>
    <w:p w14:paraId="35893895"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s2opts[1][i % s2opts[1].length].id },</w:t>
      </w:r>
    </w:p>
    <w:p w14:paraId="6C4C6A65"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s2opts[2][i % s2opts[2].length].id },</w:t>
      </w:r>
    </w:p>
    <w:p w14:paraId="4A9A935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714153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87E2B21" w14:textId="77777777" w:rsidR="00CB2782" w:rsidRPr="00A06751" w:rsidRDefault="00CB2782" w:rsidP="00A06751">
      <w:pPr>
        <w:pStyle w:val="Codelisting"/>
        <w:jc w:val="left"/>
        <w:rPr>
          <w:sz w:val="16"/>
          <w:szCs w:val="16"/>
          <w:lang w:val="en-US"/>
        </w:rPr>
      </w:pPr>
    </w:p>
    <w:p w14:paraId="2B49768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3C548483"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survey2.id,</w:t>
      </w:r>
    </w:p>
    <w:p w14:paraId="116C7846"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w:t>
      </w:r>
    </w:p>
    <w:p w14:paraId="094ED160" w14:textId="77777777" w:rsidR="00CB2782" w:rsidRPr="00A06751" w:rsidRDefault="00CB2782" w:rsidP="00A06751">
      <w:pPr>
        <w:pStyle w:val="Codelisting"/>
        <w:jc w:val="left"/>
        <w:rPr>
          <w:sz w:val="16"/>
          <w:szCs w:val="16"/>
          <w:lang w:val="en-US"/>
        </w:rPr>
      </w:pPr>
      <w:r w:rsidRPr="00A06751">
        <w:rPr>
          <w:sz w:val="16"/>
          <w:szCs w:val="16"/>
          <w:lang w:val="en-US"/>
        </w:rPr>
        <w:t xml:space="preserve">      userAgent: `Mozilla/5.0 (Windows NT 10.0) Chrome/124.0.${6100 + i} Safari/537.36`,</w:t>
      </w:r>
    </w:p>
    <w:p w14:paraId="2FC30F57"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'192.168.1.0/24',</w:t>
      </w:r>
    </w:p>
    <w:p w14:paraId="693050AC"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7D93CF0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7ABCCD"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1A9DC37" w14:textId="77777777" w:rsidR="00CB2782" w:rsidRPr="00A06751" w:rsidRDefault="00CB2782" w:rsidP="00A06751">
      <w:pPr>
        <w:pStyle w:val="Codelisting"/>
        <w:jc w:val="left"/>
        <w:rPr>
          <w:sz w:val="16"/>
          <w:szCs w:val="16"/>
          <w:lang w:val="en-US"/>
        </w:rPr>
      </w:pPr>
    </w:p>
    <w:p w14:paraId="2C71F85B"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15 school-like votes for survey2 (same subnet, riskScore=0)`);</w:t>
      </w:r>
    </w:p>
    <w:p w14:paraId="2B5194C0" w14:textId="77777777" w:rsidR="00CB2782" w:rsidRPr="00A06751" w:rsidRDefault="00CB2782" w:rsidP="00A06751">
      <w:pPr>
        <w:pStyle w:val="Codelisting"/>
        <w:jc w:val="left"/>
        <w:rPr>
          <w:sz w:val="16"/>
          <w:szCs w:val="16"/>
          <w:lang w:val="en-US"/>
        </w:rPr>
      </w:pPr>
    </w:p>
    <w:p w14:paraId="73C44D7B" w14:textId="77777777" w:rsidR="00CB2782" w:rsidRPr="00A06751" w:rsidRDefault="00CB2782" w:rsidP="00A06751">
      <w:pPr>
        <w:pStyle w:val="Codelisting"/>
        <w:jc w:val="left"/>
        <w:rPr>
          <w:sz w:val="16"/>
          <w:szCs w:val="16"/>
          <w:lang w:val="en-US"/>
        </w:rPr>
      </w:pPr>
      <w:r w:rsidRPr="00A06751">
        <w:rPr>
          <w:sz w:val="16"/>
          <w:szCs w:val="16"/>
          <w:lang w:val="en-US"/>
        </w:rPr>
        <w:t xml:space="preserve">  // ── 5. Голоси для завершеного survey3 ─────────────────────────────────────</w:t>
      </w:r>
    </w:p>
    <w:p w14:paraId="4CDD6FAE" w14:textId="77777777" w:rsidR="00CB2782" w:rsidRPr="00A06751" w:rsidRDefault="00CB2782" w:rsidP="00A06751">
      <w:pPr>
        <w:pStyle w:val="Codelisting"/>
        <w:jc w:val="left"/>
        <w:rPr>
          <w:sz w:val="16"/>
          <w:szCs w:val="16"/>
          <w:lang w:val="en-US"/>
        </w:rPr>
      </w:pPr>
    </w:p>
    <w:p w14:paraId="661233C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s3opts = survey3.questions[0].options;</w:t>
      </w:r>
    </w:p>
    <w:p w14:paraId="6358999A" w14:textId="77777777" w:rsidR="00CB2782" w:rsidRPr="00A06751" w:rsidRDefault="00CB2782" w:rsidP="00A06751">
      <w:pPr>
        <w:pStyle w:val="Codelisting"/>
        <w:jc w:val="left"/>
        <w:rPr>
          <w:sz w:val="16"/>
          <w:szCs w:val="16"/>
          <w:lang w:val="en-US"/>
        </w:rPr>
      </w:pPr>
    </w:p>
    <w:p w14:paraId="59099A03"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8; i++) {</w:t>
      </w:r>
    </w:p>
    <w:p w14:paraId="6066429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`10.0.${Math.floor(i / 3)}.${i + 1}`;</w:t>
      </w:r>
    </w:p>
    <w:p w14:paraId="4E15DBC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ago(10 + i, 0, i * 11);</w:t>
      </w:r>
    </w:p>
    <w:p w14:paraId="379DF06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(30_000 + i * 5000));</w:t>
      </w:r>
    </w:p>
    <w:p w14:paraId="411BC02F" w14:textId="77777777" w:rsidR="00CB2782" w:rsidRPr="00A06751" w:rsidRDefault="00CB2782" w:rsidP="00A06751">
      <w:pPr>
        <w:pStyle w:val="Codelisting"/>
        <w:jc w:val="left"/>
        <w:rPr>
          <w:sz w:val="16"/>
          <w:szCs w:val="16"/>
          <w:lang w:val="en-US"/>
        </w:rPr>
      </w:pPr>
    </w:p>
    <w:p w14:paraId="60A8AA15"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vote = await prisma.vote.create({ data: {</w:t>
      </w:r>
    </w:p>
    <w:p w14:paraId="4191CDC2"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survey3.id,</w:t>
      </w:r>
    </w:p>
    <w:p w14:paraId="118F550F"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i &lt; users.length ? users[i].id : undefined,</w:t>
      </w:r>
    </w:p>
    <w:p w14:paraId="42BEE22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2FF72433"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 optionId: s3opts[i % s3opts.length].id }] },</w:t>
      </w:r>
    </w:p>
    <w:p w14:paraId="3734822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730DC0" w14:textId="77777777" w:rsidR="00CB2782" w:rsidRPr="00A06751" w:rsidRDefault="00CB2782" w:rsidP="00A06751">
      <w:pPr>
        <w:pStyle w:val="Codelisting"/>
        <w:jc w:val="left"/>
        <w:rPr>
          <w:sz w:val="16"/>
          <w:szCs w:val="16"/>
          <w:lang w:val="en-US"/>
        </w:rPr>
      </w:pPr>
    </w:p>
    <w:p w14:paraId="7CE3864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3FA3DBB7"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survey3.id,</w:t>
      </w:r>
    </w:p>
    <w:p w14:paraId="0C30C7B0"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w:t>
      </w:r>
    </w:p>
    <w:p w14:paraId="46695400" w14:textId="77777777" w:rsidR="00CB2782" w:rsidRPr="00A06751" w:rsidRDefault="00CB2782" w:rsidP="00A06751">
      <w:pPr>
        <w:pStyle w:val="Codelisting"/>
        <w:jc w:val="left"/>
        <w:rPr>
          <w:sz w:val="16"/>
          <w:szCs w:val="16"/>
          <w:lang w:val="en-US"/>
        </w:rPr>
      </w:pPr>
      <w:r w:rsidRPr="00A06751">
        <w:rPr>
          <w:sz w:val="16"/>
          <w:szCs w:val="16"/>
          <w:lang w:val="en-US"/>
        </w:rPr>
        <w:t xml:space="preserve">      userAgent: 'Mozilla/5.0 (Windows NT 10.0; Win64; x64) AppleWebKit/537.36 Chrome/123.0 Safari/537.36',</w:t>
      </w:r>
    </w:p>
    <w:p w14:paraId="51C84C28"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w:t>
      </w:r>
    </w:p>
    <w:p w14:paraId="0C1E714D" w14:textId="77777777" w:rsidR="00CB2782" w:rsidRPr="00A06751" w:rsidRDefault="00CB2782" w:rsidP="00A06751">
      <w:pPr>
        <w:pStyle w:val="Codelisting"/>
        <w:jc w:val="left"/>
        <w:rPr>
          <w:sz w:val="16"/>
          <w:szCs w:val="16"/>
          <w:lang w:val="en-US"/>
        </w:rPr>
      </w:pPr>
      <w:r w:rsidRPr="00A06751">
        <w:rPr>
          <w:sz w:val="16"/>
          <w:szCs w:val="16"/>
          <w:lang w:val="en-US"/>
        </w:rPr>
        <w:t xml:space="preserve">      ipSubnet: ip.split('.').slice(0, 3).join('.') + '.0/24',</w:t>
      </w:r>
    </w:p>
    <w:p w14:paraId="06ED577D"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5A4218F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4C3E12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A10B20" w14:textId="77777777" w:rsidR="00CB2782" w:rsidRPr="00A06751" w:rsidRDefault="00CB2782" w:rsidP="00A06751">
      <w:pPr>
        <w:pStyle w:val="Codelisting"/>
        <w:jc w:val="left"/>
        <w:rPr>
          <w:sz w:val="16"/>
          <w:szCs w:val="16"/>
          <w:lang w:val="en-US"/>
        </w:rPr>
      </w:pPr>
    </w:p>
    <w:p w14:paraId="1234BDCB"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8 votes for survey3 (closed survey)`);</w:t>
      </w:r>
    </w:p>
    <w:p w14:paraId="0C61CF32" w14:textId="77777777" w:rsidR="00CB2782" w:rsidRPr="00A06751" w:rsidRDefault="00CB2782" w:rsidP="00A06751">
      <w:pPr>
        <w:pStyle w:val="Codelisting"/>
        <w:jc w:val="left"/>
        <w:rPr>
          <w:sz w:val="16"/>
          <w:szCs w:val="16"/>
          <w:lang w:val="en-US"/>
        </w:rPr>
      </w:pPr>
    </w:p>
    <w:p w14:paraId="1F56585B" w14:textId="77777777" w:rsidR="00CB2782" w:rsidRPr="00A06751" w:rsidRDefault="00CB2782" w:rsidP="00A06751">
      <w:pPr>
        <w:pStyle w:val="Codelisting"/>
        <w:jc w:val="left"/>
        <w:rPr>
          <w:sz w:val="16"/>
          <w:szCs w:val="16"/>
          <w:lang w:val="en-US"/>
        </w:rPr>
      </w:pPr>
      <w:r w:rsidRPr="00A06751">
        <w:rPr>
          <w:sz w:val="16"/>
          <w:szCs w:val="16"/>
          <w:lang w:val="en-US"/>
        </w:rPr>
        <w:t xml:space="preserve">  // ── 5a. Голоси для survey5 (корпоратив — завершене) ──────────────────────</w:t>
      </w:r>
    </w:p>
    <w:p w14:paraId="4E884E75" w14:textId="77777777" w:rsidR="00CB2782" w:rsidRPr="00A06751" w:rsidRDefault="00CB2782" w:rsidP="00A06751">
      <w:pPr>
        <w:pStyle w:val="Codelisting"/>
        <w:jc w:val="left"/>
        <w:rPr>
          <w:sz w:val="16"/>
          <w:szCs w:val="16"/>
          <w:lang w:val="en-US"/>
        </w:rPr>
      </w:pPr>
    </w:p>
    <w:p w14:paraId="5E36CF9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s5opts = survey5.questions.map(q =&gt; q.options);</w:t>
      </w:r>
    </w:p>
    <w:p w14:paraId="77C5F18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corpIps = ['194.44.10.1','194.44.10.2','194.44.10.3','178.21.8.5','93.75.12.9','91.200.3.4','46.219.80.1','31.28.160.12','212.90.3.7','77.222.100.8'];</w:t>
      </w:r>
    </w:p>
    <w:p w14:paraId="7FD07C12" w14:textId="77777777" w:rsidR="00CB2782" w:rsidRPr="00A06751" w:rsidRDefault="00CB2782" w:rsidP="00A06751">
      <w:pPr>
        <w:pStyle w:val="Codelisting"/>
        <w:jc w:val="left"/>
        <w:rPr>
          <w:sz w:val="16"/>
          <w:szCs w:val="16"/>
          <w:lang w:val="en-US"/>
        </w:rPr>
      </w:pPr>
    </w:p>
    <w:p w14:paraId="7C34B440"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10; i++) {</w:t>
      </w:r>
    </w:p>
    <w:p w14:paraId="0CF3E2E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ago(35 + i, 0, i * 13);</w:t>
      </w:r>
    </w:p>
    <w:p w14:paraId="03538D4F"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(40_000 + i * 3000));</w:t>
      </w:r>
    </w:p>
    <w:p w14:paraId="3760D2B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187F6C41"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survey5.id,</w:t>
      </w:r>
    </w:p>
    <w:p w14:paraId="6B68BA93"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i &lt; users.length ? users[i % users.length].id : undefined,</w:t>
      </w:r>
    </w:p>
    <w:p w14:paraId="2BCA85C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1379E368"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4615B94A"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s5opts[0][i % s5opts[0].length].id },</w:t>
      </w:r>
    </w:p>
    <w:p w14:paraId="4A7221AD"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s5opts[1][i % s5opts[1].length].id },</w:t>
      </w:r>
    </w:p>
    <w:p w14:paraId="1782C2D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E7A6A0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429545"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5A651BCE"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survey5.id,</w:t>
      </w:r>
    </w:p>
    <w:p w14:paraId="73E8A053"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hashIp(corpIps[i]), userAgent: `Mozilla/5.0 (Windows NT 10.0) Chrome/122.0.${6000 + i} Safari/537.36`,</w:t>
      </w:r>
    </w:p>
    <w:p w14:paraId="3E5B7EF9"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corpIps[i].split('.').slice(0,3).join('.')+'.0/24',</w:t>
      </w:r>
    </w:p>
    <w:p w14:paraId="5722E2CF"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7063FC8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6DCE03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292E8AA"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10 votes for survey5 (corp party)`);</w:t>
      </w:r>
    </w:p>
    <w:p w14:paraId="78F48231" w14:textId="77777777" w:rsidR="00CB2782" w:rsidRPr="00A06751" w:rsidRDefault="00CB2782" w:rsidP="00A06751">
      <w:pPr>
        <w:pStyle w:val="Codelisting"/>
        <w:jc w:val="left"/>
        <w:rPr>
          <w:sz w:val="16"/>
          <w:szCs w:val="16"/>
          <w:lang w:val="en-US"/>
        </w:rPr>
      </w:pPr>
    </w:p>
    <w:p w14:paraId="57339A18" w14:textId="77777777" w:rsidR="00CB2782" w:rsidRPr="00A06751" w:rsidRDefault="00CB2782" w:rsidP="00A06751">
      <w:pPr>
        <w:pStyle w:val="Codelisting"/>
        <w:jc w:val="left"/>
        <w:rPr>
          <w:sz w:val="16"/>
          <w:szCs w:val="16"/>
          <w:lang w:val="en-US"/>
        </w:rPr>
      </w:pPr>
      <w:r w:rsidRPr="00A06751">
        <w:rPr>
          <w:sz w:val="16"/>
          <w:szCs w:val="16"/>
          <w:lang w:val="en-US"/>
        </w:rPr>
        <w:t xml:space="preserve">  // ── 5b. Голоси для survey6 (NPS — активне) ────────────────────────────────</w:t>
      </w:r>
    </w:p>
    <w:p w14:paraId="71AB7424" w14:textId="77777777" w:rsidR="00CB2782" w:rsidRPr="00A06751" w:rsidRDefault="00CB2782" w:rsidP="00A06751">
      <w:pPr>
        <w:pStyle w:val="Codelisting"/>
        <w:jc w:val="left"/>
        <w:rPr>
          <w:sz w:val="16"/>
          <w:szCs w:val="16"/>
          <w:lang w:val="en-US"/>
        </w:rPr>
      </w:pPr>
    </w:p>
    <w:p w14:paraId="599378B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s6opts = survey6.questions.map(q =&gt; q.options);</w:t>
      </w:r>
    </w:p>
    <w:p w14:paraId="098B1D90" w14:textId="77777777" w:rsidR="00CB2782" w:rsidRPr="00A06751" w:rsidRDefault="00CB2782" w:rsidP="00A06751">
      <w:pPr>
        <w:pStyle w:val="Codelisting"/>
        <w:jc w:val="left"/>
        <w:rPr>
          <w:sz w:val="16"/>
          <w:szCs w:val="16"/>
          <w:lang w:val="en-US"/>
        </w:rPr>
      </w:pPr>
      <w:r w:rsidRPr="00A06751">
        <w:rPr>
          <w:sz w:val="16"/>
          <w:szCs w:val="16"/>
          <w:lang w:val="en-US"/>
        </w:rPr>
        <w:t xml:space="preserve">  const npsIps = ['5.58.80.1','5.58.80.2','46.133.10.3','176.111.90.4','91.192.50.5','195.136.40.6'];</w:t>
      </w:r>
    </w:p>
    <w:p w14:paraId="38F9D450" w14:textId="77777777" w:rsidR="00CB2782" w:rsidRPr="00A06751" w:rsidRDefault="00CB2782" w:rsidP="00A06751">
      <w:pPr>
        <w:pStyle w:val="Codelisting"/>
        <w:jc w:val="left"/>
        <w:rPr>
          <w:sz w:val="16"/>
          <w:szCs w:val="16"/>
          <w:lang w:val="en-US"/>
        </w:rPr>
      </w:pPr>
    </w:p>
    <w:p w14:paraId="6352C0F9"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6; i++) {</w:t>
      </w:r>
    </w:p>
    <w:p w14:paraId="78C20E5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ago(4, i, i * 20);</w:t>
      </w:r>
    </w:p>
    <w:p w14:paraId="47ACD91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(35_000 + i * 5000));</w:t>
      </w:r>
    </w:p>
    <w:p w14:paraId="4D10940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100BC07D"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survey6.id,</w:t>
      </w:r>
    </w:p>
    <w:p w14:paraId="2DE43D20"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users[i % users.length].id,</w:t>
      </w:r>
    </w:p>
    <w:p w14:paraId="2809B391"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173A8B55"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3C00048F"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s6opts[0][i % s6opts[0].length].id },</w:t>
      </w:r>
    </w:p>
    <w:p w14:paraId="67BBC321"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s6opts[1][i % s6opts[1].length].id },</w:t>
      </w:r>
    </w:p>
    <w:p w14:paraId="2939B962"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s6opts[2][i % s6opts[2].length].id },</w:t>
      </w:r>
    </w:p>
    <w:p w14:paraId="2689A9C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426A6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0F956C6"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6882C3D7"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survey6.id,</w:t>
      </w:r>
    </w:p>
    <w:p w14:paraId="7BA00E1B"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hashIp(npsIps[i]), userAgent: `Mozilla/5.0 (Macintosh; Intel Mac OS X 14_${i}) AppleWebKit/605.1.15`,</w:t>
      </w:r>
    </w:p>
    <w:p w14:paraId="464A1D71"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npsIps[i].split('.').slice(0,3).join('.')+'.0/24',</w:t>
      </w:r>
    </w:p>
    <w:p w14:paraId="245846CD"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69A0FCA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008F51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2AE970B"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6 votes for survey6 (NPS)`);</w:t>
      </w:r>
    </w:p>
    <w:p w14:paraId="0EE5633B" w14:textId="77777777" w:rsidR="00CB2782" w:rsidRPr="00A06751" w:rsidRDefault="00CB2782" w:rsidP="00A06751">
      <w:pPr>
        <w:pStyle w:val="Codelisting"/>
        <w:jc w:val="left"/>
        <w:rPr>
          <w:sz w:val="16"/>
          <w:szCs w:val="16"/>
          <w:lang w:val="en-US"/>
        </w:rPr>
      </w:pPr>
    </w:p>
    <w:p w14:paraId="111C86EF" w14:textId="77777777" w:rsidR="00CB2782" w:rsidRPr="00A06751" w:rsidRDefault="00CB2782" w:rsidP="00A06751">
      <w:pPr>
        <w:pStyle w:val="Codelisting"/>
        <w:jc w:val="left"/>
        <w:rPr>
          <w:sz w:val="16"/>
          <w:szCs w:val="16"/>
          <w:lang w:val="en-US"/>
        </w:rPr>
      </w:pPr>
      <w:r w:rsidRPr="00A06751">
        <w:rPr>
          <w:sz w:val="16"/>
          <w:szCs w:val="16"/>
          <w:lang w:val="en-US"/>
        </w:rPr>
        <w:t xml:space="preserve">  // ── 5c. Голоси для survey7 (назва проекту — активне) ─────────────────────</w:t>
      </w:r>
    </w:p>
    <w:p w14:paraId="0E7130A8" w14:textId="77777777" w:rsidR="00CB2782" w:rsidRPr="00A06751" w:rsidRDefault="00CB2782" w:rsidP="00A06751">
      <w:pPr>
        <w:pStyle w:val="Codelisting"/>
        <w:jc w:val="left"/>
        <w:rPr>
          <w:sz w:val="16"/>
          <w:szCs w:val="16"/>
          <w:lang w:val="en-US"/>
        </w:rPr>
      </w:pPr>
    </w:p>
    <w:p w14:paraId="2764487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s7opts = survey7.questions[0].options;</w:t>
      </w:r>
    </w:p>
    <w:p w14:paraId="4D3DCABC" w14:textId="77777777" w:rsidR="00CB2782" w:rsidRPr="00A06751" w:rsidRDefault="00CB2782" w:rsidP="00A06751">
      <w:pPr>
        <w:pStyle w:val="Codelisting"/>
        <w:jc w:val="left"/>
        <w:rPr>
          <w:sz w:val="16"/>
          <w:szCs w:val="16"/>
          <w:lang w:val="en-US"/>
        </w:rPr>
      </w:pPr>
    </w:p>
    <w:p w14:paraId="56977AA4"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4; i++) {</w:t>
      </w:r>
    </w:p>
    <w:p w14:paraId="0C48D87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`88.200.${i + 1}.${i * 3 + 10}`;</w:t>
      </w:r>
    </w:p>
    <w:p w14:paraId="61A4525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ago(1, i + 1, i * 25);</w:t>
      </w:r>
    </w:p>
    <w:p w14:paraId="77F7FE5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(28_000 + i * 4000));</w:t>
      </w:r>
    </w:p>
    <w:p w14:paraId="7FE6346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3D759F73"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survey7.id,</w:t>
      </w:r>
    </w:p>
    <w:p w14:paraId="6472C9A1"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users[i].id,</w:t>
      </w:r>
    </w:p>
    <w:p w14:paraId="22AE10F0"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0ACC8CCD"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 optionId: s7opts[i % s7opts.length].id }] },</w:t>
      </w:r>
    </w:p>
    <w:p w14:paraId="64423E2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C5677E4"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7C4241FD"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survey7.id,</w:t>
      </w:r>
    </w:p>
    <w:p w14:paraId="14EA70C9"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 userAgent: 'Mozilla/5.0 (X11; Linux x86_64; rv:126.0) Gecko/20100101 Firefox/126.0',</w:t>
      </w:r>
    </w:p>
    <w:p w14:paraId="00F59BD3"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ip.split('.').slice(0,3).join('.')+'.0/24',</w:t>
      </w:r>
    </w:p>
    <w:p w14:paraId="6967A818"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48A894A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65AF01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9B91850"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4 votes for survey7 (name vote)`);</w:t>
      </w:r>
    </w:p>
    <w:p w14:paraId="7CE6A839" w14:textId="77777777" w:rsidR="00CB2782" w:rsidRPr="00A06751" w:rsidRDefault="00CB2782" w:rsidP="00A06751">
      <w:pPr>
        <w:pStyle w:val="Codelisting"/>
        <w:jc w:val="left"/>
        <w:rPr>
          <w:sz w:val="16"/>
          <w:szCs w:val="16"/>
          <w:lang w:val="en-US"/>
        </w:rPr>
      </w:pPr>
    </w:p>
    <w:p w14:paraId="37D099E1" w14:textId="77777777" w:rsidR="00CB2782" w:rsidRPr="00A06751" w:rsidRDefault="00CB2782" w:rsidP="00A06751">
      <w:pPr>
        <w:pStyle w:val="Codelisting"/>
        <w:jc w:val="left"/>
        <w:rPr>
          <w:sz w:val="16"/>
          <w:szCs w:val="16"/>
          <w:lang w:val="en-US"/>
        </w:rPr>
      </w:pPr>
      <w:r w:rsidRPr="00A06751">
        <w:rPr>
          <w:sz w:val="16"/>
          <w:szCs w:val="16"/>
          <w:lang w:val="en-US"/>
        </w:rPr>
        <w:t xml:space="preserve">  // ── 5d. Голоси для survey8 (харчування — завершене) ───────────────────────</w:t>
      </w:r>
    </w:p>
    <w:p w14:paraId="58AC1A4A" w14:textId="77777777" w:rsidR="00CB2782" w:rsidRPr="00A06751" w:rsidRDefault="00CB2782" w:rsidP="00A06751">
      <w:pPr>
        <w:pStyle w:val="Codelisting"/>
        <w:jc w:val="left"/>
        <w:rPr>
          <w:sz w:val="16"/>
          <w:szCs w:val="16"/>
          <w:lang w:val="en-US"/>
        </w:rPr>
      </w:pPr>
    </w:p>
    <w:p w14:paraId="5D7962A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s8opts = survey8.questions.map(q =&gt; q.options);</w:t>
      </w:r>
    </w:p>
    <w:p w14:paraId="14CA4503" w14:textId="77777777" w:rsidR="00CB2782" w:rsidRPr="00A06751" w:rsidRDefault="00CB2782" w:rsidP="00A06751">
      <w:pPr>
        <w:pStyle w:val="Codelisting"/>
        <w:jc w:val="left"/>
        <w:rPr>
          <w:sz w:val="16"/>
          <w:szCs w:val="16"/>
          <w:lang w:val="en-US"/>
        </w:rPr>
      </w:pPr>
    </w:p>
    <w:p w14:paraId="2EC63B3D"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7; i++) {</w:t>
      </w:r>
    </w:p>
    <w:p w14:paraId="05DB6104"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const ip = `172.16.${Math.floor(i/3)}.${i + 5}`;</w:t>
      </w:r>
    </w:p>
    <w:p w14:paraId="4C257F5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ago(50 + i, 0, i * 9);</w:t>
      </w:r>
    </w:p>
    <w:p w14:paraId="5593F35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(50_000 + i * 2000));</w:t>
      </w:r>
    </w:p>
    <w:p w14:paraId="27EC3C2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2CCCB0A9"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survey8.id,</w:t>
      </w:r>
    </w:p>
    <w:p w14:paraId="43A20CF9"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i &lt; users.length ? users[i].id : undefined,</w:t>
      </w:r>
    </w:p>
    <w:p w14:paraId="3AD89488"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21C70AB6"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6BF2B1C5"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s8opts[0][i % s8opts[0].length].id },</w:t>
      </w:r>
    </w:p>
    <w:p w14:paraId="589AC19C"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s8opts[1][i % s8opts[1].length].id },</w:t>
      </w:r>
    </w:p>
    <w:p w14:paraId="44025F0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03815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38556C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0D5F9D70"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survey8.id,</w:t>
      </w:r>
    </w:p>
    <w:p w14:paraId="2827968C"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 userAgent: `Mozilla/5.0 (Windows NT 10.0; Win64; x64) Chrome/121.0.${5900+i} Safari/537.36`,</w:t>
      </w:r>
    </w:p>
    <w:p w14:paraId="11C74FEE"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ip.split('.').slice(0,3).join('.')+'.0/24',</w:t>
      </w:r>
    </w:p>
    <w:p w14:paraId="2652137C"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35C2547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B2F199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F5B72E"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7 votes for survey8 (office food)`);</w:t>
      </w:r>
    </w:p>
    <w:p w14:paraId="65814D54" w14:textId="77777777" w:rsidR="00CB2782" w:rsidRPr="00A06751" w:rsidRDefault="00CB2782" w:rsidP="00A06751">
      <w:pPr>
        <w:pStyle w:val="Codelisting"/>
        <w:jc w:val="left"/>
        <w:rPr>
          <w:sz w:val="16"/>
          <w:szCs w:val="16"/>
          <w:lang w:val="en-US"/>
        </w:rPr>
      </w:pPr>
    </w:p>
    <w:p w14:paraId="2C8085C1" w14:textId="77777777" w:rsidR="00CB2782" w:rsidRPr="00A06751" w:rsidRDefault="00CB2782" w:rsidP="00A06751">
      <w:pPr>
        <w:pStyle w:val="Codelisting"/>
        <w:jc w:val="left"/>
        <w:rPr>
          <w:sz w:val="16"/>
          <w:szCs w:val="16"/>
          <w:lang w:val="en-US"/>
        </w:rPr>
      </w:pPr>
      <w:r w:rsidRPr="00A06751">
        <w:rPr>
          <w:sz w:val="16"/>
          <w:szCs w:val="16"/>
          <w:lang w:val="en-US"/>
        </w:rPr>
        <w:t xml:space="preserve">  // ── 5e. Голоси для survey9 (фронтенд стек — активне) ────────────────────</w:t>
      </w:r>
    </w:p>
    <w:p w14:paraId="599808B7" w14:textId="77777777" w:rsidR="00CB2782" w:rsidRPr="00A06751" w:rsidRDefault="00CB2782" w:rsidP="00A06751">
      <w:pPr>
        <w:pStyle w:val="Codelisting"/>
        <w:jc w:val="left"/>
        <w:rPr>
          <w:sz w:val="16"/>
          <w:szCs w:val="16"/>
          <w:lang w:val="en-US"/>
        </w:rPr>
      </w:pPr>
    </w:p>
    <w:p w14:paraId="389338E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s9opts = survey9.questions.map(q =&gt; q.options);</w:t>
      </w:r>
    </w:p>
    <w:p w14:paraId="02FA1F3B" w14:textId="77777777" w:rsidR="00CB2782" w:rsidRPr="00A06751" w:rsidRDefault="00CB2782" w:rsidP="00A06751">
      <w:pPr>
        <w:pStyle w:val="Codelisting"/>
        <w:jc w:val="left"/>
        <w:rPr>
          <w:sz w:val="16"/>
          <w:szCs w:val="16"/>
          <w:lang w:val="en-US"/>
        </w:rPr>
      </w:pPr>
    </w:p>
    <w:p w14:paraId="508CC7D7"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5; i++) {</w:t>
      </w:r>
    </w:p>
    <w:p w14:paraId="43DB5FC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`185.65.${i + 1}.${i * 7 + 20}`;</w:t>
      </w:r>
    </w:p>
    <w:p w14:paraId="51F6D3A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ago(3, i, i * 30);</w:t>
      </w:r>
    </w:p>
    <w:p w14:paraId="0523610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(45_000 + i * 6000));</w:t>
      </w:r>
    </w:p>
    <w:p w14:paraId="394E0077"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0074B48B"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survey9.id,</w:t>
      </w:r>
    </w:p>
    <w:p w14:paraId="183EEDC6"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users[i].id,</w:t>
      </w:r>
    </w:p>
    <w:p w14:paraId="41347E07"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15D3A142"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72DE2083"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s9opts[0][i % s9opts[0].length].id },</w:t>
      </w:r>
    </w:p>
    <w:p w14:paraId="4E9242FE"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s9opts[1][i % s9opts[1].length].id },</w:t>
      </w:r>
    </w:p>
    <w:p w14:paraId="5C20D86C"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s9opts[2][i % s9opts[2].length].id },</w:t>
      </w:r>
    </w:p>
    <w:p w14:paraId="731B9261"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CB89B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26E789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5315D7AE"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survey9.id,</w:t>
      </w:r>
    </w:p>
    <w:p w14:paraId="08001458"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 userAgent: `Mozilla/5.0 (Macintosh; Intel Mac OS X 14_5) AppleWebKit/537.36 Chrome/124.0.${6200+i}`,</w:t>
      </w:r>
    </w:p>
    <w:p w14:paraId="06191730"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ip.split('.').slice(0,3).join('.')+'.0/24',</w:t>
      </w:r>
    </w:p>
    <w:p w14:paraId="0B9B4E27"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6011ED1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C214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A5D1B1"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5 votes for survey9 (frontend stack)`);</w:t>
      </w:r>
    </w:p>
    <w:p w14:paraId="5E6A7AD8" w14:textId="77777777" w:rsidR="00CB2782" w:rsidRPr="00A06751" w:rsidRDefault="00CB2782" w:rsidP="00A06751">
      <w:pPr>
        <w:pStyle w:val="Codelisting"/>
        <w:jc w:val="left"/>
        <w:rPr>
          <w:sz w:val="16"/>
          <w:szCs w:val="16"/>
          <w:lang w:val="en-US"/>
        </w:rPr>
      </w:pPr>
    </w:p>
    <w:p w14:paraId="35F7A0F0" w14:textId="77777777" w:rsidR="00CB2782" w:rsidRPr="00A06751" w:rsidRDefault="00CB2782" w:rsidP="00A06751">
      <w:pPr>
        <w:pStyle w:val="Codelisting"/>
        <w:jc w:val="left"/>
        <w:rPr>
          <w:sz w:val="16"/>
          <w:szCs w:val="16"/>
          <w:lang w:val="en-US"/>
        </w:rPr>
      </w:pPr>
      <w:r w:rsidRPr="00A06751">
        <w:rPr>
          <w:sz w:val="16"/>
          <w:szCs w:val="16"/>
          <w:lang w:val="en-US"/>
        </w:rPr>
        <w:t xml:space="preserve">  // ── 5f. Голоси для survey10 (HR-клімат — активне) ────────────────────────</w:t>
      </w:r>
    </w:p>
    <w:p w14:paraId="77E5E350" w14:textId="77777777" w:rsidR="00CB2782" w:rsidRPr="00A06751" w:rsidRDefault="00CB2782" w:rsidP="00A06751">
      <w:pPr>
        <w:pStyle w:val="Codelisting"/>
        <w:jc w:val="left"/>
        <w:rPr>
          <w:sz w:val="16"/>
          <w:szCs w:val="16"/>
          <w:lang w:val="en-US"/>
        </w:rPr>
      </w:pPr>
    </w:p>
    <w:p w14:paraId="494E62E2"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s10opts = survey10.questions.map(q =&gt; q.options);</w:t>
      </w:r>
    </w:p>
    <w:p w14:paraId="5F344474" w14:textId="77777777" w:rsidR="00CB2782" w:rsidRPr="00A06751" w:rsidRDefault="00CB2782" w:rsidP="00A06751">
      <w:pPr>
        <w:pStyle w:val="Codelisting"/>
        <w:jc w:val="left"/>
        <w:rPr>
          <w:sz w:val="16"/>
          <w:szCs w:val="16"/>
          <w:lang w:val="en-US"/>
        </w:rPr>
      </w:pPr>
    </w:p>
    <w:p w14:paraId="7332F380"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6; i++) {</w:t>
      </w:r>
    </w:p>
    <w:p w14:paraId="04B45BC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ip = `91.90.${i + 1}.${i * 5 + 100}`;</w:t>
      </w:r>
    </w:p>
    <w:p w14:paraId="1631B8E3"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ago(0, i + 1, i * 15);</w:t>
      </w:r>
    </w:p>
    <w:p w14:paraId="0C8E9CE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(60_000 + i * 4000));</w:t>
      </w:r>
    </w:p>
    <w:p w14:paraId="56262BD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116D0D2F"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survey10.id,</w:t>
      </w:r>
    </w:p>
    <w:p w14:paraId="1F9F8663" w14:textId="77777777" w:rsidR="00CB2782" w:rsidRPr="00A06751" w:rsidRDefault="00CB2782" w:rsidP="00A06751">
      <w:pPr>
        <w:pStyle w:val="Codelisting"/>
        <w:jc w:val="left"/>
        <w:rPr>
          <w:sz w:val="16"/>
          <w:szCs w:val="16"/>
          <w:lang w:val="en-US"/>
        </w:rPr>
      </w:pPr>
      <w:r w:rsidRPr="00A06751">
        <w:rPr>
          <w:sz w:val="16"/>
          <w:szCs w:val="16"/>
          <w:lang w:val="en-US"/>
        </w:rPr>
        <w:t xml:space="preserve">      voterUserId: users[i % users.length].id,</w:t>
      </w:r>
    </w:p>
    <w:p w14:paraId="45F3544A"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22F569EF"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w:t>
      </w:r>
    </w:p>
    <w:p w14:paraId="3BEDC181"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s10opts[0][i % s10opts[0].length].id },</w:t>
      </w:r>
    </w:p>
    <w:p w14:paraId="2B2536E0"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s10opts[1][i % s10opts[1].length].id },</w:t>
      </w:r>
    </w:p>
    <w:p w14:paraId="4DB6EE04" w14:textId="77777777" w:rsidR="00CB2782" w:rsidRPr="00A06751" w:rsidRDefault="00CB2782" w:rsidP="00A06751">
      <w:pPr>
        <w:pStyle w:val="Codelisting"/>
        <w:jc w:val="left"/>
        <w:rPr>
          <w:sz w:val="16"/>
          <w:szCs w:val="16"/>
          <w:lang w:val="en-US"/>
        </w:rPr>
      </w:pPr>
      <w:r w:rsidRPr="00A06751">
        <w:rPr>
          <w:sz w:val="16"/>
          <w:szCs w:val="16"/>
          <w:lang w:val="en-US"/>
        </w:rPr>
        <w:t xml:space="preserve">        { optionId: s10opts[2][i % s10opts[2].length].id },</w:t>
      </w:r>
    </w:p>
    <w:p w14:paraId="7DD5E39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1893DC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912A83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3BCC5266"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survey10.id,</w:t>
      </w:r>
    </w:p>
    <w:p w14:paraId="2881D5AB"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hashIp(ip), userAgent: `Mozilla/5.0 (iPhone; CPU iPhone OS 17_${i} like Mac OS X) AppleWebKit/605.1.15 Mobile Safari/604.1`,</w:t>
      </w:r>
    </w:p>
    <w:p w14:paraId="17EEC6F5"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 ipSubnet: ip.split('.').slice(0,3).join('.')+'.0/24',</w:t>
      </w:r>
    </w:p>
    <w:p w14:paraId="3E536392"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 riskScore: 0, flags: [],</w:t>
      </w:r>
    </w:p>
    <w:p w14:paraId="201FA53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9120C4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46D6C03"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6 votes for survey10 (HR climate)`);</w:t>
      </w:r>
    </w:p>
    <w:p w14:paraId="34D58ABA" w14:textId="77777777" w:rsidR="00CB2782" w:rsidRPr="00A06751" w:rsidRDefault="00CB2782" w:rsidP="00A06751">
      <w:pPr>
        <w:pStyle w:val="Codelisting"/>
        <w:jc w:val="left"/>
        <w:rPr>
          <w:sz w:val="16"/>
          <w:szCs w:val="16"/>
          <w:lang w:val="en-US"/>
        </w:rPr>
      </w:pPr>
    </w:p>
    <w:p w14:paraId="7F37E107" w14:textId="77777777" w:rsidR="00CB2782" w:rsidRPr="00A06751" w:rsidRDefault="00CB2782" w:rsidP="00A06751">
      <w:pPr>
        <w:pStyle w:val="Codelisting"/>
        <w:jc w:val="left"/>
        <w:rPr>
          <w:sz w:val="16"/>
          <w:szCs w:val="16"/>
          <w:lang w:val="en-US"/>
        </w:rPr>
      </w:pPr>
      <w:r w:rsidRPr="00A06751">
        <w:rPr>
          <w:sz w:val="16"/>
          <w:szCs w:val="16"/>
          <w:lang w:val="en-US"/>
        </w:rPr>
        <w:t xml:space="preserve">  // ── 6. Аномальні голоси для survey4 ───────────────────────────────────────</w:t>
      </w:r>
    </w:p>
    <w:p w14:paraId="1DC0B31F" w14:textId="77777777" w:rsidR="00CB2782" w:rsidRPr="00A06751" w:rsidRDefault="00CB2782" w:rsidP="00A06751">
      <w:pPr>
        <w:pStyle w:val="Codelisting"/>
        <w:jc w:val="left"/>
        <w:rPr>
          <w:sz w:val="16"/>
          <w:szCs w:val="16"/>
          <w:lang w:val="en-US"/>
        </w:rPr>
      </w:pPr>
    </w:p>
    <w:p w14:paraId="04A45D32" w14:textId="77777777" w:rsidR="00CB2782" w:rsidRPr="00A06751" w:rsidRDefault="00CB2782" w:rsidP="00A06751">
      <w:pPr>
        <w:pStyle w:val="Codelisting"/>
        <w:jc w:val="left"/>
        <w:rPr>
          <w:sz w:val="16"/>
          <w:szCs w:val="16"/>
          <w:lang w:val="en-US"/>
        </w:rPr>
      </w:pPr>
      <w:r w:rsidRPr="00A06751">
        <w:rPr>
          <w:sz w:val="16"/>
          <w:szCs w:val="16"/>
          <w:lang w:val="en-US"/>
        </w:rPr>
        <w:t xml:space="preserve">  // Прапори і бали вже проставлені — щоб /admin/anomalies відразу показував дані</w:t>
      </w:r>
    </w:p>
    <w:p w14:paraId="3097EBBB" w14:textId="77777777" w:rsidR="00CB2782" w:rsidRPr="00A06751" w:rsidRDefault="00CB2782" w:rsidP="00A06751">
      <w:pPr>
        <w:pStyle w:val="Codelisting"/>
        <w:jc w:val="left"/>
        <w:rPr>
          <w:sz w:val="16"/>
          <w:szCs w:val="16"/>
          <w:lang w:val="en-US"/>
        </w:rPr>
      </w:pPr>
    </w:p>
    <w:p w14:paraId="4F3B30F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s4opts = survey4.questions[0].options;</w:t>
      </w:r>
    </w:p>
    <w:p w14:paraId="2CD31B66" w14:textId="77777777" w:rsidR="00CB2782" w:rsidRPr="00A06751" w:rsidRDefault="00CB2782" w:rsidP="00A06751">
      <w:pPr>
        <w:pStyle w:val="Codelisting"/>
        <w:jc w:val="left"/>
        <w:rPr>
          <w:sz w:val="16"/>
          <w:szCs w:val="16"/>
          <w:lang w:val="en-US"/>
        </w:rPr>
      </w:pPr>
    </w:p>
    <w:p w14:paraId="39CEE874" w14:textId="77777777" w:rsidR="00CB2782" w:rsidRPr="00A06751" w:rsidRDefault="00CB2782" w:rsidP="00A06751">
      <w:pPr>
        <w:pStyle w:val="Codelisting"/>
        <w:jc w:val="left"/>
        <w:rPr>
          <w:sz w:val="16"/>
          <w:szCs w:val="16"/>
          <w:lang w:val="en-US"/>
        </w:rPr>
      </w:pPr>
      <w:r w:rsidRPr="00A06751">
        <w:rPr>
          <w:sz w:val="16"/>
          <w:szCs w:val="16"/>
          <w:lang w:val="en-US"/>
        </w:rPr>
        <w:t xml:space="preserve">  type AnomalyEntry = { flags: string[]; riskScore: number; ip: string; ua: string; delaySec: number };</w:t>
      </w:r>
    </w:p>
    <w:p w14:paraId="51B88028" w14:textId="77777777" w:rsidR="00CB2782" w:rsidRPr="00A06751" w:rsidRDefault="00CB2782" w:rsidP="00A06751">
      <w:pPr>
        <w:pStyle w:val="Codelisting"/>
        <w:jc w:val="left"/>
        <w:rPr>
          <w:sz w:val="16"/>
          <w:szCs w:val="16"/>
          <w:lang w:val="en-US"/>
        </w:rPr>
      </w:pPr>
    </w:p>
    <w:p w14:paraId="2E196C74"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anomalyVotes: AnomalyEntry[] = [</w:t>
      </w:r>
    </w:p>
    <w:p w14:paraId="20626387" w14:textId="77777777" w:rsidR="00CB2782" w:rsidRPr="00A06751" w:rsidRDefault="00CB2782" w:rsidP="00A06751">
      <w:pPr>
        <w:pStyle w:val="Codelisting"/>
        <w:jc w:val="left"/>
        <w:rPr>
          <w:sz w:val="16"/>
          <w:szCs w:val="16"/>
          <w:lang w:val="en-US"/>
        </w:rPr>
      </w:pPr>
      <w:r w:rsidRPr="00A06751">
        <w:rPr>
          <w:sz w:val="16"/>
          <w:szCs w:val="16"/>
          <w:lang w:val="en-US"/>
        </w:rPr>
        <w:t xml:space="preserve">    // BOT_SPEED</w:t>
      </w:r>
    </w:p>
    <w:p w14:paraId="7990ED29"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['BOT_SPEED'], riskScore: 50, ip: '185.220.101.5', ua: 'Mozilla/5.0 (Windows NT 10.0) Chrome/124.0 Safari/537.36',         delaySec: 2 },</w:t>
      </w:r>
    </w:p>
    <w:p w14:paraId="47E723CC"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['BOT_SPEED'], riskScore: 50, ip: '185.220.101.6', ua: 'Mozilla/5.0 (Linux; Android 13) Chrome/124.0 Mobile Safari/537.36', delaySec: 3 },</w:t>
      </w:r>
    </w:p>
    <w:p w14:paraId="09552427" w14:textId="77777777" w:rsidR="00CB2782" w:rsidRPr="00A06751" w:rsidRDefault="00CB2782" w:rsidP="00A06751">
      <w:pPr>
        <w:pStyle w:val="Codelisting"/>
        <w:jc w:val="left"/>
        <w:rPr>
          <w:sz w:val="16"/>
          <w:szCs w:val="16"/>
          <w:lang w:val="en-US"/>
        </w:rPr>
      </w:pPr>
    </w:p>
    <w:p w14:paraId="225893E2" w14:textId="77777777" w:rsidR="00CB2782" w:rsidRPr="00A06751" w:rsidRDefault="00CB2782" w:rsidP="00A06751">
      <w:pPr>
        <w:pStyle w:val="Codelisting"/>
        <w:jc w:val="left"/>
        <w:rPr>
          <w:sz w:val="16"/>
          <w:szCs w:val="16"/>
          <w:lang w:val="en-US"/>
        </w:rPr>
      </w:pPr>
      <w:r w:rsidRPr="00A06751">
        <w:rPr>
          <w:sz w:val="16"/>
          <w:szCs w:val="16"/>
          <w:lang w:val="en-US"/>
        </w:rPr>
        <w:t xml:space="preserve">    // SUSPICIOUS_BROWSER</w:t>
      </w:r>
    </w:p>
    <w:p w14:paraId="3B2E02EB"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['SUSPICIOUS_BROWSER'], riskScore: 80, ip: '45.33.32.156', ua: 'python-requests/2.31.0',   delaySec: 1 },</w:t>
      </w:r>
    </w:p>
    <w:p w14:paraId="6F32C597"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['SUSPICIOUS_BROWSER'], riskScore: 80, ip: '45.33.32.157', ua: 'curl/8.5.0',               delaySec: 0 },</w:t>
      </w:r>
    </w:p>
    <w:p w14:paraId="09D311FE"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['SUSPICIOUS_BROWSER'], riskScore: 80, ip: '45.33.32.158', ua: 'axios/1.6.8 node-fetch',   delaySec: 1 },</w:t>
      </w:r>
    </w:p>
    <w:p w14:paraId="0165F28D" w14:textId="77777777" w:rsidR="00CB2782" w:rsidRPr="00A06751" w:rsidRDefault="00CB2782" w:rsidP="00A06751">
      <w:pPr>
        <w:pStyle w:val="Codelisting"/>
        <w:jc w:val="left"/>
        <w:rPr>
          <w:sz w:val="16"/>
          <w:szCs w:val="16"/>
          <w:lang w:val="en-US"/>
        </w:rPr>
      </w:pPr>
    </w:p>
    <w:p w14:paraId="3F16C452" w14:textId="77777777" w:rsidR="00CB2782" w:rsidRPr="00A06751" w:rsidRDefault="00CB2782" w:rsidP="00A06751">
      <w:pPr>
        <w:pStyle w:val="Codelisting"/>
        <w:jc w:val="left"/>
        <w:rPr>
          <w:sz w:val="16"/>
          <w:szCs w:val="16"/>
          <w:lang w:val="en-US"/>
        </w:rPr>
      </w:pPr>
      <w:r w:rsidRPr="00A06751">
        <w:rPr>
          <w:sz w:val="16"/>
          <w:szCs w:val="16"/>
          <w:lang w:val="en-US"/>
        </w:rPr>
        <w:t xml:space="preserve">    // BOT_SPEED + SUSPICIOUS_BROWSER — максимальний ризик</w:t>
      </w:r>
    </w:p>
    <w:p w14:paraId="67764100"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['BOT_SPEED', 'SUSPICIOUS_BROWSER'], riskScore: 100, ip: '104.21.50.3', ua: 'playwright/1.44.0 headless', delaySec: 0 },</w:t>
      </w:r>
    </w:p>
    <w:p w14:paraId="3EA87FAE"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['BOT_SPEED', 'SUSPICIOUS_BROWSER'], riskScore: 100, ip: '104.21.50.4', ua: 'puppeteer/22.8.2',           delaySec: 1 },</w:t>
      </w:r>
    </w:p>
    <w:p w14:paraId="61371884" w14:textId="77777777" w:rsidR="00CB2782" w:rsidRPr="00A06751" w:rsidRDefault="00CB2782" w:rsidP="00A06751">
      <w:pPr>
        <w:pStyle w:val="Codelisting"/>
        <w:jc w:val="left"/>
        <w:rPr>
          <w:sz w:val="16"/>
          <w:szCs w:val="16"/>
          <w:lang w:val="en-US"/>
        </w:rPr>
      </w:pPr>
    </w:p>
    <w:p w14:paraId="19B465C9" w14:textId="77777777" w:rsidR="00CB2782" w:rsidRPr="00A06751" w:rsidRDefault="00CB2782" w:rsidP="00A06751">
      <w:pPr>
        <w:pStyle w:val="Codelisting"/>
        <w:jc w:val="left"/>
        <w:rPr>
          <w:sz w:val="16"/>
          <w:szCs w:val="16"/>
          <w:lang w:val="en-US"/>
        </w:rPr>
      </w:pPr>
      <w:r w:rsidRPr="00A06751">
        <w:rPr>
          <w:sz w:val="16"/>
          <w:szCs w:val="16"/>
          <w:lang w:val="en-US"/>
        </w:rPr>
        <w:t xml:space="preserve">    // SYNCHRONIZED_BURST — три голоси з однієї IP в межах 1 секунди</w:t>
      </w:r>
    </w:p>
    <w:p w14:paraId="38B17DBA"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['SYNCHRONIZED_BURST'], riskScore: 60, ip: '77.32.100.200', ua: 'Mozilla/5.0 (Windows NT 10.0) Chrome/120.0 Safari/537.36', delaySec: 8 },</w:t>
      </w:r>
    </w:p>
    <w:p w14:paraId="0C311AC5"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['SYNCHRONIZED_BURST'], riskScore: 60, ip: '77.32.100.200', ua: 'Mozilla/5.0 (Windows NT 10.0) Chrome/120.0 Safari/537.36', delaySec: 8 },</w:t>
      </w:r>
    </w:p>
    <w:p w14:paraId="52DCB502"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['SYNCHRONIZED_BURST'], riskScore: 60, ip: '77.32.100.200', ua: 'Mozilla/5.0 (Windows NT 10.0) Chrome/120.0 Safari/537.36', delaySec: 8 },</w:t>
      </w:r>
    </w:p>
    <w:p w14:paraId="7818E577" w14:textId="77777777" w:rsidR="00CB2782" w:rsidRPr="00A06751" w:rsidRDefault="00CB2782" w:rsidP="00A06751">
      <w:pPr>
        <w:pStyle w:val="Codelisting"/>
        <w:jc w:val="left"/>
        <w:rPr>
          <w:sz w:val="16"/>
          <w:szCs w:val="16"/>
          <w:lang w:val="en-US"/>
        </w:rPr>
      </w:pPr>
    </w:p>
    <w:p w14:paraId="6E27FAF7" w14:textId="77777777" w:rsidR="00CB2782" w:rsidRPr="00A06751" w:rsidRDefault="00CB2782" w:rsidP="00A06751">
      <w:pPr>
        <w:pStyle w:val="Codelisting"/>
        <w:jc w:val="left"/>
        <w:rPr>
          <w:sz w:val="16"/>
          <w:szCs w:val="16"/>
          <w:lang w:val="en-US"/>
        </w:rPr>
      </w:pPr>
      <w:r w:rsidRPr="00A06751">
        <w:rPr>
          <w:sz w:val="16"/>
          <w:szCs w:val="16"/>
          <w:lang w:val="en-US"/>
        </w:rPr>
        <w:t xml:space="preserve">    // Чисті голоси для контрасту</w:t>
      </w:r>
    </w:p>
    <w:p w14:paraId="0ED3D5F0"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 riskScore: 0, ip: '203.0.113.1', ua: 'Mozilla/5.0 (Macintosh; Intel Mac OS X 14_5) Safari/605.1.15',                        delaySec: 40 },</w:t>
      </w:r>
    </w:p>
    <w:p w14:paraId="6FC30392" w14:textId="77777777" w:rsidR="00CB2782" w:rsidRPr="00A06751" w:rsidRDefault="00CB2782" w:rsidP="00A06751">
      <w:pPr>
        <w:pStyle w:val="Codelisting"/>
        <w:jc w:val="left"/>
        <w:rPr>
          <w:sz w:val="16"/>
          <w:szCs w:val="16"/>
          <w:lang w:val="en-US"/>
        </w:rPr>
      </w:pPr>
      <w:r w:rsidRPr="00A06751">
        <w:rPr>
          <w:sz w:val="16"/>
          <w:szCs w:val="16"/>
          <w:lang w:val="en-US"/>
        </w:rPr>
        <w:t xml:space="preserve">    { flags: [], riskScore: 0, ip: '203.0.113.2', ua: 'Mozilla/5.0 (X11; Ubuntu; Linux x86_64; rv:125.0) Gecko/20100101 Firefox/125.0',       delaySec: 55 },</w:t>
      </w:r>
    </w:p>
    <w:p w14:paraId="276CD86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5B68B50" w14:textId="77777777" w:rsidR="00CB2782" w:rsidRPr="00A06751" w:rsidRDefault="00CB2782" w:rsidP="00A06751">
      <w:pPr>
        <w:pStyle w:val="Codelisting"/>
        <w:jc w:val="left"/>
        <w:rPr>
          <w:sz w:val="16"/>
          <w:szCs w:val="16"/>
          <w:lang w:val="en-US"/>
        </w:rPr>
      </w:pPr>
    </w:p>
    <w:p w14:paraId="170B2FC4" w14:textId="77777777" w:rsidR="00CB2782" w:rsidRPr="00A06751" w:rsidRDefault="00CB2782" w:rsidP="00A06751">
      <w:pPr>
        <w:pStyle w:val="Codelisting"/>
        <w:jc w:val="left"/>
        <w:rPr>
          <w:sz w:val="16"/>
          <w:szCs w:val="16"/>
          <w:lang w:val="en-US"/>
        </w:rPr>
      </w:pPr>
      <w:r w:rsidRPr="00A06751">
        <w:rPr>
          <w:sz w:val="16"/>
          <w:szCs w:val="16"/>
          <w:lang w:val="en-US"/>
        </w:rPr>
        <w:t xml:space="preserve">  // Базовий момент для SYNCHRONIZED_BURST — одна й та сама секунда</w:t>
      </w:r>
    </w:p>
    <w:p w14:paraId="2334326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burstBase = ago(1, 2, 0);</w:t>
      </w:r>
    </w:p>
    <w:p w14:paraId="247EFFE6" w14:textId="77777777" w:rsidR="00CB2782" w:rsidRPr="00A06751" w:rsidRDefault="00CB2782" w:rsidP="00A06751">
      <w:pPr>
        <w:pStyle w:val="Codelisting"/>
        <w:jc w:val="left"/>
        <w:rPr>
          <w:sz w:val="16"/>
          <w:szCs w:val="16"/>
          <w:lang w:val="en-US"/>
        </w:rPr>
      </w:pPr>
    </w:p>
    <w:p w14:paraId="372BE9E8" w14:textId="77777777" w:rsidR="00CB2782" w:rsidRPr="00A06751" w:rsidRDefault="00CB2782" w:rsidP="00A06751">
      <w:pPr>
        <w:pStyle w:val="Codelisting"/>
        <w:jc w:val="left"/>
        <w:rPr>
          <w:sz w:val="16"/>
          <w:szCs w:val="16"/>
          <w:lang w:val="en-US"/>
        </w:rPr>
      </w:pPr>
      <w:r w:rsidRPr="00A06751">
        <w:rPr>
          <w:sz w:val="16"/>
          <w:szCs w:val="16"/>
          <w:lang w:val="en-US"/>
        </w:rPr>
        <w:t xml:space="preserve">  for (let i = 0; i &lt; anomalyVotes.length; i++) {</w:t>
      </w:r>
    </w:p>
    <w:p w14:paraId="2AB92A78" w14:textId="77777777" w:rsidR="00CB2782" w:rsidRPr="00A06751" w:rsidRDefault="00CB2782" w:rsidP="00A06751">
      <w:pPr>
        <w:pStyle w:val="Codelisting"/>
        <w:jc w:val="left"/>
        <w:rPr>
          <w:sz w:val="16"/>
          <w:szCs w:val="16"/>
          <w:lang w:val="en-US"/>
        </w:rPr>
      </w:pPr>
      <w:r w:rsidRPr="00A06751">
        <w:rPr>
          <w:sz w:val="16"/>
          <w:szCs w:val="16"/>
          <w:lang w:val="en-US"/>
        </w:rPr>
        <w:t xml:space="preserve">    const av = anomalyVotes[i];</w:t>
      </w:r>
    </w:p>
    <w:p w14:paraId="1C9F187C"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isBurst = av.flags.includes('SYNCHRONIZED_BURST');</w:t>
      </w:r>
    </w:p>
    <w:p w14:paraId="1E7B0D30" w14:textId="77777777" w:rsidR="00CB2782" w:rsidRPr="00A06751" w:rsidRDefault="00CB2782" w:rsidP="00A06751">
      <w:pPr>
        <w:pStyle w:val="Codelisting"/>
        <w:jc w:val="left"/>
        <w:rPr>
          <w:sz w:val="16"/>
          <w:szCs w:val="16"/>
          <w:lang w:val="en-US"/>
        </w:rPr>
      </w:pPr>
    </w:p>
    <w:p w14:paraId="71B5B07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submitTime = isBurst</w:t>
      </w:r>
    </w:p>
    <w:p w14:paraId="6240CB9B" w14:textId="77777777" w:rsidR="00CB2782" w:rsidRPr="00A06751" w:rsidRDefault="00CB2782" w:rsidP="00A06751">
      <w:pPr>
        <w:pStyle w:val="Codelisting"/>
        <w:jc w:val="left"/>
        <w:rPr>
          <w:sz w:val="16"/>
          <w:szCs w:val="16"/>
          <w:lang w:val="en-US"/>
        </w:rPr>
      </w:pPr>
      <w:r w:rsidRPr="00A06751">
        <w:rPr>
          <w:sz w:val="16"/>
          <w:szCs w:val="16"/>
          <w:lang w:val="en-US"/>
        </w:rPr>
        <w:t xml:space="preserve">      ? new Date(burstBase.getTime() + i * 50)         // ±50 мс — менше секунди</w:t>
      </w:r>
    </w:p>
    <w:p w14:paraId="6ACFE0A2" w14:textId="77777777" w:rsidR="00CB2782" w:rsidRPr="00A06751" w:rsidRDefault="00CB2782" w:rsidP="00A06751">
      <w:pPr>
        <w:pStyle w:val="Codelisting"/>
        <w:jc w:val="left"/>
        <w:rPr>
          <w:sz w:val="16"/>
          <w:szCs w:val="16"/>
          <w:lang w:val="en-US"/>
        </w:rPr>
      </w:pPr>
      <w:r w:rsidRPr="00A06751">
        <w:rPr>
          <w:sz w:val="16"/>
          <w:szCs w:val="16"/>
          <w:lang w:val="en-US"/>
        </w:rPr>
        <w:t xml:space="preserve">      : ago(Math.floor(i / 3), i % 3, i * 5 + 10);</w:t>
      </w:r>
    </w:p>
    <w:p w14:paraId="43E99333" w14:textId="77777777" w:rsidR="00CB2782" w:rsidRPr="00A06751" w:rsidRDefault="00CB2782" w:rsidP="00A06751">
      <w:pPr>
        <w:pStyle w:val="Codelisting"/>
        <w:jc w:val="left"/>
        <w:rPr>
          <w:sz w:val="16"/>
          <w:szCs w:val="16"/>
          <w:lang w:val="en-US"/>
        </w:rPr>
      </w:pPr>
    </w:p>
    <w:p w14:paraId="72C0D82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openTime = new Date(submitTime.getTime() - av.delaySec * 1000);</w:t>
      </w:r>
    </w:p>
    <w:p w14:paraId="6B322F94" w14:textId="77777777" w:rsidR="00CB2782" w:rsidRPr="00A06751" w:rsidRDefault="00CB2782" w:rsidP="00A06751">
      <w:pPr>
        <w:pStyle w:val="Codelisting"/>
        <w:jc w:val="left"/>
        <w:rPr>
          <w:sz w:val="16"/>
          <w:szCs w:val="16"/>
          <w:lang w:val="en-US"/>
        </w:rPr>
      </w:pPr>
    </w:p>
    <w:p w14:paraId="7F583D1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vote = await prisma.vote.create({ data: {</w:t>
      </w:r>
    </w:p>
    <w:p w14:paraId="772BC290" w14:textId="77777777" w:rsidR="00CB2782" w:rsidRPr="00A06751" w:rsidRDefault="00CB2782" w:rsidP="00A06751">
      <w:pPr>
        <w:pStyle w:val="Codelisting"/>
        <w:jc w:val="left"/>
        <w:rPr>
          <w:sz w:val="16"/>
          <w:szCs w:val="16"/>
          <w:lang w:val="en-US"/>
        </w:rPr>
      </w:pPr>
      <w:r w:rsidRPr="00A06751">
        <w:rPr>
          <w:sz w:val="16"/>
          <w:szCs w:val="16"/>
          <w:lang w:val="en-US"/>
        </w:rPr>
        <w:t xml:space="preserve">      surveyId: survey4.id,</w:t>
      </w:r>
    </w:p>
    <w:p w14:paraId="64D40539" w14:textId="77777777" w:rsidR="00CB2782" w:rsidRPr="00A06751" w:rsidRDefault="00CB2782" w:rsidP="00A06751">
      <w:pPr>
        <w:pStyle w:val="Codelisting"/>
        <w:jc w:val="left"/>
        <w:rPr>
          <w:sz w:val="16"/>
          <w:szCs w:val="16"/>
          <w:lang w:val="en-US"/>
        </w:rPr>
      </w:pPr>
      <w:r w:rsidRPr="00A06751">
        <w:rPr>
          <w:sz w:val="16"/>
          <w:szCs w:val="16"/>
          <w:lang w:val="en-US"/>
        </w:rPr>
        <w:t xml:space="preserve">      createdAt: openTime,</w:t>
      </w:r>
    </w:p>
    <w:p w14:paraId="34D93FBD" w14:textId="77777777" w:rsidR="00CB2782" w:rsidRPr="00A06751" w:rsidRDefault="00CB2782" w:rsidP="00A06751">
      <w:pPr>
        <w:pStyle w:val="Codelisting"/>
        <w:jc w:val="left"/>
        <w:rPr>
          <w:sz w:val="16"/>
          <w:szCs w:val="16"/>
          <w:lang w:val="en-US"/>
        </w:rPr>
      </w:pPr>
      <w:r w:rsidRPr="00A06751">
        <w:rPr>
          <w:sz w:val="16"/>
          <w:szCs w:val="16"/>
          <w:lang w:val="en-US"/>
        </w:rPr>
        <w:t xml:space="preserve">      items: { create: [{ optionId: s4opts[i % s4opts.length].id }] },</w:t>
      </w:r>
    </w:p>
    <w:p w14:paraId="0D6EFBF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5C434EC" w14:textId="77777777" w:rsidR="00CB2782" w:rsidRPr="00A06751" w:rsidRDefault="00CB2782" w:rsidP="00A06751">
      <w:pPr>
        <w:pStyle w:val="Codelisting"/>
        <w:jc w:val="left"/>
        <w:rPr>
          <w:sz w:val="16"/>
          <w:szCs w:val="16"/>
          <w:lang w:val="en-US"/>
        </w:rPr>
      </w:pPr>
    </w:p>
    <w:p w14:paraId="032F42E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prisma.voteMeta.create({ data: {</w:t>
      </w:r>
    </w:p>
    <w:p w14:paraId="4726C42E" w14:textId="77777777" w:rsidR="00CB2782" w:rsidRPr="00A06751" w:rsidRDefault="00CB2782" w:rsidP="00A06751">
      <w:pPr>
        <w:pStyle w:val="Codelisting"/>
        <w:jc w:val="left"/>
        <w:rPr>
          <w:sz w:val="16"/>
          <w:szCs w:val="16"/>
          <w:lang w:val="en-US"/>
        </w:rPr>
      </w:pPr>
      <w:r w:rsidRPr="00A06751">
        <w:rPr>
          <w:sz w:val="16"/>
          <w:szCs w:val="16"/>
          <w:lang w:val="en-US"/>
        </w:rPr>
        <w:t xml:space="preserve">      voteId: vote.id, surveyId: survey4.id,</w:t>
      </w:r>
    </w:p>
    <w:p w14:paraId="3540E2E5" w14:textId="77777777" w:rsidR="00CB2782" w:rsidRPr="00A06751" w:rsidRDefault="00CB2782" w:rsidP="00A06751">
      <w:pPr>
        <w:pStyle w:val="Codelisting"/>
        <w:jc w:val="left"/>
        <w:rPr>
          <w:sz w:val="16"/>
          <w:szCs w:val="16"/>
          <w:lang w:val="en-US"/>
        </w:rPr>
      </w:pPr>
      <w:r w:rsidRPr="00A06751">
        <w:rPr>
          <w:sz w:val="16"/>
          <w:szCs w:val="16"/>
          <w:lang w:val="en-US"/>
        </w:rPr>
        <w:t xml:space="preserve">      ip: hashIp(av.ip), userAgent: av.ua,</w:t>
      </w:r>
    </w:p>
    <w:p w14:paraId="154D2EEE" w14:textId="77777777" w:rsidR="00CB2782" w:rsidRPr="00A06751" w:rsidRDefault="00CB2782" w:rsidP="00A06751">
      <w:pPr>
        <w:pStyle w:val="Codelisting"/>
        <w:jc w:val="left"/>
        <w:rPr>
          <w:sz w:val="16"/>
          <w:szCs w:val="16"/>
          <w:lang w:val="en-US"/>
        </w:rPr>
      </w:pPr>
      <w:r w:rsidRPr="00A06751">
        <w:rPr>
          <w:sz w:val="16"/>
          <w:szCs w:val="16"/>
          <w:lang w:val="en-US"/>
        </w:rPr>
        <w:t xml:space="preserve">      cookieId: randomUUID(),</w:t>
      </w:r>
    </w:p>
    <w:p w14:paraId="4D0E1BBB" w14:textId="77777777" w:rsidR="00CB2782" w:rsidRPr="00A06751" w:rsidRDefault="00CB2782" w:rsidP="00A06751">
      <w:pPr>
        <w:pStyle w:val="Codelisting"/>
        <w:jc w:val="left"/>
        <w:rPr>
          <w:sz w:val="16"/>
          <w:szCs w:val="16"/>
          <w:lang w:val="en-US"/>
        </w:rPr>
      </w:pPr>
      <w:r w:rsidRPr="00A06751">
        <w:rPr>
          <w:sz w:val="16"/>
          <w:szCs w:val="16"/>
          <w:lang w:val="en-US"/>
        </w:rPr>
        <w:t xml:space="preserve">      ipSubnet: av.ip.split('.').slice(0, 3).join('.') + '.0/24',</w:t>
      </w:r>
    </w:p>
    <w:p w14:paraId="314AA269" w14:textId="77777777" w:rsidR="00CB2782" w:rsidRPr="00A06751" w:rsidRDefault="00CB2782" w:rsidP="00A06751">
      <w:pPr>
        <w:pStyle w:val="Codelisting"/>
        <w:jc w:val="left"/>
        <w:rPr>
          <w:sz w:val="16"/>
          <w:szCs w:val="16"/>
          <w:lang w:val="en-US"/>
        </w:rPr>
      </w:pPr>
      <w:r w:rsidRPr="00A06751">
        <w:rPr>
          <w:sz w:val="16"/>
          <w:szCs w:val="16"/>
          <w:lang w:val="en-US"/>
        </w:rPr>
        <w:t xml:space="preserve">      submittedAt: submitTime,</w:t>
      </w:r>
    </w:p>
    <w:p w14:paraId="174568F1" w14:textId="77777777" w:rsidR="00CB2782" w:rsidRPr="00A06751" w:rsidRDefault="00CB2782" w:rsidP="00A06751">
      <w:pPr>
        <w:pStyle w:val="Codelisting"/>
        <w:jc w:val="left"/>
        <w:rPr>
          <w:sz w:val="16"/>
          <w:szCs w:val="16"/>
          <w:lang w:val="en-US"/>
        </w:rPr>
      </w:pPr>
      <w:r w:rsidRPr="00A06751">
        <w:rPr>
          <w:sz w:val="16"/>
          <w:szCs w:val="16"/>
          <w:lang w:val="en-US"/>
        </w:rPr>
        <w:t xml:space="preserve">      riskScore: av.riskScore,</w:t>
      </w:r>
    </w:p>
    <w:p w14:paraId="5CD7B460" w14:textId="77777777" w:rsidR="00CB2782" w:rsidRPr="00A06751" w:rsidRDefault="00CB2782" w:rsidP="00A06751">
      <w:pPr>
        <w:pStyle w:val="Codelisting"/>
        <w:jc w:val="left"/>
        <w:rPr>
          <w:sz w:val="16"/>
          <w:szCs w:val="16"/>
          <w:lang w:val="en-US"/>
        </w:rPr>
      </w:pPr>
      <w:r w:rsidRPr="00A06751">
        <w:rPr>
          <w:sz w:val="16"/>
          <w:szCs w:val="16"/>
          <w:lang w:val="en-US"/>
        </w:rPr>
        <w:t xml:space="preserve">      flags: av.flags,</w:t>
      </w:r>
    </w:p>
    <w:p w14:paraId="5A2FA40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0B3D87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840ABF" w14:textId="77777777" w:rsidR="00CB2782" w:rsidRPr="00A06751" w:rsidRDefault="00CB2782" w:rsidP="00A06751">
      <w:pPr>
        <w:pStyle w:val="Codelisting"/>
        <w:jc w:val="left"/>
        <w:rPr>
          <w:sz w:val="16"/>
          <w:szCs w:val="16"/>
          <w:lang w:val="en-US"/>
        </w:rPr>
      </w:pPr>
    </w:p>
    <w:p w14:paraId="6A9D202B"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${anomalyVotes.length} anomaly demo votes for survey4`);</w:t>
      </w:r>
    </w:p>
    <w:p w14:paraId="28E80935" w14:textId="77777777" w:rsidR="00CB2782" w:rsidRPr="00A06751" w:rsidRDefault="00CB2782" w:rsidP="00A06751">
      <w:pPr>
        <w:pStyle w:val="Codelisting"/>
        <w:jc w:val="left"/>
        <w:rPr>
          <w:sz w:val="16"/>
          <w:szCs w:val="16"/>
          <w:lang w:val="en-US"/>
        </w:rPr>
      </w:pPr>
    </w:p>
    <w:p w14:paraId="68B60C32" w14:textId="77777777" w:rsidR="00CB2782" w:rsidRPr="00A06751" w:rsidRDefault="00CB2782" w:rsidP="00A06751">
      <w:pPr>
        <w:pStyle w:val="Codelisting"/>
        <w:jc w:val="left"/>
        <w:rPr>
          <w:sz w:val="16"/>
          <w:szCs w:val="16"/>
          <w:lang w:val="en-US"/>
        </w:rPr>
      </w:pPr>
      <w:r w:rsidRPr="00A06751">
        <w:rPr>
          <w:sz w:val="16"/>
          <w:szCs w:val="16"/>
          <w:lang w:val="en-US"/>
        </w:rPr>
        <w:t xml:space="preserve">  // ── 7. AuditLog ────────────────────────────────────────────────────────────</w:t>
      </w:r>
    </w:p>
    <w:p w14:paraId="2AFEC11E" w14:textId="77777777" w:rsidR="00CB2782" w:rsidRPr="00A06751" w:rsidRDefault="00CB2782" w:rsidP="00A06751">
      <w:pPr>
        <w:pStyle w:val="Codelisting"/>
        <w:jc w:val="left"/>
        <w:rPr>
          <w:sz w:val="16"/>
          <w:szCs w:val="16"/>
          <w:lang w:val="en-US"/>
        </w:rPr>
      </w:pPr>
    </w:p>
    <w:p w14:paraId="0A43656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prisma.auditLog.createMany({ data: [</w:t>
      </w:r>
    </w:p>
    <w:p w14:paraId="56960186" w14:textId="77777777" w:rsidR="00CB2782" w:rsidRPr="00A06751" w:rsidRDefault="00CB2782" w:rsidP="00A06751">
      <w:pPr>
        <w:pStyle w:val="Codelisting"/>
        <w:jc w:val="left"/>
        <w:rPr>
          <w:sz w:val="16"/>
          <w:szCs w:val="16"/>
          <w:lang w:val="en-US"/>
        </w:rPr>
      </w:pPr>
      <w:r w:rsidRPr="00A06751">
        <w:rPr>
          <w:sz w:val="16"/>
          <w:szCs w:val="16"/>
          <w:lang w:val="en-US"/>
        </w:rPr>
        <w:t xml:space="preserve">    { actorId: admin.id,     action: 'SURVEY_CREATED',  targetType: 'SURVEY',    targetId: survey1.id, createdAt: ago(14) },</w:t>
      </w:r>
    </w:p>
    <w:p w14:paraId="53C55B1A" w14:textId="77777777" w:rsidR="00CB2782" w:rsidRPr="00A06751" w:rsidRDefault="00CB2782" w:rsidP="00A06751">
      <w:pPr>
        <w:pStyle w:val="Codelisting"/>
        <w:jc w:val="left"/>
        <w:rPr>
          <w:sz w:val="16"/>
          <w:szCs w:val="16"/>
          <w:lang w:val="en-US"/>
        </w:rPr>
      </w:pPr>
      <w:r w:rsidRPr="00A06751">
        <w:rPr>
          <w:sz w:val="16"/>
          <w:szCs w:val="16"/>
          <w:lang w:val="en-US"/>
        </w:rPr>
        <w:t xml:space="preserve">    { actorId: admin.id,     action: 'SURVEY_CREATED',  targetType: 'SURVEY',    targetId: survey4.id, createdAt: ago(3)  },</w:t>
      </w:r>
    </w:p>
    <w:p w14:paraId="5544E416" w14:textId="77777777" w:rsidR="00CB2782" w:rsidRPr="00A06751" w:rsidRDefault="00CB2782" w:rsidP="00A06751">
      <w:pPr>
        <w:pStyle w:val="Codelisting"/>
        <w:jc w:val="left"/>
        <w:rPr>
          <w:sz w:val="16"/>
          <w:szCs w:val="16"/>
          <w:lang w:val="en-US"/>
        </w:rPr>
      </w:pPr>
      <w:r w:rsidRPr="00A06751">
        <w:rPr>
          <w:sz w:val="16"/>
          <w:szCs w:val="16"/>
          <w:lang w:val="en-US"/>
        </w:rPr>
        <w:t xml:space="preserve">    { actorId: admin.id,     action: 'ANOMALY_FLAGGED', targetType: 'VOTE_META', meta: { flag: 'MANUAL_FLAG' }, createdAt: ago(1) },</w:t>
      </w:r>
    </w:p>
    <w:p w14:paraId="4EEF128F" w14:textId="77777777" w:rsidR="00CB2782" w:rsidRPr="00A06751" w:rsidRDefault="00CB2782" w:rsidP="00A06751">
      <w:pPr>
        <w:pStyle w:val="Codelisting"/>
        <w:jc w:val="left"/>
        <w:rPr>
          <w:sz w:val="16"/>
          <w:szCs w:val="16"/>
          <w:lang w:val="en-US"/>
        </w:rPr>
      </w:pPr>
      <w:r w:rsidRPr="00A06751">
        <w:rPr>
          <w:sz w:val="16"/>
          <w:szCs w:val="16"/>
          <w:lang w:val="en-US"/>
        </w:rPr>
        <w:t xml:space="preserve">    { actorId: moderator.id, action: 'SURVEY_CREATED',  targetType: 'SURVEY',    targetId: survey2.id, createdAt: ago(7)  },</w:t>
      </w:r>
    </w:p>
    <w:p w14:paraId="44A7C760" w14:textId="77777777" w:rsidR="00CB2782" w:rsidRPr="00A06751" w:rsidRDefault="00CB2782" w:rsidP="00A06751">
      <w:pPr>
        <w:pStyle w:val="Codelisting"/>
        <w:jc w:val="left"/>
        <w:rPr>
          <w:sz w:val="16"/>
          <w:szCs w:val="16"/>
          <w:lang w:val="en-US"/>
        </w:rPr>
      </w:pPr>
      <w:r w:rsidRPr="00A06751">
        <w:rPr>
          <w:sz w:val="16"/>
          <w:szCs w:val="16"/>
          <w:lang w:val="en-US"/>
        </w:rPr>
        <w:t xml:space="preserve">    { actorId: moderator.id, action: 'USER_BLOCKED',    targetType: 'USER',      meta: { reason: 'spam' }, createdAt: ago(5) },</w:t>
      </w:r>
    </w:p>
    <w:p w14:paraId="7398760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AF4E7AD" w14:textId="77777777" w:rsidR="00CB2782" w:rsidRPr="00A06751" w:rsidRDefault="00CB2782" w:rsidP="00A06751">
      <w:pPr>
        <w:pStyle w:val="Codelisting"/>
        <w:jc w:val="left"/>
        <w:rPr>
          <w:sz w:val="16"/>
          <w:szCs w:val="16"/>
          <w:lang w:val="en-US"/>
        </w:rPr>
      </w:pPr>
    </w:p>
    <w:p w14:paraId="60689882" w14:textId="77777777" w:rsidR="00CB2782" w:rsidRPr="00A06751" w:rsidRDefault="00CB2782" w:rsidP="00A06751">
      <w:pPr>
        <w:pStyle w:val="Codelisting"/>
        <w:jc w:val="left"/>
        <w:rPr>
          <w:sz w:val="16"/>
          <w:szCs w:val="16"/>
          <w:lang w:val="en-US"/>
        </w:rPr>
      </w:pPr>
      <w:r w:rsidRPr="00A06751">
        <w:rPr>
          <w:sz w:val="16"/>
          <w:szCs w:val="16"/>
          <w:lang w:val="en-US"/>
        </w:rPr>
        <w:t xml:space="preserve">  log(`  </w:t>
      </w:r>
      <w:r w:rsidRPr="00A06751">
        <w:rPr>
          <w:rFonts w:ascii="Segoe UI Emoji" w:hAnsi="Segoe UI Emoji" w:cs="Segoe UI Emoji"/>
          <w:sz w:val="16"/>
          <w:szCs w:val="16"/>
          <w:lang w:val="en-US"/>
        </w:rPr>
        <w:t>✅</w:t>
      </w:r>
      <w:r w:rsidRPr="00A06751">
        <w:rPr>
          <w:sz w:val="16"/>
          <w:szCs w:val="16"/>
          <w:lang w:val="en-US"/>
        </w:rPr>
        <w:t xml:space="preserve"> Created audit log entries`);</w:t>
      </w:r>
    </w:p>
    <w:p w14:paraId="27AFAA11" w14:textId="77777777" w:rsidR="00CB2782" w:rsidRPr="00A06751" w:rsidRDefault="00CB2782" w:rsidP="00A06751">
      <w:pPr>
        <w:pStyle w:val="Codelisting"/>
        <w:jc w:val="left"/>
        <w:rPr>
          <w:sz w:val="16"/>
          <w:szCs w:val="16"/>
          <w:lang w:val="en-US"/>
        </w:rPr>
      </w:pPr>
    </w:p>
    <w:p w14:paraId="191C04CD" w14:textId="77777777" w:rsidR="00CB2782" w:rsidRPr="00A06751" w:rsidRDefault="00CB2782" w:rsidP="00A06751">
      <w:pPr>
        <w:pStyle w:val="Codelisting"/>
        <w:jc w:val="left"/>
        <w:rPr>
          <w:sz w:val="16"/>
          <w:szCs w:val="16"/>
          <w:lang w:val="en-US"/>
        </w:rPr>
      </w:pPr>
      <w:r w:rsidRPr="00A06751">
        <w:rPr>
          <w:sz w:val="16"/>
          <w:szCs w:val="16"/>
          <w:lang w:val="en-US"/>
        </w:rPr>
        <w:t xml:space="preserve">  log('');</w:t>
      </w:r>
    </w:p>
    <w:p w14:paraId="62F0EFE8" w14:textId="77777777" w:rsidR="00CB2782" w:rsidRPr="00A06751" w:rsidRDefault="00CB2782" w:rsidP="00A06751">
      <w:pPr>
        <w:pStyle w:val="Codelisting"/>
        <w:jc w:val="left"/>
        <w:rPr>
          <w:sz w:val="16"/>
          <w:szCs w:val="16"/>
          <w:lang w:val="en-US"/>
        </w:rPr>
      </w:pPr>
      <w:r w:rsidRPr="00A06751">
        <w:rPr>
          <w:sz w:val="16"/>
          <w:szCs w:val="16"/>
          <w:lang w:val="en-US"/>
        </w:rPr>
        <w:t xml:space="preserve">  log('</w:t>
      </w:r>
      <w:r w:rsidRPr="00A06751">
        <w:rPr>
          <w:rFonts w:ascii="Segoe UI Emoji" w:hAnsi="Segoe UI Emoji" w:cs="Segoe UI Emoji"/>
          <w:sz w:val="16"/>
          <w:szCs w:val="16"/>
          <w:lang w:val="en-US"/>
        </w:rPr>
        <w:t>🎉</w:t>
      </w:r>
      <w:r w:rsidRPr="00A06751">
        <w:rPr>
          <w:sz w:val="16"/>
          <w:szCs w:val="16"/>
          <w:lang w:val="en-US"/>
        </w:rPr>
        <w:t xml:space="preserve"> Seed complete! Demo credentials:');</w:t>
      </w:r>
    </w:p>
    <w:p w14:paraId="50308367" w14:textId="77777777" w:rsidR="00CB2782" w:rsidRPr="00A06751" w:rsidRDefault="00CB2782" w:rsidP="00A06751">
      <w:pPr>
        <w:pStyle w:val="Codelisting"/>
        <w:jc w:val="left"/>
        <w:rPr>
          <w:sz w:val="16"/>
          <w:szCs w:val="16"/>
          <w:lang w:val="en-US"/>
        </w:rPr>
      </w:pPr>
      <w:r w:rsidRPr="00A06751">
        <w:rPr>
          <w:sz w:val="16"/>
          <w:szCs w:val="16"/>
          <w:lang w:val="en-US"/>
        </w:rPr>
        <w:t xml:space="preserve">  log('   Admin:     admin@cms.local   / admin123');</w:t>
      </w:r>
    </w:p>
    <w:p w14:paraId="702DE460" w14:textId="77777777" w:rsidR="00CB2782" w:rsidRPr="00A06751" w:rsidRDefault="00CB2782" w:rsidP="00A06751">
      <w:pPr>
        <w:pStyle w:val="Codelisting"/>
        <w:jc w:val="left"/>
        <w:rPr>
          <w:sz w:val="16"/>
          <w:szCs w:val="16"/>
          <w:lang w:val="en-US"/>
        </w:rPr>
      </w:pPr>
      <w:r w:rsidRPr="00A06751">
        <w:rPr>
          <w:sz w:val="16"/>
          <w:szCs w:val="16"/>
          <w:lang w:val="en-US"/>
        </w:rPr>
        <w:t xml:space="preserve">  log('   Moderator: mod@cms.local     / mod12345');</w:t>
      </w:r>
    </w:p>
    <w:p w14:paraId="2B9F2E89" w14:textId="77777777" w:rsidR="00CB2782" w:rsidRPr="00A06751" w:rsidRDefault="00CB2782" w:rsidP="00A06751">
      <w:pPr>
        <w:pStyle w:val="Codelisting"/>
        <w:jc w:val="left"/>
        <w:rPr>
          <w:sz w:val="16"/>
          <w:szCs w:val="16"/>
          <w:lang w:val="en-US"/>
        </w:rPr>
      </w:pPr>
      <w:r w:rsidRPr="00A06751">
        <w:rPr>
          <w:sz w:val="16"/>
          <w:szCs w:val="16"/>
          <w:lang w:val="en-US"/>
        </w:rPr>
        <w:t xml:space="preserve">  log('   Users:     ivan@example.com  / user1234  (та інші)');</w:t>
      </w:r>
    </w:p>
    <w:p w14:paraId="14C91AC2" w14:textId="77777777" w:rsidR="00CB2782" w:rsidRPr="00A06751" w:rsidRDefault="00CB2782" w:rsidP="00A06751">
      <w:pPr>
        <w:pStyle w:val="Codelisting"/>
        <w:jc w:val="left"/>
        <w:rPr>
          <w:sz w:val="16"/>
          <w:szCs w:val="16"/>
          <w:lang w:val="en-US"/>
        </w:rPr>
      </w:pPr>
      <w:r w:rsidRPr="00A06751">
        <w:rPr>
          <w:sz w:val="16"/>
          <w:szCs w:val="16"/>
          <w:lang w:val="en-US"/>
        </w:rPr>
        <w:t>}</w:t>
      </w:r>
    </w:p>
    <w:p w14:paraId="021447EB" w14:textId="77777777" w:rsidR="00CB2782" w:rsidRPr="00A06751" w:rsidRDefault="00CB2782" w:rsidP="00A06751">
      <w:pPr>
        <w:pStyle w:val="Codelisting"/>
        <w:jc w:val="left"/>
        <w:rPr>
          <w:sz w:val="16"/>
          <w:szCs w:val="16"/>
          <w:lang w:val="en-US"/>
        </w:rPr>
      </w:pPr>
    </w:p>
    <w:p w14:paraId="5F17A1C4" w14:textId="77777777" w:rsidR="00CB2782" w:rsidRPr="00A06751" w:rsidRDefault="00CB2782" w:rsidP="00A06751">
      <w:pPr>
        <w:pStyle w:val="Codelisting"/>
        <w:jc w:val="left"/>
        <w:rPr>
          <w:sz w:val="16"/>
          <w:szCs w:val="16"/>
          <w:lang w:val="en-US"/>
        </w:rPr>
      </w:pPr>
      <w:r w:rsidRPr="00A06751">
        <w:rPr>
          <w:sz w:val="16"/>
          <w:szCs w:val="16"/>
          <w:lang w:val="en-US"/>
        </w:rPr>
        <w:t>// ── Якщо запускається напряму: npx ts-node prisma/seed.ts ────────────────────</w:t>
      </w:r>
    </w:p>
    <w:p w14:paraId="28A5BA2B" w14:textId="77777777" w:rsidR="00CB2782" w:rsidRPr="00A06751" w:rsidRDefault="00CB2782" w:rsidP="00A06751">
      <w:pPr>
        <w:pStyle w:val="Codelisting"/>
        <w:jc w:val="left"/>
        <w:rPr>
          <w:sz w:val="16"/>
          <w:szCs w:val="16"/>
          <w:lang w:val="en-US"/>
        </w:rPr>
      </w:pPr>
      <w:r w:rsidRPr="00A06751">
        <w:rPr>
          <w:sz w:val="16"/>
          <w:szCs w:val="16"/>
          <w:lang w:val="en-US"/>
        </w:rPr>
        <w:t>if (require.main === module) {</w:t>
      </w:r>
    </w:p>
    <w:p w14:paraId="78E3C58E" w14:textId="77777777" w:rsidR="00CB2782" w:rsidRPr="00A06751" w:rsidRDefault="00CB2782" w:rsidP="00A06751">
      <w:pPr>
        <w:pStyle w:val="Codelisting"/>
        <w:jc w:val="left"/>
        <w:rPr>
          <w:sz w:val="16"/>
          <w:szCs w:val="16"/>
          <w:lang w:val="en-US"/>
        </w:rPr>
      </w:pPr>
      <w:r w:rsidRPr="00A06751">
        <w:rPr>
          <w:sz w:val="16"/>
          <w:szCs w:val="16"/>
          <w:lang w:val="en-US"/>
        </w:rPr>
        <w:t xml:space="preserve">  const standaloneClient = new PrismaClient();</w:t>
      </w:r>
    </w:p>
    <w:p w14:paraId="551ED2CB" w14:textId="77777777" w:rsidR="00CB2782" w:rsidRPr="00A06751" w:rsidRDefault="00CB2782" w:rsidP="00A06751">
      <w:pPr>
        <w:pStyle w:val="Codelisting"/>
        <w:jc w:val="left"/>
        <w:rPr>
          <w:sz w:val="16"/>
          <w:szCs w:val="16"/>
          <w:lang w:val="en-US"/>
        </w:rPr>
      </w:pPr>
      <w:r w:rsidRPr="00A06751">
        <w:rPr>
          <w:sz w:val="16"/>
          <w:szCs w:val="16"/>
          <w:lang w:val="en-US"/>
        </w:rPr>
        <w:t xml:space="preserve">  autoSeed(console.log, standaloneClient)</w:t>
      </w:r>
    </w:p>
    <w:p w14:paraId="1A89997A" w14:textId="77777777" w:rsidR="00CB2782" w:rsidRPr="00A06751" w:rsidRDefault="00CB2782" w:rsidP="00A06751">
      <w:pPr>
        <w:pStyle w:val="Codelisting"/>
        <w:jc w:val="left"/>
        <w:rPr>
          <w:sz w:val="16"/>
          <w:szCs w:val="16"/>
          <w:lang w:val="en-US"/>
        </w:rPr>
      </w:pPr>
      <w:r w:rsidRPr="00A06751">
        <w:rPr>
          <w:sz w:val="16"/>
          <w:szCs w:val="16"/>
          <w:lang w:val="en-US"/>
        </w:rPr>
        <w:t xml:space="preserve">    .catch(e =&gt; { console.error(e); process.exit(1); })</w:t>
      </w:r>
    </w:p>
    <w:p w14:paraId="2BD1AE18" w14:textId="77777777" w:rsidR="00CB2782" w:rsidRPr="00A06751" w:rsidRDefault="00CB2782" w:rsidP="00A06751">
      <w:pPr>
        <w:pStyle w:val="Codelisting"/>
        <w:jc w:val="left"/>
        <w:rPr>
          <w:sz w:val="16"/>
          <w:szCs w:val="16"/>
          <w:lang w:val="en-US"/>
        </w:rPr>
      </w:pPr>
      <w:r w:rsidRPr="00A06751">
        <w:rPr>
          <w:sz w:val="16"/>
          <w:szCs w:val="16"/>
          <w:lang w:val="en-US"/>
        </w:rPr>
        <w:t xml:space="preserve">    .finally(() =&gt; standaloneClient.$disconnect());</w:t>
      </w:r>
    </w:p>
    <w:p w14:paraId="2610A137" w14:textId="77777777" w:rsidR="00CB2782" w:rsidRPr="00A06751" w:rsidRDefault="00CB2782" w:rsidP="00A06751">
      <w:pPr>
        <w:pStyle w:val="Codelisting"/>
        <w:jc w:val="left"/>
        <w:rPr>
          <w:sz w:val="16"/>
          <w:szCs w:val="16"/>
          <w:lang w:val="en-US"/>
        </w:rPr>
      </w:pPr>
      <w:r w:rsidRPr="00A06751">
        <w:rPr>
          <w:sz w:val="16"/>
          <w:szCs w:val="16"/>
          <w:lang w:val="en-US"/>
        </w:rPr>
        <w:t>}</w:t>
      </w:r>
    </w:p>
    <w:p w14:paraId="6705944B" w14:textId="77777777" w:rsidR="00CB2782" w:rsidRPr="00A06751" w:rsidRDefault="00CB2782" w:rsidP="00A06751">
      <w:pPr>
        <w:pStyle w:val="Codelisting"/>
        <w:jc w:val="left"/>
        <w:rPr>
          <w:sz w:val="16"/>
          <w:szCs w:val="16"/>
          <w:lang w:val="en-US"/>
        </w:rPr>
      </w:pPr>
    </w:p>
    <w:p w14:paraId="5C16EEDD" w14:textId="77777777" w:rsidR="00CB2782" w:rsidRPr="00A06751" w:rsidRDefault="00CB2782" w:rsidP="00A06751">
      <w:pPr>
        <w:pStyle w:val="Codelisting"/>
        <w:jc w:val="left"/>
        <w:rPr>
          <w:sz w:val="16"/>
          <w:szCs w:val="16"/>
          <w:lang w:val="en-US"/>
        </w:rPr>
      </w:pPr>
    </w:p>
    <w:p w14:paraId="76D68A85" w14:textId="77777777" w:rsidR="00CB2782" w:rsidRPr="00A06751" w:rsidRDefault="00CB2782" w:rsidP="00A06751">
      <w:pPr>
        <w:pStyle w:val="Codelisting"/>
        <w:jc w:val="left"/>
        <w:rPr>
          <w:sz w:val="16"/>
          <w:szCs w:val="16"/>
          <w:lang w:val="en-US"/>
        </w:rPr>
      </w:pPr>
      <w:r w:rsidRPr="00A06751">
        <w:rPr>
          <w:sz w:val="16"/>
          <w:szCs w:val="16"/>
          <w:lang w:val="en-US"/>
        </w:rPr>
        <w:t>===== FILE: C:\college\The-survey-uniqueness-control-module\backend\src\server.ts =====</w:t>
      </w:r>
    </w:p>
    <w:p w14:paraId="1F8D0249" w14:textId="77777777" w:rsidR="00CB2782" w:rsidRPr="00A06751" w:rsidRDefault="00CB2782" w:rsidP="00A06751">
      <w:pPr>
        <w:pStyle w:val="Codelisting"/>
        <w:jc w:val="left"/>
        <w:rPr>
          <w:sz w:val="16"/>
          <w:szCs w:val="16"/>
          <w:lang w:val="en-US"/>
        </w:rPr>
      </w:pPr>
    </w:p>
    <w:p w14:paraId="7F9D68A2" w14:textId="77777777" w:rsidR="00CB2782" w:rsidRPr="00A06751" w:rsidRDefault="00CB2782" w:rsidP="00A06751">
      <w:pPr>
        <w:pStyle w:val="Codelisting"/>
        <w:jc w:val="left"/>
        <w:rPr>
          <w:sz w:val="16"/>
          <w:szCs w:val="16"/>
          <w:lang w:val="en-US"/>
        </w:rPr>
      </w:pPr>
      <w:r w:rsidRPr="00A06751">
        <w:rPr>
          <w:sz w:val="16"/>
          <w:szCs w:val="16"/>
          <w:lang w:val="en-US"/>
        </w:rPr>
        <w:t>import Fastify from 'fastify';</w:t>
      </w:r>
    </w:p>
    <w:p w14:paraId="54C3FEF1" w14:textId="77777777" w:rsidR="00CB2782" w:rsidRPr="00A06751" w:rsidRDefault="00CB2782" w:rsidP="00A06751">
      <w:pPr>
        <w:pStyle w:val="Codelisting"/>
        <w:jc w:val="left"/>
        <w:rPr>
          <w:sz w:val="16"/>
          <w:szCs w:val="16"/>
          <w:lang w:val="en-US"/>
        </w:rPr>
      </w:pPr>
      <w:r w:rsidRPr="00A06751">
        <w:rPr>
          <w:sz w:val="16"/>
          <w:szCs w:val="16"/>
          <w:lang w:val="en-US"/>
        </w:rPr>
        <w:t>import cors from '@fastify/cors';</w:t>
      </w:r>
    </w:p>
    <w:p w14:paraId="7E18598F" w14:textId="77777777" w:rsidR="00CB2782" w:rsidRPr="00A06751" w:rsidRDefault="00CB2782" w:rsidP="00A06751">
      <w:pPr>
        <w:pStyle w:val="Codelisting"/>
        <w:jc w:val="left"/>
        <w:rPr>
          <w:sz w:val="16"/>
          <w:szCs w:val="16"/>
          <w:lang w:val="en-US"/>
        </w:rPr>
      </w:pPr>
      <w:r w:rsidRPr="00A06751">
        <w:rPr>
          <w:sz w:val="16"/>
          <w:szCs w:val="16"/>
          <w:lang w:val="en-US"/>
        </w:rPr>
        <w:t>import websocket from '@fastify/websocket';</w:t>
      </w:r>
    </w:p>
    <w:p w14:paraId="0730C661" w14:textId="77777777" w:rsidR="00CB2782" w:rsidRPr="00A06751" w:rsidRDefault="00CB2782" w:rsidP="00A06751">
      <w:pPr>
        <w:pStyle w:val="Codelisting"/>
        <w:jc w:val="left"/>
        <w:rPr>
          <w:sz w:val="16"/>
          <w:szCs w:val="16"/>
          <w:lang w:val="en-US"/>
        </w:rPr>
      </w:pPr>
      <w:r w:rsidRPr="00A06751">
        <w:rPr>
          <w:sz w:val="16"/>
          <w:szCs w:val="16"/>
          <w:lang w:val="en-US"/>
        </w:rPr>
        <w:t>import fastifyStatic from '@fastify/static';</w:t>
      </w:r>
    </w:p>
    <w:p w14:paraId="75371B6D" w14:textId="77777777" w:rsidR="00CB2782" w:rsidRPr="00A06751" w:rsidRDefault="00CB2782" w:rsidP="00A06751">
      <w:pPr>
        <w:pStyle w:val="Codelisting"/>
        <w:jc w:val="left"/>
        <w:rPr>
          <w:sz w:val="16"/>
          <w:szCs w:val="16"/>
          <w:lang w:val="en-US"/>
        </w:rPr>
      </w:pPr>
      <w:r w:rsidRPr="00A06751">
        <w:rPr>
          <w:sz w:val="16"/>
          <w:szCs w:val="16"/>
          <w:lang w:val="en-US"/>
        </w:rPr>
        <w:t>import dotenv from 'dotenv';</w:t>
      </w:r>
    </w:p>
    <w:p w14:paraId="5E241A89" w14:textId="77777777" w:rsidR="00CB2782" w:rsidRPr="00A06751" w:rsidRDefault="00CB2782" w:rsidP="00A06751">
      <w:pPr>
        <w:pStyle w:val="Codelisting"/>
        <w:jc w:val="left"/>
        <w:rPr>
          <w:sz w:val="16"/>
          <w:szCs w:val="16"/>
          <w:lang w:val="en-US"/>
        </w:rPr>
      </w:pPr>
      <w:r w:rsidRPr="00A06751">
        <w:rPr>
          <w:sz w:val="16"/>
          <w:szCs w:val="16"/>
          <w:lang w:val="en-US"/>
        </w:rPr>
        <w:t>import path from 'path';</w:t>
      </w:r>
    </w:p>
    <w:p w14:paraId="2A1AD003" w14:textId="77777777" w:rsidR="00CB2782" w:rsidRPr="00A06751" w:rsidRDefault="00CB2782" w:rsidP="00A06751">
      <w:pPr>
        <w:pStyle w:val="Codelisting"/>
        <w:jc w:val="left"/>
        <w:rPr>
          <w:sz w:val="16"/>
          <w:szCs w:val="16"/>
          <w:lang w:val="en-US"/>
        </w:rPr>
      </w:pPr>
      <w:r w:rsidRPr="00A06751">
        <w:rPr>
          <w:sz w:val="16"/>
          <w:szCs w:val="16"/>
          <w:lang w:val="en-US"/>
        </w:rPr>
        <w:t>import { surveyRoutes } from './modules/surveys/survey.routes';</w:t>
      </w:r>
    </w:p>
    <w:p w14:paraId="61AADF8D" w14:textId="77777777" w:rsidR="00CB2782" w:rsidRPr="00A06751" w:rsidRDefault="00CB2782" w:rsidP="00A06751">
      <w:pPr>
        <w:pStyle w:val="Codelisting"/>
        <w:jc w:val="left"/>
        <w:rPr>
          <w:sz w:val="16"/>
          <w:szCs w:val="16"/>
          <w:lang w:val="en-US"/>
        </w:rPr>
      </w:pPr>
      <w:r w:rsidRPr="00A06751">
        <w:rPr>
          <w:sz w:val="16"/>
          <w:szCs w:val="16"/>
          <w:lang w:val="en-US"/>
        </w:rPr>
        <w:t>import { autoSeed }    from './seed';</w:t>
      </w:r>
    </w:p>
    <w:p w14:paraId="734F039B" w14:textId="77777777" w:rsidR="00CB2782" w:rsidRPr="00A06751" w:rsidRDefault="00CB2782" w:rsidP="00A06751">
      <w:pPr>
        <w:pStyle w:val="Codelisting"/>
        <w:jc w:val="left"/>
        <w:rPr>
          <w:sz w:val="16"/>
          <w:szCs w:val="16"/>
          <w:lang w:val="en-US"/>
        </w:rPr>
      </w:pPr>
      <w:r w:rsidRPr="00A06751">
        <w:rPr>
          <w:sz w:val="16"/>
          <w:szCs w:val="16"/>
          <w:lang w:val="en-US"/>
        </w:rPr>
        <w:t>import { voteEndpoint } from './modules/surveys/vote.endpoint';</w:t>
      </w:r>
    </w:p>
    <w:p w14:paraId="394A33EA" w14:textId="77777777" w:rsidR="00CB2782" w:rsidRPr="00A06751" w:rsidRDefault="00CB2782" w:rsidP="00A06751">
      <w:pPr>
        <w:pStyle w:val="Codelisting"/>
        <w:jc w:val="left"/>
        <w:rPr>
          <w:sz w:val="16"/>
          <w:szCs w:val="16"/>
          <w:lang w:val="en-US"/>
        </w:rPr>
      </w:pPr>
      <w:r w:rsidRPr="00A06751">
        <w:rPr>
          <w:sz w:val="16"/>
          <w:szCs w:val="16"/>
          <w:lang w:val="en-US"/>
        </w:rPr>
        <w:t>import { wsRoutes } from './modules/realtime/ws.routes';</w:t>
      </w:r>
    </w:p>
    <w:p w14:paraId="6EB67358" w14:textId="77777777" w:rsidR="00CB2782" w:rsidRPr="00A06751" w:rsidRDefault="00CB2782" w:rsidP="00A06751">
      <w:pPr>
        <w:pStyle w:val="Codelisting"/>
        <w:jc w:val="left"/>
        <w:rPr>
          <w:sz w:val="16"/>
          <w:szCs w:val="16"/>
          <w:lang w:val="en-US"/>
        </w:rPr>
      </w:pPr>
      <w:r w:rsidRPr="00A06751">
        <w:rPr>
          <w:sz w:val="16"/>
          <w:szCs w:val="16"/>
          <w:lang w:val="en-US"/>
        </w:rPr>
        <w:t>import { prismaPlugin } from './plugins/prisma';</w:t>
      </w:r>
    </w:p>
    <w:p w14:paraId="6873E0EA" w14:textId="77777777" w:rsidR="00CB2782" w:rsidRPr="00A06751" w:rsidRDefault="00CB2782" w:rsidP="00A06751">
      <w:pPr>
        <w:pStyle w:val="Codelisting"/>
        <w:jc w:val="left"/>
        <w:rPr>
          <w:sz w:val="16"/>
          <w:szCs w:val="16"/>
          <w:lang w:val="en-US"/>
        </w:rPr>
      </w:pPr>
      <w:r w:rsidRPr="00A06751">
        <w:rPr>
          <w:sz w:val="16"/>
          <w:szCs w:val="16"/>
          <w:lang w:val="en-US"/>
        </w:rPr>
        <w:t>import { redisPlugin } from './plugins/redis';</w:t>
      </w:r>
    </w:p>
    <w:p w14:paraId="40886B37" w14:textId="77777777" w:rsidR="00CB2782" w:rsidRPr="00A06751" w:rsidRDefault="00CB2782" w:rsidP="00A06751">
      <w:pPr>
        <w:pStyle w:val="Codelisting"/>
        <w:jc w:val="left"/>
        <w:rPr>
          <w:sz w:val="16"/>
          <w:szCs w:val="16"/>
          <w:lang w:val="en-US"/>
        </w:rPr>
      </w:pPr>
      <w:r w:rsidRPr="00A06751">
        <w:rPr>
          <w:sz w:val="16"/>
          <w:szCs w:val="16"/>
          <w:lang w:val="en-US"/>
        </w:rPr>
        <w:t>import { authPlugin } from './plugins/auth';</w:t>
      </w:r>
    </w:p>
    <w:p w14:paraId="4C8600A2" w14:textId="77777777" w:rsidR="00CB2782" w:rsidRPr="00A06751" w:rsidRDefault="00CB2782" w:rsidP="00A06751">
      <w:pPr>
        <w:pStyle w:val="Codelisting"/>
        <w:jc w:val="left"/>
        <w:rPr>
          <w:sz w:val="16"/>
          <w:szCs w:val="16"/>
          <w:lang w:val="en-US"/>
        </w:rPr>
      </w:pPr>
      <w:r w:rsidRPr="00A06751">
        <w:rPr>
          <w:sz w:val="16"/>
          <w:szCs w:val="16"/>
          <w:lang w:val="en-US"/>
        </w:rPr>
        <w:t>import { authRoutes } from './modules/auth/auth.routes';</w:t>
      </w:r>
    </w:p>
    <w:p w14:paraId="4BD33705" w14:textId="77777777" w:rsidR="00CB2782" w:rsidRPr="00A06751" w:rsidRDefault="00CB2782" w:rsidP="00A06751">
      <w:pPr>
        <w:pStyle w:val="Codelisting"/>
        <w:jc w:val="left"/>
        <w:rPr>
          <w:sz w:val="16"/>
          <w:szCs w:val="16"/>
          <w:lang w:val="en-US"/>
        </w:rPr>
      </w:pPr>
      <w:r w:rsidRPr="00A06751">
        <w:rPr>
          <w:sz w:val="16"/>
          <w:szCs w:val="16"/>
          <w:lang w:val="en-US"/>
        </w:rPr>
        <w:t>import { exportRoutes } from './modules/export/export.routes';</w:t>
      </w:r>
    </w:p>
    <w:p w14:paraId="00F29170" w14:textId="77777777" w:rsidR="00CB2782" w:rsidRPr="00A06751" w:rsidRDefault="00CB2782" w:rsidP="00A06751">
      <w:pPr>
        <w:pStyle w:val="Codelisting"/>
        <w:jc w:val="left"/>
        <w:rPr>
          <w:sz w:val="16"/>
          <w:szCs w:val="16"/>
          <w:lang w:val="en-US"/>
        </w:rPr>
      </w:pPr>
      <w:r w:rsidRPr="00A06751">
        <w:rPr>
          <w:sz w:val="16"/>
          <w:szCs w:val="16"/>
          <w:lang w:val="en-US"/>
        </w:rPr>
        <w:t>import { adminRoutes } from './modules/admin/admin.routes';</w:t>
      </w:r>
    </w:p>
    <w:p w14:paraId="74C22843" w14:textId="77777777" w:rsidR="00CB2782" w:rsidRPr="00A06751" w:rsidRDefault="00CB2782" w:rsidP="00A06751">
      <w:pPr>
        <w:pStyle w:val="Codelisting"/>
        <w:jc w:val="left"/>
        <w:rPr>
          <w:sz w:val="16"/>
          <w:szCs w:val="16"/>
          <w:lang w:val="en-US"/>
        </w:rPr>
      </w:pPr>
      <w:r w:rsidRPr="00A06751">
        <w:rPr>
          <w:sz w:val="16"/>
          <w:szCs w:val="16"/>
          <w:lang w:val="en-US"/>
        </w:rPr>
        <w:t>import { profileRoutes } from './modules/profile/profile.routes';</w:t>
      </w:r>
    </w:p>
    <w:p w14:paraId="578F837B" w14:textId="77777777" w:rsidR="00CB2782" w:rsidRPr="00A06751" w:rsidRDefault="00CB2782" w:rsidP="00A06751">
      <w:pPr>
        <w:pStyle w:val="Codelisting"/>
        <w:jc w:val="left"/>
        <w:rPr>
          <w:sz w:val="16"/>
          <w:szCs w:val="16"/>
          <w:lang w:val="en-US"/>
        </w:rPr>
      </w:pPr>
      <w:r w:rsidRPr="00A06751">
        <w:rPr>
          <w:sz w:val="16"/>
          <w:szCs w:val="16"/>
          <w:lang w:val="en-US"/>
        </w:rPr>
        <w:t>import { friendsRoutes } from './modules/friends/friends.routes';</w:t>
      </w:r>
    </w:p>
    <w:p w14:paraId="37B3F5B4" w14:textId="77777777" w:rsidR="00CB2782" w:rsidRPr="00A06751" w:rsidRDefault="00CB2782" w:rsidP="00A06751">
      <w:pPr>
        <w:pStyle w:val="Codelisting"/>
        <w:jc w:val="left"/>
        <w:rPr>
          <w:sz w:val="16"/>
          <w:szCs w:val="16"/>
          <w:lang w:val="en-US"/>
        </w:rPr>
      </w:pPr>
      <w:r w:rsidRPr="00A06751">
        <w:rPr>
          <w:sz w:val="16"/>
          <w:szCs w:val="16"/>
          <w:lang w:val="en-US"/>
        </w:rPr>
        <w:t>import { chatRoutes } from './modules/chat/chat.routes';</w:t>
      </w:r>
    </w:p>
    <w:p w14:paraId="0DE5C313" w14:textId="77777777" w:rsidR="00CB2782" w:rsidRPr="00A06751" w:rsidRDefault="00CB2782" w:rsidP="00A06751">
      <w:pPr>
        <w:pStyle w:val="Codelisting"/>
        <w:jc w:val="left"/>
        <w:rPr>
          <w:sz w:val="16"/>
          <w:szCs w:val="16"/>
          <w:lang w:val="en-US"/>
        </w:rPr>
      </w:pPr>
      <w:r w:rsidRPr="00A06751">
        <w:rPr>
          <w:sz w:val="16"/>
          <w:szCs w:val="16"/>
          <w:lang w:val="en-US"/>
        </w:rPr>
        <w:t>import swagger from '@fastify/swagger';</w:t>
      </w:r>
    </w:p>
    <w:p w14:paraId="42796AB9" w14:textId="77777777" w:rsidR="00CB2782" w:rsidRPr="00A06751" w:rsidRDefault="00CB2782" w:rsidP="00A06751">
      <w:pPr>
        <w:pStyle w:val="Codelisting"/>
        <w:jc w:val="left"/>
        <w:rPr>
          <w:sz w:val="16"/>
          <w:szCs w:val="16"/>
          <w:lang w:val="en-US"/>
        </w:rPr>
      </w:pPr>
      <w:r w:rsidRPr="00A06751">
        <w:rPr>
          <w:sz w:val="16"/>
          <w:szCs w:val="16"/>
          <w:lang w:val="en-US"/>
        </w:rPr>
        <w:t>import swaggerUi from '@fastify/swagger-ui';</w:t>
      </w:r>
    </w:p>
    <w:p w14:paraId="4700053C" w14:textId="77777777" w:rsidR="00CB2782" w:rsidRPr="00A06751" w:rsidRDefault="00CB2782" w:rsidP="00A06751">
      <w:pPr>
        <w:pStyle w:val="Codelisting"/>
        <w:jc w:val="left"/>
        <w:rPr>
          <w:sz w:val="16"/>
          <w:szCs w:val="16"/>
          <w:lang w:val="en-US"/>
        </w:rPr>
      </w:pPr>
    </w:p>
    <w:p w14:paraId="66D5BA51" w14:textId="77777777" w:rsidR="00CB2782" w:rsidRPr="00A06751" w:rsidRDefault="00CB2782" w:rsidP="00A06751">
      <w:pPr>
        <w:pStyle w:val="Codelisting"/>
        <w:jc w:val="left"/>
        <w:rPr>
          <w:sz w:val="16"/>
          <w:szCs w:val="16"/>
          <w:lang w:val="en-US"/>
        </w:rPr>
      </w:pPr>
      <w:r w:rsidRPr="00A06751">
        <w:rPr>
          <w:sz w:val="16"/>
          <w:szCs w:val="16"/>
          <w:lang w:val="en-US"/>
        </w:rPr>
        <w:t>dotenv.config({ path: path.resolve(__dirname, '../../.env') });</w:t>
      </w:r>
    </w:p>
    <w:p w14:paraId="3059A85E" w14:textId="77777777" w:rsidR="00CB2782" w:rsidRPr="00A06751" w:rsidRDefault="00CB2782" w:rsidP="00A06751">
      <w:pPr>
        <w:pStyle w:val="Codelisting"/>
        <w:jc w:val="left"/>
        <w:rPr>
          <w:sz w:val="16"/>
          <w:szCs w:val="16"/>
          <w:lang w:val="en-US"/>
        </w:rPr>
      </w:pPr>
    </w:p>
    <w:p w14:paraId="7A9CEA0C" w14:textId="77777777" w:rsidR="00CB2782" w:rsidRPr="00A06751" w:rsidRDefault="00CB2782" w:rsidP="00A06751">
      <w:pPr>
        <w:pStyle w:val="Codelisting"/>
        <w:jc w:val="left"/>
        <w:rPr>
          <w:sz w:val="16"/>
          <w:szCs w:val="16"/>
          <w:lang w:val="en-US"/>
        </w:rPr>
      </w:pPr>
      <w:r w:rsidRPr="00A06751">
        <w:rPr>
          <w:sz w:val="16"/>
          <w:szCs w:val="16"/>
          <w:lang w:val="en-US"/>
        </w:rPr>
        <w:lastRenderedPageBreak/>
        <w:t>// ── Logger: pino-pretty лише в розробці, JSON в production ──────────────────</w:t>
      </w:r>
    </w:p>
    <w:p w14:paraId="70CBCEA2" w14:textId="77777777" w:rsidR="00CB2782" w:rsidRPr="00A06751" w:rsidRDefault="00CB2782" w:rsidP="00A06751">
      <w:pPr>
        <w:pStyle w:val="Codelisting"/>
        <w:jc w:val="left"/>
        <w:rPr>
          <w:sz w:val="16"/>
          <w:szCs w:val="16"/>
          <w:lang w:val="en-US"/>
        </w:rPr>
      </w:pPr>
      <w:r w:rsidRPr="00A06751">
        <w:rPr>
          <w:sz w:val="16"/>
          <w:szCs w:val="16"/>
          <w:lang w:val="en-US"/>
        </w:rPr>
        <w:t>// Причина: pino-pretty у Docker може спричиняти затримки старту через worker</w:t>
      </w:r>
    </w:p>
    <w:p w14:paraId="55C31BDB" w14:textId="77777777" w:rsidR="00CB2782" w:rsidRPr="00A06751" w:rsidRDefault="00CB2782" w:rsidP="00A06751">
      <w:pPr>
        <w:pStyle w:val="Codelisting"/>
        <w:jc w:val="left"/>
        <w:rPr>
          <w:sz w:val="16"/>
          <w:szCs w:val="16"/>
          <w:lang w:val="en-US"/>
        </w:rPr>
      </w:pPr>
      <w:r w:rsidRPr="00A06751">
        <w:rPr>
          <w:sz w:val="16"/>
          <w:szCs w:val="16"/>
          <w:lang w:val="en-US"/>
        </w:rPr>
        <w:t>// threads. У production використовуємо нативний JSON-формат pino.</w:t>
      </w:r>
    </w:p>
    <w:p w14:paraId="391075E7" w14:textId="77777777" w:rsidR="00CB2782" w:rsidRPr="00A06751" w:rsidRDefault="00CB2782" w:rsidP="00A06751">
      <w:pPr>
        <w:pStyle w:val="Codelisting"/>
        <w:jc w:val="left"/>
        <w:rPr>
          <w:sz w:val="16"/>
          <w:szCs w:val="16"/>
          <w:lang w:val="en-US"/>
        </w:rPr>
      </w:pPr>
      <w:r w:rsidRPr="00A06751">
        <w:rPr>
          <w:sz w:val="16"/>
          <w:szCs w:val="16"/>
          <w:lang w:val="en-US"/>
        </w:rPr>
        <w:t>const loggerConfig = process.env.NODE_ENV === 'production'</w:t>
      </w:r>
    </w:p>
    <w:p w14:paraId="4787F47C" w14:textId="77777777" w:rsidR="00CB2782" w:rsidRPr="00A06751" w:rsidRDefault="00CB2782" w:rsidP="00A06751">
      <w:pPr>
        <w:pStyle w:val="Codelisting"/>
        <w:jc w:val="left"/>
        <w:rPr>
          <w:sz w:val="16"/>
          <w:szCs w:val="16"/>
          <w:lang w:val="en-US"/>
        </w:rPr>
      </w:pPr>
      <w:r w:rsidRPr="00A06751">
        <w:rPr>
          <w:sz w:val="16"/>
          <w:szCs w:val="16"/>
          <w:lang w:val="en-US"/>
        </w:rPr>
        <w:t xml:space="preserve">  ? { level: 'info' }</w:t>
      </w:r>
    </w:p>
    <w:p w14:paraId="45BB2385" w14:textId="77777777" w:rsidR="00CB2782" w:rsidRPr="00A06751" w:rsidRDefault="00CB2782" w:rsidP="00A06751">
      <w:pPr>
        <w:pStyle w:val="Codelisting"/>
        <w:jc w:val="left"/>
        <w:rPr>
          <w:sz w:val="16"/>
          <w:szCs w:val="16"/>
          <w:lang w:val="en-US"/>
        </w:rPr>
      </w:pPr>
      <w:r w:rsidRPr="00A06751">
        <w:rPr>
          <w:sz w:val="16"/>
          <w:szCs w:val="16"/>
          <w:lang w:val="en-US"/>
        </w:rPr>
        <w:t xml:space="preserve">  : {</w:t>
      </w:r>
    </w:p>
    <w:p w14:paraId="374E836D" w14:textId="77777777" w:rsidR="00CB2782" w:rsidRPr="00A06751" w:rsidRDefault="00CB2782" w:rsidP="00A06751">
      <w:pPr>
        <w:pStyle w:val="Codelisting"/>
        <w:jc w:val="left"/>
        <w:rPr>
          <w:sz w:val="16"/>
          <w:szCs w:val="16"/>
          <w:lang w:val="en-US"/>
        </w:rPr>
      </w:pPr>
      <w:r w:rsidRPr="00A06751">
        <w:rPr>
          <w:sz w:val="16"/>
          <w:szCs w:val="16"/>
          <w:lang w:val="en-US"/>
        </w:rPr>
        <w:t xml:space="preserve">      level: 'info',</w:t>
      </w:r>
    </w:p>
    <w:p w14:paraId="5A14CBD5" w14:textId="77777777" w:rsidR="00CB2782" w:rsidRPr="00A06751" w:rsidRDefault="00CB2782" w:rsidP="00A06751">
      <w:pPr>
        <w:pStyle w:val="Codelisting"/>
        <w:jc w:val="left"/>
        <w:rPr>
          <w:sz w:val="16"/>
          <w:szCs w:val="16"/>
          <w:lang w:val="en-US"/>
        </w:rPr>
      </w:pPr>
      <w:r w:rsidRPr="00A06751">
        <w:rPr>
          <w:sz w:val="16"/>
          <w:szCs w:val="16"/>
          <w:lang w:val="en-US"/>
        </w:rPr>
        <w:t xml:space="preserve">      transport: {</w:t>
      </w:r>
    </w:p>
    <w:p w14:paraId="6ADC7F0C" w14:textId="77777777" w:rsidR="00CB2782" w:rsidRPr="00A06751" w:rsidRDefault="00CB2782" w:rsidP="00A06751">
      <w:pPr>
        <w:pStyle w:val="Codelisting"/>
        <w:jc w:val="left"/>
        <w:rPr>
          <w:sz w:val="16"/>
          <w:szCs w:val="16"/>
          <w:lang w:val="en-US"/>
        </w:rPr>
      </w:pPr>
      <w:r w:rsidRPr="00A06751">
        <w:rPr>
          <w:sz w:val="16"/>
          <w:szCs w:val="16"/>
          <w:lang w:val="en-US"/>
        </w:rPr>
        <w:t xml:space="preserve">        target: 'pino-pretty',</w:t>
      </w:r>
    </w:p>
    <w:p w14:paraId="2802D2F1" w14:textId="77777777" w:rsidR="00CB2782" w:rsidRPr="00A06751" w:rsidRDefault="00CB2782" w:rsidP="00A06751">
      <w:pPr>
        <w:pStyle w:val="Codelisting"/>
        <w:jc w:val="left"/>
        <w:rPr>
          <w:sz w:val="16"/>
          <w:szCs w:val="16"/>
          <w:lang w:val="en-US"/>
        </w:rPr>
      </w:pPr>
      <w:r w:rsidRPr="00A06751">
        <w:rPr>
          <w:sz w:val="16"/>
          <w:szCs w:val="16"/>
          <w:lang w:val="en-US"/>
        </w:rPr>
        <w:t xml:space="preserve">        options: { translateTime: 'HH:MM:ss Z', ignore: 'pid,hostname' },</w:t>
      </w:r>
    </w:p>
    <w:p w14:paraId="0F632A7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A60D29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7B25D9" w14:textId="77777777" w:rsidR="00CB2782" w:rsidRPr="00A06751" w:rsidRDefault="00CB2782" w:rsidP="00A06751">
      <w:pPr>
        <w:pStyle w:val="Codelisting"/>
        <w:jc w:val="left"/>
        <w:rPr>
          <w:sz w:val="16"/>
          <w:szCs w:val="16"/>
          <w:lang w:val="en-US"/>
        </w:rPr>
      </w:pPr>
    </w:p>
    <w:p w14:paraId="5267C482" w14:textId="77777777" w:rsidR="00CB2782" w:rsidRPr="00A06751" w:rsidRDefault="00CB2782" w:rsidP="00A06751">
      <w:pPr>
        <w:pStyle w:val="Codelisting"/>
        <w:jc w:val="left"/>
        <w:rPr>
          <w:sz w:val="16"/>
          <w:szCs w:val="16"/>
          <w:lang w:val="en-US"/>
        </w:rPr>
      </w:pPr>
      <w:r w:rsidRPr="00A06751">
        <w:rPr>
          <w:sz w:val="16"/>
          <w:szCs w:val="16"/>
          <w:lang w:val="en-US"/>
        </w:rPr>
        <w:t>const server = Fastify({</w:t>
      </w:r>
    </w:p>
    <w:p w14:paraId="71EA7E6C" w14:textId="77777777" w:rsidR="00CB2782" w:rsidRPr="00A06751" w:rsidRDefault="00CB2782" w:rsidP="00A06751">
      <w:pPr>
        <w:pStyle w:val="Codelisting"/>
        <w:jc w:val="left"/>
        <w:rPr>
          <w:sz w:val="16"/>
          <w:szCs w:val="16"/>
          <w:lang w:val="en-US"/>
        </w:rPr>
      </w:pPr>
      <w:r w:rsidRPr="00A06751">
        <w:rPr>
          <w:sz w:val="16"/>
          <w:szCs w:val="16"/>
          <w:lang w:val="en-US"/>
        </w:rPr>
        <w:t xml:space="preserve">  ajv: {</w:t>
      </w:r>
    </w:p>
    <w:p w14:paraId="4C00F536" w14:textId="77777777" w:rsidR="00CB2782" w:rsidRPr="00A06751" w:rsidRDefault="00CB2782" w:rsidP="00A06751">
      <w:pPr>
        <w:pStyle w:val="Codelisting"/>
        <w:jc w:val="left"/>
        <w:rPr>
          <w:sz w:val="16"/>
          <w:szCs w:val="16"/>
          <w:lang w:val="en-US"/>
        </w:rPr>
      </w:pPr>
      <w:r w:rsidRPr="00A06751">
        <w:rPr>
          <w:sz w:val="16"/>
          <w:szCs w:val="16"/>
          <w:lang w:val="en-US"/>
        </w:rPr>
        <w:t xml:space="preserve">    customOptions: {</w:t>
      </w:r>
    </w:p>
    <w:p w14:paraId="5BCBFBBF" w14:textId="77777777" w:rsidR="00CB2782" w:rsidRPr="00A06751" w:rsidRDefault="00CB2782" w:rsidP="00A06751">
      <w:pPr>
        <w:pStyle w:val="Codelisting"/>
        <w:jc w:val="left"/>
        <w:rPr>
          <w:sz w:val="16"/>
          <w:szCs w:val="16"/>
          <w:lang w:val="en-US"/>
        </w:rPr>
      </w:pPr>
      <w:r w:rsidRPr="00A06751">
        <w:rPr>
          <w:sz w:val="16"/>
          <w:szCs w:val="16"/>
          <w:lang w:val="en-US"/>
        </w:rPr>
        <w:t xml:space="preserve">      allErrors: true,</w:t>
      </w:r>
    </w:p>
    <w:p w14:paraId="3B85B424" w14:textId="77777777" w:rsidR="00CB2782" w:rsidRPr="00A06751" w:rsidRDefault="00CB2782" w:rsidP="00A06751">
      <w:pPr>
        <w:pStyle w:val="Codelisting"/>
        <w:jc w:val="left"/>
        <w:rPr>
          <w:sz w:val="16"/>
          <w:szCs w:val="16"/>
          <w:lang w:val="en-US"/>
        </w:rPr>
      </w:pPr>
      <w:r w:rsidRPr="00A06751">
        <w:rPr>
          <w:sz w:val="16"/>
          <w:szCs w:val="16"/>
          <w:lang w:val="en-US"/>
        </w:rPr>
        <w:t xml:space="preserve">      messages: true,</w:t>
      </w:r>
    </w:p>
    <w:p w14:paraId="135C962F" w14:textId="77777777" w:rsidR="00CB2782" w:rsidRPr="00A06751" w:rsidRDefault="00CB2782" w:rsidP="00A06751">
      <w:pPr>
        <w:pStyle w:val="Codelisting"/>
        <w:jc w:val="left"/>
        <w:rPr>
          <w:sz w:val="16"/>
          <w:szCs w:val="16"/>
          <w:lang w:val="en-US"/>
        </w:rPr>
      </w:pPr>
      <w:r w:rsidRPr="00A06751">
        <w:rPr>
          <w:sz w:val="16"/>
          <w:szCs w:val="16"/>
          <w:lang w:val="en-US"/>
        </w:rPr>
        <w:t xml:space="preserve">      strict: false,</w:t>
      </w:r>
    </w:p>
    <w:p w14:paraId="61FA390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76AA4F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147BFB9" w14:textId="77777777" w:rsidR="00CB2782" w:rsidRPr="00A06751" w:rsidRDefault="00CB2782" w:rsidP="00A06751">
      <w:pPr>
        <w:pStyle w:val="Codelisting"/>
        <w:jc w:val="left"/>
        <w:rPr>
          <w:sz w:val="16"/>
          <w:szCs w:val="16"/>
          <w:lang w:val="en-US"/>
        </w:rPr>
      </w:pPr>
      <w:r w:rsidRPr="00A06751">
        <w:rPr>
          <w:sz w:val="16"/>
          <w:szCs w:val="16"/>
          <w:lang w:val="en-US"/>
        </w:rPr>
        <w:t xml:space="preserve">  logger: loggerConfig,</w:t>
      </w:r>
    </w:p>
    <w:p w14:paraId="2892D8D3" w14:textId="77777777" w:rsidR="00CB2782" w:rsidRPr="00A06751" w:rsidRDefault="00CB2782" w:rsidP="00A06751">
      <w:pPr>
        <w:pStyle w:val="Codelisting"/>
        <w:jc w:val="left"/>
        <w:rPr>
          <w:sz w:val="16"/>
          <w:szCs w:val="16"/>
          <w:lang w:val="en-US"/>
        </w:rPr>
      </w:pPr>
      <w:r w:rsidRPr="00A06751">
        <w:rPr>
          <w:sz w:val="16"/>
          <w:szCs w:val="16"/>
          <w:lang w:val="en-US"/>
        </w:rPr>
        <w:t>});</w:t>
      </w:r>
    </w:p>
    <w:p w14:paraId="2494EE78" w14:textId="77777777" w:rsidR="00CB2782" w:rsidRPr="00A06751" w:rsidRDefault="00CB2782" w:rsidP="00A06751">
      <w:pPr>
        <w:pStyle w:val="Codelisting"/>
        <w:jc w:val="left"/>
        <w:rPr>
          <w:sz w:val="16"/>
          <w:szCs w:val="16"/>
          <w:lang w:val="en-US"/>
        </w:rPr>
      </w:pPr>
    </w:p>
    <w:p w14:paraId="008D46F1" w14:textId="77777777" w:rsidR="00CB2782" w:rsidRPr="00A06751" w:rsidRDefault="00CB2782" w:rsidP="00A06751">
      <w:pPr>
        <w:pStyle w:val="Codelisting"/>
        <w:jc w:val="left"/>
        <w:rPr>
          <w:sz w:val="16"/>
          <w:szCs w:val="16"/>
          <w:lang w:val="en-US"/>
        </w:rPr>
      </w:pPr>
      <w:r w:rsidRPr="00A06751">
        <w:rPr>
          <w:sz w:val="16"/>
          <w:szCs w:val="16"/>
          <w:lang w:val="en-US"/>
        </w:rPr>
        <w:t>server.setErrorHandler(function (error, request, reply) {</w:t>
      </w:r>
    </w:p>
    <w:p w14:paraId="46E73AC1" w14:textId="77777777" w:rsidR="00CB2782" w:rsidRPr="00A06751" w:rsidRDefault="00CB2782" w:rsidP="00A06751">
      <w:pPr>
        <w:pStyle w:val="Codelisting"/>
        <w:jc w:val="left"/>
        <w:rPr>
          <w:sz w:val="16"/>
          <w:szCs w:val="16"/>
          <w:lang w:val="en-US"/>
        </w:rPr>
      </w:pPr>
      <w:r w:rsidRPr="00A06751">
        <w:rPr>
          <w:sz w:val="16"/>
          <w:szCs w:val="16"/>
          <w:lang w:val="en-US"/>
        </w:rPr>
        <w:t xml:space="preserve">  if (error.validation) {</w:t>
      </w:r>
    </w:p>
    <w:p w14:paraId="2FC5E897"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server.log.warn({ body: request.body, validation: error.validation }, 'Validation error');</w:t>
      </w:r>
    </w:p>
    <w:p w14:paraId="5678AC11" w14:textId="77777777" w:rsidR="00CB2782" w:rsidRPr="00A06751" w:rsidRDefault="00CB2782" w:rsidP="00A06751">
      <w:pPr>
        <w:pStyle w:val="Codelisting"/>
        <w:jc w:val="left"/>
        <w:rPr>
          <w:sz w:val="16"/>
          <w:szCs w:val="16"/>
          <w:lang w:val="en-US"/>
        </w:rPr>
      </w:pPr>
      <w:r w:rsidRPr="00A06751">
        <w:rPr>
          <w:sz w:val="16"/>
          <w:szCs w:val="16"/>
          <w:lang w:val="en-US"/>
        </w:rPr>
        <w:t xml:space="preserve">    const msg = error.validation.map(e =&gt; `${e.instancePath || 'body'} ${e.message}`).join(', ');</w:t>
      </w:r>
    </w:p>
    <w:p w14:paraId="6E6DDF64"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reply.status(400).send({ error: 'Validation failed', message: msg });</w:t>
      </w:r>
    </w:p>
    <w:p w14:paraId="081FE9A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B537BEA"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server.log.error(error);</w:t>
      </w:r>
    </w:p>
    <w:p w14:paraId="5CC5AE73" w14:textId="77777777" w:rsidR="00CB2782" w:rsidRPr="00A06751" w:rsidRDefault="00CB2782" w:rsidP="00A06751">
      <w:pPr>
        <w:pStyle w:val="Codelisting"/>
        <w:jc w:val="left"/>
        <w:rPr>
          <w:sz w:val="16"/>
          <w:szCs w:val="16"/>
          <w:lang w:val="en-US"/>
        </w:rPr>
      </w:pPr>
      <w:r w:rsidRPr="00A06751">
        <w:rPr>
          <w:sz w:val="16"/>
          <w:szCs w:val="16"/>
          <w:lang w:val="en-US"/>
        </w:rPr>
        <w:t xml:space="preserve">  reply.status(error.statusCode || 500).send({ error: error.message || 'Internal Server Error' });</w:t>
      </w:r>
    </w:p>
    <w:p w14:paraId="26C267F1" w14:textId="77777777" w:rsidR="00CB2782" w:rsidRPr="00A06751" w:rsidRDefault="00CB2782" w:rsidP="00A06751">
      <w:pPr>
        <w:pStyle w:val="Codelisting"/>
        <w:jc w:val="left"/>
        <w:rPr>
          <w:sz w:val="16"/>
          <w:szCs w:val="16"/>
          <w:lang w:val="en-US"/>
        </w:rPr>
      </w:pPr>
      <w:r w:rsidRPr="00A06751">
        <w:rPr>
          <w:sz w:val="16"/>
          <w:szCs w:val="16"/>
          <w:lang w:val="en-US"/>
        </w:rPr>
        <w:t>});</w:t>
      </w:r>
    </w:p>
    <w:p w14:paraId="0B1A4D30" w14:textId="77777777" w:rsidR="00CB2782" w:rsidRPr="00A06751" w:rsidRDefault="00CB2782" w:rsidP="00A06751">
      <w:pPr>
        <w:pStyle w:val="Codelisting"/>
        <w:jc w:val="left"/>
        <w:rPr>
          <w:sz w:val="16"/>
          <w:szCs w:val="16"/>
          <w:lang w:val="en-US"/>
        </w:rPr>
      </w:pPr>
    </w:p>
    <w:p w14:paraId="0B0FEC9A" w14:textId="77777777" w:rsidR="00CB2782" w:rsidRPr="00A06751" w:rsidRDefault="00CB2782" w:rsidP="00A06751">
      <w:pPr>
        <w:pStyle w:val="Codelisting"/>
        <w:jc w:val="left"/>
        <w:rPr>
          <w:sz w:val="16"/>
          <w:szCs w:val="16"/>
          <w:lang w:val="en-US"/>
        </w:rPr>
      </w:pPr>
      <w:r w:rsidRPr="00A06751">
        <w:rPr>
          <w:sz w:val="16"/>
          <w:szCs w:val="16"/>
          <w:lang w:val="en-US"/>
        </w:rPr>
        <w:t>async function bootstrap() {</w:t>
      </w:r>
    </w:p>
    <w:p w14:paraId="7CF49254" w14:textId="77777777" w:rsidR="00CB2782" w:rsidRPr="00A06751" w:rsidRDefault="00CB2782" w:rsidP="00A06751">
      <w:pPr>
        <w:pStyle w:val="Codelisting"/>
        <w:jc w:val="left"/>
        <w:rPr>
          <w:sz w:val="16"/>
          <w:szCs w:val="16"/>
          <w:lang w:val="en-US"/>
        </w:rPr>
      </w:pPr>
      <w:r w:rsidRPr="00A06751">
        <w:rPr>
          <w:sz w:val="16"/>
          <w:szCs w:val="16"/>
          <w:lang w:val="en-US"/>
        </w:rPr>
        <w:t xml:space="preserve">  // Force UTF-8 encoding on all JSON responses</w:t>
      </w:r>
    </w:p>
    <w:p w14:paraId="4D9E9E2B" w14:textId="77777777" w:rsidR="00CB2782" w:rsidRPr="00A06751" w:rsidRDefault="00CB2782" w:rsidP="00A06751">
      <w:pPr>
        <w:pStyle w:val="Codelisting"/>
        <w:jc w:val="left"/>
        <w:rPr>
          <w:sz w:val="16"/>
          <w:szCs w:val="16"/>
          <w:lang w:val="en-US"/>
        </w:rPr>
      </w:pPr>
      <w:r w:rsidRPr="00A06751">
        <w:rPr>
          <w:sz w:val="16"/>
          <w:szCs w:val="16"/>
          <w:lang w:val="en-US"/>
        </w:rPr>
        <w:t xml:space="preserve">  server.addHook('onSend', (request, reply, payload, done) =&gt; {</w:t>
      </w:r>
    </w:p>
    <w:p w14:paraId="5926C8FD" w14:textId="77777777" w:rsidR="00CB2782" w:rsidRPr="00A06751" w:rsidRDefault="00CB2782" w:rsidP="00A06751">
      <w:pPr>
        <w:pStyle w:val="Codelisting"/>
        <w:jc w:val="left"/>
        <w:rPr>
          <w:sz w:val="16"/>
          <w:szCs w:val="16"/>
          <w:lang w:val="en-US"/>
        </w:rPr>
      </w:pPr>
      <w:r w:rsidRPr="00A06751">
        <w:rPr>
          <w:sz w:val="16"/>
          <w:szCs w:val="16"/>
          <w:lang w:val="en-US"/>
        </w:rPr>
        <w:t xml:space="preserve">    const contentType = reply.getHeader('content-type') as string | undefined;</w:t>
      </w:r>
    </w:p>
    <w:p w14:paraId="3FF964EE" w14:textId="77777777" w:rsidR="00CB2782" w:rsidRPr="00A06751" w:rsidRDefault="00CB2782" w:rsidP="00A06751">
      <w:pPr>
        <w:pStyle w:val="Codelisting"/>
        <w:jc w:val="left"/>
        <w:rPr>
          <w:sz w:val="16"/>
          <w:szCs w:val="16"/>
          <w:lang w:val="en-US"/>
        </w:rPr>
      </w:pPr>
      <w:r w:rsidRPr="00A06751">
        <w:rPr>
          <w:sz w:val="16"/>
          <w:szCs w:val="16"/>
          <w:lang w:val="en-US"/>
        </w:rPr>
        <w:t xml:space="preserve">    if (contentType &amp;&amp; contentType.includes('application/json') &amp;&amp; !contentType.includes('charset')) {</w:t>
      </w:r>
    </w:p>
    <w:p w14:paraId="5DA1E230" w14:textId="77777777" w:rsidR="00CB2782" w:rsidRPr="00A06751" w:rsidRDefault="00CB2782" w:rsidP="00A06751">
      <w:pPr>
        <w:pStyle w:val="Codelisting"/>
        <w:jc w:val="left"/>
        <w:rPr>
          <w:sz w:val="16"/>
          <w:szCs w:val="16"/>
          <w:lang w:val="en-US"/>
        </w:rPr>
      </w:pPr>
      <w:r w:rsidRPr="00A06751">
        <w:rPr>
          <w:sz w:val="16"/>
          <w:szCs w:val="16"/>
          <w:lang w:val="en-US"/>
        </w:rPr>
        <w:t xml:space="preserve">      reply.header('Content-Type', 'application/json; charset=utf-8');</w:t>
      </w:r>
    </w:p>
    <w:p w14:paraId="266F429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559D3E7" w14:textId="77777777" w:rsidR="00CB2782" w:rsidRPr="00A06751" w:rsidRDefault="00CB2782" w:rsidP="00A06751">
      <w:pPr>
        <w:pStyle w:val="Codelisting"/>
        <w:jc w:val="left"/>
        <w:rPr>
          <w:sz w:val="16"/>
          <w:szCs w:val="16"/>
          <w:lang w:val="en-US"/>
        </w:rPr>
      </w:pPr>
      <w:r w:rsidRPr="00A06751">
        <w:rPr>
          <w:sz w:val="16"/>
          <w:szCs w:val="16"/>
          <w:lang w:val="en-US"/>
        </w:rPr>
        <w:t xml:space="preserve">    done();</w:t>
      </w:r>
    </w:p>
    <w:p w14:paraId="3222F7D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28BED46" w14:textId="77777777" w:rsidR="00CB2782" w:rsidRPr="00A06751" w:rsidRDefault="00CB2782" w:rsidP="00A06751">
      <w:pPr>
        <w:pStyle w:val="Codelisting"/>
        <w:jc w:val="left"/>
        <w:rPr>
          <w:sz w:val="16"/>
          <w:szCs w:val="16"/>
          <w:lang w:val="en-US"/>
        </w:rPr>
      </w:pPr>
    </w:p>
    <w:p w14:paraId="4D1A3FF1" w14:textId="77777777" w:rsidR="00CB2782" w:rsidRPr="00A06751" w:rsidRDefault="00CB2782" w:rsidP="00A06751">
      <w:pPr>
        <w:pStyle w:val="Codelisting"/>
        <w:jc w:val="left"/>
        <w:rPr>
          <w:sz w:val="16"/>
          <w:szCs w:val="16"/>
          <w:lang w:val="en-US"/>
        </w:rPr>
      </w:pPr>
      <w:r w:rsidRPr="00A06751">
        <w:rPr>
          <w:sz w:val="16"/>
          <w:szCs w:val="16"/>
          <w:lang w:val="en-US"/>
        </w:rPr>
        <w:t xml:space="preserve">  // ── Plugins ───────────────────────────────────────────────────────────────</w:t>
      </w:r>
    </w:p>
    <w:p w14:paraId="0313CC2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server.register(cors, {</w:t>
      </w:r>
    </w:p>
    <w:p w14:paraId="298BEF94" w14:textId="77777777" w:rsidR="00CB2782" w:rsidRPr="00A06751" w:rsidRDefault="00CB2782" w:rsidP="00A06751">
      <w:pPr>
        <w:pStyle w:val="Codelisting"/>
        <w:jc w:val="left"/>
        <w:rPr>
          <w:sz w:val="16"/>
          <w:szCs w:val="16"/>
          <w:lang w:val="en-US"/>
        </w:rPr>
      </w:pPr>
      <w:r w:rsidRPr="00A06751">
        <w:rPr>
          <w:sz w:val="16"/>
          <w:szCs w:val="16"/>
          <w:lang w:val="en-US"/>
        </w:rPr>
        <w:t xml:space="preserve">    origin: [</w:t>
      </w:r>
    </w:p>
    <w:p w14:paraId="7872BA76" w14:textId="77777777" w:rsidR="00CB2782" w:rsidRPr="00A06751" w:rsidRDefault="00CB2782" w:rsidP="00A06751">
      <w:pPr>
        <w:pStyle w:val="Codelisting"/>
        <w:jc w:val="left"/>
        <w:rPr>
          <w:sz w:val="16"/>
          <w:szCs w:val="16"/>
          <w:lang w:val="en-US"/>
        </w:rPr>
      </w:pPr>
      <w:r w:rsidRPr="00A06751">
        <w:rPr>
          <w:sz w:val="16"/>
          <w:szCs w:val="16"/>
          <w:lang w:val="en-US"/>
        </w:rPr>
        <w:t xml:space="preserve">      process.env.FRONTEND_URL || 'http://localhost:5173',</w:t>
      </w:r>
    </w:p>
    <w:p w14:paraId="64682C76" w14:textId="77777777" w:rsidR="00CB2782" w:rsidRPr="00A06751" w:rsidRDefault="00CB2782" w:rsidP="00A06751">
      <w:pPr>
        <w:pStyle w:val="Codelisting"/>
        <w:jc w:val="left"/>
        <w:rPr>
          <w:sz w:val="16"/>
          <w:szCs w:val="16"/>
          <w:lang w:val="en-US"/>
        </w:rPr>
      </w:pPr>
      <w:r w:rsidRPr="00A06751">
        <w:rPr>
          <w:sz w:val="16"/>
          <w:szCs w:val="16"/>
          <w:lang w:val="en-US"/>
        </w:rPr>
        <w:t xml:space="preserve">      'http://localhost:3001',  // Swagger UI (сервується з того ж порту)</w:t>
      </w:r>
    </w:p>
    <w:p w14:paraId="0B7EA4C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4842E14" w14:textId="77777777" w:rsidR="00CB2782" w:rsidRPr="00A06751" w:rsidRDefault="00CB2782" w:rsidP="00A06751">
      <w:pPr>
        <w:pStyle w:val="Codelisting"/>
        <w:jc w:val="left"/>
        <w:rPr>
          <w:sz w:val="16"/>
          <w:szCs w:val="16"/>
          <w:lang w:val="en-US"/>
        </w:rPr>
      </w:pPr>
      <w:r w:rsidRPr="00A06751">
        <w:rPr>
          <w:sz w:val="16"/>
          <w:szCs w:val="16"/>
          <w:lang w:val="en-US"/>
        </w:rPr>
        <w:t xml:space="preserve">    methods: ['GET', 'POST', 'PUT', 'PATCH', 'DELETE', 'OPTIONS'],</w:t>
      </w:r>
    </w:p>
    <w:p w14:paraId="2DE86931" w14:textId="77777777" w:rsidR="00CB2782" w:rsidRPr="00A06751" w:rsidRDefault="00CB2782" w:rsidP="00A06751">
      <w:pPr>
        <w:pStyle w:val="Codelisting"/>
        <w:jc w:val="left"/>
        <w:rPr>
          <w:sz w:val="16"/>
          <w:szCs w:val="16"/>
          <w:lang w:val="en-US"/>
        </w:rPr>
      </w:pPr>
      <w:r w:rsidRPr="00A06751">
        <w:rPr>
          <w:sz w:val="16"/>
          <w:szCs w:val="16"/>
          <w:lang w:val="en-US"/>
        </w:rPr>
        <w:t xml:space="preserve">    allowedHeaders: ['Content-Type', 'Authorization', 'X-User-Id', 'X-User-Role', 'x-</w:t>
      </w:r>
      <w:r w:rsidRPr="00A06751">
        <w:rPr>
          <w:sz w:val="16"/>
          <w:szCs w:val="16"/>
          <w:lang w:val="en-US"/>
        </w:rPr>
        <w:t>user-id', 'x-user-role', 'x-unlock-token', 'X-Unlock-Token', 'X-Requested-With', 'x-skip-auth-interceptor', 'X-Skip-Auth-Interceptor'],</w:t>
      </w:r>
    </w:p>
    <w:p w14:paraId="481851EB" w14:textId="77777777" w:rsidR="00CB2782" w:rsidRPr="00A06751" w:rsidRDefault="00CB2782" w:rsidP="00A06751">
      <w:pPr>
        <w:pStyle w:val="Codelisting"/>
        <w:jc w:val="left"/>
        <w:rPr>
          <w:sz w:val="16"/>
          <w:szCs w:val="16"/>
          <w:lang w:val="en-US"/>
        </w:rPr>
      </w:pPr>
      <w:r w:rsidRPr="00A06751">
        <w:rPr>
          <w:sz w:val="16"/>
          <w:szCs w:val="16"/>
          <w:lang w:val="en-US"/>
        </w:rPr>
        <w:t xml:space="preserve">    credentials: true,</w:t>
      </w:r>
    </w:p>
    <w:p w14:paraId="680B8B6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DEF9888" w14:textId="77777777" w:rsidR="00CB2782" w:rsidRPr="00A06751" w:rsidRDefault="00CB2782" w:rsidP="00A06751">
      <w:pPr>
        <w:pStyle w:val="Codelisting"/>
        <w:jc w:val="left"/>
        <w:rPr>
          <w:sz w:val="16"/>
          <w:szCs w:val="16"/>
          <w:lang w:val="en-US"/>
        </w:rPr>
      </w:pPr>
    </w:p>
    <w:p w14:paraId="0BBB5008" w14:textId="77777777" w:rsidR="00CB2782" w:rsidRPr="00A06751" w:rsidRDefault="00CB2782" w:rsidP="00A06751">
      <w:pPr>
        <w:pStyle w:val="Codelisting"/>
        <w:jc w:val="left"/>
        <w:rPr>
          <w:sz w:val="16"/>
          <w:szCs w:val="16"/>
          <w:lang w:val="en-US"/>
        </w:rPr>
      </w:pPr>
      <w:r w:rsidRPr="00A06751">
        <w:rPr>
          <w:sz w:val="16"/>
          <w:szCs w:val="16"/>
          <w:lang w:val="en-US"/>
        </w:rPr>
        <w:t xml:space="preserve">  // Cookie Support — необхідно для survey_browser_id (HttpOnly)</w:t>
      </w:r>
    </w:p>
    <w:p w14:paraId="2BFA065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server.register(import('@fastify/cookie'), {</w:t>
      </w:r>
    </w:p>
    <w:p w14:paraId="31D223BA" w14:textId="77777777" w:rsidR="00CB2782" w:rsidRPr="00A06751" w:rsidRDefault="00CB2782" w:rsidP="00A06751">
      <w:pPr>
        <w:pStyle w:val="Codelisting"/>
        <w:jc w:val="left"/>
        <w:rPr>
          <w:sz w:val="16"/>
          <w:szCs w:val="16"/>
          <w:lang w:val="en-US"/>
        </w:rPr>
      </w:pPr>
      <w:r w:rsidRPr="00A06751">
        <w:rPr>
          <w:sz w:val="16"/>
          <w:szCs w:val="16"/>
          <w:lang w:val="en-US"/>
        </w:rPr>
        <w:t xml:space="preserve">    secret: process.env.COOKIE_SECRET || 'super-secret-cookie-key-change-in-production',</w:t>
      </w:r>
    </w:p>
    <w:p w14:paraId="65B17487" w14:textId="77777777" w:rsidR="00CB2782" w:rsidRPr="00A06751" w:rsidRDefault="00CB2782" w:rsidP="00A06751">
      <w:pPr>
        <w:pStyle w:val="Codelisting"/>
        <w:jc w:val="left"/>
        <w:rPr>
          <w:sz w:val="16"/>
          <w:szCs w:val="16"/>
          <w:lang w:val="en-US"/>
        </w:rPr>
      </w:pPr>
      <w:r w:rsidRPr="00A06751">
        <w:rPr>
          <w:sz w:val="16"/>
          <w:szCs w:val="16"/>
          <w:lang w:val="en-US"/>
        </w:rPr>
        <w:t xml:space="preserve">    parseOptions: {}</w:t>
      </w:r>
    </w:p>
    <w:p w14:paraId="63D056B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A9B144D" w14:textId="77777777" w:rsidR="00CB2782" w:rsidRPr="00A06751" w:rsidRDefault="00CB2782" w:rsidP="00A06751">
      <w:pPr>
        <w:pStyle w:val="Codelisting"/>
        <w:jc w:val="left"/>
        <w:rPr>
          <w:sz w:val="16"/>
          <w:szCs w:val="16"/>
          <w:lang w:val="en-US"/>
        </w:rPr>
      </w:pPr>
    </w:p>
    <w:p w14:paraId="3A66B0CE" w14:textId="77777777" w:rsidR="00CB2782" w:rsidRPr="00A06751" w:rsidRDefault="00CB2782" w:rsidP="00A06751">
      <w:pPr>
        <w:pStyle w:val="Codelisting"/>
        <w:jc w:val="left"/>
        <w:rPr>
          <w:sz w:val="16"/>
          <w:szCs w:val="16"/>
          <w:lang w:val="en-US"/>
        </w:rPr>
      </w:pPr>
      <w:r w:rsidRPr="00A06751">
        <w:rPr>
          <w:sz w:val="16"/>
          <w:szCs w:val="16"/>
          <w:lang w:val="en-US"/>
        </w:rPr>
        <w:t xml:space="preserve">  // WebSocket support (must be registered before WS routes)</w:t>
      </w:r>
    </w:p>
    <w:p w14:paraId="109998B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server.register(websocket);</w:t>
      </w:r>
    </w:p>
    <w:p w14:paraId="6F848210" w14:textId="77777777" w:rsidR="00CB2782" w:rsidRPr="00A06751" w:rsidRDefault="00CB2782" w:rsidP="00A06751">
      <w:pPr>
        <w:pStyle w:val="Codelisting"/>
        <w:jc w:val="left"/>
        <w:rPr>
          <w:sz w:val="16"/>
          <w:szCs w:val="16"/>
          <w:lang w:val="en-US"/>
        </w:rPr>
      </w:pPr>
    </w:p>
    <w:p w14:paraId="497E9AFF" w14:textId="77777777" w:rsidR="00CB2782" w:rsidRPr="00A06751" w:rsidRDefault="00CB2782" w:rsidP="00A06751">
      <w:pPr>
        <w:pStyle w:val="Codelisting"/>
        <w:jc w:val="left"/>
        <w:rPr>
          <w:sz w:val="16"/>
          <w:szCs w:val="16"/>
          <w:lang w:val="en-US"/>
        </w:rPr>
      </w:pPr>
      <w:r w:rsidRPr="00A06751">
        <w:rPr>
          <w:sz w:val="16"/>
          <w:szCs w:val="16"/>
          <w:lang w:val="en-US"/>
        </w:rPr>
        <w:t xml:space="preserve">  // JWT Support</w:t>
      </w:r>
    </w:p>
    <w:p w14:paraId="190CF3CB"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server.register(import('@fastify/jwt'), {</w:t>
      </w:r>
    </w:p>
    <w:p w14:paraId="20F16D58" w14:textId="77777777" w:rsidR="00CB2782" w:rsidRPr="00A06751" w:rsidRDefault="00CB2782" w:rsidP="00A06751">
      <w:pPr>
        <w:pStyle w:val="Codelisting"/>
        <w:jc w:val="left"/>
        <w:rPr>
          <w:sz w:val="16"/>
          <w:szCs w:val="16"/>
          <w:lang w:val="en-US"/>
        </w:rPr>
      </w:pPr>
      <w:r w:rsidRPr="00A06751">
        <w:rPr>
          <w:sz w:val="16"/>
          <w:szCs w:val="16"/>
          <w:lang w:val="en-US"/>
        </w:rPr>
        <w:t xml:space="preserve">    secret: process.env.JWT_SECRET || 'super-secret-development-key',</w:t>
      </w:r>
    </w:p>
    <w:p w14:paraId="68FC7E17"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97E303E" w14:textId="77777777" w:rsidR="00CB2782" w:rsidRPr="00A06751" w:rsidRDefault="00CB2782" w:rsidP="00A06751">
      <w:pPr>
        <w:pStyle w:val="Codelisting"/>
        <w:jc w:val="left"/>
        <w:rPr>
          <w:sz w:val="16"/>
          <w:szCs w:val="16"/>
          <w:lang w:val="en-US"/>
        </w:rPr>
      </w:pPr>
    </w:p>
    <w:p w14:paraId="390D85F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server.register(prismaPlugin);</w:t>
      </w:r>
    </w:p>
    <w:p w14:paraId="56D99E4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server.register(redisPlugin);</w:t>
      </w:r>
    </w:p>
    <w:p w14:paraId="759A47E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server.register(authPlugin);</w:t>
      </w:r>
    </w:p>
    <w:p w14:paraId="3AC4A27C" w14:textId="77777777" w:rsidR="00CB2782" w:rsidRPr="00A06751" w:rsidRDefault="00CB2782" w:rsidP="00A06751">
      <w:pPr>
        <w:pStyle w:val="Codelisting"/>
        <w:jc w:val="left"/>
        <w:rPr>
          <w:sz w:val="16"/>
          <w:szCs w:val="16"/>
          <w:lang w:val="en-US"/>
        </w:rPr>
      </w:pPr>
    </w:p>
    <w:p w14:paraId="249A52C7" w14:textId="77777777" w:rsidR="00CB2782" w:rsidRPr="00A06751" w:rsidRDefault="00CB2782" w:rsidP="00A06751">
      <w:pPr>
        <w:pStyle w:val="Codelisting"/>
        <w:jc w:val="left"/>
        <w:rPr>
          <w:sz w:val="16"/>
          <w:szCs w:val="16"/>
          <w:lang w:val="en-US"/>
        </w:rPr>
      </w:pPr>
      <w:r w:rsidRPr="00A06751">
        <w:rPr>
          <w:sz w:val="16"/>
          <w:szCs w:val="16"/>
          <w:lang w:val="en-US"/>
        </w:rPr>
        <w:t xml:space="preserve">  // ── Swagger ───────────────────────────────────────────────────────────────</w:t>
      </w:r>
    </w:p>
    <w:p w14:paraId="4F666D1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server.register(swagger, {</w:t>
      </w:r>
    </w:p>
    <w:p w14:paraId="2772F7AC" w14:textId="77777777" w:rsidR="00CB2782" w:rsidRPr="00A06751" w:rsidRDefault="00CB2782" w:rsidP="00A06751">
      <w:pPr>
        <w:pStyle w:val="Codelisting"/>
        <w:jc w:val="left"/>
        <w:rPr>
          <w:sz w:val="16"/>
          <w:szCs w:val="16"/>
          <w:lang w:val="en-US"/>
        </w:rPr>
      </w:pPr>
      <w:r w:rsidRPr="00A06751">
        <w:rPr>
          <w:sz w:val="16"/>
          <w:szCs w:val="16"/>
          <w:lang w:val="en-US"/>
        </w:rPr>
        <w:t xml:space="preserve">    openapi: {</w:t>
      </w:r>
    </w:p>
    <w:p w14:paraId="00945ACE" w14:textId="77777777" w:rsidR="00CB2782" w:rsidRPr="00A06751" w:rsidRDefault="00CB2782" w:rsidP="00A06751">
      <w:pPr>
        <w:pStyle w:val="Codelisting"/>
        <w:jc w:val="left"/>
        <w:rPr>
          <w:sz w:val="16"/>
          <w:szCs w:val="16"/>
          <w:lang w:val="en-US"/>
        </w:rPr>
      </w:pPr>
      <w:r w:rsidRPr="00A06751">
        <w:rPr>
          <w:sz w:val="16"/>
          <w:szCs w:val="16"/>
          <w:lang w:val="en-US"/>
        </w:rPr>
        <w:t xml:space="preserve">      info: {</w:t>
      </w:r>
    </w:p>
    <w:p w14:paraId="566C31BA" w14:textId="77777777" w:rsidR="00CB2782" w:rsidRPr="00A06751" w:rsidRDefault="00CB2782" w:rsidP="00A06751">
      <w:pPr>
        <w:pStyle w:val="Codelisting"/>
        <w:jc w:val="left"/>
        <w:rPr>
          <w:sz w:val="16"/>
          <w:szCs w:val="16"/>
          <w:lang w:val="en-US"/>
        </w:rPr>
      </w:pPr>
      <w:r w:rsidRPr="00A06751">
        <w:rPr>
          <w:sz w:val="16"/>
          <w:szCs w:val="16"/>
          <w:lang w:val="en-US"/>
        </w:rPr>
        <w:t xml:space="preserve">        title: 'Survey Uniqueness Control Module API',</w:t>
      </w:r>
    </w:p>
    <w:p w14:paraId="0FBCA2D0"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'API для системи онлайн-опитувань з контролем унікальності голосування',</w:t>
      </w:r>
    </w:p>
    <w:p w14:paraId="52BEB644" w14:textId="77777777" w:rsidR="00CB2782" w:rsidRPr="00A06751" w:rsidRDefault="00CB2782" w:rsidP="00A06751">
      <w:pPr>
        <w:pStyle w:val="Codelisting"/>
        <w:jc w:val="left"/>
        <w:rPr>
          <w:sz w:val="16"/>
          <w:szCs w:val="16"/>
          <w:lang w:val="en-US"/>
        </w:rPr>
      </w:pPr>
      <w:r w:rsidRPr="00A06751">
        <w:rPr>
          <w:sz w:val="16"/>
          <w:szCs w:val="16"/>
          <w:lang w:val="en-US"/>
        </w:rPr>
        <w:t xml:space="preserve">        version: '1.0.0',</w:t>
      </w:r>
    </w:p>
    <w:p w14:paraId="79632B1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C78E9C5" w14:textId="77777777" w:rsidR="00CB2782" w:rsidRPr="00A06751" w:rsidRDefault="00CB2782" w:rsidP="00A06751">
      <w:pPr>
        <w:pStyle w:val="Codelisting"/>
        <w:jc w:val="left"/>
        <w:rPr>
          <w:sz w:val="16"/>
          <w:szCs w:val="16"/>
          <w:lang w:val="en-US"/>
        </w:rPr>
      </w:pPr>
      <w:r w:rsidRPr="00A06751">
        <w:rPr>
          <w:sz w:val="16"/>
          <w:szCs w:val="16"/>
          <w:lang w:val="en-US"/>
        </w:rPr>
        <w:t xml:space="preserve">      // servers: вказуємо Swagger UI на який хост слати запити</w:t>
      </w:r>
    </w:p>
    <w:p w14:paraId="75AD114A" w14:textId="77777777" w:rsidR="00CB2782" w:rsidRPr="00A06751" w:rsidRDefault="00CB2782" w:rsidP="00A06751">
      <w:pPr>
        <w:pStyle w:val="Codelisting"/>
        <w:jc w:val="left"/>
        <w:rPr>
          <w:sz w:val="16"/>
          <w:szCs w:val="16"/>
          <w:lang w:val="en-US"/>
        </w:rPr>
      </w:pPr>
      <w:r w:rsidRPr="00A06751">
        <w:rPr>
          <w:sz w:val="16"/>
          <w:szCs w:val="16"/>
          <w:lang w:val="en-US"/>
        </w:rPr>
        <w:t xml:space="preserve">      servers: [</w:t>
      </w:r>
    </w:p>
    <w:p w14:paraId="0B7D454A" w14:textId="77777777" w:rsidR="00CB2782" w:rsidRPr="00A06751" w:rsidRDefault="00CB2782" w:rsidP="00A06751">
      <w:pPr>
        <w:pStyle w:val="Codelisting"/>
        <w:jc w:val="left"/>
        <w:rPr>
          <w:sz w:val="16"/>
          <w:szCs w:val="16"/>
          <w:lang w:val="en-US"/>
        </w:rPr>
      </w:pPr>
      <w:r w:rsidRPr="00A06751">
        <w:rPr>
          <w:sz w:val="16"/>
          <w:szCs w:val="16"/>
          <w:lang w:val="en-US"/>
        </w:rPr>
        <w:t xml:space="preserve">        { url: 'http://localhost:3001', description: 'Local development' },</w:t>
      </w:r>
    </w:p>
    <w:p w14:paraId="5FD7CFAB" w14:textId="77777777" w:rsidR="00CB2782" w:rsidRPr="00A06751" w:rsidRDefault="00CB2782" w:rsidP="00A06751">
      <w:pPr>
        <w:pStyle w:val="Codelisting"/>
        <w:jc w:val="left"/>
        <w:rPr>
          <w:sz w:val="16"/>
          <w:szCs w:val="16"/>
          <w:lang w:val="en-US"/>
        </w:rPr>
      </w:pPr>
      <w:r w:rsidRPr="00A06751">
        <w:rPr>
          <w:sz w:val="16"/>
          <w:szCs w:val="16"/>
          <w:lang w:val="en-US"/>
        </w:rPr>
        <w:t xml:space="preserve">        { url: 'https://survey-pulse.avalon.exposed', description: 'Production' },</w:t>
      </w:r>
    </w:p>
    <w:p w14:paraId="7546BE4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5FE2D2A" w14:textId="77777777" w:rsidR="00CB2782" w:rsidRPr="00A06751" w:rsidRDefault="00CB2782" w:rsidP="00A06751">
      <w:pPr>
        <w:pStyle w:val="Codelisting"/>
        <w:jc w:val="left"/>
        <w:rPr>
          <w:sz w:val="16"/>
          <w:szCs w:val="16"/>
          <w:lang w:val="en-US"/>
        </w:rPr>
      </w:pPr>
      <w:r w:rsidRPr="00A06751">
        <w:rPr>
          <w:sz w:val="16"/>
          <w:szCs w:val="16"/>
          <w:lang w:val="en-US"/>
        </w:rPr>
        <w:t xml:space="preserve">      tags: [</w:t>
      </w:r>
    </w:p>
    <w:p w14:paraId="731784D6" w14:textId="77777777" w:rsidR="00CB2782" w:rsidRPr="00A06751" w:rsidRDefault="00CB2782" w:rsidP="00A06751">
      <w:pPr>
        <w:pStyle w:val="Codelisting"/>
        <w:jc w:val="left"/>
        <w:rPr>
          <w:sz w:val="16"/>
          <w:szCs w:val="16"/>
          <w:lang w:val="en-US"/>
        </w:rPr>
      </w:pPr>
      <w:r w:rsidRPr="00A06751">
        <w:rPr>
          <w:sz w:val="16"/>
          <w:szCs w:val="16"/>
          <w:lang w:val="en-US"/>
        </w:rPr>
        <w:t xml:space="preserve">        { name: 'Authentication', description: 'User authentication endpoints' },</w:t>
      </w:r>
    </w:p>
    <w:p w14:paraId="68500B1D" w14:textId="77777777" w:rsidR="00CB2782" w:rsidRPr="00A06751" w:rsidRDefault="00CB2782" w:rsidP="00A06751">
      <w:pPr>
        <w:pStyle w:val="Codelisting"/>
        <w:jc w:val="left"/>
        <w:rPr>
          <w:sz w:val="16"/>
          <w:szCs w:val="16"/>
          <w:lang w:val="en-US"/>
        </w:rPr>
      </w:pPr>
      <w:r w:rsidRPr="00A06751">
        <w:rPr>
          <w:sz w:val="16"/>
          <w:szCs w:val="16"/>
          <w:lang w:val="en-US"/>
        </w:rPr>
        <w:t xml:space="preserve">        { name: 'Surveys', description: 'Survey management endpoints' },</w:t>
      </w:r>
    </w:p>
    <w:p w14:paraId="61C73DA9" w14:textId="77777777" w:rsidR="00CB2782" w:rsidRPr="00A06751" w:rsidRDefault="00CB2782" w:rsidP="00A06751">
      <w:pPr>
        <w:pStyle w:val="Codelisting"/>
        <w:jc w:val="left"/>
        <w:rPr>
          <w:sz w:val="16"/>
          <w:szCs w:val="16"/>
          <w:lang w:val="en-US"/>
        </w:rPr>
      </w:pPr>
      <w:r w:rsidRPr="00A06751">
        <w:rPr>
          <w:sz w:val="16"/>
          <w:szCs w:val="16"/>
          <w:lang w:val="en-US"/>
        </w:rPr>
        <w:t xml:space="preserve">        { name: 'Voting', description: 'Voting and uniqueness control' },</w:t>
      </w:r>
    </w:p>
    <w:p w14:paraId="33956C57" w14:textId="77777777" w:rsidR="00CB2782" w:rsidRPr="00A06751" w:rsidRDefault="00CB2782" w:rsidP="00A06751">
      <w:pPr>
        <w:pStyle w:val="Codelisting"/>
        <w:jc w:val="left"/>
        <w:rPr>
          <w:sz w:val="16"/>
          <w:szCs w:val="16"/>
          <w:lang w:val="en-US"/>
        </w:rPr>
      </w:pPr>
      <w:r w:rsidRPr="00A06751">
        <w:rPr>
          <w:sz w:val="16"/>
          <w:szCs w:val="16"/>
          <w:lang w:val="en-US"/>
        </w:rPr>
        <w:t xml:space="preserve">        { name: 'Results', description: 'Survey results' },</w:t>
      </w:r>
    </w:p>
    <w:p w14:paraId="066A0752" w14:textId="77777777" w:rsidR="00CB2782" w:rsidRPr="00A06751" w:rsidRDefault="00CB2782" w:rsidP="00A06751">
      <w:pPr>
        <w:pStyle w:val="Codelisting"/>
        <w:jc w:val="left"/>
        <w:rPr>
          <w:sz w:val="16"/>
          <w:szCs w:val="16"/>
          <w:lang w:val="en-US"/>
        </w:rPr>
      </w:pPr>
      <w:r w:rsidRPr="00A06751">
        <w:rPr>
          <w:sz w:val="16"/>
          <w:szCs w:val="16"/>
          <w:lang w:val="en-US"/>
        </w:rPr>
        <w:t xml:space="preserve">        { name: 'System', description: 'System health and metrics' },</w:t>
      </w:r>
    </w:p>
    <w:p w14:paraId="2CA793BB" w14:textId="77777777" w:rsidR="00CB2782" w:rsidRPr="00A06751" w:rsidRDefault="00CB2782" w:rsidP="00A06751">
      <w:pPr>
        <w:pStyle w:val="Codelisting"/>
        <w:jc w:val="left"/>
        <w:rPr>
          <w:sz w:val="16"/>
          <w:szCs w:val="16"/>
          <w:lang w:val="en-US"/>
        </w:rPr>
      </w:pPr>
      <w:r w:rsidRPr="00A06751">
        <w:rPr>
          <w:sz w:val="16"/>
          <w:szCs w:val="16"/>
          <w:lang w:val="en-US"/>
        </w:rPr>
        <w:t xml:space="preserve">        { name: 'Admin - Users',     description: 'CMS user management' },</w:t>
      </w:r>
    </w:p>
    <w:p w14:paraId="33DB3697" w14:textId="77777777" w:rsidR="00CB2782" w:rsidRPr="00A06751" w:rsidRDefault="00CB2782" w:rsidP="00A06751">
      <w:pPr>
        <w:pStyle w:val="Codelisting"/>
        <w:jc w:val="left"/>
        <w:rPr>
          <w:sz w:val="16"/>
          <w:szCs w:val="16"/>
          <w:lang w:val="en-US"/>
        </w:rPr>
      </w:pPr>
      <w:r w:rsidRPr="00A06751">
        <w:rPr>
          <w:sz w:val="16"/>
          <w:szCs w:val="16"/>
          <w:lang w:val="en-US"/>
        </w:rPr>
        <w:t xml:space="preserve">        { name: 'Admin - Surveys',   description: 'CMS survey management' },</w:t>
      </w:r>
    </w:p>
    <w:p w14:paraId="7BCA0788" w14:textId="77777777" w:rsidR="00CB2782" w:rsidRPr="00A06751" w:rsidRDefault="00CB2782" w:rsidP="00A06751">
      <w:pPr>
        <w:pStyle w:val="Codelisting"/>
        <w:jc w:val="left"/>
        <w:rPr>
          <w:sz w:val="16"/>
          <w:szCs w:val="16"/>
          <w:lang w:val="en-US"/>
        </w:rPr>
      </w:pPr>
      <w:r w:rsidRPr="00A06751">
        <w:rPr>
          <w:sz w:val="16"/>
          <w:szCs w:val="16"/>
          <w:lang w:val="en-US"/>
        </w:rPr>
        <w:t xml:space="preserve">        { name: 'Admin - Anomalies', description: 'CMS anomaly analysis' },</w:t>
      </w:r>
    </w:p>
    <w:p w14:paraId="108FF3F4" w14:textId="77777777" w:rsidR="00CB2782" w:rsidRPr="00A06751" w:rsidRDefault="00CB2782" w:rsidP="00A06751">
      <w:pPr>
        <w:pStyle w:val="Codelisting"/>
        <w:jc w:val="left"/>
        <w:rPr>
          <w:sz w:val="16"/>
          <w:szCs w:val="16"/>
          <w:lang w:val="en-US"/>
        </w:rPr>
      </w:pPr>
      <w:r w:rsidRPr="00A06751">
        <w:rPr>
          <w:sz w:val="16"/>
          <w:szCs w:val="16"/>
          <w:lang w:val="en-US"/>
        </w:rPr>
        <w:t xml:space="preserve">        { name: 'Admin - Export',    description: 'CMS export endpoints' },</w:t>
      </w:r>
    </w:p>
    <w:p w14:paraId="7D8EA1BE" w14:textId="77777777" w:rsidR="00CB2782" w:rsidRPr="00A06751" w:rsidRDefault="00CB2782" w:rsidP="00A06751">
      <w:pPr>
        <w:pStyle w:val="Codelisting"/>
        <w:jc w:val="left"/>
        <w:rPr>
          <w:sz w:val="16"/>
          <w:szCs w:val="16"/>
          <w:lang w:val="en-US"/>
        </w:rPr>
      </w:pPr>
      <w:r w:rsidRPr="00A06751">
        <w:rPr>
          <w:sz w:val="16"/>
          <w:szCs w:val="16"/>
          <w:lang w:val="en-US"/>
        </w:rPr>
        <w:t xml:space="preserve">        { name: 'Profile',           description: 'User profile settings' }</w:t>
      </w:r>
    </w:p>
    <w:p w14:paraId="63DFE88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FE7D869" w14:textId="77777777" w:rsidR="00CB2782" w:rsidRPr="00A06751" w:rsidRDefault="00CB2782" w:rsidP="00A06751">
      <w:pPr>
        <w:pStyle w:val="Codelisting"/>
        <w:jc w:val="left"/>
        <w:rPr>
          <w:sz w:val="16"/>
          <w:szCs w:val="16"/>
          <w:lang w:val="en-US"/>
        </w:rPr>
      </w:pPr>
      <w:r w:rsidRPr="00A06751">
        <w:rPr>
          <w:sz w:val="16"/>
          <w:szCs w:val="16"/>
          <w:lang w:val="en-US"/>
        </w:rPr>
        <w:t xml:space="preserve">      components: {</w:t>
      </w:r>
    </w:p>
    <w:p w14:paraId="1C66006D" w14:textId="77777777" w:rsidR="00CB2782" w:rsidRPr="00A06751" w:rsidRDefault="00CB2782" w:rsidP="00A06751">
      <w:pPr>
        <w:pStyle w:val="Codelisting"/>
        <w:jc w:val="left"/>
        <w:rPr>
          <w:sz w:val="16"/>
          <w:szCs w:val="16"/>
          <w:lang w:val="en-US"/>
        </w:rPr>
      </w:pPr>
      <w:r w:rsidRPr="00A06751">
        <w:rPr>
          <w:sz w:val="16"/>
          <w:szCs w:val="16"/>
          <w:lang w:val="en-US"/>
        </w:rPr>
        <w:t xml:space="preserve">        securitySchemes: {</w:t>
      </w:r>
    </w:p>
    <w:p w14:paraId="102B05A1" w14:textId="77777777" w:rsidR="00CB2782" w:rsidRPr="00A06751" w:rsidRDefault="00CB2782" w:rsidP="00A06751">
      <w:pPr>
        <w:pStyle w:val="Codelisting"/>
        <w:jc w:val="left"/>
        <w:rPr>
          <w:sz w:val="16"/>
          <w:szCs w:val="16"/>
          <w:lang w:val="en-US"/>
        </w:rPr>
      </w:pPr>
      <w:r w:rsidRPr="00A06751">
        <w:rPr>
          <w:sz w:val="16"/>
          <w:szCs w:val="16"/>
          <w:lang w:val="en-US"/>
        </w:rPr>
        <w:t xml:space="preserve">          BearerAuth: {</w:t>
      </w:r>
    </w:p>
    <w:p w14:paraId="5D83B586" w14:textId="77777777" w:rsidR="00CB2782" w:rsidRPr="00A06751" w:rsidRDefault="00CB2782" w:rsidP="00A06751">
      <w:pPr>
        <w:pStyle w:val="Codelisting"/>
        <w:jc w:val="left"/>
        <w:rPr>
          <w:sz w:val="16"/>
          <w:szCs w:val="16"/>
          <w:lang w:val="en-US"/>
        </w:rPr>
      </w:pPr>
      <w:r w:rsidRPr="00A06751">
        <w:rPr>
          <w:sz w:val="16"/>
          <w:szCs w:val="16"/>
          <w:lang w:val="en-US"/>
        </w:rPr>
        <w:t xml:space="preserve">            type: 'http',</w:t>
      </w:r>
    </w:p>
    <w:p w14:paraId="20D7ACD3" w14:textId="77777777" w:rsidR="00CB2782" w:rsidRPr="00A06751" w:rsidRDefault="00CB2782" w:rsidP="00A06751">
      <w:pPr>
        <w:pStyle w:val="Codelisting"/>
        <w:jc w:val="left"/>
        <w:rPr>
          <w:sz w:val="16"/>
          <w:szCs w:val="16"/>
          <w:lang w:val="en-US"/>
        </w:rPr>
      </w:pPr>
      <w:r w:rsidRPr="00A06751">
        <w:rPr>
          <w:sz w:val="16"/>
          <w:szCs w:val="16"/>
          <w:lang w:val="en-US"/>
        </w:rPr>
        <w:lastRenderedPageBreak/>
        <w:t xml:space="preserve">            scheme: 'bearer',</w:t>
      </w:r>
    </w:p>
    <w:p w14:paraId="0D0DD7A6" w14:textId="77777777" w:rsidR="00CB2782" w:rsidRPr="00A06751" w:rsidRDefault="00CB2782" w:rsidP="00A06751">
      <w:pPr>
        <w:pStyle w:val="Codelisting"/>
        <w:jc w:val="left"/>
        <w:rPr>
          <w:sz w:val="16"/>
          <w:szCs w:val="16"/>
          <w:lang w:val="en-US"/>
        </w:rPr>
      </w:pPr>
      <w:r w:rsidRPr="00A06751">
        <w:rPr>
          <w:sz w:val="16"/>
          <w:szCs w:val="16"/>
          <w:lang w:val="en-US"/>
        </w:rPr>
        <w:t xml:space="preserve">            bearerFormat: 'JWT',</w:t>
      </w:r>
    </w:p>
    <w:p w14:paraId="6716A93C" w14:textId="77777777" w:rsidR="00CB2782" w:rsidRPr="00A06751" w:rsidRDefault="00CB2782" w:rsidP="00A06751">
      <w:pPr>
        <w:pStyle w:val="Codelisting"/>
        <w:jc w:val="left"/>
        <w:rPr>
          <w:sz w:val="16"/>
          <w:szCs w:val="16"/>
          <w:lang w:val="en-US"/>
        </w:rPr>
      </w:pPr>
      <w:r w:rsidRPr="00A06751">
        <w:rPr>
          <w:sz w:val="16"/>
          <w:szCs w:val="16"/>
          <w:lang w:val="en-US"/>
        </w:rPr>
        <w:t xml:space="preserve">            description: 'Provide any token or stub session info if applicable',</w:t>
      </w:r>
    </w:p>
    <w:p w14:paraId="6B6749E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48AD3F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CF3B69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CB0169E"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6096D9"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687C897" w14:textId="77777777" w:rsidR="00CB2782" w:rsidRPr="00A06751" w:rsidRDefault="00CB2782" w:rsidP="00A06751">
      <w:pPr>
        <w:pStyle w:val="Codelisting"/>
        <w:jc w:val="left"/>
        <w:rPr>
          <w:sz w:val="16"/>
          <w:szCs w:val="16"/>
          <w:lang w:val="en-US"/>
        </w:rPr>
      </w:pPr>
    </w:p>
    <w:p w14:paraId="122726D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server.register(swaggerUi, {</w:t>
      </w:r>
    </w:p>
    <w:p w14:paraId="0308F13A" w14:textId="77777777" w:rsidR="00CB2782" w:rsidRPr="00A06751" w:rsidRDefault="00CB2782" w:rsidP="00A06751">
      <w:pPr>
        <w:pStyle w:val="Codelisting"/>
        <w:jc w:val="left"/>
        <w:rPr>
          <w:sz w:val="16"/>
          <w:szCs w:val="16"/>
          <w:lang w:val="en-US"/>
        </w:rPr>
      </w:pPr>
      <w:r w:rsidRPr="00A06751">
        <w:rPr>
          <w:sz w:val="16"/>
          <w:szCs w:val="16"/>
          <w:lang w:val="en-US"/>
        </w:rPr>
        <w:t xml:space="preserve">    routePrefix: '/documentation',</w:t>
      </w:r>
    </w:p>
    <w:p w14:paraId="091AF49F" w14:textId="77777777" w:rsidR="00CB2782" w:rsidRPr="00A06751" w:rsidRDefault="00CB2782" w:rsidP="00A06751">
      <w:pPr>
        <w:pStyle w:val="Codelisting"/>
        <w:jc w:val="left"/>
        <w:rPr>
          <w:sz w:val="16"/>
          <w:szCs w:val="16"/>
          <w:lang w:val="en-US"/>
        </w:rPr>
      </w:pPr>
      <w:r w:rsidRPr="00A06751">
        <w:rPr>
          <w:sz w:val="16"/>
          <w:szCs w:val="16"/>
          <w:lang w:val="en-US"/>
        </w:rPr>
        <w:t xml:space="preserve">    uiConfig: {</w:t>
      </w:r>
    </w:p>
    <w:p w14:paraId="6A27343B" w14:textId="77777777" w:rsidR="00CB2782" w:rsidRPr="00A06751" w:rsidRDefault="00CB2782" w:rsidP="00A06751">
      <w:pPr>
        <w:pStyle w:val="Codelisting"/>
        <w:jc w:val="left"/>
        <w:rPr>
          <w:sz w:val="16"/>
          <w:szCs w:val="16"/>
          <w:lang w:val="en-US"/>
        </w:rPr>
      </w:pPr>
      <w:r w:rsidRPr="00A06751">
        <w:rPr>
          <w:sz w:val="16"/>
          <w:szCs w:val="16"/>
          <w:lang w:val="en-US"/>
        </w:rPr>
        <w:t xml:space="preserve">      docExpansion: 'list',</w:t>
      </w:r>
    </w:p>
    <w:p w14:paraId="7D0B9C4E" w14:textId="77777777" w:rsidR="00CB2782" w:rsidRPr="00A06751" w:rsidRDefault="00CB2782" w:rsidP="00A06751">
      <w:pPr>
        <w:pStyle w:val="Codelisting"/>
        <w:jc w:val="left"/>
        <w:rPr>
          <w:sz w:val="16"/>
          <w:szCs w:val="16"/>
          <w:lang w:val="en-US"/>
        </w:rPr>
      </w:pPr>
      <w:r w:rsidRPr="00A06751">
        <w:rPr>
          <w:sz w:val="16"/>
          <w:szCs w:val="16"/>
          <w:lang w:val="en-US"/>
        </w:rPr>
        <w:t xml:space="preserve">      deepLinking: true,</w:t>
      </w:r>
    </w:p>
    <w:p w14:paraId="417847EF"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E6C6F5F" w14:textId="77777777" w:rsidR="00CB2782" w:rsidRPr="00A06751" w:rsidRDefault="00CB2782" w:rsidP="00A06751">
      <w:pPr>
        <w:pStyle w:val="Codelisting"/>
        <w:jc w:val="left"/>
        <w:rPr>
          <w:sz w:val="16"/>
          <w:szCs w:val="16"/>
          <w:lang w:val="en-US"/>
        </w:rPr>
      </w:pPr>
      <w:r w:rsidRPr="00A06751">
        <w:rPr>
          <w:sz w:val="16"/>
          <w:szCs w:val="16"/>
          <w:lang w:val="en-US"/>
        </w:rPr>
        <w:t xml:space="preserve">    staticCSP: false,  // true може блокувати асети Swagger UI в dev</w:t>
      </w:r>
    </w:p>
    <w:p w14:paraId="60F9574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5896B289" w14:textId="77777777" w:rsidR="00CB2782" w:rsidRPr="00A06751" w:rsidRDefault="00CB2782" w:rsidP="00A06751">
      <w:pPr>
        <w:pStyle w:val="Codelisting"/>
        <w:jc w:val="left"/>
        <w:rPr>
          <w:sz w:val="16"/>
          <w:szCs w:val="16"/>
          <w:lang w:val="en-US"/>
        </w:rPr>
      </w:pPr>
    </w:p>
    <w:p w14:paraId="284C06E4" w14:textId="77777777" w:rsidR="00CB2782" w:rsidRPr="00A06751" w:rsidRDefault="00CB2782" w:rsidP="00A06751">
      <w:pPr>
        <w:pStyle w:val="Codelisting"/>
        <w:jc w:val="left"/>
        <w:rPr>
          <w:sz w:val="16"/>
          <w:szCs w:val="16"/>
          <w:lang w:val="en-US"/>
        </w:rPr>
      </w:pPr>
      <w:r w:rsidRPr="00A06751">
        <w:rPr>
          <w:sz w:val="16"/>
          <w:szCs w:val="16"/>
          <w:lang w:val="en-US"/>
        </w:rPr>
        <w:t xml:space="preserve">  // ── Static files (avatars) ────────────────────────────────────────────────</w:t>
      </w:r>
    </w:p>
    <w:p w14:paraId="07B1197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server.register(fastifyStatic, {</w:t>
      </w:r>
    </w:p>
    <w:p w14:paraId="302BC73F" w14:textId="77777777" w:rsidR="00CB2782" w:rsidRPr="00A06751" w:rsidRDefault="00CB2782" w:rsidP="00A06751">
      <w:pPr>
        <w:pStyle w:val="Codelisting"/>
        <w:jc w:val="left"/>
        <w:rPr>
          <w:sz w:val="16"/>
          <w:szCs w:val="16"/>
          <w:lang w:val="en-US"/>
        </w:rPr>
      </w:pPr>
      <w:r w:rsidRPr="00A06751">
        <w:rPr>
          <w:sz w:val="16"/>
          <w:szCs w:val="16"/>
          <w:lang w:val="en-US"/>
        </w:rPr>
        <w:t xml:space="preserve">    root: path.join(process.cwd(), 'uploads'),</w:t>
      </w:r>
    </w:p>
    <w:p w14:paraId="1A8798E0" w14:textId="77777777" w:rsidR="00CB2782" w:rsidRPr="00A06751" w:rsidRDefault="00CB2782" w:rsidP="00A06751">
      <w:pPr>
        <w:pStyle w:val="Codelisting"/>
        <w:jc w:val="left"/>
        <w:rPr>
          <w:sz w:val="16"/>
          <w:szCs w:val="16"/>
          <w:lang w:val="en-US"/>
        </w:rPr>
      </w:pPr>
      <w:r w:rsidRPr="00A06751">
        <w:rPr>
          <w:sz w:val="16"/>
          <w:szCs w:val="16"/>
          <w:lang w:val="en-US"/>
        </w:rPr>
        <w:t xml:space="preserve">    prefix: '/uploads/',</w:t>
      </w:r>
    </w:p>
    <w:p w14:paraId="5F008CCF" w14:textId="77777777" w:rsidR="00CB2782" w:rsidRPr="00A06751" w:rsidRDefault="00CB2782" w:rsidP="00A06751">
      <w:pPr>
        <w:pStyle w:val="Codelisting"/>
        <w:jc w:val="left"/>
        <w:rPr>
          <w:sz w:val="16"/>
          <w:szCs w:val="16"/>
          <w:lang w:val="en-US"/>
        </w:rPr>
      </w:pPr>
      <w:r w:rsidRPr="00A06751">
        <w:rPr>
          <w:sz w:val="16"/>
          <w:szCs w:val="16"/>
          <w:lang w:val="en-US"/>
        </w:rPr>
        <w:t xml:space="preserve">    decorateReply: false,</w:t>
      </w:r>
    </w:p>
    <w:p w14:paraId="3326CD52"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29FA0BF" w14:textId="77777777" w:rsidR="00CB2782" w:rsidRPr="00A06751" w:rsidRDefault="00CB2782" w:rsidP="00A06751">
      <w:pPr>
        <w:pStyle w:val="Codelisting"/>
        <w:jc w:val="left"/>
        <w:rPr>
          <w:sz w:val="16"/>
          <w:szCs w:val="16"/>
          <w:lang w:val="en-US"/>
        </w:rPr>
      </w:pPr>
    </w:p>
    <w:p w14:paraId="70E6B70B" w14:textId="77777777" w:rsidR="00CB2782" w:rsidRPr="00A06751" w:rsidRDefault="00CB2782" w:rsidP="00A06751">
      <w:pPr>
        <w:pStyle w:val="Codelisting"/>
        <w:jc w:val="left"/>
        <w:rPr>
          <w:sz w:val="16"/>
          <w:szCs w:val="16"/>
          <w:lang w:val="en-US"/>
        </w:rPr>
      </w:pPr>
      <w:r w:rsidRPr="00A06751">
        <w:rPr>
          <w:sz w:val="16"/>
          <w:szCs w:val="16"/>
          <w:lang w:val="en-US"/>
        </w:rPr>
        <w:t xml:space="preserve">  // ── HTTP routes ───────────────────────────────────────────────────────────</w:t>
      </w:r>
    </w:p>
    <w:p w14:paraId="5E09245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server.register(authRoutes,    { prefix: '/api/auth' });</w:t>
      </w:r>
    </w:p>
    <w:p w14:paraId="1FC42DD8"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server.register(surveyRoutes,  { prefix: '/api/surveys' });</w:t>
      </w:r>
    </w:p>
    <w:p w14:paraId="441F843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server.register(voteEndpoint,  { prefix: '/api/vote' });</w:t>
      </w:r>
    </w:p>
    <w:p w14:paraId="081F4C02"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server.register(exportRoutes,  { prefix: '/api/export' });</w:t>
      </w:r>
    </w:p>
    <w:p w14:paraId="33B39409"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server.register(adminRoutes,   { prefix: '/api/admin' });</w:t>
      </w:r>
    </w:p>
    <w:p w14:paraId="0B42F6A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server.register(profileRoutes, { prefix: '/api/profile' });</w:t>
      </w:r>
    </w:p>
    <w:p w14:paraId="22FD7F9F"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server.register(friendsRoutes, { prefix: '/api/friends' });</w:t>
      </w:r>
    </w:p>
    <w:p w14:paraId="7215C283"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server.register(chatRoutes,    { prefix: '/api/chat' });</w:t>
      </w:r>
    </w:p>
    <w:p w14:paraId="47D40DEE" w14:textId="77777777" w:rsidR="00CB2782" w:rsidRPr="00A06751" w:rsidRDefault="00CB2782" w:rsidP="00A06751">
      <w:pPr>
        <w:pStyle w:val="Codelisting"/>
        <w:jc w:val="left"/>
        <w:rPr>
          <w:sz w:val="16"/>
          <w:szCs w:val="16"/>
          <w:lang w:val="en-US"/>
        </w:rPr>
      </w:pPr>
    </w:p>
    <w:p w14:paraId="2D27447F" w14:textId="6D5082AF" w:rsidR="00CB2782" w:rsidRPr="00A06751" w:rsidRDefault="00CB2782" w:rsidP="00A06751">
      <w:pPr>
        <w:pStyle w:val="Codelisting"/>
        <w:jc w:val="left"/>
        <w:rPr>
          <w:sz w:val="16"/>
          <w:szCs w:val="16"/>
          <w:lang w:val="en-US"/>
        </w:rPr>
      </w:pPr>
      <w:r w:rsidRPr="00A06751">
        <w:rPr>
          <w:sz w:val="16"/>
          <w:szCs w:val="16"/>
          <w:lang w:val="en-US"/>
        </w:rPr>
        <w:t xml:space="preserve">  // ── WebSocket routes </w:t>
      </w:r>
    </w:p>
    <w:p w14:paraId="567B783A"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server.register(wsRoutes, { prefix: '/ws' });</w:t>
      </w:r>
    </w:p>
    <w:p w14:paraId="59C03CD5" w14:textId="77777777" w:rsidR="00CB2782" w:rsidRPr="00A06751" w:rsidRDefault="00CB2782" w:rsidP="00A06751">
      <w:pPr>
        <w:pStyle w:val="Codelisting"/>
        <w:jc w:val="left"/>
        <w:rPr>
          <w:sz w:val="16"/>
          <w:szCs w:val="16"/>
          <w:lang w:val="en-US"/>
        </w:rPr>
      </w:pPr>
    </w:p>
    <w:p w14:paraId="3EEAA992" w14:textId="66DDFD6F" w:rsidR="00CB2782" w:rsidRPr="00A06751" w:rsidRDefault="00CB2782" w:rsidP="00A06751">
      <w:pPr>
        <w:pStyle w:val="Codelisting"/>
        <w:jc w:val="left"/>
        <w:rPr>
          <w:sz w:val="16"/>
          <w:szCs w:val="16"/>
          <w:lang w:val="en-US"/>
        </w:rPr>
      </w:pPr>
      <w:r w:rsidRPr="00A06751">
        <w:rPr>
          <w:sz w:val="16"/>
          <w:szCs w:val="16"/>
          <w:lang w:val="en-US"/>
        </w:rPr>
        <w:t xml:space="preserve">  // ── Health check </w:t>
      </w:r>
    </w:p>
    <w:p w14:paraId="4B7818FC" w14:textId="77777777" w:rsidR="00CB2782" w:rsidRPr="00A06751" w:rsidRDefault="00CB2782" w:rsidP="00A06751">
      <w:pPr>
        <w:pStyle w:val="Codelisting"/>
        <w:jc w:val="left"/>
        <w:rPr>
          <w:sz w:val="16"/>
          <w:szCs w:val="16"/>
          <w:lang w:val="en-US"/>
        </w:rPr>
      </w:pPr>
      <w:r w:rsidRPr="00A06751">
        <w:rPr>
          <w:sz w:val="16"/>
          <w:szCs w:val="16"/>
          <w:lang w:val="en-US"/>
        </w:rPr>
        <w:t xml:space="preserve">  // Production-ready: перевіряє і PostgreSQL і Redis разом з сервером.</w:t>
      </w:r>
    </w:p>
    <w:p w14:paraId="5963584F" w14:textId="77777777" w:rsidR="00CB2782" w:rsidRPr="00A06751" w:rsidRDefault="00CB2782" w:rsidP="00A06751">
      <w:pPr>
        <w:pStyle w:val="Codelisting"/>
        <w:jc w:val="left"/>
        <w:rPr>
          <w:sz w:val="16"/>
          <w:szCs w:val="16"/>
          <w:lang w:val="en-US"/>
        </w:rPr>
      </w:pPr>
      <w:r w:rsidRPr="00A06751">
        <w:rPr>
          <w:sz w:val="16"/>
          <w:szCs w:val="16"/>
          <w:lang w:val="en-US"/>
        </w:rPr>
        <w:t xml:space="preserve">  // Docker healthcheck звертається до: GET /health</w:t>
      </w:r>
    </w:p>
    <w:p w14:paraId="533FA398" w14:textId="77777777" w:rsidR="00CB2782" w:rsidRPr="00A06751" w:rsidRDefault="00CB2782" w:rsidP="00A06751">
      <w:pPr>
        <w:pStyle w:val="Codelisting"/>
        <w:jc w:val="left"/>
        <w:rPr>
          <w:sz w:val="16"/>
          <w:szCs w:val="16"/>
          <w:lang w:val="en-US"/>
        </w:rPr>
      </w:pPr>
      <w:r w:rsidRPr="00A06751">
        <w:rPr>
          <w:sz w:val="16"/>
          <w:szCs w:val="16"/>
          <w:lang w:val="en-US"/>
        </w:rPr>
        <w:t xml:space="preserve">  server.get('/health', {</w:t>
      </w:r>
    </w:p>
    <w:p w14:paraId="4B73D057" w14:textId="77777777" w:rsidR="00CB2782" w:rsidRPr="00A06751" w:rsidRDefault="00CB2782" w:rsidP="00A06751">
      <w:pPr>
        <w:pStyle w:val="Codelisting"/>
        <w:jc w:val="left"/>
        <w:rPr>
          <w:sz w:val="16"/>
          <w:szCs w:val="16"/>
          <w:lang w:val="en-US"/>
        </w:rPr>
      </w:pPr>
      <w:r w:rsidRPr="00A06751">
        <w:rPr>
          <w:sz w:val="16"/>
          <w:szCs w:val="16"/>
          <w:lang w:val="en-US"/>
        </w:rPr>
        <w:t xml:space="preserve">    schema: {</w:t>
      </w:r>
    </w:p>
    <w:p w14:paraId="350C7671" w14:textId="77777777" w:rsidR="00CB2782" w:rsidRPr="00A06751" w:rsidRDefault="00CB2782" w:rsidP="00A06751">
      <w:pPr>
        <w:pStyle w:val="Codelisting"/>
        <w:jc w:val="left"/>
        <w:rPr>
          <w:sz w:val="16"/>
          <w:szCs w:val="16"/>
          <w:lang w:val="en-US"/>
        </w:rPr>
      </w:pPr>
      <w:r w:rsidRPr="00A06751">
        <w:rPr>
          <w:sz w:val="16"/>
          <w:szCs w:val="16"/>
          <w:lang w:val="en-US"/>
        </w:rPr>
        <w:t xml:space="preserve">      tags: ['System'],</w:t>
      </w:r>
    </w:p>
    <w:p w14:paraId="3A28A8EA" w14:textId="77777777" w:rsidR="00CB2782" w:rsidRPr="00A06751" w:rsidRDefault="00CB2782" w:rsidP="00A06751">
      <w:pPr>
        <w:pStyle w:val="Codelisting"/>
        <w:jc w:val="left"/>
        <w:rPr>
          <w:sz w:val="16"/>
          <w:szCs w:val="16"/>
          <w:lang w:val="en-US"/>
        </w:rPr>
      </w:pPr>
      <w:r w:rsidRPr="00A06751">
        <w:rPr>
          <w:sz w:val="16"/>
          <w:szCs w:val="16"/>
          <w:lang w:val="en-US"/>
        </w:rPr>
        <w:t xml:space="preserve">      summary: 'Health check',</w:t>
      </w:r>
    </w:p>
    <w:p w14:paraId="44E4E702" w14:textId="77777777" w:rsidR="00CB2782" w:rsidRPr="00A06751" w:rsidRDefault="00CB2782" w:rsidP="00A06751">
      <w:pPr>
        <w:pStyle w:val="Codelisting"/>
        <w:jc w:val="left"/>
        <w:rPr>
          <w:sz w:val="16"/>
          <w:szCs w:val="16"/>
          <w:lang w:val="en-US"/>
        </w:rPr>
      </w:pPr>
      <w:r w:rsidRPr="00A06751">
        <w:rPr>
          <w:sz w:val="16"/>
          <w:szCs w:val="16"/>
          <w:lang w:val="en-US"/>
        </w:rPr>
        <w:t xml:space="preserve">      response: {</w:t>
      </w:r>
    </w:p>
    <w:p w14:paraId="1C7F14F1" w14:textId="77777777" w:rsidR="00CB2782" w:rsidRPr="00A06751" w:rsidRDefault="00CB2782" w:rsidP="00A06751">
      <w:pPr>
        <w:pStyle w:val="Codelisting"/>
        <w:jc w:val="left"/>
        <w:rPr>
          <w:sz w:val="16"/>
          <w:szCs w:val="16"/>
          <w:lang w:val="en-US"/>
        </w:rPr>
      </w:pPr>
      <w:r w:rsidRPr="00A06751">
        <w:rPr>
          <w:sz w:val="16"/>
          <w:szCs w:val="16"/>
          <w:lang w:val="en-US"/>
        </w:rPr>
        <w:t xml:space="preserve">        200: {</w:t>
      </w:r>
    </w:p>
    <w:p w14:paraId="52531387" w14:textId="77777777" w:rsidR="00CB2782" w:rsidRPr="00A06751" w:rsidRDefault="00CB2782" w:rsidP="00A06751">
      <w:pPr>
        <w:pStyle w:val="Codelisting"/>
        <w:jc w:val="left"/>
        <w:rPr>
          <w:sz w:val="16"/>
          <w:szCs w:val="16"/>
          <w:lang w:val="en-US"/>
        </w:rPr>
      </w:pPr>
      <w:r w:rsidRPr="00A06751">
        <w:rPr>
          <w:sz w:val="16"/>
          <w:szCs w:val="16"/>
          <w:lang w:val="en-US"/>
        </w:rPr>
        <w:t xml:space="preserve">          type: 'object',</w:t>
      </w:r>
    </w:p>
    <w:p w14:paraId="582101CD" w14:textId="77777777" w:rsidR="00CB2782" w:rsidRPr="00A06751" w:rsidRDefault="00CB2782" w:rsidP="00A06751">
      <w:pPr>
        <w:pStyle w:val="Codelisting"/>
        <w:jc w:val="left"/>
        <w:rPr>
          <w:sz w:val="16"/>
          <w:szCs w:val="16"/>
          <w:lang w:val="en-US"/>
        </w:rPr>
      </w:pPr>
      <w:r w:rsidRPr="00A06751">
        <w:rPr>
          <w:sz w:val="16"/>
          <w:szCs w:val="16"/>
          <w:lang w:val="en-US"/>
        </w:rPr>
        <w:t xml:space="preserve">          properties: {</w:t>
      </w:r>
    </w:p>
    <w:p w14:paraId="054EF490" w14:textId="77777777" w:rsidR="00CB2782" w:rsidRPr="00A06751" w:rsidRDefault="00CB2782" w:rsidP="00A06751">
      <w:pPr>
        <w:pStyle w:val="Codelisting"/>
        <w:jc w:val="left"/>
        <w:rPr>
          <w:sz w:val="16"/>
          <w:szCs w:val="16"/>
          <w:lang w:val="en-US"/>
        </w:rPr>
      </w:pPr>
      <w:r w:rsidRPr="00A06751">
        <w:rPr>
          <w:sz w:val="16"/>
          <w:szCs w:val="16"/>
          <w:lang w:val="en-US"/>
        </w:rPr>
        <w:t xml:space="preserve">            status:    { type: 'string' },</w:t>
      </w:r>
    </w:p>
    <w:p w14:paraId="4108D8AF" w14:textId="77777777" w:rsidR="00CB2782" w:rsidRPr="00A06751" w:rsidRDefault="00CB2782" w:rsidP="00A06751">
      <w:pPr>
        <w:pStyle w:val="Codelisting"/>
        <w:jc w:val="left"/>
        <w:rPr>
          <w:sz w:val="16"/>
          <w:szCs w:val="16"/>
          <w:lang w:val="en-US"/>
        </w:rPr>
      </w:pPr>
      <w:r w:rsidRPr="00A06751">
        <w:rPr>
          <w:sz w:val="16"/>
          <w:szCs w:val="16"/>
          <w:lang w:val="en-US"/>
        </w:rPr>
        <w:t xml:space="preserve">            database:  { type: 'string' },</w:t>
      </w:r>
    </w:p>
    <w:p w14:paraId="0B6D7709" w14:textId="77777777" w:rsidR="00CB2782" w:rsidRPr="00A06751" w:rsidRDefault="00CB2782" w:rsidP="00A06751">
      <w:pPr>
        <w:pStyle w:val="Codelisting"/>
        <w:jc w:val="left"/>
        <w:rPr>
          <w:sz w:val="16"/>
          <w:szCs w:val="16"/>
          <w:lang w:val="en-US"/>
        </w:rPr>
      </w:pPr>
      <w:r w:rsidRPr="00A06751">
        <w:rPr>
          <w:sz w:val="16"/>
          <w:szCs w:val="16"/>
          <w:lang w:val="en-US"/>
        </w:rPr>
        <w:t xml:space="preserve">            redis:     { type: 'string' },</w:t>
      </w:r>
    </w:p>
    <w:p w14:paraId="017C565C" w14:textId="77777777" w:rsidR="00CB2782" w:rsidRPr="00A06751" w:rsidRDefault="00CB2782" w:rsidP="00A06751">
      <w:pPr>
        <w:pStyle w:val="Codelisting"/>
        <w:jc w:val="left"/>
        <w:rPr>
          <w:sz w:val="16"/>
          <w:szCs w:val="16"/>
          <w:lang w:val="en-US"/>
        </w:rPr>
      </w:pPr>
      <w:r w:rsidRPr="00A06751">
        <w:rPr>
          <w:sz w:val="16"/>
          <w:szCs w:val="16"/>
          <w:lang w:val="en-US"/>
        </w:rPr>
        <w:t xml:space="preserve">            timestamp: { type: 'string' },</w:t>
      </w:r>
    </w:p>
    <w:p w14:paraId="1A09C2D8"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3848D86"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F35FD6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54603B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A0A19CE" w14:textId="77777777" w:rsidR="00CB2782" w:rsidRPr="00A06751" w:rsidRDefault="00CB2782" w:rsidP="00A06751">
      <w:pPr>
        <w:pStyle w:val="Codelisting"/>
        <w:jc w:val="left"/>
        <w:rPr>
          <w:sz w:val="16"/>
          <w:szCs w:val="16"/>
          <w:lang w:val="en-US"/>
        </w:rPr>
      </w:pPr>
      <w:r w:rsidRPr="00A06751">
        <w:rPr>
          <w:sz w:val="16"/>
          <w:szCs w:val="16"/>
          <w:lang w:val="en-US"/>
        </w:rPr>
        <w:t xml:space="preserve">  }, async (req, reply) =&gt; {</w:t>
      </w:r>
    </w:p>
    <w:p w14:paraId="408CAF24" w14:textId="77777777" w:rsidR="00CB2782" w:rsidRPr="00A06751" w:rsidRDefault="00CB2782" w:rsidP="00A06751">
      <w:pPr>
        <w:pStyle w:val="Codelisting"/>
        <w:jc w:val="left"/>
        <w:rPr>
          <w:sz w:val="16"/>
          <w:szCs w:val="16"/>
          <w:lang w:val="en-US"/>
        </w:rPr>
      </w:pPr>
      <w:r w:rsidRPr="00A06751">
        <w:rPr>
          <w:sz w:val="16"/>
          <w:szCs w:val="16"/>
          <w:lang w:val="en-US"/>
        </w:rPr>
        <w:t xml:space="preserve">    // Перевірка PostgreSQL</w:t>
      </w:r>
    </w:p>
    <w:p w14:paraId="7027DC38" w14:textId="77777777" w:rsidR="00CB2782" w:rsidRPr="00A06751" w:rsidRDefault="00CB2782" w:rsidP="00A06751">
      <w:pPr>
        <w:pStyle w:val="Codelisting"/>
        <w:jc w:val="left"/>
        <w:rPr>
          <w:sz w:val="16"/>
          <w:szCs w:val="16"/>
          <w:lang w:val="en-US"/>
        </w:rPr>
      </w:pPr>
      <w:r w:rsidRPr="00A06751">
        <w:rPr>
          <w:sz w:val="16"/>
          <w:szCs w:val="16"/>
          <w:lang w:val="en-US"/>
        </w:rPr>
        <w:t xml:space="preserve">    let dbStatus = 'disconnected';</w:t>
      </w:r>
    </w:p>
    <w:p w14:paraId="4438344C"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3B3B2D70"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 as any).prisma.$queryRaw`SELECT 1`;</w:t>
      </w:r>
    </w:p>
    <w:p w14:paraId="684AF5C1" w14:textId="77777777" w:rsidR="00CB2782" w:rsidRPr="00A06751" w:rsidRDefault="00CB2782" w:rsidP="00A06751">
      <w:pPr>
        <w:pStyle w:val="Codelisting"/>
        <w:jc w:val="left"/>
        <w:rPr>
          <w:sz w:val="16"/>
          <w:szCs w:val="16"/>
          <w:lang w:val="en-US"/>
        </w:rPr>
      </w:pPr>
      <w:r w:rsidRPr="00A06751">
        <w:rPr>
          <w:sz w:val="16"/>
          <w:szCs w:val="16"/>
          <w:lang w:val="en-US"/>
        </w:rPr>
        <w:t xml:space="preserve">      dbStatus = 'connected';</w:t>
      </w:r>
    </w:p>
    <w:p w14:paraId="1EC2E5AD"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35F1DB4A" w14:textId="77777777" w:rsidR="00CB2782" w:rsidRPr="00A06751" w:rsidRDefault="00CB2782" w:rsidP="00A06751">
      <w:pPr>
        <w:pStyle w:val="Codelisting"/>
        <w:jc w:val="left"/>
        <w:rPr>
          <w:sz w:val="16"/>
          <w:szCs w:val="16"/>
          <w:lang w:val="en-US"/>
        </w:rPr>
      </w:pPr>
      <w:r w:rsidRPr="00A06751">
        <w:rPr>
          <w:sz w:val="16"/>
          <w:szCs w:val="16"/>
          <w:lang w:val="en-US"/>
        </w:rPr>
        <w:t xml:space="preserve">      dbStatus = 'disconnected';</w:t>
      </w:r>
    </w:p>
    <w:p w14:paraId="1A767DA0"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4EBE3180" w14:textId="77777777" w:rsidR="00CB2782" w:rsidRPr="00A06751" w:rsidRDefault="00CB2782" w:rsidP="00A06751">
      <w:pPr>
        <w:pStyle w:val="Codelisting"/>
        <w:jc w:val="left"/>
        <w:rPr>
          <w:sz w:val="16"/>
          <w:szCs w:val="16"/>
          <w:lang w:val="en-US"/>
        </w:rPr>
      </w:pPr>
    </w:p>
    <w:p w14:paraId="717DD530" w14:textId="77777777" w:rsidR="00CB2782" w:rsidRPr="00A06751" w:rsidRDefault="00CB2782" w:rsidP="00A06751">
      <w:pPr>
        <w:pStyle w:val="Codelisting"/>
        <w:jc w:val="left"/>
        <w:rPr>
          <w:sz w:val="16"/>
          <w:szCs w:val="16"/>
          <w:lang w:val="en-US"/>
        </w:rPr>
      </w:pPr>
      <w:r w:rsidRPr="00A06751">
        <w:rPr>
          <w:sz w:val="16"/>
          <w:szCs w:val="16"/>
          <w:lang w:val="en-US"/>
        </w:rPr>
        <w:t xml:space="preserve">    // Перевірка Redis</w:t>
      </w:r>
    </w:p>
    <w:p w14:paraId="03687C8A" w14:textId="77777777" w:rsidR="00CB2782" w:rsidRPr="00A06751" w:rsidRDefault="00CB2782" w:rsidP="00A06751">
      <w:pPr>
        <w:pStyle w:val="Codelisting"/>
        <w:jc w:val="left"/>
        <w:rPr>
          <w:sz w:val="16"/>
          <w:szCs w:val="16"/>
          <w:lang w:val="en-US"/>
        </w:rPr>
      </w:pPr>
      <w:r w:rsidRPr="00A06751">
        <w:rPr>
          <w:sz w:val="16"/>
          <w:szCs w:val="16"/>
          <w:lang w:val="en-US"/>
        </w:rPr>
        <w:t xml:space="preserve">    let redisStatus = 'disconnected';</w:t>
      </w:r>
    </w:p>
    <w:p w14:paraId="5A7E7566"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06ABDE5" w14:textId="77777777" w:rsidR="00CB2782" w:rsidRPr="00A06751" w:rsidRDefault="00CB2782" w:rsidP="00A06751">
      <w:pPr>
        <w:pStyle w:val="Codelisting"/>
        <w:jc w:val="left"/>
        <w:rPr>
          <w:sz w:val="16"/>
          <w:szCs w:val="16"/>
          <w:lang w:val="en-US"/>
        </w:rPr>
      </w:pPr>
      <w:r w:rsidRPr="00A06751">
        <w:rPr>
          <w:sz w:val="16"/>
          <w:szCs w:val="16"/>
          <w:lang w:val="en-US"/>
        </w:rPr>
        <w:t xml:space="preserve">      const redis = (server as any).redis;</w:t>
      </w:r>
    </w:p>
    <w:p w14:paraId="5A03CCFC" w14:textId="77777777" w:rsidR="00CB2782" w:rsidRPr="00A06751" w:rsidRDefault="00CB2782" w:rsidP="00A06751">
      <w:pPr>
        <w:pStyle w:val="Codelisting"/>
        <w:jc w:val="left"/>
        <w:rPr>
          <w:sz w:val="16"/>
          <w:szCs w:val="16"/>
          <w:lang w:val="en-US"/>
        </w:rPr>
      </w:pPr>
      <w:r w:rsidRPr="00A06751">
        <w:rPr>
          <w:sz w:val="16"/>
          <w:szCs w:val="16"/>
          <w:lang w:val="en-US"/>
        </w:rPr>
        <w:t xml:space="preserve">      if (redis &amp;&amp; redis.status === 'ready') {</w:t>
      </w:r>
    </w:p>
    <w:p w14:paraId="5EDBD4B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redis.ping();</w:t>
      </w:r>
    </w:p>
    <w:p w14:paraId="327D0D6F" w14:textId="77777777" w:rsidR="00CB2782" w:rsidRPr="00A06751" w:rsidRDefault="00CB2782" w:rsidP="00A06751">
      <w:pPr>
        <w:pStyle w:val="Codelisting"/>
        <w:jc w:val="left"/>
        <w:rPr>
          <w:sz w:val="16"/>
          <w:szCs w:val="16"/>
          <w:lang w:val="en-US"/>
        </w:rPr>
      </w:pPr>
      <w:r w:rsidRPr="00A06751">
        <w:rPr>
          <w:sz w:val="16"/>
          <w:szCs w:val="16"/>
          <w:lang w:val="en-US"/>
        </w:rPr>
        <w:t xml:space="preserve">        redisStatus = 'connected';</w:t>
      </w:r>
    </w:p>
    <w:p w14:paraId="02792CB3"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7DB48C8A"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w:t>
      </w:r>
    </w:p>
    <w:p w14:paraId="12808F36" w14:textId="77777777" w:rsidR="00CB2782" w:rsidRPr="00A06751" w:rsidRDefault="00CB2782" w:rsidP="00A06751">
      <w:pPr>
        <w:pStyle w:val="Codelisting"/>
        <w:jc w:val="left"/>
        <w:rPr>
          <w:sz w:val="16"/>
          <w:szCs w:val="16"/>
          <w:lang w:val="en-US"/>
        </w:rPr>
      </w:pPr>
      <w:r w:rsidRPr="00A06751">
        <w:rPr>
          <w:sz w:val="16"/>
          <w:szCs w:val="16"/>
          <w:lang w:val="en-US"/>
        </w:rPr>
        <w:t xml:space="preserve">      redisStatus = 'disconnected';</w:t>
      </w:r>
    </w:p>
    <w:p w14:paraId="6902C595"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2A62E376" w14:textId="77777777" w:rsidR="00CB2782" w:rsidRPr="00A06751" w:rsidRDefault="00CB2782" w:rsidP="00A06751">
      <w:pPr>
        <w:pStyle w:val="Codelisting"/>
        <w:jc w:val="left"/>
        <w:rPr>
          <w:sz w:val="16"/>
          <w:szCs w:val="16"/>
          <w:lang w:val="en-US"/>
        </w:rPr>
      </w:pPr>
    </w:p>
    <w:p w14:paraId="2EBCE2C9" w14:textId="77777777" w:rsidR="00CB2782" w:rsidRPr="00A06751" w:rsidRDefault="00CB2782" w:rsidP="00A06751">
      <w:pPr>
        <w:pStyle w:val="Codelisting"/>
        <w:jc w:val="left"/>
        <w:rPr>
          <w:sz w:val="16"/>
          <w:szCs w:val="16"/>
          <w:lang w:val="en-US"/>
        </w:rPr>
      </w:pPr>
      <w:r w:rsidRPr="00A06751">
        <w:rPr>
          <w:sz w:val="16"/>
          <w:szCs w:val="16"/>
          <w:lang w:val="en-US"/>
        </w:rPr>
        <w:t xml:space="preserve">    const isHealthy = dbStatus === 'connected';</w:t>
      </w:r>
    </w:p>
    <w:p w14:paraId="1F550659" w14:textId="77777777" w:rsidR="00CB2782" w:rsidRPr="00A06751" w:rsidRDefault="00CB2782" w:rsidP="00A06751">
      <w:pPr>
        <w:pStyle w:val="Codelisting"/>
        <w:jc w:val="left"/>
        <w:rPr>
          <w:sz w:val="16"/>
          <w:szCs w:val="16"/>
          <w:lang w:val="en-US"/>
        </w:rPr>
      </w:pPr>
    </w:p>
    <w:p w14:paraId="1BE14932" w14:textId="77777777" w:rsidR="00CB2782" w:rsidRPr="00A06751" w:rsidRDefault="00CB2782" w:rsidP="00A06751">
      <w:pPr>
        <w:pStyle w:val="Codelisting"/>
        <w:jc w:val="left"/>
        <w:rPr>
          <w:sz w:val="16"/>
          <w:szCs w:val="16"/>
          <w:lang w:val="en-US"/>
        </w:rPr>
      </w:pPr>
      <w:r w:rsidRPr="00A06751">
        <w:rPr>
          <w:sz w:val="16"/>
          <w:szCs w:val="16"/>
          <w:lang w:val="en-US"/>
        </w:rPr>
        <w:t xml:space="preserve">    // Якщо БД недоступна — повертаємо 503, щоб healthcheck провалився</w:t>
      </w:r>
    </w:p>
    <w:p w14:paraId="2CC1B3DE" w14:textId="77777777" w:rsidR="00CB2782" w:rsidRPr="00A06751" w:rsidRDefault="00CB2782" w:rsidP="00A06751">
      <w:pPr>
        <w:pStyle w:val="Codelisting"/>
        <w:jc w:val="left"/>
        <w:rPr>
          <w:sz w:val="16"/>
          <w:szCs w:val="16"/>
          <w:lang w:val="en-US"/>
        </w:rPr>
      </w:pPr>
      <w:r w:rsidRPr="00A06751">
        <w:rPr>
          <w:sz w:val="16"/>
          <w:szCs w:val="16"/>
          <w:lang w:val="en-US"/>
        </w:rPr>
        <w:t xml:space="preserve">    return reply.status(isHealthy ? 200 : 503).send({</w:t>
      </w:r>
    </w:p>
    <w:p w14:paraId="1E1E280A" w14:textId="77777777" w:rsidR="00CB2782" w:rsidRPr="00A06751" w:rsidRDefault="00CB2782" w:rsidP="00A06751">
      <w:pPr>
        <w:pStyle w:val="Codelisting"/>
        <w:jc w:val="left"/>
        <w:rPr>
          <w:sz w:val="16"/>
          <w:szCs w:val="16"/>
          <w:lang w:val="en-US"/>
        </w:rPr>
      </w:pPr>
      <w:r w:rsidRPr="00A06751">
        <w:rPr>
          <w:sz w:val="16"/>
          <w:szCs w:val="16"/>
          <w:lang w:val="en-US"/>
        </w:rPr>
        <w:t xml:space="preserve">      status:    isHealthy ? 'ok' : 'degraded',</w:t>
      </w:r>
    </w:p>
    <w:p w14:paraId="05F2B9B0" w14:textId="77777777" w:rsidR="00CB2782" w:rsidRPr="00A06751" w:rsidRDefault="00CB2782" w:rsidP="00A06751">
      <w:pPr>
        <w:pStyle w:val="Codelisting"/>
        <w:jc w:val="left"/>
        <w:rPr>
          <w:sz w:val="16"/>
          <w:szCs w:val="16"/>
          <w:lang w:val="en-US"/>
        </w:rPr>
      </w:pPr>
      <w:r w:rsidRPr="00A06751">
        <w:rPr>
          <w:sz w:val="16"/>
          <w:szCs w:val="16"/>
          <w:lang w:val="en-US"/>
        </w:rPr>
        <w:t xml:space="preserve">      database:  dbStatus,</w:t>
      </w:r>
    </w:p>
    <w:p w14:paraId="4BCA554D" w14:textId="77777777" w:rsidR="00CB2782" w:rsidRPr="00A06751" w:rsidRDefault="00CB2782" w:rsidP="00A06751">
      <w:pPr>
        <w:pStyle w:val="Codelisting"/>
        <w:jc w:val="left"/>
        <w:rPr>
          <w:sz w:val="16"/>
          <w:szCs w:val="16"/>
          <w:lang w:val="en-US"/>
        </w:rPr>
      </w:pPr>
      <w:r w:rsidRPr="00A06751">
        <w:rPr>
          <w:sz w:val="16"/>
          <w:szCs w:val="16"/>
          <w:lang w:val="en-US"/>
        </w:rPr>
        <w:t xml:space="preserve">      redis:     redisStatus,</w:t>
      </w:r>
    </w:p>
    <w:p w14:paraId="2C3745F0" w14:textId="77777777" w:rsidR="00CB2782" w:rsidRPr="00A06751" w:rsidRDefault="00CB2782" w:rsidP="00A06751">
      <w:pPr>
        <w:pStyle w:val="Codelisting"/>
        <w:jc w:val="left"/>
        <w:rPr>
          <w:sz w:val="16"/>
          <w:szCs w:val="16"/>
          <w:lang w:val="en-US"/>
        </w:rPr>
      </w:pPr>
      <w:r w:rsidRPr="00A06751">
        <w:rPr>
          <w:sz w:val="16"/>
          <w:szCs w:val="16"/>
          <w:lang w:val="en-US"/>
        </w:rPr>
        <w:t xml:space="preserve">      timestamp: new Date().toISOString(),</w:t>
      </w:r>
    </w:p>
    <w:p w14:paraId="5F82CF4B"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3857588C"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09ECC6B5" w14:textId="77777777" w:rsidR="00CB2782" w:rsidRPr="00A06751" w:rsidRDefault="00CB2782" w:rsidP="00A06751">
      <w:pPr>
        <w:pStyle w:val="Codelisting"/>
        <w:jc w:val="left"/>
        <w:rPr>
          <w:sz w:val="16"/>
          <w:szCs w:val="16"/>
          <w:lang w:val="en-US"/>
        </w:rPr>
      </w:pPr>
    </w:p>
    <w:p w14:paraId="5B8FCB0B" w14:textId="77777777" w:rsidR="00CB2782" w:rsidRPr="00A06751" w:rsidRDefault="00CB2782" w:rsidP="00A06751">
      <w:pPr>
        <w:pStyle w:val="Codelisting"/>
        <w:jc w:val="left"/>
        <w:rPr>
          <w:sz w:val="16"/>
          <w:szCs w:val="16"/>
          <w:lang w:val="en-US"/>
        </w:rPr>
      </w:pPr>
      <w:r w:rsidRPr="00A06751">
        <w:rPr>
          <w:sz w:val="16"/>
          <w:szCs w:val="16"/>
          <w:lang w:val="en-US"/>
        </w:rPr>
        <w:t xml:space="preserve">  const port = Number(process.env.PORT) || 3001;</w:t>
      </w:r>
    </w:p>
    <w:p w14:paraId="366D552A" w14:textId="77777777" w:rsidR="00CB2782" w:rsidRPr="00A06751" w:rsidRDefault="00CB2782" w:rsidP="00A06751">
      <w:pPr>
        <w:pStyle w:val="Codelisting"/>
        <w:jc w:val="left"/>
        <w:rPr>
          <w:sz w:val="16"/>
          <w:szCs w:val="16"/>
          <w:lang w:val="en-US"/>
        </w:rPr>
      </w:pPr>
    </w:p>
    <w:p w14:paraId="1B6902E1"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26A02451"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server.listen({ port, host: '0.0.0.0' });</w:t>
      </w:r>
    </w:p>
    <w:p w14:paraId="689E0234"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server.log.info(`</w:t>
      </w:r>
      <w:r w:rsidRPr="00A06751">
        <w:rPr>
          <w:rFonts w:ascii="Segoe UI Emoji" w:hAnsi="Segoe UI Emoji" w:cs="Segoe UI Emoji"/>
          <w:sz w:val="16"/>
          <w:szCs w:val="16"/>
          <w:lang w:val="en-US"/>
        </w:rPr>
        <w:t>🚀</w:t>
      </w:r>
      <w:r w:rsidRPr="00A06751">
        <w:rPr>
          <w:sz w:val="16"/>
          <w:szCs w:val="16"/>
          <w:lang w:val="en-US"/>
        </w:rPr>
        <w:t xml:space="preserve"> Server running at http://0.0.0.0:${port}`);</w:t>
      </w:r>
    </w:p>
    <w:p w14:paraId="10C7695F"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server.log.info(`</w:t>
      </w:r>
      <w:r w:rsidRPr="00A06751">
        <w:rPr>
          <w:rFonts w:ascii="Segoe UI Emoji" w:hAnsi="Segoe UI Emoji" w:cs="Segoe UI Emoji"/>
          <w:sz w:val="16"/>
          <w:szCs w:val="16"/>
          <w:lang w:val="en-US"/>
        </w:rPr>
        <w:t>📖</w:t>
      </w:r>
      <w:r w:rsidRPr="00A06751">
        <w:rPr>
          <w:sz w:val="16"/>
          <w:szCs w:val="16"/>
          <w:lang w:val="en-US"/>
        </w:rPr>
        <w:t xml:space="preserve"> Swagger docs at  http://0.0.0.0:${port}/documentation`);</w:t>
      </w:r>
    </w:p>
    <w:p w14:paraId="4D222B3E" w14:textId="77777777" w:rsidR="00CB2782" w:rsidRPr="00A06751" w:rsidRDefault="00CB2782" w:rsidP="00A06751">
      <w:pPr>
        <w:pStyle w:val="Codelisting"/>
        <w:jc w:val="left"/>
        <w:rPr>
          <w:sz w:val="16"/>
          <w:szCs w:val="16"/>
          <w:lang w:val="en-US"/>
        </w:rPr>
      </w:pPr>
    </w:p>
    <w:p w14:paraId="32E1B92C" w14:textId="77777777" w:rsidR="00CB2782" w:rsidRPr="00A06751" w:rsidRDefault="00CB2782" w:rsidP="00A06751">
      <w:pPr>
        <w:pStyle w:val="Codelisting"/>
        <w:jc w:val="left"/>
        <w:rPr>
          <w:sz w:val="16"/>
          <w:szCs w:val="16"/>
          <w:lang w:val="en-US"/>
        </w:rPr>
      </w:pPr>
      <w:r w:rsidRPr="00A06751">
        <w:rPr>
          <w:sz w:val="16"/>
          <w:szCs w:val="16"/>
          <w:lang w:val="en-US"/>
        </w:rPr>
        <w:t xml:space="preserve">    // ── Auto-seed: заповнює БД тестовими даними якщо вона порожня ──────────</w:t>
      </w:r>
    </w:p>
    <w:p w14:paraId="1889AA0C" w14:textId="77777777" w:rsidR="00CB2782" w:rsidRPr="00A06751" w:rsidRDefault="00CB2782" w:rsidP="00A06751">
      <w:pPr>
        <w:pStyle w:val="Codelisting"/>
        <w:jc w:val="left"/>
        <w:rPr>
          <w:sz w:val="16"/>
          <w:szCs w:val="16"/>
          <w:lang w:val="en-US"/>
        </w:rPr>
      </w:pPr>
      <w:r w:rsidRPr="00A06751">
        <w:rPr>
          <w:sz w:val="16"/>
          <w:szCs w:val="16"/>
          <w:lang w:val="en-US"/>
        </w:rPr>
        <w:t xml:space="preserve">    await autoSeed((msg) =&gt; server.log.info(msg), (server as any).prisma);</w:t>
      </w:r>
    </w:p>
    <w:p w14:paraId="744D58C3"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565318D7"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server.log.error(err);</w:t>
      </w:r>
    </w:p>
    <w:p w14:paraId="4CECCE71" w14:textId="77777777" w:rsidR="00CB2782" w:rsidRPr="00A06751" w:rsidRDefault="00CB2782" w:rsidP="00A06751">
      <w:pPr>
        <w:pStyle w:val="Codelisting"/>
        <w:jc w:val="left"/>
        <w:rPr>
          <w:sz w:val="16"/>
          <w:szCs w:val="16"/>
          <w:lang w:val="en-US"/>
        </w:rPr>
      </w:pPr>
      <w:r w:rsidRPr="00A06751">
        <w:rPr>
          <w:sz w:val="16"/>
          <w:szCs w:val="16"/>
          <w:lang w:val="en-US"/>
        </w:rPr>
        <w:t xml:space="preserve">    process.exit(1);</w:t>
      </w:r>
    </w:p>
    <w:p w14:paraId="33B892D4"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64EB097E" w14:textId="32B53DA6" w:rsidR="00CB2782" w:rsidRPr="00A06751" w:rsidRDefault="00CB2782" w:rsidP="00A06751">
      <w:pPr>
        <w:pStyle w:val="Codelisting"/>
        <w:jc w:val="left"/>
        <w:rPr>
          <w:sz w:val="16"/>
          <w:szCs w:val="16"/>
        </w:rPr>
      </w:pPr>
      <w:r w:rsidRPr="00A06751">
        <w:rPr>
          <w:sz w:val="16"/>
          <w:szCs w:val="16"/>
          <w:lang w:val="en-US"/>
        </w:rPr>
        <w:t>}</w:t>
      </w:r>
    </w:p>
    <w:p w14:paraId="27D80569" w14:textId="23E58199" w:rsidR="00CB2782" w:rsidRPr="00A06751" w:rsidRDefault="00CB2782" w:rsidP="00A06751">
      <w:pPr>
        <w:pStyle w:val="Codelisting"/>
        <w:jc w:val="left"/>
        <w:rPr>
          <w:sz w:val="16"/>
          <w:szCs w:val="16"/>
          <w:lang w:val="en-US"/>
        </w:rPr>
      </w:pPr>
      <w:r w:rsidRPr="00A06751">
        <w:rPr>
          <w:sz w:val="16"/>
          <w:szCs w:val="16"/>
          <w:lang w:val="en-US"/>
        </w:rPr>
        <w:t xml:space="preserve">// ── Graceful Shutdown </w:t>
      </w:r>
    </w:p>
    <w:p w14:paraId="2554506F" w14:textId="77777777" w:rsidR="00CB2782" w:rsidRPr="00A06751" w:rsidRDefault="00CB2782" w:rsidP="00A06751">
      <w:pPr>
        <w:pStyle w:val="Codelisting"/>
        <w:jc w:val="left"/>
        <w:rPr>
          <w:sz w:val="16"/>
          <w:szCs w:val="16"/>
          <w:lang w:val="en-US"/>
        </w:rPr>
      </w:pPr>
      <w:r w:rsidRPr="00A06751">
        <w:rPr>
          <w:sz w:val="16"/>
          <w:szCs w:val="16"/>
          <w:lang w:val="en-US"/>
        </w:rPr>
        <w:t>// Docker надсилає SIGTERM перед зупинкою контейнера.</w:t>
      </w:r>
    </w:p>
    <w:p w14:paraId="2E9E6A26" w14:textId="77777777" w:rsidR="00CB2782" w:rsidRPr="00A06751" w:rsidRDefault="00CB2782" w:rsidP="00A06751">
      <w:pPr>
        <w:pStyle w:val="Codelisting"/>
        <w:jc w:val="left"/>
        <w:rPr>
          <w:sz w:val="16"/>
          <w:szCs w:val="16"/>
          <w:lang w:val="en-US"/>
        </w:rPr>
      </w:pPr>
      <w:r w:rsidRPr="00A06751">
        <w:rPr>
          <w:sz w:val="16"/>
          <w:szCs w:val="16"/>
          <w:lang w:val="en-US"/>
        </w:rPr>
        <w:t>// Без цього обробника Node.js завершується негайно, обриваючи активні запити.</w:t>
      </w:r>
    </w:p>
    <w:p w14:paraId="0E5AF3A6" w14:textId="77777777" w:rsidR="00CB2782" w:rsidRPr="00A06751" w:rsidRDefault="00CB2782" w:rsidP="00A06751">
      <w:pPr>
        <w:pStyle w:val="Codelisting"/>
        <w:jc w:val="left"/>
        <w:rPr>
          <w:sz w:val="16"/>
          <w:szCs w:val="16"/>
          <w:lang w:val="en-US"/>
        </w:rPr>
      </w:pPr>
      <w:r w:rsidRPr="00A06751">
        <w:rPr>
          <w:sz w:val="16"/>
          <w:szCs w:val="16"/>
          <w:lang w:val="en-US"/>
        </w:rPr>
        <w:t>const shutdown = async (signal: string) =&gt; {</w:t>
      </w:r>
    </w:p>
    <w:p w14:paraId="5241D17D"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server.log.info(`Received ${signal}, shutting down gracefully...`);</w:t>
      </w:r>
    </w:p>
    <w:p w14:paraId="420E8C5D" w14:textId="77777777" w:rsidR="00CB2782" w:rsidRPr="00A06751" w:rsidRDefault="00CB2782" w:rsidP="00A06751">
      <w:pPr>
        <w:pStyle w:val="Codelisting"/>
        <w:jc w:val="left"/>
        <w:rPr>
          <w:sz w:val="16"/>
          <w:szCs w:val="16"/>
          <w:lang w:val="en-US"/>
        </w:rPr>
      </w:pPr>
      <w:r w:rsidRPr="00A06751">
        <w:rPr>
          <w:sz w:val="16"/>
          <w:szCs w:val="16"/>
          <w:lang w:val="en-US"/>
        </w:rPr>
        <w:t xml:space="preserve">  try {</w:t>
      </w:r>
    </w:p>
    <w:p w14:paraId="432BB177" w14:textId="77777777" w:rsidR="00CB2782" w:rsidRPr="00A06751" w:rsidRDefault="00CB2782" w:rsidP="00A06751">
      <w:pPr>
        <w:pStyle w:val="Codelisting"/>
        <w:jc w:val="left"/>
        <w:rPr>
          <w:sz w:val="16"/>
          <w:szCs w:val="16"/>
          <w:lang w:val="en-US"/>
        </w:rPr>
      </w:pPr>
      <w:r w:rsidRPr="00A06751">
        <w:rPr>
          <w:sz w:val="16"/>
          <w:szCs w:val="16"/>
          <w:lang w:val="en-US"/>
        </w:rPr>
        <w:t xml:space="preserve">    await server.close();</w:t>
      </w:r>
    </w:p>
    <w:p w14:paraId="7E43E85C"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server.log.info('Server closed');</w:t>
      </w:r>
    </w:p>
    <w:p w14:paraId="0E36123A" w14:textId="77777777" w:rsidR="00CB2782" w:rsidRPr="00A06751" w:rsidRDefault="00CB2782" w:rsidP="00A06751">
      <w:pPr>
        <w:pStyle w:val="Codelisting"/>
        <w:jc w:val="left"/>
        <w:rPr>
          <w:sz w:val="16"/>
          <w:szCs w:val="16"/>
          <w:lang w:val="en-US"/>
        </w:rPr>
      </w:pPr>
      <w:r w:rsidRPr="00A06751">
        <w:rPr>
          <w:sz w:val="16"/>
          <w:szCs w:val="16"/>
          <w:lang w:val="en-US"/>
        </w:rPr>
        <w:t xml:space="preserve">    process.exit(0);</w:t>
      </w:r>
    </w:p>
    <w:p w14:paraId="4B65F7D6" w14:textId="77777777" w:rsidR="00CB2782" w:rsidRPr="00A06751" w:rsidRDefault="00CB2782" w:rsidP="00A06751">
      <w:pPr>
        <w:pStyle w:val="Codelisting"/>
        <w:jc w:val="left"/>
        <w:rPr>
          <w:sz w:val="16"/>
          <w:szCs w:val="16"/>
          <w:lang w:val="en-US"/>
        </w:rPr>
      </w:pPr>
      <w:r w:rsidRPr="00A06751">
        <w:rPr>
          <w:sz w:val="16"/>
          <w:szCs w:val="16"/>
          <w:lang w:val="en-US"/>
        </w:rPr>
        <w:t xml:space="preserve">  } catch (err) {</w:t>
      </w:r>
    </w:p>
    <w:p w14:paraId="21E1B27F" w14:textId="77777777" w:rsidR="00CB2782" w:rsidRPr="00A06751" w:rsidRDefault="00CB2782" w:rsidP="00A06751">
      <w:pPr>
        <w:pStyle w:val="Codelisting"/>
        <w:jc w:val="left"/>
        <w:rPr>
          <w:sz w:val="16"/>
          <w:szCs w:val="16"/>
          <w:lang w:val="en-US"/>
        </w:rPr>
      </w:pPr>
      <w:r w:rsidRPr="00A06751">
        <w:rPr>
          <w:sz w:val="16"/>
          <w:szCs w:val="16"/>
          <w:lang w:val="en-US"/>
        </w:rPr>
        <w:t xml:space="preserve">    server.log.error(err, 'Error during shutdown');</w:t>
      </w:r>
    </w:p>
    <w:p w14:paraId="6A897F3C" w14:textId="77777777" w:rsidR="00CB2782" w:rsidRPr="00A06751" w:rsidRDefault="00CB2782" w:rsidP="00A06751">
      <w:pPr>
        <w:pStyle w:val="Codelisting"/>
        <w:jc w:val="left"/>
        <w:rPr>
          <w:sz w:val="16"/>
          <w:szCs w:val="16"/>
          <w:lang w:val="en-US"/>
        </w:rPr>
      </w:pPr>
      <w:r w:rsidRPr="00A06751">
        <w:rPr>
          <w:sz w:val="16"/>
          <w:szCs w:val="16"/>
          <w:lang w:val="en-US"/>
        </w:rPr>
        <w:t xml:space="preserve">    process.exit(1);</w:t>
      </w:r>
    </w:p>
    <w:p w14:paraId="37E31D7A" w14:textId="77777777" w:rsidR="00CB2782" w:rsidRPr="00A06751" w:rsidRDefault="00CB2782" w:rsidP="00A06751">
      <w:pPr>
        <w:pStyle w:val="Codelisting"/>
        <w:jc w:val="left"/>
        <w:rPr>
          <w:sz w:val="16"/>
          <w:szCs w:val="16"/>
          <w:lang w:val="en-US"/>
        </w:rPr>
      </w:pPr>
      <w:r w:rsidRPr="00A06751">
        <w:rPr>
          <w:sz w:val="16"/>
          <w:szCs w:val="16"/>
          <w:lang w:val="en-US"/>
        </w:rPr>
        <w:t xml:space="preserve">  }</w:t>
      </w:r>
    </w:p>
    <w:p w14:paraId="1EEEB4C1" w14:textId="77777777" w:rsidR="00CB2782" w:rsidRPr="00A06751" w:rsidRDefault="00CB2782" w:rsidP="00A06751">
      <w:pPr>
        <w:pStyle w:val="Codelisting"/>
        <w:jc w:val="left"/>
        <w:rPr>
          <w:sz w:val="16"/>
          <w:szCs w:val="16"/>
          <w:lang w:val="en-US"/>
        </w:rPr>
      </w:pPr>
      <w:r w:rsidRPr="00A06751">
        <w:rPr>
          <w:sz w:val="16"/>
          <w:szCs w:val="16"/>
          <w:lang w:val="en-US"/>
        </w:rPr>
        <w:t>};</w:t>
      </w:r>
    </w:p>
    <w:p w14:paraId="46990503" w14:textId="77777777" w:rsidR="00CB2782" w:rsidRPr="00A06751" w:rsidRDefault="00CB2782" w:rsidP="00A06751">
      <w:pPr>
        <w:pStyle w:val="Codelisting"/>
        <w:jc w:val="left"/>
        <w:rPr>
          <w:sz w:val="16"/>
          <w:szCs w:val="16"/>
          <w:lang w:val="en-US"/>
        </w:rPr>
      </w:pPr>
    </w:p>
    <w:p w14:paraId="77622711" w14:textId="77777777" w:rsidR="00CB2782" w:rsidRPr="00A06751" w:rsidRDefault="00CB2782" w:rsidP="00A06751">
      <w:pPr>
        <w:pStyle w:val="Codelisting"/>
        <w:jc w:val="left"/>
        <w:rPr>
          <w:sz w:val="16"/>
          <w:szCs w:val="16"/>
          <w:lang w:val="en-US"/>
        </w:rPr>
      </w:pPr>
      <w:r w:rsidRPr="00A06751">
        <w:rPr>
          <w:sz w:val="16"/>
          <w:szCs w:val="16"/>
          <w:lang w:val="en-US"/>
        </w:rPr>
        <w:t>process.on('SIGTERM', () =&gt; shutdown('SIGTERM'));</w:t>
      </w:r>
    </w:p>
    <w:p w14:paraId="0B81B55C" w14:textId="77777777" w:rsidR="00CB2782" w:rsidRPr="00A06751" w:rsidRDefault="00CB2782" w:rsidP="00A06751">
      <w:pPr>
        <w:pStyle w:val="Codelisting"/>
        <w:jc w:val="left"/>
        <w:rPr>
          <w:sz w:val="16"/>
          <w:szCs w:val="16"/>
          <w:lang w:val="en-US"/>
        </w:rPr>
      </w:pPr>
      <w:r w:rsidRPr="00A06751">
        <w:rPr>
          <w:sz w:val="16"/>
          <w:szCs w:val="16"/>
          <w:lang w:val="en-US"/>
        </w:rPr>
        <w:t>process.on('SIGINT',  () =&gt; shutdown('SIGINT'));</w:t>
      </w:r>
    </w:p>
    <w:p w14:paraId="0A173968" w14:textId="77777777" w:rsidR="00CB2782" w:rsidRPr="00A06751" w:rsidRDefault="00CB2782" w:rsidP="00A06751">
      <w:pPr>
        <w:pStyle w:val="Codelisting"/>
        <w:jc w:val="left"/>
        <w:rPr>
          <w:sz w:val="16"/>
          <w:szCs w:val="16"/>
          <w:lang w:val="en-US"/>
        </w:rPr>
      </w:pPr>
    </w:p>
    <w:p w14:paraId="5208A66A" w14:textId="5A01BCFA" w:rsidR="00D801C1" w:rsidRPr="00A06751" w:rsidRDefault="00CB2782" w:rsidP="00A06751">
      <w:pPr>
        <w:pStyle w:val="Codelisting"/>
        <w:jc w:val="left"/>
        <w:rPr>
          <w:sz w:val="16"/>
          <w:szCs w:val="16"/>
        </w:rPr>
      </w:pPr>
      <w:r w:rsidRPr="00A06751">
        <w:rPr>
          <w:sz w:val="16"/>
          <w:szCs w:val="16"/>
          <w:lang w:val="en-US"/>
        </w:rPr>
        <w:t>bootstrap()</w:t>
      </w:r>
      <w:r w:rsidR="00A06751">
        <w:rPr>
          <w:sz w:val="16"/>
          <w:szCs w:val="16"/>
        </w:rPr>
        <w:t>;</w:t>
      </w:r>
    </w:p>
    <w:sectPr w:rsidR="00D801C1" w:rsidRPr="00A06751" w:rsidSect="00EA3C0A">
      <w:type w:val="continuous"/>
      <w:pgSz w:w="11906" w:h="16838"/>
      <w:pgMar w:top="954" w:right="850" w:bottom="1134" w:left="1701" w:header="708" w:footer="907" w:gutter="0"/>
      <w:cols w:num="2"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2E85C" w14:textId="77777777" w:rsidR="00D75852" w:rsidRDefault="00D75852" w:rsidP="0086139A">
      <w:r>
        <w:separator/>
      </w:r>
    </w:p>
  </w:endnote>
  <w:endnote w:type="continuationSeparator" w:id="0">
    <w:p w14:paraId="704E2CBB" w14:textId="77777777" w:rsidR="00D75852" w:rsidRDefault="00D75852" w:rsidP="00861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Calibri"/>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00"/>
    <w:family w:val="auto"/>
    <w:pitch w:val="default"/>
  </w:font>
  <w:font w:name="ISOCPEUR Cyr">
    <w:altName w:val="Arial"/>
    <w:panose1 w:val="00000000000000000000"/>
    <w:charset w:val="CC"/>
    <w:family w:val="swiss"/>
    <w:notTrueType/>
    <w:pitch w:val="variable"/>
    <w:sig w:usb0="00000201" w:usb1="00000000" w:usb2="00000000" w:usb3="00000000" w:csb0="00000004" w:csb1="00000000"/>
  </w:font>
  <w:font w:name="Journal">
    <w:altName w:val="Times New Roman"/>
    <w:charset w:val="00"/>
    <w:family w:val="auto"/>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1BFA4" w14:textId="77777777" w:rsidR="0086139A" w:rsidRDefault="0086139A" w:rsidP="00137564">
    <w:pPr>
      <w:tabs>
        <w:tab w:val="left" w:pos="944"/>
        <w:tab w:val="left" w:pos="233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4FEB8" w14:textId="77777777" w:rsidR="0086139A" w:rsidRDefault="0086139A" w:rsidP="00F35D78">
    <w:pPr>
      <w:pStyle w:val="ae"/>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060F" w14:textId="77777777" w:rsidR="00F64A30" w:rsidRDefault="00F64A30" w:rsidP="0086139A">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9EB2E" w14:textId="77777777" w:rsidR="00442A24" w:rsidRDefault="00442A24" w:rsidP="0086139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66610" w14:textId="533CAF18" w:rsidR="00442A24" w:rsidRDefault="00BE4450" w:rsidP="00463F42">
    <w:pPr>
      <w:pStyle w:val="ae"/>
      <w:tabs>
        <w:tab w:val="clear" w:pos="4677"/>
      </w:tabs>
    </w:pPr>
    <w:r>
      <w:rPr>
        <w:noProof/>
      </w:rPr>
      <mc:AlternateContent>
        <mc:Choice Requires="wps">
          <w:drawing>
            <wp:anchor distT="0" distB="0" distL="114300" distR="114300" simplePos="0" relativeHeight="251730944" behindDoc="0" locked="0" layoutInCell="1" allowOverlap="1" wp14:anchorId="4C9D8031" wp14:editId="514BBADB">
              <wp:simplePos x="0" y="0"/>
              <wp:positionH relativeFrom="margin">
                <wp:posOffset>-770890</wp:posOffset>
              </wp:positionH>
              <wp:positionV relativeFrom="paragraph">
                <wp:posOffset>-812800</wp:posOffset>
              </wp:positionV>
              <wp:extent cx="7078980" cy="721995"/>
              <wp:effectExtent l="0" t="0" r="0" b="0"/>
              <wp:wrapTopAndBottom/>
              <wp:docPr id="3" name="Rectangle 3"/>
              <wp:cNvGraphicFramePr/>
              <a:graphic xmlns:a="http://schemas.openxmlformats.org/drawingml/2006/main">
                <a:graphicData uri="http://schemas.microsoft.com/office/word/2010/wordprocessingShape">
                  <wps:wsp>
                    <wps:cNvSpPr/>
                    <wps:spPr>
                      <a:xfrm>
                        <a:off x="0" y="0"/>
                        <a:ext cx="7078980" cy="7219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CF6F0" id="Rectangle 3" o:spid="_x0000_s1026" style="position:absolute;margin-left:-60.7pt;margin-top:-64pt;width:557.4pt;height:56.8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" filled="f" stroked="f" strokeweight="2pt">
              <w10:wrap type="topAndBottom" anchorx="margin"/>
            </v:rect>
          </w:pict>
        </mc:Fallback>
      </mc:AlternateContent>
    </w:r>
    <w:r w:rsidR="00463F42">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0A2C" w14:textId="77777777" w:rsidR="00644B93" w:rsidRDefault="00644B93" w:rsidP="00F67BBE">
    <w:pPr>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DD92C" w14:textId="77777777" w:rsidR="007A5CA6" w:rsidRDefault="007A5CA6" w:rsidP="00D71782">
    <w:pPr>
      <w:ind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F2B95" w14:textId="77777777" w:rsidR="00D71782" w:rsidRDefault="00D71782" w:rsidP="00D71782">
    <w:pPr>
      <w:ind w:firstLine="0"/>
    </w:pPr>
    <w:r>
      <w:rPr>
        <w:noProof/>
      </w:rPr>
      <mc:AlternateContent>
        <mc:Choice Requires="wps">
          <w:drawing>
            <wp:anchor distT="0" distB="0" distL="114300" distR="114300" simplePos="0" relativeHeight="251761664" behindDoc="0" locked="0" layoutInCell="1" allowOverlap="1" wp14:anchorId="3BD356D1" wp14:editId="35B6529D">
              <wp:simplePos x="0" y="0"/>
              <wp:positionH relativeFrom="margin">
                <wp:posOffset>-719137</wp:posOffset>
              </wp:positionH>
              <wp:positionV relativeFrom="paragraph">
                <wp:posOffset>-758508</wp:posOffset>
              </wp:positionV>
              <wp:extent cx="7078980" cy="617220"/>
              <wp:effectExtent l="0" t="0" r="0" b="0"/>
              <wp:wrapTopAndBottom/>
              <wp:docPr id="763" name="Rectangle 763"/>
              <wp:cNvGraphicFramePr/>
              <a:graphic xmlns:a="http://schemas.openxmlformats.org/drawingml/2006/main">
                <a:graphicData uri="http://schemas.microsoft.com/office/word/2010/wordprocessingShape">
                  <wps:wsp>
                    <wps:cNvSpPr/>
                    <wps:spPr>
                      <a:xfrm>
                        <a:off x="0" y="0"/>
                        <a:ext cx="7078980" cy="6172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56769" id="Rectangle 763" o:spid="_x0000_s1026" style="position:absolute;margin-left:-56.6pt;margin-top:-59.75pt;width:557.4pt;height:48.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" filled="f" stroked="f" strokeweight="2pt">
              <w10:wrap type="topAndBottom" anchorx="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0E915" w14:textId="77777777" w:rsidR="00CD27BD" w:rsidRDefault="00CD27BD" w:rsidP="00CD27BD">
    <w:pPr>
      <w:ind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59241" w14:textId="77777777" w:rsidR="00CD27BD" w:rsidRDefault="00CD27BD" w:rsidP="0086139A">
    <w:pPr>
      <w:pStyle w:val="ae"/>
    </w:pPr>
    <w:r>
      <w:rPr>
        <w:noProof/>
      </w:rPr>
      <mc:AlternateContent>
        <mc:Choice Requires="wps">
          <w:drawing>
            <wp:anchor distT="0" distB="0" distL="114300" distR="114300" simplePos="0" relativeHeight="251757568" behindDoc="0" locked="0" layoutInCell="1" allowOverlap="1" wp14:anchorId="389E9D3F" wp14:editId="38034929">
              <wp:simplePos x="0" y="0"/>
              <wp:positionH relativeFrom="margin">
                <wp:posOffset>-775335</wp:posOffset>
              </wp:positionH>
              <wp:positionV relativeFrom="paragraph">
                <wp:posOffset>-699770</wp:posOffset>
              </wp:positionV>
              <wp:extent cx="7078980" cy="623570"/>
              <wp:effectExtent l="0" t="0" r="0" b="0"/>
              <wp:wrapTopAndBottom/>
              <wp:docPr id="621" name="Rectangle 621"/>
              <wp:cNvGraphicFramePr/>
              <a:graphic xmlns:a="http://schemas.openxmlformats.org/drawingml/2006/main">
                <a:graphicData uri="http://schemas.microsoft.com/office/word/2010/wordprocessingShape">
                  <wps:wsp>
                    <wps:cNvSpPr/>
                    <wps:spPr>
                      <a:xfrm>
                        <a:off x="0" y="0"/>
                        <a:ext cx="7078980" cy="623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38A8C" id="Rectangle 621" o:spid="_x0000_s1026" style="position:absolute;margin-left:-61.05pt;margin-top:-55.1pt;width:557.4pt;height:49.1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" filled="f" stroked="f" strokeweight="2pt">
              <w10:wrap type="topAndBottom"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C26D9" w14:textId="77777777" w:rsidR="00D75852" w:rsidRDefault="00D75852" w:rsidP="0086139A">
      <w:r>
        <w:separator/>
      </w:r>
    </w:p>
  </w:footnote>
  <w:footnote w:type="continuationSeparator" w:id="0">
    <w:p w14:paraId="7525B323" w14:textId="77777777" w:rsidR="00D75852" w:rsidRDefault="00D75852" w:rsidP="00861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B6A9" w14:textId="77777777" w:rsidR="00F64A30" w:rsidRPr="00D02BC7" w:rsidRDefault="00F64A30" w:rsidP="0086139A">
    <w:pPr>
      <w:pStyle w:val="a5"/>
    </w:pPr>
    <w:r>
      <w:rPr>
        <w:noProof/>
        <w:lang w:val="ru-RU" w:eastAsia="ru-RU"/>
      </w:rPr>
      <mc:AlternateContent>
        <mc:Choice Requires="wpg">
          <w:drawing>
            <wp:anchor distT="0" distB="0" distL="114300" distR="114300" simplePos="0" relativeHeight="251700224" behindDoc="0" locked="1" layoutInCell="1" allowOverlap="1" wp14:anchorId="41D33513" wp14:editId="5EA7EE7F">
              <wp:simplePos x="0" y="0"/>
              <wp:positionH relativeFrom="page">
                <wp:posOffset>678180</wp:posOffset>
              </wp:positionH>
              <wp:positionV relativeFrom="page">
                <wp:posOffset>457200</wp:posOffset>
              </wp:positionV>
              <wp:extent cx="6648450" cy="9944100"/>
              <wp:effectExtent l="0" t="0" r="19050" b="38100"/>
              <wp:wrapNone/>
              <wp:docPr id="117097404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8450" cy="9944100"/>
                        <a:chOff x="0" y="0"/>
                        <a:chExt cx="20000" cy="20000"/>
                      </a:xfrm>
                    </wpg:grpSpPr>
                    <wps:wsp>
                      <wps:cNvPr id="1170974042"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974043"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4"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5"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6"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7"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8"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49"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50"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51"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52"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53"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1A8A79" w14:textId="77777777" w:rsidR="00F64A30" w:rsidRDefault="00F64A30" w:rsidP="00812A15">
                            <w:pPr>
                              <w:pStyle w:val="a7"/>
                              <w:jc w:val="center"/>
                              <w:rPr>
                                <w:sz w:val="18"/>
                              </w:rPr>
                            </w:pPr>
                            <w:r w:rsidRPr="009D7B9E">
                              <w:rPr>
                                <w:sz w:val="18"/>
                              </w:rPr>
                              <w:t>Змн</w:t>
                            </w:r>
                            <w:r>
                              <w:rPr>
                                <w:rFonts w:ascii="ISOCPEUR Cyr" w:hAnsi="ISOCPEUR Cyr"/>
                                <w:sz w:val="18"/>
                              </w:rPr>
                              <w:t>.</w:t>
                            </w:r>
                          </w:p>
                        </w:txbxContent>
                      </wps:txbx>
                      <wps:bodyPr rot="0" vert="horz" wrap="square" lIns="12700" tIns="12700" rIns="12700" bIns="12700" anchor="t" anchorCtr="0" upright="1">
                        <a:noAutofit/>
                      </wps:bodyPr>
                    </wps:wsp>
                    <wps:wsp>
                      <wps:cNvPr id="1170974055"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ED01A4" w14:textId="77777777" w:rsidR="00F64A30" w:rsidRDefault="00F64A30" w:rsidP="00812A1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1170974056"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06368A" w14:textId="77777777" w:rsidR="00F64A30" w:rsidRDefault="00F64A30" w:rsidP="00812A15">
                            <w:pPr>
                              <w:pStyle w:val="a7"/>
                              <w:jc w:val="center"/>
                              <w:rPr>
                                <w:sz w:val="18"/>
                              </w:rPr>
                            </w:pPr>
                            <w:r w:rsidRPr="009D7B9E">
                              <w:rPr>
                                <w:sz w:val="18"/>
                              </w:rPr>
                              <w:t>№ докум</w:t>
                            </w:r>
                            <w:r>
                              <w:rPr>
                                <w:rFonts w:ascii="ISOCPEUR Cyr" w:hAnsi="ISOCPEUR Cyr"/>
                                <w:sz w:val="18"/>
                              </w:rPr>
                              <w:t>.</w:t>
                            </w:r>
                          </w:p>
                        </w:txbxContent>
                      </wps:txbx>
                      <wps:bodyPr rot="0" vert="horz" wrap="square" lIns="12700" tIns="12700" rIns="12700" bIns="12700" anchor="t" anchorCtr="0" upright="1">
                        <a:noAutofit/>
                      </wps:bodyPr>
                    </wps:wsp>
                    <wps:wsp>
                      <wps:cNvPr id="1170974057"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F70770" w14:textId="77777777" w:rsidR="00F64A30" w:rsidRPr="009D7B9E" w:rsidRDefault="00F64A30" w:rsidP="00812A15">
                            <w:pPr>
                              <w:pStyle w:val="a7"/>
                              <w:jc w:val="center"/>
                              <w:rPr>
                                <w:sz w:val="18"/>
                              </w:rPr>
                            </w:pPr>
                            <w:r w:rsidRPr="009D7B9E">
                              <w:rPr>
                                <w:sz w:val="18"/>
                              </w:rPr>
                              <w:t>Підпис</w:t>
                            </w:r>
                          </w:p>
                        </w:txbxContent>
                      </wps:txbx>
                      <wps:bodyPr rot="0" vert="horz" wrap="square" lIns="12700" tIns="12700" rIns="12700" bIns="12700" anchor="t" anchorCtr="0" upright="1">
                        <a:noAutofit/>
                      </wps:bodyPr>
                    </wps:wsp>
                    <wps:wsp>
                      <wps:cNvPr id="1170974058"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B189FB" w14:textId="77777777" w:rsidR="00F64A30" w:rsidRPr="009D7B9E" w:rsidRDefault="00F64A30" w:rsidP="00812A15">
                            <w:pPr>
                              <w:pStyle w:val="a7"/>
                              <w:jc w:val="center"/>
                              <w:rPr>
                                <w:sz w:val="18"/>
                              </w:rPr>
                            </w:pPr>
                            <w:r w:rsidRPr="009D7B9E">
                              <w:rPr>
                                <w:sz w:val="18"/>
                              </w:rPr>
                              <w:t>Дата</w:t>
                            </w:r>
                          </w:p>
                        </w:txbxContent>
                      </wps:txbx>
                      <wps:bodyPr rot="0" vert="horz" wrap="square" lIns="12700" tIns="12700" rIns="12700" bIns="12700" anchor="t" anchorCtr="0" upright="1">
                        <a:noAutofit/>
                      </wps:bodyPr>
                    </wps:wsp>
                    <wps:wsp>
                      <wps:cNvPr id="1170974059"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A7408B" w14:textId="77777777" w:rsidR="00F64A30" w:rsidRDefault="00F64A30" w:rsidP="00812A1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1170974060"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899F13" w14:textId="77777777" w:rsidR="00F64A30" w:rsidRPr="0089731E" w:rsidRDefault="00000000" w:rsidP="00812A15">
                            <w:pPr>
                              <w:pStyle w:val="a7"/>
                              <w:jc w:val="center"/>
                              <w:rPr>
                                <w:sz w:val="22"/>
                                <w:szCs w:val="22"/>
                              </w:rPr>
                            </w:pPr>
                            <w:sdt>
                              <w:sdtPr>
                                <w:rPr>
                                  <w:sz w:val="22"/>
                                  <w:szCs w:val="22"/>
                                </w:rPr>
                                <w:id w:val="1714459695"/>
                                <w:docPartObj>
                                  <w:docPartGallery w:val="Page Numbers (Bottom of Page)"/>
                                  <w:docPartUnique/>
                                </w:docPartObj>
                              </w:sdtPr>
                              <w:sdtContent>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separate"/>
                                </w:r>
                                <w:r w:rsidR="00F64A30">
                                  <w:rPr>
                                    <w:noProof/>
                                    <w:sz w:val="22"/>
                                    <w:szCs w:val="22"/>
                                  </w:rPr>
                                  <w:t>21</w:t>
                                </w:r>
                                <w:r w:rsidR="00F64A30" w:rsidRPr="0089731E">
                                  <w:rPr>
                                    <w:sz w:val="22"/>
                                    <w:szCs w:val="22"/>
                                  </w:rPr>
                                  <w:fldChar w:fldCharType="end"/>
                                </w:r>
                              </w:sdtContent>
                            </w:sdt>
                            <w:r w:rsidR="00F64A30" w:rsidRPr="0089731E">
                              <w:rPr>
                                <w:sz w:val="22"/>
                                <w:szCs w:val="22"/>
                              </w:rPr>
                              <w:t xml:space="preserve"> </w:t>
                            </w:r>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end"/>
                            </w:r>
                          </w:p>
                        </w:txbxContent>
                      </wps:txbx>
                      <wps:bodyPr rot="0" vert="horz" wrap="square" lIns="12700" tIns="12700" rIns="12700" bIns="12700" anchor="t" anchorCtr="0" upright="1">
                        <a:noAutofit/>
                      </wps:bodyPr>
                    </wps:wsp>
                    <wps:wsp>
                      <wps:cNvPr id="1170974061"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727E4" w14:textId="4AE2F123" w:rsidR="00F64A30" w:rsidRPr="00732B48" w:rsidRDefault="00F64A30" w:rsidP="00812A15">
                            <w:pPr>
                              <w:pStyle w:val="a7"/>
                              <w:jc w:val="center"/>
                              <w:rPr>
                                <w:color w:val="000000" w:themeColor="text1"/>
                                <w:lang w:val="ru-RU"/>
                              </w:rPr>
                            </w:pPr>
                            <w:r>
                              <w:rPr>
                                <w:color w:val="000000" w:themeColor="text1"/>
                                <w:lang w:val="ru-RU"/>
                              </w:rPr>
                              <w:t>ДП</w:t>
                            </w:r>
                            <w:r w:rsidRPr="00732B48">
                              <w:rPr>
                                <w:color w:val="000000" w:themeColor="text1"/>
                                <w:lang w:val="ru-RU"/>
                              </w:rPr>
                              <w:t>.</w:t>
                            </w:r>
                            <w:r w:rsidR="00C47CA1" w:rsidRPr="00810611">
                              <w:t>253126ФМБД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66D218E3" w14:textId="77777777" w:rsidR="00F64A30" w:rsidRPr="008963D8" w:rsidRDefault="00F64A30" w:rsidP="0086139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33513" id="Group 311" o:spid="_x0000_s1026" style="position:absolute;left:0;text-align:left;margin-left:53.4pt;margin-top:36pt;width:523.5pt;height:783pt;z-index:2517002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">
              <v:rect id="Rectangle 31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" filled="f" strokeweight="2pt"/>
              <v:line id="Line 31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" strokeweight="2pt"/>
              <v:line id="Line 31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" strokeweight="2pt"/>
              <v:line id="Line 31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" strokeweight="2pt"/>
              <v:line id="Line 31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" strokeweight="2pt"/>
              <v:line id="Line 31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" strokeweight="2pt"/>
              <v:line id="Line 31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" strokeweight="2pt"/>
              <v:line id="Line 31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" strokeweight="2pt"/>
              <v:line id="Line 32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" strokeweight="1pt"/>
              <v:line id="Line 32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" strokeweight="2pt"/>
              <v:line id="Line 32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" strokeweight="1pt"/>
              <v:rect id="Rectangle 32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" filled="f" stroked="f" strokeweight=".25pt">
                <v:textbox inset="1pt,1pt,1pt,1pt">
                  <w:txbxContent>
                    <w:p w14:paraId="711A8A79" w14:textId="77777777" w:rsidR="00F64A30" w:rsidRDefault="00F64A30" w:rsidP="00812A15">
                      <w:pPr>
                        <w:pStyle w:val="a7"/>
                        <w:jc w:val="center"/>
                        <w:rPr>
                          <w:sz w:val="18"/>
                        </w:rPr>
                      </w:pPr>
                      <w:r w:rsidRPr="009D7B9E">
                        <w:rPr>
                          <w:sz w:val="18"/>
                        </w:rPr>
                        <w:t>Змн</w:t>
                      </w:r>
                      <w:r>
                        <w:rPr>
                          <w:rFonts w:ascii="ISOCPEUR Cyr" w:hAnsi="ISOCPEUR Cyr"/>
                          <w:sz w:val="18"/>
                        </w:rPr>
                        <w:t>.</w:t>
                      </w:r>
                    </w:p>
                  </w:txbxContent>
                </v:textbox>
              </v:rect>
              <v:rect id="Rectangle 32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" filled="f" stroked="f" strokeweight=".25pt">
                <v:textbox inset="1pt,1pt,1pt,1pt">
                  <w:txbxContent>
                    <w:p w14:paraId="70ED01A4" w14:textId="77777777" w:rsidR="00F64A30" w:rsidRDefault="00F64A30" w:rsidP="00812A15">
                      <w:pPr>
                        <w:pStyle w:val="a7"/>
                        <w:jc w:val="center"/>
                        <w:rPr>
                          <w:sz w:val="18"/>
                        </w:rPr>
                      </w:pPr>
                      <w:r w:rsidRPr="009D7B9E">
                        <w:rPr>
                          <w:sz w:val="18"/>
                        </w:rPr>
                        <w:t>Арк</w:t>
                      </w:r>
                      <w:r>
                        <w:rPr>
                          <w:rFonts w:ascii="ISOCPEUR Cyr" w:hAnsi="ISOCPEUR Cyr"/>
                          <w:sz w:val="18"/>
                        </w:rPr>
                        <w:t>.</w:t>
                      </w:r>
                    </w:p>
                  </w:txbxContent>
                </v:textbox>
              </v:rect>
              <v:rect id="Rectangle 32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" filled="f" stroked="f" strokeweight=".25pt">
                <v:textbox inset="1pt,1pt,1pt,1pt">
                  <w:txbxContent>
                    <w:p w14:paraId="6C06368A" w14:textId="77777777" w:rsidR="00F64A30" w:rsidRDefault="00F64A30" w:rsidP="00812A15">
                      <w:pPr>
                        <w:pStyle w:val="a7"/>
                        <w:jc w:val="center"/>
                        <w:rPr>
                          <w:sz w:val="18"/>
                        </w:rPr>
                      </w:pPr>
                      <w:r w:rsidRPr="009D7B9E">
                        <w:rPr>
                          <w:sz w:val="18"/>
                        </w:rPr>
                        <w:t>№ докум</w:t>
                      </w:r>
                      <w:r>
                        <w:rPr>
                          <w:rFonts w:ascii="ISOCPEUR Cyr" w:hAnsi="ISOCPEUR Cyr"/>
                          <w:sz w:val="18"/>
                        </w:rPr>
                        <w:t>.</w:t>
                      </w:r>
                    </w:p>
                  </w:txbxContent>
                </v:textbox>
              </v:rect>
              <v:rect id="Rectangle 32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" filled="f" stroked="f" strokeweight=".25pt">
                <v:textbox inset="1pt,1pt,1pt,1pt">
                  <w:txbxContent>
                    <w:p w14:paraId="24F70770" w14:textId="77777777" w:rsidR="00F64A30" w:rsidRPr="009D7B9E" w:rsidRDefault="00F64A30" w:rsidP="00812A15">
                      <w:pPr>
                        <w:pStyle w:val="a7"/>
                        <w:jc w:val="center"/>
                        <w:rPr>
                          <w:sz w:val="18"/>
                        </w:rPr>
                      </w:pPr>
                      <w:r w:rsidRPr="009D7B9E">
                        <w:rPr>
                          <w:sz w:val="18"/>
                        </w:rPr>
                        <w:t>Підпис</w:t>
                      </w:r>
                    </w:p>
                  </w:txbxContent>
                </v:textbox>
              </v:rect>
              <v:rect id="Rectangle 32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" filled="f" stroked="f" strokeweight=".25pt">
                <v:textbox inset="1pt,1pt,1pt,1pt">
                  <w:txbxContent>
                    <w:p w14:paraId="79B189FB" w14:textId="77777777" w:rsidR="00F64A30" w:rsidRPr="009D7B9E" w:rsidRDefault="00F64A30" w:rsidP="00812A15">
                      <w:pPr>
                        <w:pStyle w:val="a7"/>
                        <w:jc w:val="center"/>
                        <w:rPr>
                          <w:sz w:val="18"/>
                        </w:rPr>
                      </w:pPr>
                      <w:r w:rsidRPr="009D7B9E">
                        <w:rPr>
                          <w:sz w:val="18"/>
                        </w:rPr>
                        <w:t>Дата</w:t>
                      </w:r>
                    </w:p>
                  </w:txbxContent>
                </v:textbox>
              </v:rect>
              <v:rect id="Rectangle 32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" filled="f" stroked="f" strokeweight=".25pt">
                <v:textbox inset="1pt,1pt,1pt,1pt">
                  <w:txbxContent>
                    <w:p w14:paraId="52A7408B" w14:textId="77777777" w:rsidR="00F64A30" w:rsidRDefault="00F64A30" w:rsidP="00812A15">
                      <w:pPr>
                        <w:pStyle w:val="a7"/>
                        <w:jc w:val="center"/>
                        <w:rPr>
                          <w:sz w:val="18"/>
                        </w:rPr>
                      </w:pPr>
                      <w:r w:rsidRPr="009D7B9E">
                        <w:rPr>
                          <w:sz w:val="18"/>
                        </w:rPr>
                        <w:t>Арк</w:t>
                      </w:r>
                      <w:r>
                        <w:rPr>
                          <w:rFonts w:ascii="ISOCPEUR Cyr" w:hAnsi="ISOCPEUR Cyr"/>
                          <w:sz w:val="18"/>
                        </w:rPr>
                        <w:t>.</w:t>
                      </w:r>
                    </w:p>
                  </w:txbxContent>
                </v:textbox>
              </v:rect>
              <v:rect id="Rectangle 32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" filled="f" stroked="f" strokeweight=".25pt">
                <v:textbox inset="1pt,1pt,1pt,1pt">
                  <w:txbxContent>
                    <w:p w14:paraId="19899F13" w14:textId="77777777" w:rsidR="00F64A30" w:rsidRPr="0089731E" w:rsidRDefault="00000000" w:rsidP="00812A15">
                      <w:pPr>
                        <w:pStyle w:val="a7"/>
                        <w:jc w:val="center"/>
                        <w:rPr>
                          <w:sz w:val="22"/>
                          <w:szCs w:val="22"/>
                        </w:rPr>
                      </w:pPr>
                      <w:sdt>
                        <w:sdtPr>
                          <w:rPr>
                            <w:sz w:val="22"/>
                            <w:szCs w:val="22"/>
                          </w:rPr>
                          <w:id w:val="1714459695"/>
                          <w:docPartObj>
                            <w:docPartGallery w:val="Page Numbers (Bottom of Page)"/>
                            <w:docPartUnique/>
                          </w:docPartObj>
                        </w:sdtPr>
                        <w:sdtContent>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separate"/>
                          </w:r>
                          <w:r w:rsidR="00F64A30">
                            <w:rPr>
                              <w:noProof/>
                              <w:sz w:val="22"/>
                              <w:szCs w:val="22"/>
                            </w:rPr>
                            <w:t>21</w:t>
                          </w:r>
                          <w:r w:rsidR="00F64A30" w:rsidRPr="0089731E">
                            <w:rPr>
                              <w:sz w:val="22"/>
                              <w:szCs w:val="22"/>
                            </w:rPr>
                            <w:fldChar w:fldCharType="end"/>
                          </w:r>
                        </w:sdtContent>
                      </w:sdt>
                      <w:r w:rsidR="00F64A30" w:rsidRPr="0089731E">
                        <w:rPr>
                          <w:sz w:val="22"/>
                          <w:szCs w:val="22"/>
                        </w:rPr>
                        <w:t xml:space="preserve"> </w:t>
                      </w:r>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end"/>
                      </w:r>
                    </w:p>
                  </w:txbxContent>
                </v:textbox>
              </v:rect>
              <v:rect id="Rectangle 33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" filled="f" stroked="f" strokeweight=".25pt">
                <v:textbox inset="1pt,1pt,1pt,1pt">
                  <w:txbxContent>
                    <w:p w14:paraId="0A4727E4" w14:textId="4AE2F123" w:rsidR="00F64A30" w:rsidRPr="00732B48" w:rsidRDefault="00F64A30" w:rsidP="00812A15">
                      <w:pPr>
                        <w:pStyle w:val="a7"/>
                        <w:jc w:val="center"/>
                        <w:rPr>
                          <w:color w:val="000000" w:themeColor="text1"/>
                          <w:lang w:val="ru-RU"/>
                        </w:rPr>
                      </w:pPr>
                      <w:r>
                        <w:rPr>
                          <w:color w:val="000000" w:themeColor="text1"/>
                          <w:lang w:val="ru-RU"/>
                        </w:rPr>
                        <w:t>ДП</w:t>
                      </w:r>
                      <w:r w:rsidRPr="00732B48">
                        <w:rPr>
                          <w:color w:val="000000" w:themeColor="text1"/>
                          <w:lang w:val="ru-RU"/>
                        </w:rPr>
                        <w:t>.</w:t>
                      </w:r>
                      <w:r w:rsidR="00C47CA1" w:rsidRPr="00810611">
                        <w:t>253126ФМБД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66D218E3" w14:textId="77777777" w:rsidR="00F64A30" w:rsidRPr="008963D8" w:rsidRDefault="00F64A30" w:rsidP="0086139A"/>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906C2" w14:textId="77777777" w:rsidR="002106C2" w:rsidRDefault="002106C2" w:rsidP="0086139A">
    <w:pPr>
      <w:pStyle w:val="a5"/>
    </w:pPr>
    <w:r w:rsidRPr="00083F49">
      <w:rPr>
        <w:noProof/>
        <w:lang w:val="ru-RU" w:eastAsia="ru-RU"/>
      </w:rPr>
      <mc:AlternateContent>
        <mc:Choice Requires="wpg">
          <w:drawing>
            <wp:anchor distT="0" distB="0" distL="114300" distR="114300" simplePos="0" relativeHeight="251728896" behindDoc="1" locked="0" layoutInCell="0" allowOverlap="1" wp14:anchorId="6B755ABF" wp14:editId="10273EB6">
              <wp:simplePos x="0" y="0"/>
              <wp:positionH relativeFrom="margin">
                <wp:posOffset>-425450</wp:posOffset>
              </wp:positionH>
              <wp:positionV relativeFrom="page">
                <wp:posOffset>438923</wp:posOffset>
              </wp:positionV>
              <wp:extent cx="6663690" cy="10031730"/>
              <wp:effectExtent l="0" t="0" r="22860" b="26670"/>
              <wp:wrapNone/>
              <wp:docPr id="1170974065"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690" cy="10031730"/>
                        <a:chOff x="10" y="-31"/>
                        <a:chExt cx="20001" cy="20020"/>
                      </a:xfrm>
                    </wpg:grpSpPr>
                    <wps:wsp>
                      <wps:cNvPr id="1170974066"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974067"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68"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69"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70"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71"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72"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73"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074"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75"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74076"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047A60" w14:textId="77777777" w:rsidR="002106C2" w:rsidRDefault="002106C2" w:rsidP="001003EB">
                            <w:pPr>
                              <w:pStyle w:val="a7"/>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1170974077"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B4622" w14:textId="77777777" w:rsidR="002106C2" w:rsidRDefault="002106C2" w:rsidP="001003EB">
                            <w:pPr>
                              <w:pStyle w:val="a7"/>
                              <w:jc w:val="center"/>
                              <w:rPr>
                                <w:sz w:val="18"/>
                              </w:rPr>
                            </w:pPr>
                            <w:r>
                              <w:rPr>
                                <w:sz w:val="18"/>
                              </w:rPr>
                              <w:t>Арк.</w:t>
                            </w:r>
                          </w:p>
                        </w:txbxContent>
                      </wps:txbx>
                      <wps:bodyPr rot="0" vert="horz" wrap="square" lIns="12700" tIns="12700" rIns="12700" bIns="12700" anchor="t" anchorCtr="0" upright="1">
                        <a:noAutofit/>
                      </wps:bodyPr>
                    </wps:wsp>
                    <wps:wsp>
                      <wps:cNvPr id="1170974078"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A50DC" w14:textId="77777777" w:rsidR="002106C2" w:rsidRDefault="002106C2" w:rsidP="001003EB">
                            <w:pPr>
                              <w:pStyle w:val="a7"/>
                              <w:jc w:val="center"/>
                              <w:rPr>
                                <w:sz w:val="18"/>
                              </w:rPr>
                            </w:pPr>
                            <w:r>
                              <w:rPr>
                                <w:sz w:val="18"/>
                              </w:rPr>
                              <w:t>№ докум.</w:t>
                            </w:r>
                          </w:p>
                        </w:txbxContent>
                      </wps:txbx>
                      <wps:bodyPr rot="0" vert="horz" wrap="square" lIns="12700" tIns="12700" rIns="12700" bIns="12700" anchor="t" anchorCtr="0" upright="1">
                        <a:noAutofit/>
                      </wps:bodyPr>
                    </wps:wsp>
                    <wps:wsp>
                      <wps:cNvPr id="1170974079"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174A1" w14:textId="77777777" w:rsidR="002106C2" w:rsidRDefault="002106C2" w:rsidP="001003EB">
                            <w:pPr>
                              <w:pStyle w:val="a7"/>
                              <w:jc w:val="center"/>
                              <w:rPr>
                                <w:sz w:val="18"/>
                              </w:rPr>
                            </w:pPr>
                            <w:r>
                              <w:rPr>
                                <w:sz w:val="18"/>
                              </w:rPr>
                              <w:t>Підпис</w:t>
                            </w:r>
                          </w:p>
                        </w:txbxContent>
                      </wps:txbx>
                      <wps:bodyPr rot="0" vert="horz" wrap="square" lIns="12700" tIns="12700" rIns="12700" bIns="12700" anchor="t" anchorCtr="0" upright="1">
                        <a:noAutofit/>
                      </wps:bodyPr>
                    </wps:wsp>
                    <wps:wsp>
                      <wps:cNvPr id="457"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0CBA03" w14:textId="77777777" w:rsidR="002106C2" w:rsidRDefault="002106C2" w:rsidP="001003EB">
                            <w:pPr>
                              <w:pStyle w:val="a7"/>
                              <w:jc w:val="center"/>
                              <w:rPr>
                                <w:sz w:val="18"/>
                              </w:rPr>
                            </w:pPr>
                            <w:r>
                              <w:rPr>
                                <w:sz w:val="18"/>
                              </w:rPr>
                              <w:t>Дата</w:t>
                            </w:r>
                          </w:p>
                        </w:txbxContent>
                      </wps:txbx>
                      <wps:bodyPr rot="0" vert="horz" wrap="square" lIns="12700" tIns="12700" rIns="12700" bIns="12700" anchor="t" anchorCtr="0" upright="1">
                        <a:noAutofit/>
                      </wps:bodyPr>
                    </wps:wsp>
                    <wps:wsp>
                      <wps:cNvPr id="458"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F06143" w14:textId="77777777" w:rsidR="002106C2" w:rsidRDefault="002106C2" w:rsidP="001003EB">
                            <w:pPr>
                              <w:pStyle w:val="a7"/>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459"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E9E92E" w14:textId="7BA88A24" w:rsidR="002106C2" w:rsidRPr="003B192F" w:rsidRDefault="00863881" w:rsidP="001003EB">
                            <w:pPr>
                              <w:pStyle w:val="a7"/>
                              <w:jc w:val="center"/>
                              <w:rPr>
                                <w:sz w:val="18"/>
                              </w:rPr>
                            </w:pPr>
                            <w:r>
                              <w:rPr>
                                <w:sz w:val="18"/>
                              </w:rPr>
                              <w:t>7</w:t>
                            </w:r>
                          </w:p>
                        </w:txbxContent>
                      </wps:txbx>
                      <wps:bodyPr rot="0" vert="horz" wrap="square" lIns="12700" tIns="12700" rIns="12700" bIns="12700" anchor="t" anchorCtr="0" upright="1">
                        <a:noAutofit/>
                      </wps:bodyPr>
                    </wps:wsp>
                    <wps:wsp>
                      <wps:cNvPr id="460" name="Rectangle 7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CAB956" w14:textId="6FC649ED" w:rsidR="002106C2" w:rsidRDefault="002106C2" w:rsidP="001003EB">
                            <w:pPr>
                              <w:pStyle w:val="a7"/>
                              <w:jc w:val="center"/>
                              <w:rPr>
                                <w:rFonts w:ascii="Journal" w:hAnsi="Journal"/>
                                <w:lang w:val="ru-RU"/>
                              </w:rPr>
                            </w:pPr>
                            <w:r>
                              <w:rPr>
                                <w:lang w:val="ru-RU"/>
                              </w:rPr>
                              <w:t>ДП</w:t>
                            </w:r>
                            <w:r>
                              <w:t>.</w:t>
                            </w:r>
                            <w:r w:rsidR="00480794" w:rsidRPr="00480794">
                              <w:t>253126ФМБД</w:t>
                            </w:r>
                            <w:r>
                              <w:t>.2</w:t>
                            </w:r>
                            <w:r>
                              <w:rPr>
                                <w:lang w:val="ru-RU"/>
                              </w:rPr>
                              <w:t>6</w:t>
                            </w:r>
                            <w:r>
                              <w:t>.000.ПЗ</w:t>
                            </w:r>
                          </w:p>
                          <w:p w14:paraId="0E34DBE8" w14:textId="77777777" w:rsidR="002106C2" w:rsidRDefault="002106C2" w:rsidP="001003EB">
                            <w:pPr>
                              <w:pStyle w:val="a7"/>
                              <w:jc w:val="center"/>
                              <w:rPr>
                                <w:rFonts w:ascii="Journal" w:hAnsi="Journal"/>
                                <w:lang w:val="ru-RU"/>
                              </w:rPr>
                            </w:pPr>
                          </w:p>
                        </w:txbxContent>
                      </wps:txbx>
                      <wps:bodyPr rot="0" vert="horz" wrap="square" lIns="12700" tIns="12700" rIns="12700" bIns="12700" anchor="t" anchorCtr="0" upright="1">
                        <a:noAutofit/>
                      </wps:bodyPr>
                    </wps:wsp>
                    <wps:wsp>
                      <wps:cNvPr id="461"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2"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3"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4"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5"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66" name="Group 80"/>
                      <wpg:cNvGrpSpPr>
                        <a:grpSpLocks/>
                      </wpg:cNvGrpSpPr>
                      <wpg:grpSpPr bwMode="auto">
                        <a:xfrm>
                          <a:off x="39" y="18267"/>
                          <a:ext cx="4801" cy="310"/>
                          <a:chOff x="0" y="0"/>
                          <a:chExt cx="19999" cy="20000"/>
                        </a:xfrm>
                      </wpg:grpSpPr>
                      <wps:wsp>
                        <wps:cNvPr id="467"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60B0BA" w14:textId="77777777" w:rsidR="002106C2" w:rsidRDefault="002106C2" w:rsidP="001003EB">
                              <w:pPr>
                                <w:pStyle w:val="a7"/>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68"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1B5F9F" w14:textId="45892C47" w:rsidR="002106C2" w:rsidRPr="007A4582" w:rsidRDefault="007A4582" w:rsidP="001003EB">
                              <w:pPr>
                                <w:pStyle w:val="a7"/>
                                <w:rPr>
                                  <w:rFonts w:cs="Courier New"/>
                                  <w:sz w:val="18"/>
                                </w:rPr>
                              </w:pPr>
                              <w:r w:rsidRPr="007A4582">
                                <w:rPr>
                                  <w:rFonts w:cs="Courier New"/>
                                  <w:sz w:val="16"/>
                                </w:rPr>
                                <w:t>Ковальчук О.</w:t>
                              </w:r>
                              <w:r w:rsidR="00C17118">
                                <w:rPr>
                                  <w:rFonts w:cs="Courier New"/>
                                  <w:sz w:val="16"/>
                                </w:rPr>
                                <w:t xml:space="preserve"> </w:t>
                              </w:r>
                              <w:r w:rsidRPr="007A4582">
                                <w:rPr>
                                  <w:rFonts w:cs="Courier New"/>
                                  <w:sz w:val="16"/>
                                </w:rPr>
                                <w:t>В.</w:t>
                              </w:r>
                            </w:p>
                            <w:p w14:paraId="0F302225" w14:textId="77777777" w:rsidR="002106C2" w:rsidRPr="00706C07" w:rsidRDefault="002106C2" w:rsidP="0086139A"/>
                          </w:txbxContent>
                        </wps:txbx>
                        <wps:bodyPr rot="0" vert="horz" wrap="square" lIns="12700" tIns="12700" rIns="12700" bIns="12700" anchor="t" anchorCtr="0" upright="1">
                          <a:noAutofit/>
                        </wps:bodyPr>
                      </wps:wsp>
                    </wpg:grpSp>
                    <wpg:grpSp>
                      <wpg:cNvPr id="469" name="Group 83"/>
                      <wpg:cNvGrpSpPr>
                        <a:grpSpLocks/>
                      </wpg:cNvGrpSpPr>
                      <wpg:grpSpPr bwMode="auto">
                        <a:xfrm>
                          <a:off x="39" y="18614"/>
                          <a:ext cx="4801" cy="309"/>
                          <a:chOff x="0" y="0"/>
                          <a:chExt cx="19999" cy="20000"/>
                        </a:xfrm>
                      </wpg:grpSpPr>
                      <wps:wsp>
                        <wps:cNvPr id="470"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5C92E3" w14:textId="77777777" w:rsidR="002106C2" w:rsidRDefault="002106C2" w:rsidP="001003EB">
                              <w:pPr>
                                <w:pStyle w:val="a7"/>
                                <w:rPr>
                                  <w:sz w:val="18"/>
                                </w:rPr>
                              </w:pPr>
                              <w:r>
                                <w:rPr>
                                  <w:sz w:val="18"/>
                                </w:rPr>
                                <w:t xml:space="preserve"> Перевір.</w:t>
                              </w:r>
                            </w:p>
                          </w:txbxContent>
                        </wps:txbx>
                        <wps:bodyPr rot="0" vert="horz" wrap="square" lIns="12700" tIns="12700" rIns="12700" bIns="12700" anchor="t" anchorCtr="0" upright="1">
                          <a:noAutofit/>
                        </wps:bodyPr>
                      </wps:wsp>
                      <wps:wsp>
                        <wps:cNvPr id="471"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379449" w14:textId="7B2A9019" w:rsidR="002106C2" w:rsidRPr="00480794" w:rsidRDefault="00480794" w:rsidP="001003EB">
                              <w:pPr>
                                <w:pStyle w:val="a7"/>
                                <w:rPr>
                                  <w:rFonts w:ascii="Journal" w:hAnsi="Journal"/>
                                  <w:sz w:val="16"/>
                                  <w:szCs w:val="16"/>
                                </w:rPr>
                              </w:pPr>
                              <w:r>
                                <w:rPr>
                                  <w:sz w:val="16"/>
                                  <w:szCs w:val="16"/>
                                </w:rPr>
                                <w:t>Са</w:t>
                              </w:r>
                              <w:r w:rsidR="002568D4">
                                <w:rPr>
                                  <w:sz w:val="16"/>
                                  <w:szCs w:val="16"/>
                                </w:rPr>
                                <w:t>єнко А.А.</w:t>
                              </w:r>
                            </w:p>
                            <w:p w14:paraId="5E407A80" w14:textId="77777777" w:rsidR="002106C2" w:rsidRPr="00706C07" w:rsidRDefault="002106C2" w:rsidP="001003EB">
                              <w:pPr>
                                <w:pStyle w:val="a7"/>
                                <w:rPr>
                                  <w:rFonts w:ascii="Journal" w:hAnsi="Journal"/>
                                  <w:sz w:val="16"/>
                                  <w:szCs w:val="16"/>
                                </w:rPr>
                              </w:pPr>
                            </w:p>
                          </w:txbxContent>
                        </wps:txbx>
                        <wps:bodyPr rot="0" vert="horz" wrap="square" lIns="12700" tIns="12700" rIns="12700" bIns="12700" anchor="t" anchorCtr="0" upright="1">
                          <a:noAutofit/>
                        </wps:bodyPr>
                      </wps:wsp>
                    </wpg:grpSp>
                    <wpg:grpSp>
                      <wpg:cNvPr id="472" name="Group 86"/>
                      <wpg:cNvGrpSpPr>
                        <a:grpSpLocks/>
                      </wpg:cNvGrpSpPr>
                      <wpg:grpSpPr bwMode="auto">
                        <a:xfrm>
                          <a:off x="39" y="18969"/>
                          <a:ext cx="4801" cy="309"/>
                          <a:chOff x="0" y="0"/>
                          <a:chExt cx="19999" cy="20000"/>
                        </a:xfrm>
                      </wpg:grpSpPr>
                      <wps:wsp>
                        <wps:cNvPr id="473"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EA215" w14:textId="77777777" w:rsidR="002106C2" w:rsidRDefault="002106C2" w:rsidP="001003EB">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474"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509B06" w14:textId="722F5351" w:rsidR="002106C2" w:rsidRPr="00F526C5" w:rsidRDefault="00130046" w:rsidP="001003EB">
                              <w:pPr>
                                <w:pStyle w:val="a7"/>
                                <w:rPr>
                                  <w:sz w:val="16"/>
                                </w:rPr>
                              </w:pPr>
                              <w:r w:rsidRPr="00F526C5">
                                <w:rPr>
                                  <w:sz w:val="16"/>
                                </w:rPr>
                                <w:t>Морохович В. С.</w:t>
                              </w:r>
                            </w:p>
                          </w:txbxContent>
                        </wps:txbx>
                        <wps:bodyPr rot="0" vert="horz" wrap="square" lIns="12700" tIns="12700" rIns="12700" bIns="12700" anchor="t" anchorCtr="0" upright="1">
                          <a:noAutofit/>
                        </wps:bodyPr>
                      </wps:wsp>
                    </wpg:grpSp>
                    <wpg:grpSp>
                      <wpg:cNvPr id="475" name="Group 89"/>
                      <wpg:cNvGrpSpPr>
                        <a:grpSpLocks/>
                      </wpg:cNvGrpSpPr>
                      <wpg:grpSpPr bwMode="auto">
                        <a:xfrm>
                          <a:off x="39" y="19314"/>
                          <a:ext cx="4801" cy="310"/>
                          <a:chOff x="0" y="0"/>
                          <a:chExt cx="19999" cy="20000"/>
                        </a:xfrm>
                      </wpg:grpSpPr>
                      <wps:wsp>
                        <wps:cNvPr id="117097411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1CC64D" w14:textId="77777777" w:rsidR="002106C2" w:rsidRDefault="002106C2" w:rsidP="001003EB">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1170974120"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940BDD" w14:textId="77777777" w:rsidR="002106C2" w:rsidRPr="00B13D94" w:rsidRDefault="002106C2"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wps:txbx>
                        <wps:bodyPr rot="0" vert="horz" wrap="square" lIns="12700" tIns="12700" rIns="12700" bIns="12700" anchor="t" anchorCtr="0" upright="1">
                          <a:noAutofit/>
                        </wps:bodyPr>
                      </wps:wsp>
                    </wpg:grpSp>
                    <wpg:grpSp>
                      <wpg:cNvPr id="544" name="Group 92"/>
                      <wpg:cNvGrpSpPr>
                        <a:grpSpLocks/>
                      </wpg:cNvGrpSpPr>
                      <wpg:grpSpPr bwMode="auto">
                        <a:xfrm>
                          <a:off x="39" y="19660"/>
                          <a:ext cx="4801" cy="309"/>
                          <a:chOff x="0" y="0"/>
                          <a:chExt cx="19999" cy="20000"/>
                        </a:xfrm>
                      </wpg:grpSpPr>
                      <wps:wsp>
                        <wps:cNvPr id="545"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B7DFF3" w14:textId="77777777" w:rsidR="002106C2" w:rsidRDefault="002106C2" w:rsidP="001003EB">
                              <w:pPr>
                                <w:pStyle w:val="a7"/>
                                <w:rPr>
                                  <w:sz w:val="18"/>
                                </w:rPr>
                              </w:pPr>
                              <w:r>
                                <w:rPr>
                                  <w:sz w:val="18"/>
                                </w:rPr>
                                <w:t xml:space="preserve"> Затверд.</w:t>
                              </w:r>
                            </w:p>
                          </w:txbxContent>
                        </wps:txbx>
                        <wps:bodyPr rot="0" vert="horz" wrap="square" lIns="12700" tIns="12700" rIns="12700" bIns="12700" anchor="t" anchorCtr="0" upright="1">
                          <a:noAutofit/>
                        </wps:bodyPr>
                      </wps:wsp>
                      <wps:wsp>
                        <wps:cNvPr id="546"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707EE6" w14:textId="77777777" w:rsidR="002106C2" w:rsidRPr="00706C07" w:rsidRDefault="002106C2" w:rsidP="001003EB">
                              <w:pPr>
                                <w:pStyle w:val="a7"/>
                                <w:rPr>
                                  <w:sz w:val="16"/>
                                  <w:szCs w:val="16"/>
                                </w:rPr>
                              </w:pPr>
                              <w:r>
                                <w:rPr>
                                  <w:sz w:val="16"/>
                                  <w:szCs w:val="16"/>
                                </w:rPr>
                                <w:t>Лінчук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547"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8"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26A4EA" w14:textId="7D68C4EC" w:rsidR="007A4582" w:rsidRPr="007A4582" w:rsidRDefault="007A4582" w:rsidP="009F3B54">
                            <w:pPr>
                              <w:pStyle w:val="FrameTitle"/>
                              <w:rPr>
                                <w:i/>
                                <w:iCs/>
                              </w:rPr>
                            </w:pPr>
                            <w:r w:rsidRPr="007A4582">
                              <w:rPr>
                                <w:i/>
                                <w:iCs/>
                              </w:rPr>
                              <w:t>Розробка системи для швидких онлайн-опитувань з контролем унікальності</w:t>
                            </w:r>
                          </w:p>
                          <w:p w14:paraId="029D513D" w14:textId="214ECD4C" w:rsidR="002106C2" w:rsidRPr="007A4582" w:rsidRDefault="002106C2" w:rsidP="009F3B54">
                            <w:pPr>
                              <w:pStyle w:val="FrameTitle"/>
                              <w:rPr>
                                <w:i/>
                                <w:iCs/>
                              </w:rPr>
                            </w:pPr>
                            <w:r w:rsidRPr="007A4582">
                              <w:rPr>
                                <w:i/>
                                <w:iCs/>
                              </w:rPr>
                              <w:t>Пояснювальна записка</w:t>
                            </w:r>
                          </w:p>
                        </w:txbxContent>
                      </wps:txbx>
                      <wps:bodyPr rot="0" vert="horz" wrap="square" lIns="12700" tIns="12700" rIns="12700" bIns="12700" anchor="ctr" anchorCtr="0" upright="1">
                        <a:noAutofit/>
                      </wps:bodyPr>
                    </wps:wsp>
                    <wps:wsp>
                      <wps:cNvPr id="549"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0"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8"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9"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1929D6" w14:textId="77777777" w:rsidR="002106C2" w:rsidRDefault="002106C2" w:rsidP="001003EB">
                            <w:pPr>
                              <w:pStyle w:val="a7"/>
                              <w:jc w:val="center"/>
                              <w:rPr>
                                <w:sz w:val="18"/>
                              </w:rPr>
                            </w:pPr>
                            <w:r>
                              <w:rPr>
                                <w:sz w:val="18"/>
                              </w:rPr>
                              <w:t>Літ.</w:t>
                            </w:r>
                          </w:p>
                        </w:txbxContent>
                      </wps:txbx>
                      <wps:bodyPr rot="0" vert="horz" wrap="square" lIns="12700" tIns="12700" rIns="12700" bIns="12700" anchor="t" anchorCtr="0" upright="1">
                        <a:noAutofit/>
                      </wps:bodyPr>
                    </wps:wsp>
                    <wps:wsp>
                      <wps:cNvPr id="560"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C15146" w14:textId="77777777" w:rsidR="002106C2" w:rsidRDefault="002106C2" w:rsidP="001003EB">
                            <w:pPr>
                              <w:pStyle w:val="a7"/>
                              <w:jc w:val="center"/>
                              <w:rPr>
                                <w:rFonts w:ascii="Journal" w:hAnsi="Journal"/>
                                <w:sz w:val="18"/>
                              </w:rPr>
                            </w:pPr>
                            <w:r>
                              <w:rPr>
                                <w:sz w:val="18"/>
                              </w:rPr>
                              <w:t>Ар</w:t>
                            </w:r>
                            <w:r>
                              <w:rPr>
                                <w:sz w:val="18"/>
                                <w:lang w:val="ru-RU"/>
                              </w:rPr>
                              <w:t>к</w:t>
                            </w:r>
                            <w:r>
                              <w:rPr>
                                <w:sz w:val="18"/>
                              </w:rPr>
                              <w:t>ушів</w:t>
                            </w:r>
                          </w:p>
                        </w:txbxContent>
                      </wps:txbx>
                      <wps:bodyPr rot="0" vert="horz" wrap="square" lIns="12700" tIns="12700" rIns="12700" bIns="12700" anchor="t" anchorCtr="0" upright="1">
                        <a:noAutofit/>
                      </wps:bodyPr>
                    </wps:wsp>
                    <wps:wsp>
                      <wps:cNvPr id="561" name="Rectangle 10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61AD9B" w14:textId="287615D5" w:rsidR="002106C2" w:rsidRPr="00754A9D" w:rsidRDefault="00520C4B" w:rsidP="00520C4B">
                            <w:pPr>
                              <w:ind w:firstLine="0"/>
                              <w:jc w:val="center"/>
                              <w:rPr>
                                <w:rFonts w:ascii="ISOCPEUR" w:hAnsi="ISOCPEUR"/>
                                <w:i/>
                              </w:rPr>
                            </w:pPr>
                            <w:r>
                              <w:rPr>
                                <w:rFonts w:ascii="ISOCPEUR" w:hAnsi="ISOCPEUR"/>
                                <w:i/>
                                <w:sz w:val="18"/>
                              </w:rPr>
                              <w:t>17</w:t>
                            </w:r>
                            <w:r w:rsidR="00863881">
                              <w:rPr>
                                <w:rFonts w:ascii="ISOCPEUR" w:hAnsi="ISOCPEUR"/>
                                <w:i/>
                                <w:sz w:val="18"/>
                              </w:rPr>
                              <w:t>1</w:t>
                            </w:r>
                          </w:p>
                        </w:txbxContent>
                      </wps:txbx>
                      <wps:bodyPr rot="0" vert="horz" wrap="square" lIns="12700" tIns="12700" rIns="12700" bIns="12700" anchor="t" anchorCtr="0" upright="1">
                        <a:noAutofit/>
                      </wps:bodyPr>
                    </wps:wsp>
                    <wps:wsp>
                      <wps:cNvPr id="562"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3"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4" name="Rectangle 105"/>
                      <wps:cNvSpPr>
                        <a:spLocks noChangeArrowheads="1"/>
                      </wps:cNvSpPr>
                      <wps:spPr bwMode="auto">
                        <a:xfrm>
                          <a:off x="14295" y="19115"/>
                          <a:ext cx="5609"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A0AC" w14:textId="17EEBA6E" w:rsidR="002106C2" w:rsidRPr="000350C7" w:rsidRDefault="002106C2" w:rsidP="001003EB">
                            <w:pPr>
                              <w:pStyle w:val="a7"/>
                              <w:jc w:val="center"/>
                              <w:rPr>
                                <w:sz w:val="20"/>
                                <w:szCs w:val="16"/>
                              </w:rPr>
                            </w:pPr>
                            <w:r w:rsidRPr="000350C7">
                              <w:rPr>
                                <w:sz w:val="20"/>
                                <w:szCs w:val="16"/>
                              </w:rPr>
                              <w:t xml:space="preserve">ПГФК ДВНЗ УжНУ </w:t>
                            </w:r>
                          </w:p>
                          <w:p w14:paraId="4695BC34" w14:textId="35824294" w:rsidR="002106C2" w:rsidRPr="000350C7" w:rsidRDefault="002106C2" w:rsidP="001003EB">
                            <w:pPr>
                              <w:pStyle w:val="a7"/>
                              <w:jc w:val="center"/>
                              <w:rPr>
                                <w:rFonts w:ascii="Journal" w:hAnsi="Journal"/>
                                <w:sz w:val="20"/>
                                <w:szCs w:val="16"/>
                                <w:lang w:val="ru-RU"/>
                              </w:rPr>
                            </w:pPr>
                            <w:r w:rsidRPr="000350C7">
                              <w:rPr>
                                <w:sz w:val="20"/>
                                <w:szCs w:val="16"/>
                              </w:rPr>
                              <w:t>КН-</w:t>
                            </w:r>
                            <w:r w:rsidR="007A4582">
                              <w:rPr>
                                <w:sz w:val="20"/>
                                <w:szCs w:val="16"/>
                              </w:rPr>
                              <w:t>42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755ABF" id="Группа 4169" o:spid="_x0000_s1046" style="position:absolute;left:0;text-align:left;margin-left:-33.5pt;margin-top:34.55pt;width:524.7pt;height:789.9pt;z-index:-251587584;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" o:allowincell="f">
              <v:rect id="Rectangle 57" o:spid="_x0000_s104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" filled="f" strokeweight="2pt"/>
              <v:line id="Line 58"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" strokeweight="2pt"/>
              <v:line id="Line 59"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" strokeweight="2pt"/>
              <v:line id="Line 60"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" strokeweight="2pt"/>
              <v:line id="Line 61"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" strokeweight="2pt"/>
              <v:line id="Line 62"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" strokeweight="2pt"/>
              <v:line id="Line 63"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" strokeweight="2pt"/>
              <v:line id="Line 64"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" strokeweight="2pt"/>
              <v:line id="Line 65"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" strokeweight="1pt"/>
              <v:line id="Line 66"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" strokeweight="1pt"/>
              <v:rect id="Rectangle 67"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" filled="f" stroked="f" strokeweight=".25pt">
                <v:textbox inset="1pt,1pt,1pt,1pt">
                  <w:txbxContent>
                    <w:p w14:paraId="32047A60" w14:textId="77777777" w:rsidR="002106C2" w:rsidRDefault="002106C2" w:rsidP="001003EB">
                      <w:pPr>
                        <w:pStyle w:val="a7"/>
                        <w:jc w:val="center"/>
                        <w:rPr>
                          <w:rFonts w:ascii="Journal" w:hAnsi="Journal"/>
                          <w:sz w:val="18"/>
                        </w:rPr>
                      </w:pPr>
                      <w:r>
                        <w:rPr>
                          <w:sz w:val="18"/>
                        </w:rPr>
                        <w:t>Змн</w:t>
                      </w:r>
                      <w:r>
                        <w:rPr>
                          <w:rFonts w:ascii="Journal" w:hAnsi="Journal"/>
                          <w:sz w:val="18"/>
                        </w:rPr>
                        <w:t>.</w:t>
                      </w:r>
                    </w:p>
                  </w:txbxContent>
                </v:textbox>
              </v:rect>
              <v:rect id="Rectangle 68"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" filled="f" stroked="f" strokeweight=".25pt">
                <v:textbox inset="1pt,1pt,1pt,1pt">
                  <w:txbxContent>
                    <w:p w14:paraId="16FB4622" w14:textId="77777777" w:rsidR="002106C2" w:rsidRDefault="002106C2" w:rsidP="001003EB">
                      <w:pPr>
                        <w:pStyle w:val="a7"/>
                        <w:jc w:val="center"/>
                        <w:rPr>
                          <w:sz w:val="18"/>
                        </w:rPr>
                      </w:pPr>
                      <w:r>
                        <w:rPr>
                          <w:sz w:val="18"/>
                        </w:rPr>
                        <w:t>Арк.</w:t>
                      </w:r>
                    </w:p>
                  </w:txbxContent>
                </v:textbox>
              </v:rect>
              <v:rect id="Rectangle 69"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" filled="f" stroked="f" strokeweight=".25pt">
                <v:textbox inset="1pt,1pt,1pt,1pt">
                  <w:txbxContent>
                    <w:p w14:paraId="5C4A50DC" w14:textId="77777777" w:rsidR="002106C2" w:rsidRDefault="002106C2" w:rsidP="001003EB">
                      <w:pPr>
                        <w:pStyle w:val="a7"/>
                        <w:jc w:val="center"/>
                        <w:rPr>
                          <w:sz w:val="18"/>
                        </w:rPr>
                      </w:pPr>
                      <w:r>
                        <w:rPr>
                          <w:sz w:val="18"/>
                        </w:rPr>
                        <w:t>№ докум.</w:t>
                      </w:r>
                    </w:p>
                  </w:txbxContent>
                </v:textbox>
              </v:rect>
              <v:rect id="Rectangle 70"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" filled="f" stroked="f" strokeweight=".25pt">
                <v:textbox inset="1pt,1pt,1pt,1pt">
                  <w:txbxContent>
                    <w:p w14:paraId="4CE174A1" w14:textId="77777777" w:rsidR="002106C2" w:rsidRDefault="002106C2" w:rsidP="001003EB">
                      <w:pPr>
                        <w:pStyle w:val="a7"/>
                        <w:jc w:val="center"/>
                        <w:rPr>
                          <w:sz w:val="18"/>
                        </w:rPr>
                      </w:pPr>
                      <w:r>
                        <w:rPr>
                          <w:sz w:val="18"/>
                        </w:rPr>
                        <w:t>Підпис</w:t>
                      </w:r>
                    </w:p>
                  </w:txbxContent>
                </v:textbox>
              </v:rect>
              <v:rect id="Rectangle 71"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" filled="f" stroked="f" strokeweight=".25pt">
                <v:textbox inset="1pt,1pt,1pt,1pt">
                  <w:txbxContent>
                    <w:p w14:paraId="520CBA03" w14:textId="77777777" w:rsidR="002106C2" w:rsidRDefault="002106C2" w:rsidP="001003EB">
                      <w:pPr>
                        <w:pStyle w:val="a7"/>
                        <w:jc w:val="center"/>
                        <w:rPr>
                          <w:sz w:val="18"/>
                        </w:rPr>
                      </w:pPr>
                      <w:r>
                        <w:rPr>
                          <w:sz w:val="18"/>
                        </w:rPr>
                        <w:t>Дата</w:t>
                      </w:r>
                    </w:p>
                  </w:txbxContent>
                </v:textbox>
              </v:rect>
              <v:rect id="Rectangle 72"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" filled="f" stroked="f" strokeweight=".25pt">
                <v:textbox inset="1pt,1pt,1pt,1pt">
                  <w:txbxContent>
                    <w:p w14:paraId="00F06143" w14:textId="77777777" w:rsidR="002106C2" w:rsidRDefault="002106C2" w:rsidP="001003EB">
                      <w:pPr>
                        <w:pStyle w:val="a7"/>
                        <w:jc w:val="center"/>
                        <w:rPr>
                          <w:rFonts w:ascii="Journal" w:hAnsi="Journal"/>
                          <w:sz w:val="18"/>
                        </w:rPr>
                      </w:pPr>
                      <w:r>
                        <w:rPr>
                          <w:sz w:val="18"/>
                        </w:rPr>
                        <w:t>Арк.</w:t>
                      </w:r>
                    </w:p>
                  </w:txbxContent>
                </v:textbox>
              </v:rect>
              <v:rect id="Rectangle 73"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" filled="f" stroked="f" strokeweight=".25pt">
                <v:textbox inset="1pt,1pt,1pt,1pt">
                  <w:txbxContent>
                    <w:p w14:paraId="66E9E92E" w14:textId="7BA88A24" w:rsidR="002106C2" w:rsidRPr="003B192F" w:rsidRDefault="00863881" w:rsidP="001003EB">
                      <w:pPr>
                        <w:pStyle w:val="a7"/>
                        <w:jc w:val="center"/>
                        <w:rPr>
                          <w:sz w:val="18"/>
                        </w:rPr>
                      </w:pPr>
                      <w:r>
                        <w:rPr>
                          <w:sz w:val="18"/>
                        </w:rPr>
                        <w:t>7</w:t>
                      </w:r>
                    </w:p>
                  </w:txbxContent>
                </v:textbox>
              </v:rect>
              <v:rect id="Rectangle 74"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" filled="f" stroked="f" strokeweight=".25pt">
                <v:textbox inset="1pt,1pt,1pt,1pt">
                  <w:txbxContent>
                    <w:p w14:paraId="3ACAB956" w14:textId="6FC649ED" w:rsidR="002106C2" w:rsidRDefault="002106C2" w:rsidP="001003EB">
                      <w:pPr>
                        <w:pStyle w:val="a7"/>
                        <w:jc w:val="center"/>
                        <w:rPr>
                          <w:rFonts w:ascii="Journal" w:hAnsi="Journal"/>
                          <w:lang w:val="ru-RU"/>
                        </w:rPr>
                      </w:pPr>
                      <w:r>
                        <w:rPr>
                          <w:lang w:val="ru-RU"/>
                        </w:rPr>
                        <w:t>ДП</w:t>
                      </w:r>
                      <w:r>
                        <w:t>.</w:t>
                      </w:r>
                      <w:r w:rsidR="00480794" w:rsidRPr="00480794">
                        <w:t>253126ФМБД</w:t>
                      </w:r>
                      <w:r>
                        <w:t>.2</w:t>
                      </w:r>
                      <w:r>
                        <w:rPr>
                          <w:lang w:val="ru-RU"/>
                        </w:rPr>
                        <w:t>6</w:t>
                      </w:r>
                      <w:r>
                        <w:t>.000.ПЗ</w:t>
                      </w:r>
                    </w:p>
                    <w:p w14:paraId="0E34DBE8" w14:textId="77777777" w:rsidR="002106C2" w:rsidRDefault="002106C2" w:rsidP="001003EB">
                      <w:pPr>
                        <w:pStyle w:val="a7"/>
                        <w:jc w:val="center"/>
                        <w:rPr>
                          <w:rFonts w:ascii="Journal" w:hAnsi="Journal"/>
                          <w:lang w:val="ru-RU"/>
                        </w:rPr>
                      </w:pPr>
                    </w:p>
                  </w:txbxContent>
                </v:textbox>
              </v:rect>
              <v:line id="Line 75"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" strokeweight="2pt"/>
              <v:line id="Line 76"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" strokeweight="2pt"/>
              <v:line id="Line 77"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" strokeweight="1pt"/>
              <v:line id="Line 78"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" strokeweight="1pt"/>
              <v:line id="Line 79"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" strokeweight="1pt"/>
              <v:group id="Group 80"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rect id="Rectangle 81"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" filled="f" stroked="f" strokeweight=".25pt">
                  <v:textbox inset="1pt,1pt,1pt,1pt">
                    <w:txbxContent>
                      <w:p w14:paraId="1960B0BA" w14:textId="77777777" w:rsidR="002106C2" w:rsidRDefault="002106C2" w:rsidP="001003EB">
                        <w:pPr>
                          <w:pStyle w:val="a7"/>
                          <w:rPr>
                            <w:rFonts w:ascii="Journal" w:hAnsi="Journal"/>
                            <w:sz w:val="18"/>
                          </w:rPr>
                        </w:pPr>
                        <w:r>
                          <w:rPr>
                            <w:sz w:val="18"/>
                          </w:rPr>
                          <w:t xml:space="preserve"> Розро</w:t>
                        </w:r>
                        <w:r>
                          <w:rPr>
                            <w:rFonts w:ascii="Journal" w:hAnsi="Journal"/>
                            <w:sz w:val="18"/>
                          </w:rPr>
                          <w:t>б.</w:t>
                        </w:r>
                      </w:p>
                    </w:txbxContent>
                  </v:textbox>
                </v:rect>
                <v:rect id="Rectangle 82"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" filled="f" stroked="f" strokeweight=".25pt">
                  <v:textbox inset="1pt,1pt,1pt,1pt">
                    <w:txbxContent>
                      <w:p w14:paraId="221B5F9F" w14:textId="45892C47" w:rsidR="002106C2" w:rsidRPr="007A4582" w:rsidRDefault="007A4582" w:rsidP="001003EB">
                        <w:pPr>
                          <w:pStyle w:val="a7"/>
                          <w:rPr>
                            <w:rFonts w:cs="Courier New"/>
                            <w:sz w:val="18"/>
                          </w:rPr>
                        </w:pPr>
                        <w:r w:rsidRPr="007A4582">
                          <w:rPr>
                            <w:rFonts w:cs="Courier New"/>
                            <w:sz w:val="16"/>
                          </w:rPr>
                          <w:t>Ковальчук О.</w:t>
                        </w:r>
                        <w:r w:rsidR="00C17118">
                          <w:rPr>
                            <w:rFonts w:cs="Courier New"/>
                            <w:sz w:val="16"/>
                          </w:rPr>
                          <w:t xml:space="preserve"> </w:t>
                        </w:r>
                        <w:r w:rsidRPr="007A4582">
                          <w:rPr>
                            <w:rFonts w:cs="Courier New"/>
                            <w:sz w:val="16"/>
                          </w:rPr>
                          <w:t>В.</w:t>
                        </w:r>
                      </w:p>
                      <w:p w14:paraId="0F302225" w14:textId="77777777" w:rsidR="002106C2" w:rsidRPr="00706C07" w:rsidRDefault="002106C2" w:rsidP="0086139A"/>
                    </w:txbxContent>
                  </v:textbox>
                </v:rect>
              </v:group>
              <v:group id="Group 83"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rect id="Rectangle 84"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" filled="f" stroked="f" strokeweight=".25pt">
                  <v:textbox inset="1pt,1pt,1pt,1pt">
                    <w:txbxContent>
                      <w:p w14:paraId="785C92E3" w14:textId="77777777" w:rsidR="002106C2" w:rsidRDefault="002106C2" w:rsidP="001003EB">
                        <w:pPr>
                          <w:pStyle w:val="a7"/>
                          <w:rPr>
                            <w:sz w:val="18"/>
                          </w:rPr>
                        </w:pPr>
                        <w:r>
                          <w:rPr>
                            <w:sz w:val="18"/>
                          </w:rPr>
                          <w:t xml:space="preserve"> Перевір.</w:t>
                        </w:r>
                      </w:p>
                    </w:txbxContent>
                  </v:textbox>
                </v:rect>
                <v:rect id="Rectangle 85"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" filled="f" stroked="f" strokeweight=".25pt">
                  <v:textbox inset="1pt,1pt,1pt,1pt">
                    <w:txbxContent>
                      <w:p w14:paraId="3B379449" w14:textId="7B2A9019" w:rsidR="002106C2" w:rsidRPr="00480794" w:rsidRDefault="00480794" w:rsidP="001003EB">
                        <w:pPr>
                          <w:pStyle w:val="a7"/>
                          <w:rPr>
                            <w:rFonts w:ascii="Journal" w:hAnsi="Journal"/>
                            <w:sz w:val="16"/>
                            <w:szCs w:val="16"/>
                          </w:rPr>
                        </w:pPr>
                        <w:r>
                          <w:rPr>
                            <w:sz w:val="16"/>
                            <w:szCs w:val="16"/>
                          </w:rPr>
                          <w:t>Са</w:t>
                        </w:r>
                        <w:r w:rsidR="002568D4">
                          <w:rPr>
                            <w:sz w:val="16"/>
                            <w:szCs w:val="16"/>
                          </w:rPr>
                          <w:t>єнко А.А.</w:t>
                        </w:r>
                      </w:p>
                      <w:p w14:paraId="5E407A80" w14:textId="77777777" w:rsidR="002106C2" w:rsidRPr="00706C07" w:rsidRDefault="002106C2" w:rsidP="001003EB">
                        <w:pPr>
                          <w:pStyle w:val="a7"/>
                          <w:rPr>
                            <w:rFonts w:ascii="Journal" w:hAnsi="Journal"/>
                            <w:sz w:val="16"/>
                            <w:szCs w:val="16"/>
                          </w:rPr>
                        </w:pPr>
                      </w:p>
                    </w:txbxContent>
                  </v:textbox>
                </v:rect>
              </v:group>
              <v:group id="Group 86"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rect id="Rectangle 87"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" filled="f" stroked="f" strokeweight=".25pt">
                  <v:textbox inset="1pt,1pt,1pt,1pt">
                    <w:txbxContent>
                      <w:p w14:paraId="5B5EA215" w14:textId="77777777" w:rsidR="002106C2" w:rsidRDefault="002106C2" w:rsidP="001003EB">
                        <w:pPr>
                          <w:pStyle w:val="a7"/>
                          <w:rPr>
                            <w:sz w:val="18"/>
                          </w:rPr>
                        </w:pPr>
                        <w:r>
                          <w:rPr>
                            <w:sz w:val="18"/>
                          </w:rPr>
                          <w:t xml:space="preserve"> Реценз.</w:t>
                        </w:r>
                      </w:p>
                    </w:txbxContent>
                  </v:textbox>
                </v:rect>
                <v:rect id="Rectangle 88"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" filled="f" stroked="f" strokeweight=".25pt">
                  <v:textbox inset="1pt,1pt,1pt,1pt">
                    <w:txbxContent>
                      <w:p w14:paraId="49509B06" w14:textId="722F5351" w:rsidR="002106C2" w:rsidRPr="00F526C5" w:rsidRDefault="00130046" w:rsidP="001003EB">
                        <w:pPr>
                          <w:pStyle w:val="a7"/>
                          <w:rPr>
                            <w:sz w:val="16"/>
                          </w:rPr>
                        </w:pPr>
                        <w:r w:rsidRPr="00F526C5">
                          <w:rPr>
                            <w:sz w:val="16"/>
                          </w:rPr>
                          <w:t>Морохович В. С.</w:t>
                        </w:r>
                      </w:p>
                    </w:txbxContent>
                  </v:textbox>
                </v:rect>
              </v:group>
              <v:group id="Group 89"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">
                <v:rect id="Rectangle 90"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" filled="f" stroked="f" strokeweight=".25pt">
                  <v:textbox inset="1pt,1pt,1pt,1pt">
                    <w:txbxContent>
                      <w:p w14:paraId="311CC64D" w14:textId="77777777" w:rsidR="002106C2" w:rsidRDefault="002106C2" w:rsidP="001003EB">
                        <w:pPr>
                          <w:pStyle w:val="a7"/>
                          <w:rPr>
                            <w:sz w:val="18"/>
                          </w:rPr>
                        </w:pPr>
                        <w:r>
                          <w:rPr>
                            <w:sz w:val="18"/>
                          </w:rPr>
                          <w:t xml:space="preserve"> Н. контр.</w:t>
                        </w:r>
                      </w:p>
                    </w:txbxContent>
                  </v:textbox>
                </v:rect>
                <v:rect id="Rectangle 91"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" filled="f" stroked="f" strokeweight=".25pt">
                  <v:textbox inset="1pt,1pt,1pt,1pt">
                    <w:txbxContent>
                      <w:p w14:paraId="16940BDD" w14:textId="77777777" w:rsidR="002106C2" w:rsidRPr="00B13D94" w:rsidRDefault="002106C2"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v:textbox>
                </v:rect>
              </v:group>
              <v:group id="Group 92"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rect id="Rectangle 93"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" filled="f" stroked="f" strokeweight=".25pt">
                  <v:textbox inset="1pt,1pt,1pt,1pt">
                    <w:txbxContent>
                      <w:p w14:paraId="02B7DFF3" w14:textId="77777777" w:rsidR="002106C2" w:rsidRDefault="002106C2" w:rsidP="001003EB">
                        <w:pPr>
                          <w:pStyle w:val="a7"/>
                          <w:rPr>
                            <w:sz w:val="18"/>
                          </w:rPr>
                        </w:pPr>
                        <w:r>
                          <w:rPr>
                            <w:sz w:val="18"/>
                          </w:rPr>
                          <w:t xml:space="preserve"> Затверд.</w:t>
                        </w:r>
                      </w:p>
                    </w:txbxContent>
                  </v:textbox>
                </v:rect>
                <v:rect id="Rectangle 94"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" filled="f" stroked="f" strokeweight=".25pt">
                  <v:textbox inset="1pt,1pt,1pt,1pt">
                    <w:txbxContent>
                      <w:p w14:paraId="06707EE6" w14:textId="77777777" w:rsidR="002106C2" w:rsidRPr="00706C07" w:rsidRDefault="002106C2" w:rsidP="001003EB">
                        <w:pPr>
                          <w:pStyle w:val="a7"/>
                          <w:rPr>
                            <w:sz w:val="16"/>
                            <w:szCs w:val="16"/>
                          </w:rPr>
                        </w:pPr>
                        <w:r>
                          <w:rPr>
                            <w:sz w:val="16"/>
                            <w:szCs w:val="16"/>
                          </w:rPr>
                          <w:t>Лінчук Н.</w:t>
                        </w:r>
                        <w:r>
                          <w:rPr>
                            <w:sz w:val="16"/>
                            <w:szCs w:val="16"/>
                            <w:lang w:val="en-US"/>
                          </w:rPr>
                          <w:t xml:space="preserve"> </w:t>
                        </w:r>
                        <w:r>
                          <w:rPr>
                            <w:sz w:val="16"/>
                            <w:szCs w:val="16"/>
                          </w:rPr>
                          <w:t>Л.</w:t>
                        </w:r>
                      </w:p>
                    </w:txbxContent>
                  </v:textbox>
                </v:rect>
              </v:group>
              <v:line id="Line 95"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6l5xAAAANwAAAAPAAAAZHJzL2Rvd25yZXYueG1sRI9Ba8JA&#10;FITvQv/D8gredFOp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GZ/qXnEAAAA3AAAAA8A&#10;AAAAAAAAAAAAAAAABwIAAGRycy9kb3ducmV2LnhtbFBLBQYAAAAAAwADALcAAAD4AgAAAAA=&#10;" strokeweight="2pt"/>
              <v:rect id="Rectangle 96" o:spid="_x0000_s108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" filled="f" stroked="f" strokeweight=".25pt">
                <v:textbox inset="1pt,1pt,1pt,1pt">
                  <w:txbxContent>
                    <w:p w14:paraId="6726A4EA" w14:textId="7D68C4EC" w:rsidR="007A4582" w:rsidRPr="007A4582" w:rsidRDefault="007A4582" w:rsidP="009F3B54">
                      <w:pPr>
                        <w:pStyle w:val="FrameTitle"/>
                        <w:rPr>
                          <w:i/>
                          <w:iCs/>
                        </w:rPr>
                      </w:pPr>
                      <w:r w:rsidRPr="007A4582">
                        <w:rPr>
                          <w:i/>
                          <w:iCs/>
                        </w:rPr>
                        <w:t>Розробка системи для швидких онлайн-опитувань з контролем унікальності</w:t>
                      </w:r>
                    </w:p>
                    <w:p w14:paraId="029D513D" w14:textId="214ECD4C" w:rsidR="002106C2" w:rsidRPr="007A4582" w:rsidRDefault="002106C2" w:rsidP="009F3B54">
                      <w:pPr>
                        <w:pStyle w:val="FrameTitle"/>
                        <w:rPr>
                          <w:i/>
                          <w:iCs/>
                        </w:rPr>
                      </w:pPr>
                      <w:r w:rsidRPr="007A4582">
                        <w:rPr>
                          <w:i/>
                          <w:iCs/>
                        </w:rPr>
                        <w:t>Пояснювальна записка</w:t>
                      </w:r>
                    </w:p>
                  </w:txbxContent>
                </v:textbox>
              </v:rect>
              <v:line id="Line 97"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JiQxAAAANwAAAAPAAAAZHJzL2Rvd25yZXYueG1sRI9Ba8JA&#10;FITvQv/D8gredFOp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HismJDEAAAA3AAAAA8A&#10;AAAAAAAAAAAAAAAABwIAAGRycy9kb3ducmV2LnhtbFBLBQYAAAAAAwADALcAAAD4AgAAAAA=&#10;" strokeweight="2pt"/>
              <v:line id="Line 98"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" strokeweight="2pt"/>
              <v:line id="Line 99"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" strokeweight="2pt"/>
              <v:rect id="Rectangle 100"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" filled="f" stroked="f" strokeweight=".25pt">
                <v:textbox inset="1pt,1pt,1pt,1pt">
                  <w:txbxContent>
                    <w:p w14:paraId="521929D6" w14:textId="77777777" w:rsidR="002106C2" w:rsidRDefault="002106C2" w:rsidP="001003EB">
                      <w:pPr>
                        <w:pStyle w:val="a7"/>
                        <w:jc w:val="center"/>
                        <w:rPr>
                          <w:sz w:val="18"/>
                        </w:rPr>
                      </w:pPr>
                      <w:r>
                        <w:rPr>
                          <w:sz w:val="18"/>
                        </w:rPr>
                        <w:t>Літ.</w:t>
                      </w:r>
                    </w:p>
                  </w:txbxContent>
                </v:textbox>
              </v:rect>
              <v:rect id="Rectangle 101"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" filled="f" stroked="f" strokeweight=".25pt">
                <v:textbox inset="1pt,1pt,1pt,1pt">
                  <w:txbxContent>
                    <w:p w14:paraId="45C15146" w14:textId="77777777" w:rsidR="002106C2" w:rsidRDefault="002106C2" w:rsidP="001003EB">
                      <w:pPr>
                        <w:pStyle w:val="a7"/>
                        <w:jc w:val="center"/>
                        <w:rPr>
                          <w:rFonts w:ascii="Journal" w:hAnsi="Journal"/>
                          <w:sz w:val="18"/>
                        </w:rPr>
                      </w:pPr>
                      <w:r>
                        <w:rPr>
                          <w:sz w:val="18"/>
                        </w:rPr>
                        <w:t>Ар</w:t>
                      </w:r>
                      <w:r>
                        <w:rPr>
                          <w:sz w:val="18"/>
                          <w:lang w:val="ru-RU"/>
                        </w:rPr>
                        <w:t>к</w:t>
                      </w:r>
                      <w:r>
                        <w:rPr>
                          <w:sz w:val="18"/>
                        </w:rPr>
                        <w:t>ушів</w:t>
                      </w:r>
                    </w:p>
                  </w:txbxContent>
                </v:textbox>
              </v:rect>
              <v:rect id="Rectangle 102"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" filled="f" stroked="f" strokeweight=".25pt">
                <v:textbox inset="1pt,1pt,1pt,1pt">
                  <w:txbxContent>
                    <w:p w14:paraId="5761AD9B" w14:textId="287615D5" w:rsidR="002106C2" w:rsidRPr="00754A9D" w:rsidRDefault="00520C4B" w:rsidP="00520C4B">
                      <w:pPr>
                        <w:ind w:firstLine="0"/>
                        <w:jc w:val="center"/>
                        <w:rPr>
                          <w:rFonts w:ascii="ISOCPEUR" w:hAnsi="ISOCPEUR"/>
                          <w:i/>
                        </w:rPr>
                      </w:pPr>
                      <w:r>
                        <w:rPr>
                          <w:rFonts w:ascii="ISOCPEUR" w:hAnsi="ISOCPEUR"/>
                          <w:i/>
                          <w:sz w:val="18"/>
                        </w:rPr>
                        <w:t>17</w:t>
                      </w:r>
                      <w:r w:rsidR="00863881">
                        <w:rPr>
                          <w:rFonts w:ascii="ISOCPEUR" w:hAnsi="ISOCPEUR"/>
                          <w:i/>
                          <w:sz w:val="18"/>
                        </w:rPr>
                        <w:t>1</w:t>
                      </w:r>
                    </w:p>
                  </w:txbxContent>
                </v:textbox>
              </v:rect>
              <v:line id="Line 103"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" strokeweight="1pt"/>
              <v:line id="Line 104"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" strokeweight="1pt"/>
              <v:rect id="Rectangle 105" o:spid="_x0000_s1095" style="position:absolute;left:14295;top:19115;width:560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" filled="f" stroked="f" strokeweight=".25pt">
                <v:textbox inset="1pt,1pt,1pt,1pt">
                  <w:txbxContent>
                    <w:p w14:paraId="1FF9A0AC" w14:textId="17EEBA6E" w:rsidR="002106C2" w:rsidRPr="000350C7" w:rsidRDefault="002106C2" w:rsidP="001003EB">
                      <w:pPr>
                        <w:pStyle w:val="a7"/>
                        <w:jc w:val="center"/>
                        <w:rPr>
                          <w:sz w:val="20"/>
                          <w:szCs w:val="16"/>
                        </w:rPr>
                      </w:pPr>
                      <w:r w:rsidRPr="000350C7">
                        <w:rPr>
                          <w:sz w:val="20"/>
                          <w:szCs w:val="16"/>
                        </w:rPr>
                        <w:t xml:space="preserve">ПГФК ДВНЗ УжНУ </w:t>
                      </w:r>
                    </w:p>
                    <w:p w14:paraId="4695BC34" w14:textId="35824294" w:rsidR="002106C2" w:rsidRPr="000350C7" w:rsidRDefault="002106C2" w:rsidP="001003EB">
                      <w:pPr>
                        <w:pStyle w:val="a7"/>
                        <w:jc w:val="center"/>
                        <w:rPr>
                          <w:rFonts w:ascii="Journal" w:hAnsi="Journal"/>
                          <w:sz w:val="20"/>
                          <w:szCs w:val="16"/>
                          <w:lang w:val="ru-RU"/>
                        </w:rPr>
                      </w:pPr>
                      <w:r w:rsidRPr="000350C7">
                        <w:rPr>
                          <w:sz w:val="20"/>
                          <w:szCs w:val="16"/>
                        </w:rPr>
                        <w:t>КН-</w:t>
                      </w:r>
                      <w:r w:rsidR="007A4582">
                        <w:rPr>
                          <w:sz w:val="20"/>
                          <w:szCs w:val="16"/>
                        </w:rPr>
                        <w:t>42</w:t>
                      </w:r>
                    </w:p>
                  </w:txbxContent>
                </v:textbox>
              </v:rect>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B88CF" w14:textId="77777777" w:rsidR="00F64A30" w:rsidRPr="00D02BC7" w:rsidRDefault="00BE4450" w:rsidP="0086139A">
    <w:pPr>
      <w:pStyle w:val="a5"/>
    </w:pPr>
    <w:r>
      <w:rPr>
        <w:noProof/>
        <w:lang w:val="ru-RU" w:eastAsia="ru-RU"/>
      </w:rPr>
      <mc:AlternateContent>
        <mc:Choice Requires="wpg">
          <w:drawing>
            <wp:anchor distT="0" distB="0" distL="114300" distR="114300" simplePos="0" relativeHeight="251737088" behindDoc="0" locked="1" layoutInCell="1" allowOverlap="1" wp14:anchorId="614C4257" wp14:editId="4599FB31">
              <wp:simplePos x="0" y="0"/>
              <wp:positionH relativeFrom="page">
                <wp:posOffset>704215</wp:posOffset>
              </wp:positionH>
              <wp:positionV relativeFrom="page">
                <wp:posOffset>448945</wp:posOffset>
              </wp:positionV>
              <wp:extent cx="6572250" cy="9944100"/>
              <wp:effectExtent l="0" t="0" r="19050" b="38100"/>
              <wp:wrapNone/>
              <wp:docPr id="54"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944100"/>
                        <a:chOff x="0" y="0"/>
                        <a:chExt cx="20000" cy="20000"/>
                      </a:xfrm>
                    </wpg:grpSpPr>
                    <wps:wsp>
                      <wps:cNvPr id="55"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32150E" w14:textId="77777777" w:rsidR="00BE4450" w:rsidRDefault="00BE4450" w:rsidP="00BE4450">
                            <w:pPr>
                              <w:pStyle w:val="a7"/>
                              <w:jc w:val="center"/>
                              <w:rPr>
                                <w:sz w:val="18"/>
                              </w:rPr>
                            </w:pPr>
                            <w:r w:rsidRPr="00B13D94">
                              <w:rPr>
                                <w:sz w:val="18"/>
                              </w:rPr>
                              <w:t>Змн</w:t>
                            </w:r>
                            <w:r>
                              <w:rPr>
                                <w:rFonts w:ascii="ISOCPEUR Cyr" w:hAnsi="ISOCPEUR Cyr"/>
                                <w:sz w:val="18"/>
                              </w:rPr>
                              <w:t>.</w:t>
                            </w:r>
                          </w:p>
                        </w:txbxContent>
                      </wps:txbx>
                      <wps:bodyPr rot="0" vert="horz" wrap="square" lIns="12700" tIns="12700" rIns="12700" bIns="12700" anchor="t" anchorCtr="0" upright="1">
                        <a:noAutofit/>
                      </wps:bodyPr>
                    </wps:wsp>
                    <wps:wsp>
                      <wps:cNvPr id="68"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4F31E9" w14:textId="77777777" w:rsidR="00BE4450" w:rsidRDefault="00BE4450" w:rsidP="00BE4450">
                            <w:pPr>
                              <w:pStyle w:val="a7"/>
                              <w:jc w:val="center"/>
                              <w:rPr>
                                <w:sz w:val="18"/>
                              </w:rPr>
                            </w:pPr>
                            <w:r w:rsidRPr="00B13D94">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69"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F89842" w14:textId="77777777" w:rsidR="00BE4450" w:rsidRPr="00B13D94" w:rsidRDefault="00BE4450" w:rsidP="00BE4450">
                            <w:pPr>
                              <w:pStyle w:val="a7"/>
                              <w:jc w:val="center"/>
                              <w:rPr>
                                <w:sz w:val="18"/>
                              </w:rPr>
                            </w:pPr>
                            <w:r w:rsidRPr="00B13D94">
                              <w:rPr>
                                <w:sz w:val="18"/>
                              </w:rPr>
                              <w:t>№ докум.</w:t>
                            </w:r>
                          </w:p>
                        </w:txbxContent>
                      </wps:txbx>
                      <wps:bodyPr rot="0" vert="horz" wrap="square" lIns="12700" tIns="12700" rIns="12700" bIns="12700" anchor="t" anchorCtr="0" upright="1">
                        <a:noAutofit/>
                      </wps:bodyPr>
                    </wps:wsp>
                    <wps:wsp>
                      <wps:cNvPr id="70"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0E78E" w14:textId="77777777" w:rsidR="00BE4450" w:rsidRPr="00B13D94" w:rsidRDefault="00BE4450" w:rsidP="00BE4450">
                            <w:pPr>
                              <w:pStyle w:val="a7"/>
                              <w:jc w:val="center"/>
                              <w:rPr>
                                <w:sz w:val="18"/>
                              </w:rPr>
                            </w:pPr>
                            <w:r w:rsidRPr="00B13D94">
                              <w:rPr>
                                <w:sz w:val="18"/>
                              </w:rPr>
                              <w:t>Підпис</w:t>
                            </w:r>
                          </w:p>
                        </w:txbxContent>
                      </wps:txbx>
                      <wps:bodyPr rot="0" vert="horz" wrap="square" lIns="12700" tIns="12700" rIns="12700" bIns="12700" anchor="t" anchorCtr="0" upright="1">
                        <a:noAutofit/>
                      </wps:bodyPr>
                    </wps:wsp>
                    <wps:wsp>
                      <wps:cNvPr id="71"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FD3077" w14:textId="77777777" w:rsidR="00BE4450" w:rsidRPr="00B13D94" w:rsidRDefault="00BE4450" w:rsidP="00BE4450">
                            <w:pPr>
                              <w:pStyle w:val="a7"/>
                              <w:jc w:val="center"/>
                              <w:rPr>
                                <w:sz w:val="18"/>
                              </w:rPr>
                            </w:pPr>
                            <w:r w:rsidRPr="00B13D94">
                              <w:rPr>
                                <w:sz w:val="18"/>
                              </w:rPr>
                              <w:t>Дата</w:t>
                            </w:r>
                          </w:p>
                        </w:txbxContent>
                      </wps:txbx>
                      <wps:bodyPr rot="0" vert="horz" wrap="square" lIns="12700" tIns="12700" rIns="12700" bIns="12700" anchor="t" anchorCtr="0" upright="1">
                        <a:noAutofit/>
                      </wps:bodyPr>
                    </wps:wsp>
                    <wps:wsp>
                      <wps:cNvPr id="72"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75C93A" w14:textId="77777777" w:rsidR="00BE4450" w:rsidRDefault="00BE4450" w:rsidP="00BE4450">
                            <w:pPr>
                              <w:pStyle w:val="a7"/>
                              <w:jc w:val="center"/>
                              <w:rPr>
                                <w:sz w:val="18"/>
                              </w:rPr>
                            </w:pPr>
                            <w:r w:rsidRPr="00B13D94">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73"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03617E" w14:textId="77777777" w:rsidR="00BE4450" w:rsidRPr="0089731E" w:rsidRDefault="00000000" w:rsidP="00BE4450">
                            <w:pPr>
                              <w:pStyle w:val="a7"/>
                              <w:jc w:val="center"/>
                              <w:rPr>
                                <w:sz w:val="22"/>
                                <w:szCs w:val="22"/>
                              </w:rPr>
                            </w:pPr>
                            <w:sdt>
                              <w:sdtPr>
                                <w:rPr>
                                  <w:sz w:val="22"/>
                                  <w:szCs w:val="22"/>
                                </w:rPr>
                                <w:id w:val="1841191115"/>
                                <w:docPartObj>
                                  <w:docPartGallery w:val="Page Numbers (Bottom of Page)"/>
                                  <w:docPartUnique/>
                                </w:docPartObj>
                              </w:sdtPr>
                              <w:sdtContent>
                                <w:r w:rsidR="00BE4450" w:rsidRPr="0089731E">
                                  <w:rPr>
                                    <w:sz w:val="22"/>
                                    <w:szCs w:val="22"/>
                                  </w:rPr>
                                  <w:fldChar w:fldCharType="begin"/>
                                </w:r>
                                <w:r w:rsidR="00BE4450" w:rsidRPr="0089731E">
                                  <w:rPr>
                                    <w:sz w:val="22"/>
                                    <w:szCs w:val="22"/>
                                  </w:rPr>
                                  <w:instrText xml:space="preserve"> PAGE   \* MERGEFORMAT </w:instrText>
                                </w:r>
                                <w:r w:rsidR="00BE4450" w:rsidRPr="0089731E">
                                  <w:rPr>
                                    <w:sz w:val="22"/>
                                    <w:szCs w:val="22"/>
                                  </w:rPr>
                                  <w:fldChar w:fldCharType="separate"/>
                                </w:r>
                                <w:r w:rsidR="00BE4450">
                                  <w:rPr>
                                    <w:noProof/>
                                    <w:sz w:val="22"/>
                                    <w:szCs w:val="22"/>
                                  </w:rPr>
                                  <w:t>99</w:t>
                                </w:r>
                                <w:r w:rsidR="00BE4450" w:rsidRPr="0089731E">
                                  <w:rPr>
                                    <w:sz w:val="22"/>
                                    <w:szCs w:val="22"/>
                                  </w:rPr>
                                  <w:fldChar w:fldCharType="end"/>
                                </w:r>
                              </w:sdtContent>
                            </w:sdt>
                            <w:r w:rsidR="00BE4450" w:rsidRPr="0089731E">
                              <w:rPr>
                                <w:sz w:val="22"/>
                                <w:szCs w:val="22"/>
                              </w:rPr>
                              <w:t xml:space="preserve"> </w:t>
                            </w:r>
                            <w:r w:rsidR="00BE4450" w:rsidRPr="0089731E">
                              <w:rPr>
                                <w:sz w:val="22"/>
                                <w:szCs w:val="22"/>
                              </w:rPr>
                              <w:fldChar w:fldCharType="begin"/>
                            </w:r>
                            <w:r w:rsidR="00BE4450" w:rsidRPr="0089731E">
                              <w:rPr>
                                <w:sz w:val="22"/>
                                <w:szCs w:val="22"/>
                              </w:rPr>
                              <w:instrText xml:space="preserve"> {={PAGE}} \* MERGEFORMAT </w:instrText>
                            </w:r>
                            <w:r w:rsidR="00BE4450" w:rsidRPr="0089731E">
                              <w:rPr>
                                <w:sz w:val="22"/>
                                <w:szCs w:val="22"/>
                              </w:rPr>
                              <w:fldChar w:fldCharType="end"/>
                            </w:r>
                          </w:p>
                        </w:txbxContent>
                      </wps:txbx>
                      <wps:bodyPr rot="0" vert="horz" wrap="square" lIns="12700" tIns="12700" rIns="12700" bIns="12700" anchor="t" anchorCtr="0" upright="1">
                        <a:noAutofit/>
                      </wps:bodyPr>
                    </wps:wsp>
                    <wps:wsp>
                      <wps:cNvPr id="74"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88848E" w14:textId="77777777" w:rsidR="00BE4450" w:rsidRPr="00F64A30" w:rsidRDefault="00BE4450" w:rsidP="00BE4450">
                            <w:pPr>
                              <w:pStyle w:val="a7"/>
                              <w:jc w:val="center"/>
                              <w:rPr>
                                <w:color w:val="000000" w:themeColor="text1"/>
                                <w:lang w:val="ru-RU"/>
                              </w:rPr>
                            </w:pPr>
                            <w:r>
                              <w:rPr>
                                <w:color w:val="000000" w:themeColor="text1"/>
                                <w:lang w:val="ru-RU"/>
                              </w:rPr>
                              <w:t>ДП</w:t>
                            </w:r>
                            <w:r w:rsidRPr="00732B48">
                              <w:rPr>
                                <w:color w:val="000000" w:themeColor="text1"/>
                                <w:lang w:val="ru-RU"/>
                              </w:rPr>
                              <w:t>.</w:t>
                            </w:r>
                            <w:r>
                              <w:rPr>
                                <w:color w:val="000000" w:themeColor="text1"/>
                                <w:lang w:val="ru-RU"/>
                              </w:rPr>
                              <w:t>111111</w:t>
                            </w:r>
                            <w:r>
                              <w:t>ФМПД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Pr="00966FD8">
                              <w:rPr>
                                <w:color w:val="000000" w:themeColor="text1"/>
                                <w:highlight w:val="yellow"/>
                                <w:lang w:val="en-US"/>
                              </w:rPr>
                              <w:t>E</w:t>
                            </w:r>
                            <w:r w:rsidRPr="00966FD8">
                              <w:rPr>
                                <w:color w:val="000000" w:themeColor="text1"/>
                                <w:highlight w:val="yellow"/>
                                <w:lang w:val="ru-RU"/>
                              </w:rPr>
                              <w:t>1</w:t>
                            </w:r>
                          </w:p>
                          <w:p w14:paraId="6051FF9F" w14:textId="77777777" w:rsidR="00BE4450" w:rsidRPr="008963D8" w:rsidRDefault="00BE4450" w:rsidP="0086139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4C4257" id="_x0000_s1096" style="position:absolute;left:0;text-align:left;margin-left:55.45pt;margin-top:35.35pt;width:517.5pt;height:783pt;z-index:2517370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">
              <v:rect id="Rectangle 31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313" o:spid="_x0000_s10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314" o:spid="_x0000_s10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315" o:spid="_x0000_s11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316" o:spid="_x0000_s11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317" o:spid="_x0000_s11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318" o:spid="_x0000_s11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319" o:spid="_x0000_s11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32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32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22" o:spid="_x0000_s11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Rectangle 323" o:spid="_x0000_s11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3C32150E" w14:textId="77777777" w:rsidR="00BE4450" w:rsidRDefault="00BE4450" w:rsidP="00BE4450">
                      <w:pPr>
                        <w:pStyle w:val="a7"/>
                        <w:jc w:val="center"/>
                        <w:rPr>
                          <w:sz w:val="18"/>
                        </w:rPr>
                      </w:pPr>
                      <w:r w:rsidRPr="00B13D94">
                        <w:rPr>
                          <w:sz w:val="18"/>
                        </w:rPr>
                        <w:t>Змн</w:t>
                      </w:r>
                      <w:r>
                        <w:rPr>
                          <w:rFonts w:ascii="ISOCPEUR Cyr" w:hAnsi="ISOCPEUR Cyr"/>
                          <w:sz w:val="18"/>
                        </w:rPr>
                        <w:t>.</w:t>
                      </w:r>
                    </w:p>
                  </w:txbxContent>
                </v:textbox>
              </v:rect>
              <v:rect id="Rectangle 324" o:spid="_x0000_s11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104F31E9" w14:textId="77777777" w:rsidR="00BE4450" w:rsidRDefault="00BE4450" w:rsidP="00BE4450">
                      <w:pPr>
                        <w:pStyle w:val="a7"/>
                        <w:jc w:val="center"/>
                        <w:rPr>
                          <w:sz w:val="18"/>
                        </w:rPr>
                      </w:pPr>
                      <w:r w:rsidRPr="00B13D94">
                        <w:rPr>
                          <w:sz w:val="18"/>
                        </w:rPr>
                        <w:t>Арк</w:t>
                      </w:r>
                      <w:r>
                        <w:rPr>
                          <w:rFonts w:ascii="ISOCPEUR Cyr" w:hAnsi="ISOCPEUR Cyr"/>
                          <w:sz w:val="18"/>
                        </w:rPr>
                        <w:t>.</w:t>
                      </w:r>
                    </w:p>
                  </w:txbxContent>
                </v:textbox>
              </v:rect>
              <v:rect id="Rectangle 325" o:spid="_x0000_s11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60F89842" w14:textId="77777777" w:rsidR="00BE4450" w:rsidRPr="00B13D94" w:rsidRDefault="00BE4450" w:rsidP="00BE4450">
                      <w:pPr>
                        <w:pStyle w:val="a7"/>
                        <w:jc w:val="center"/>
                        <w:rPr>
                          <w:sz w:val="18"/>
                        </w:rPr>
                      </w:pPr>
                      <w:r w:rsidRPr="00B13D94">
                        <w:rPr>
                          <w:sz w:val="18"/>
                        </w:rPr>
                        <w:t>№ докум.</w:t>
                      </w:r>
                    </w:p>
                  </w:txbxContent>
                </v:textbox>
              </v:rect>
              <v:rect id="Rectangle 326" o:spid="_x0000_s11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6B30E78E" w14:textId="77777777" w:rsidR="00BE4450" w:rsidRPr="00B13D94" w:rsidRDefault="00BE4450" w:rsidP="00BE4450">
                      <w:pPr>
                        <w:pStyle w:val="a7"/>
                        <w:jc w:val="center"/>
                        <w:rPr>
                          <w:sz w:val="18"/>
                        </w:rPr>
                      </w:pPr>
                      <w:r w:rsidRPr="00B13D94">
                        <w:rPr>
                          <w:sz w:val="18"/>
                        </w:rPr>
                        <w:t>Підпис</w:t>
                      </w:r>
                    </w:p>
                  </w:txbxContent>
                </v:textbox>
              </v:rect>
              <v:rect id="Rectangle 327" o:spid="_x0000_s11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25FD3077" w14:textId="77777777" w:rsidR="00BE4450" w:rsidRPr="00B13D94" w:rsidRDefault="00BE4450" w:rsidP="00BE4450">
                      <w:pPr>
                        <w:pStyle w:val="a7"/>
                        <w:jc w:val="center"/>
                        <w:rPr>
                          <w:sz w:val="18"/>
                        </w:rPr>
                      </w:pPr>
                      <w:r w:rsidRPr="00B13D94">
                        <w:rPr>
                          <w:sz w:val="18"/>
                        </w:rPr>
                        <w:t>Дата</w:t>
                      </w:r>
                    </w:p>
                  </w:txbxContent>
                </v:textbox>
              </v:rect>
              <v:rect id="Rectangle 328" o:spid="_x0000_s11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1075C93A" w14:textId="77777777" w:rsidR="00BE4450" w:rsidRDefault="00BE4450" w:rsidP="00BE4450">
                      <w:pPr>
                        <w:pStyle w:val="a7"/>
                        <w:jc w:val="center"/>
                        <w:rPr>
                          <w:sz w:val="18"/>
                        </w:rPr>
                      </w:pPr>
                      <w:r w:rsidRPr="00B13D94">
                        <w:rPr>
                          <w:sz w:val="18"/>
                        </w:rPr>
                        <w:t>Арк</w:t>
                      </w:r>
                      <w:r>
                        <w:rPr>
                          <w:rFonts w:ascii="ISOCPEUR Cyr" w:hAnsi="ISOCPEUR Cyr"/>
                          <w:sz w:val="18"/>
                        </w:rPr>
                        <w:t>.</w:t>
                      </w:r>
                    </w:p>
                  </w:txbxContent>
                </v:textbox>
              </v:rect>
              <v:rect id="Rectangle 329" o:spid="_x0000_s11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7903617E" w14:textId="77777777" w:rsidR="00BE4450" w:rsidRPr="0089731E" w:rsidRDefault="00000000" w:rsidP="00BE4450">
                      <w:pPr>
                        <w:pStyle w:val="a7"/>
                        <w:jc w:val="center"/>
                        <w:rPr>
                          <w:sz w:val="22"/>
                          <w:szCs w:val="22"/>
                        </w:rPr>
                      </w:pPr>
                      <w:sdt>
                        <w:sdtPr>
                          <w:rPr>
                            <w:sz w:val="22"/>
                            <w:szCs w:val="22"/>
                          </w:rPr>
                          <w:id w:val="1841191115"/>
                          <w:docPartObj>
                            <w:docPartGallery w:val="Page Numbers (Bottom of Page)"/>
                            <w:docPartUnique/>
                          </w:docPartObj>
                        </w:sdtPr>
                        <w:sdtContent>
                          <w:r w:rsidR="00BE4450" w:rsidRPr="0089731E">
                            <w:rPr>
                              <w:sz w:val="22"/>
                              <w:szCs w:val="22"/>
                            </w:rPr>
                            <w:fldChar w:fldCharType="begin"/>
                          </w:r>
                          <w:r w:rsidR="00BE4450" w:rsidRPr="0089731E">
                            <w:rPr>
                              <w:sz w:val="22"/>
                              <w:szCs w:val="22"/>
                            </w:rPr>
                            <w:instrText xml:space="preserve"> PAGE   \* MERGEFORMAT </w:instrText>
                          </w:r>
                          <w:r w:rsidR="00BE4450" w:rsidRPr="0089731E">
                            <w:rPr>
                              <w:sz w:val="22"/>
                              <w:szCs w:val="22"/>
                            </w:rPr>
                            <w:fldChar w:fldCharType="separate"/>
                          </w:r>
                          <w:r w:rsidR="00BE4450">
                            <w:rPr>
                              <w:noProof/>
                              <w:sz w:val="22"/>
                              <w:szCs w:val="22"/>
                            </w:rPr>
                            <w:t>99</w:t>
                          </w:r>
                          <w:r w:rsidR="00BE4450" w:rsidRPr="0089731E">
                            <w:rPr>
                              <w:sz w:val="22"/>
                              <w:szCs w:val="22"/>
                            </w:rPr>
                            <w:fldChar w:fldCharType="end"/>
                          </w:r>
                        </w:sdtContent>
                      </w:sdt>
                      <w:r w:rsidR="00BE4450" w:rsidRPr="0089731E">
                        <w:rPr>
                          <w:sz w:val="22"/>
                          <w:szCs w:val="22"/>
                        </w:rPr>
                        <w:t xml:space="preserve"> </w:t>
                      </w:r>
                      <w:r w:rsidR="00BE4450" w:rsidRPr="0089731E">
                        <w:rPr>
                          <w:sz w:val="22"/>
                          <w:szCs w:val="22"/>
                        </w:rPr>
                        <w:fldChar w:fldCharType="begin"/>
                      </w:r>
                      <w:r w:rsidR="00BE4450" w:rsidRPr="0089731E">
                        <w:rPr>
                          <w:sz w:val="22"/>
                          <w:szCs w:val="22"/>
                        </w:rPr>
                        <w:instrText xml:space="preserve"> {={PAGE}} \* MERGEFORMAT </w:instrText>
                      </w:r>
                      <w:r w:rsidR="00BE4450" w:rsidRPr="0089731E">
                        <w:rPr>
                          <w:sz w:val="22"/>
                          <w:szCs w:val="22"/>
                        </w:rPr>
                        <w:fldChar w:fldCharType="end"/>
                      </w:r>
                    </w:p>
                  </w:txbxContent>
                </v:textbox>
              </v:rect>
              <v:rect id="Rectangle 330" o:spid="_x0000_s11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1088848E" w14:textId="77777777" w:rsidR="00BE4450" w:rsidRPr="00F64A30" w:rsidRDefault="00BE4450" w:rsidP="00BE4450">
                      <w:pPr>
                        <w:pStyle w:val="a7"/>
                        <w:jc w:val="center"/>
                        <w:rPr>
                          <w:color w:val="000000" w:themeColor="text1"/>
                          <w:lang w:val="ru-RU"/>
                        </w:rPr>
                      </w:pPr>
                      <w:r>
                        <w:rPr>
                          <w:color w:val="000000" w:themeColor="text1"/>
                          <w:lang w:val="ru-RU"/>
                        </w:rPr>
                        <w:t>ДП</w:t>
                      </w:r>
                      <w:r w:rsidRPr="00732B48">
                        <w:rPr>
                          <w:color w:val="000000" w:themeColor="text1"/>
                          <w:lang w:val="ru-RU"/>
                        </w:rPr>
                        <w:t>.</w:t>
                      </w:r>
                      <w:r>
                        <w:rPr>
                          <w:color w:val="000000" w:themeColor="text1"/>
                          <w:lang w:val="ru-RU"/>
                        </w:rPr>
                        <w:t>111111</w:t>
                      </w:r>
                      <w:r>
                        <w:t>ФМПД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Pr="00966FD8">
                        <w:rPr>
                          <w:color w:val="000000" w:themeColor="text1"/>
                          <w:highlight w:val="yellow"/>
                          <w:lang w:val="en-US"/>
                        </w:rPr>
                        <w:t>E</w:t>
                      </w:r>
                      <w:r w:rsidRPr="00966FD8">
                        <w:rPr>
                          <w:color w:val="000000" w:themeColor="text1"/>
                          <w:highlight w:val="yellow"/>
                          <w:lang w:val="ru-RU"/>
                        </w:rPr>
                        <w:t>1</w:t>
                      </w:r>
                    </w:p>
                    <w:p w14:paraId="6051FF9F" w14:textId="77777777" w:rsidR="00BE4450" w:rsidRPr="008963D8" w:rsidRDefault="00BE4450" w:rsidP="0086139A"/>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8E53F" w14:textId="77777777" w:rsidR="00BE4450" w:rsidRDefault="00BE4450" w:rsidP="0086139A">
    <w:pPr>
      <w:pStyle w:val="a5"/>
    </w:pPr>
    <w:r w:rsidRPr="00083F49">
      <w:rPr>
        <w:noProof/>
        <w:lang w:val="ru-RU" w:eastAsia="ru-RU"/>
      </w:rPr>
      <mc:AlternateContent>
        <mc:Choice Requires="wpg">
          <w:drawing>
            <wp:anchor distT="0" distB="0" distL="114300" distR="114300" simplePos="0" relativeHeight="251735040" behindDoc="1" locked="0" layoutInCell="0" allowOverlap="1" wp14:anchorId="3F465CBE" wp14:editId="0960CBFB">
              <wp:simplePos x="0" y="0"/>
              <wp:positionH relativeFrom="margin">
                <wp:posOffset>-425450</wp:posOffset>
              </wp:positionH>
              <wp:positionV relativeFrom="page">
                <wp:posOffset>438923</wp:posOffset>
              </wp:positionV>
              <wp:extent cx="6663690" cy="10031730"/>
              <wp:effectExtent l="0" t="0" r="22860" b="26670"/>
              <wp:wrapNone/>
              <wp:docPr id="2"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690" cy="10031730"/>
                        <a:chOff x="10" y="-31"/>
                        <a:chExt cx="20001" cy="20020"/>
                      </a:xfrm>
                    </wpg:grpSpPr>
                    <wps:wsp>
                      <wps:cNvPr id="5"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617A46" w14:textId="77777777" w:rsidR="00BE4450" w:rsidRDefault="00BE4450" w:rsidP="001003EB">
                            <w:pPr>
                              <w:pStyle w:val="a7"/>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21"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41D74F" w14:textId="77777777" w:rsidR="00BE4450" w:rsidRDefault="00BE4450" w:rsidP="001003EB">
                            <w:pPr>
                              <w:pStyle w:val="a7"/>
                              <w:jc w:val="center"/>
                              <w:rPr>
                                <w:sz w:val="18"/>
                              </w:rPr>
                            </w:pPr>
                            <w:r>
                              <w:rPr>
                                <w:sz w:val="18"/>
                              </w:rPr>
                              <w:t>Арк.</w:t>
                            </w:r>
                          </w:p>
                        </w:txbxContent>
                      </wps:txbx>
                      <wps:bodyPr rot="0" vert="horz" wrap="square" lIns="12700" tIns="12700" rIns="12700" bIns="12700" anchor="t" anchorCtr="0" upright="1">
                        <a:noAutofit/>
                      </wps:bodyPr>
                    </wps:wsp>
                    <wps:wsp>
                      <wps:cNvPr id="22"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4A42F1" w14:textId="77777777" w:rsidR="00BE4450" w:rsidRDefault="00BE4450" w:rsidP="001003EB">
                            <w:pPr>
                              <w:pStyle w:val="a7"/>
                              <w:jc w:val="center"/>
                              <w:rPr>
                                <w:sz w:val="18"/>
                              </w:rPr>
                            </w:pPr>
                            <w:r>
                              <w:rPr>
                                <w:sz w:val="18"/>
                              </w:rPr>
                              <w:t>№ докум.</w:t>
                            </w:r>
                          </w:p>
                        </w:txbxContent>
                      </wps:txbx>
                      <wps:bodyPr rot="0" vert="horz" wrap="square" lIns="12700" tIns="12700" rIns="12700" bIns="12700" anchor="t" anchorCtr="0" upright="1">
                        <a:noAutofit/>
                      </wps:bodyPr>
                    </wps:wsp>
                    <wps:wsp>
                      <wps:cNvPr id="23"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9FECF" w14:textId="77777777" w:rsidR="00BE4450" w:rsidRDefault="00BE4450" w:rsidP="001003EB">
                            <w:pPr>
                              <w:pStyle w:val="a7"/>
                              <w:jc w:val="center"/>
                              <w:rPr>
                                <w:sz w:val="18"/>
                              </w:rPr>
                            </w:pPr>
                            <w:r>
                              <w:rPr>
                                <w:sz w:val="18"/>
                              </w:rPr>
                              <w:t>Підпис</w:t>
                            </w:r>
                          </w:p>
                        </w:txbxContent>
                      </wps:txbx>
                      <wps:bodyPr rot="0" vert="horz" wrap="square" lIns="12700" tIns="12700" rIns="12700" bIns="12700" anchor="t" anchorCtr="0" upright="1">
                        <a:noAutofit/>
                      </wps:bodyPr>
                    </wps:wsp>
                    <wps:wsp>
                      <wps:cNvPr id="24"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E5EC1" w14:textId="77777777" w:rsidR="00BE4450" w:rsidRDefault="00BE4450" w:rsidP="001003EB">
                            <w:pPr>
                              <w:pStyle w:val="a7"/>
                              <w:jc w:val="center"/>
                              <w:rPr>
                                <w:sz w:val="18"/>
                              </w:rPr>
                            </w:pPr>
                            <w:r>
                              <w:rPr>
                                <w:sz w:val="18"/>
                              </w:rPr>
                              <w:t>Дата</w:t>
                            </w:r>
                          </w:p>
                        </w:txbxContent>
                      </wps:txbx>
                      <wps:bodyPr rot="0" vert="horz" wrap="square" lIns="12700" tIns="12700" rIns="12700" bIns="12700" anchor="t" anchorCtr="0" upright="1">
                        <a:noAutofit/>
                      </wps:bodyPr>
                    </wps:wsp>
                    <wps:wsp>
                      <wps:cNvPr id="25"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5197EE" w14:textId="77777777" w:rsidR="00BE4450" w:rsidRDefault="00BE4450" w:rsidP="001003EB">
                            <w:pPr>
                              <w:pStyle w:val="a7"/>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26"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A1B840" w14:textId="7A3A64F5" w:rsidR="00BE4450" w:rsidRPr="00121BE5" w:rsidRDefault="00900293" w:rsidP="001003EB">
                            <w:pPr>
                              <w:pStyle w:val="a7"/>
                              <w:jc w:val="center"/>
                              <w:rPr>
                                <w:sz w:val="18"/>
                              </w:rPr>
                            </w:pPr>
                            <w:r>
                              <w:rPr>
                                <w:sz w:val="18"/>
                              </w:rPr>
                              <w:t>10</w:t>
                            </w:r>
                            <w:r w:rsidR="00121BE5">
                              <w:rPr>
                                <w:sz w:val="18"/>
                              </w:rPr>
                              <w:t>1</w:t>
                            </w:r>
                          </w:p>
                        </w:txbxContent>
                      </wps:txbx>
                      <wps:bodyPr rot="0" vert="horz" wrap="square" lIns="12700" tIns="12700" rIns="12700" bIns="12700" anchor="t" anchorCtr="0" upright="1">
                        <a:noAutofit/>
                      </wps:bodyPr>
                    </wps:wsp>
                    <wps:wsp>
                      <wps:cNvPr id="27" name="Rectangle 7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4A37F5" w14:textId="16E305CC" w:rsidR="00BE4450" w:rsidRPr="00966FD8" w:rsidRDefault="00BE4450" w:rsidP="001003EB">
                            <w:pPr>
                              <w:pStyle w:val="a7"/>
                              <w:jc w:val="center"/>
                              <w:rPr>
                                <w:rFonts w:ascii="Journal" w:hAnsi="Journal"/>
                              </w:rPr>
                            </w:pPr>
                            <w:r>
                              <w:rPr>
                                <w:lang w:val="ru-RU"/>
                              </w:rPr>
                              <w:t>ДП</w:t>
                            </w:r>
                            <w:r>
                              <w:t>.</w:t>
                            </w:r>
                            <w:r w:rsidR="00C47CA1" w:rsidRPr="00810611">
                              <w:t>253126ФМБД</w:t>
                            </w:r>
                            <w:r>
                              <w:t>.2</w:t>
                            </w:r>
                            <w:r>
                              <w:rPr>
                                <w:lang w:val="ru-RU"/>
                              </w:rPr>
                              <w:t>6</w:t>
                            </w:r>
                            <w:r>
                              <w:t>.000.</w:t>
                            </w:r>
                            <w:r w:rsidR="00C47CA1">
                              <w:t>Е1</w:t>
                            </w:r>
                          </w:p>
                          <w:p w14:paraId="05518481" w14:textId="77777777" w:rsidR="00BE4450" w:rsidRDefault="00BE4450" w:rsidP="001003EB">
                            <w:pPr>
                              <w:pStyle w:val="a7"/>
                              <w:jc w:val="center"/>
                              <w:rPr>
                                <w:rFonts w:ascii="Journal" w:hAnsi="Journal"/>
                                <w:lang w:val="ru-RU"/>
                              </w:rPr>
                            </w:pPr>
                          </w:p>
                        </w:txbxContent>
                      </wps:txbx>
                      <wps:bodyPr rot="0" vert="horz" wrap="square" lIns="12700" tIns="12700" rIns="12700" bIns="12700" anchor="t" anchorCtr="0" upright="1">
                        <a:noAutofit/>
                      </wps:bodyPr>
                    </wps:wsp>
                    <wps:wsp>
                      <wps:cNvPr id="28"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 name="Group 80"/>
                      <wpg:cNvGrpSpPr>
                        <a:grpSpLocks/>
                      </wpg:cNvGrpSpPr>
                      <wpg:grpSpPr bwMode="auto">
                        <a:xfrm>
                          <a:off x="39" y="18267"/>
                          <a:ext cx="4801" cy="310"/>
                          <a:chOff x="0" y="0"/>
                          <a:chExt cx="19999" cy="20000"/>
                        </a:xfrm>
                      </wpg:grpSpPr>
                      <wps:wsp>
                        <wps:cNvPr id="3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4D4830" w14:textId="77777777" w:rsidR="00BE4450" w:rsidRDefault="00BE4450" w:rsidP="001003EB">
                              <w:pPr>
                                <w:pStyle w:val="a7"/>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35"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8EFE1" w14:textId="2E0A9895" w:rsidR="00BE4450" w:rsidRPr="00DB523A" w:rsidRDefault="003B39E6" w:rsidP="001003EB">
                              <w:pPr>
                                <w:pStyle w:val="a7"/>
                                <w:rPr>
                                  <w:rFonts w:cs="Courier New"/>
                                  <w:sz w:val="18"/>
                                </w:rPr>
                              </w:pPr>
                              <w:r w:rsidRPr="00C47CA1">
                                <w:rPr>
                                  <w:rFonts w:cs="Courier New"/>
                                  <w:sz w:val="16"/>
                                </w:rPr>
                                <w:t>Ковальчук О.</w:t>
                              </w:r>
                              <w:r w:rsidR="005734C3">
                                <w:rPr>
                                  <w:rFonts w:cs="Courier New"/>
                                  <w:sz w:val="16"/>
                                </w:rPr>
                                <w:t xml:space="preserve"> </w:t>
                              </w:r>
                              <w:r w:rsidRPr="00C47CA1">
                                <w:rPr>
                                  <w:rFonts w:cs="Courier New"/>
                                  <w:sz w:val="16"/>
                                </w:rPr>
                                <w:t>В.</w:t>
                              </w:r>
                              <w:r w:rsidR="00BE4450" w:rsidRPr="00C47CA1">
                                <w:rPr>
                                  <w:rFonts w:cs="Courier New"/>
                                  <w:sz w:val="16"/>
                                  <w:lang w:val="en-US"/>
                                </w:rPr>
                                <w:t xml:space="preserve"> </w:t>
                              </w:r>
                            </w:p>
                            <w:p w14:paraId="5A376F24" w14:textId="77777777" w:rsidR="00BE4450" w:rsidRPr="00706C07" w:rsidRDefault="00BE4450" w:rsidP="0086139A"/>
                          </w:txbxContent>
                        </wps:txbx>
                        <wps:bodyPr rot="0" vert="horz" wrap="square" lIns="12700" tIns="12700" rIns="12700" bIns="12700" anchor="t" anchorCtr="0" upright="1">
                          <a:noAutofit/>
                        </wps:bodyPr>
                      </wps:wsp>
                    </wpg:grpSp>
                    <wpg:grpSp>
                      <wpg:cNvPr id="36" name="Group 83"/>
                      <wpg:cNvGrpSpPr>
                        <a:grpSpLocks/>
                      </wpg:cNvGrpSpPr>
                      <wpg:grpSpPr bwMode="auto">
                        <a:xfrm>
                          <a:off x="39" y="18614"/>
                          <a:ext cx="4801" cy="309"/>
                          <a:chOff x="0" y="0"/>
                          <a:chExt cx="19999" cy="20000"/>
                        </a:xfrm>
                      </wpg:grpSpPr>
                      <wps:wsp>
                        <wps:cNvPr id="3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C81BA9" w14:textId="77777777" w:rsidR="00BE4450" w:rsidRDefault="00BE4450" w:rsidP="001003EB">
                              <w:pPr>
                                <w:pStyle w:val="a7"/>
                                <w:rPr>
                                  <w:sz w:val="18"/>
                                </w:rPr>
                              </w:pPr>
                              <w:r>
                                <w:rPr>
                                  <w:sz w:val="18"/>
                                </w:rPr>
                                <w:t xml:space="preserve"> Перевір.</w:t>
                              </w:r>
                            </w:p>
                          </w:txbxContent>
                        </wps:txbx>
                        <wps:bodyPr rot="0" vert="horz" wrap="square" lIns="12700" tIns="12700" rIns="12700" bIns="12700" anchor="t" anchorCtr="0" upright="1">
                          <a:noAutofit/>
                        </wps:bodyPr>
                      </wps:wsp>
                      <wps:wsp>
                        <wps:cNvPr id="3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BF2E2A" w14:textId="77777777" w:rsidR="003B39E6" w:rsidRPr="00F207AF" w:rsidRDefault="003B39E6" w:rsidP="003B39E6">
                              <w:pPr>
                                <w:pStyle w:val="a7"/>
                                <w:rPr>
                                  <w:rFonts w:cs="Courier New"/>
                                  <w:sz w:val="18"/>
                                </w:rPr>
                              </w:pPr>
                              <w:r w:rsidRPr="00F207AF">
                                <w:rPr>
                                  <w:rFonts w:cs="Courier New"/>
                                  <w:sz w:val="18"/>
                                </w:rPr>
                                <w:t>Саєнко А. А.</w:t>
                              </w:r>
                            </w:p>
                            <w:p w14:paraId="741B968D" w14:textId="52585B9B" w:rsidR="00BE4450" w:rsidRPr="008D2D52" w:rsidRDefault="00BE4450" w:rsidP="001003EB">
                              <w:pPr>
                                <w:pStyle w:val="a7"/>
                                <w:rPr>
                                  <w:rFonts w:ascii="Journal" w:hAnsi="Journal"/>
                                  <w:sz w:val="16"/>
                                  <w:szCs w:val="16"/>
                                </w:rPr>
                              </w:pPr>
                            </w:p>
                            <w:p w14:paraId="616B9BD4" w14:textId="77777777" w:rsidR="00BE4450" w:rsidRPr="00706C07" w:rsidRDefault="00BE4450" w:rsidP="001003EB">
                              <w:pPr>
                                <w:pStyle w:val="a7"/>
                                <w:rPr>
                                  <w:rFonts w:ascii="Journal" w:hAnsi="Journal"/>
                                  <w:sz w:val="16"/>
                                  <w:szCs w:val="16"/>
                                </w:rPr>
                              </w:pPr>
                            </w:p>
                          </w:txbxContent>
                        </wps:txbx>
                        <wps:bodyPr rot="0" vert="horz" wrap="square" lIns="12700" tIns="12700" rIns="12700" bIns="12700" anchor="t" anchorCtr="0" upright="1">
                          <a:noAutofit/>
                        </wps:bodyPr>
                      </wps:wsp>
                    </wpg:grpSp>
                    <wpg:grpSp>
                      <wpg:cNvPr id="39" name="Group 86"/>
                      <wpg:cNvGrpSpPr>
                        <a:grpSpLocks/>
                      </wpg:cNvGrpSpPr>
                      <wpg:grpSpPr bwMode="auto">
                        <a:xfrm>
                          <a:off x="39" y="18969"/>
                          <a:ext cx="4801" cy="309"/>
                          <a:chOff x="0" y="0"/>
                          <a:chExt cx="19999" cy="20000"/>
                        </a:xfrm>
                      </wpg:grpSpPr>
                      <wps:wsp>
                        <wps:cNvPr id="4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2A3793" w14:textId="77777777" w:rsidR="00BE4450" w:rsidRDefault="00BE4450" w:rsidP="001003EB">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41"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9FFFEC" w14:textId="4CAF4943" w:rsidR="00BE4450" w:rsidRPr="003E1A13" w:rsidRDefault="00655D42" w:rsidP="001003EB">
                              <w:pPr>
                                <w:pStyle w:val="a7"/>
                                <w:rPr>
                                  <w:sz w:val="16"/>
                                </w:rPr>
                              </w:pPr>
                              <w:r w:rsidRPr="003E1A13">
                                <w:rPr>
                                  <w:sz w:val="16"/>
                                </w:rPr>
                                <w:t>Морохович В. С.</w:t>
                              </w:r>
                            </w:p>
                          </w:txbxContent>
                        </wps:txbx>
                        <wps:bodyPr rot="0" vert="horz" wrap="square" lIns="12700" tIns="12700" rIns="12700" bIns="12700" anchor="t" anchorCtr="0" upright="1">
                          <a:noAutofit/>
                        </wps:bodyPr>
                      </wps:wsp>
                    </wpg:grpSp>
                    <wpg:grpSp>
                      <wpg:cNvPr id="42" name="Group 89"/>
                      <wpg:cNvGrpSpPr>
                        <a:grpSpLocks/>
                      </wpg:cNvGrpSpPr>
                      <wpg:grpSpPr bwMode="auto">
                        <a:xfrm>
                          <a:off x="39" y="19314"/>
                          <a:ext cx="4801" cy="310"/>
                          <a:chOff x="0" y="0"/>
                          <a:chExt cx="19999" cy="20000"/>
                        </a:xfrm>
                      </wpg:grpSpPr>
                      <wps:wsp>
                        <wps:cNvPr id="4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9A05CB" w14:textId="77777777" w:rsidR="00BE4450" w:rsidRDefault="00BE4450" w:rsidP="001003EB">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44"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941C6A" w14:textId="77777777" w:rsidR="00BE4450" w:rsidRPr="00B13D94" w:rsidRDefault="00BE4450"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wps:txbx>
                        <wps:bodyPr rot="0" vert="horz" wrap="square" lIns="12700" tIns="12700" rIns="12700" bIns="12700" anchor="t" anchorCtr="0" upright="1">
                          <a:noAutofit/>
                        </wps:bodyPr>
                      </wps:wsp>
                    </wpg:grpSp>
                    <wpg:grpSp>
                      <wpg:cNvPr id="45" name="Group 92"/>
                      <wpg:cNvGrpSpPr>
                        <a:grpSpLocks/>
                      </wpg:cNvGrpSpPr>
                      <wpg:grpSpPr bwMode="auto">
                        <a:xfrm>
                          <a:off x="39" y="19660"/>
                          <a:ext cx="4801" cy="309"/>
                          <a:chOff x="0" y="0"/>
                          <a:chExt cx="19999" cy="20000"/>
                        </a:xfrm>
                      </wpg:grpSpPr>
                      <wps:wsp>
                        <wps:cNvPr id="46"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E9BA5" w14:textId="77777777" w:rsidR="00BE4450" w:rsidRDefault="00BE4450" w:rsidP="001003EB">
                              <w:pPr>
                                <w:pStyle w:val="a7"/>
                                <w:rPr>
                                  <w:sz w:val="18"/>
                                </w:rPr>
                              </w:pPr>
                              <w:r>
                                <w:rPr>
                                  <w:sz w:val="18"/>
                                </w:rPr>
                                <w:t xml:space="preserve"> Затверд.</w:t>
                              </w:r>
                            </w:p>
                          </w:txbxContent>
                        </wps:txbx>
                        <wps:bodyPr rot="0" vert="horz" wrap="square" lIns="12700" tIns="12700" rIns="12700" bIns="12700" anchor="t" anchorCtr="0" upright="1">
                          <a:noAutofit/>
                        </wps:bodyPr>
                      </wps:wsp>
                      <wps:wsp>
                        <wps:cNvPr id="47"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C3745" w14:textId="77777777" w:rsidR="00BE4450" w:rsidRPr="00706C07" w:rsidRDefault="00BE4450" w:rsidP="001003EB">
                              <w:pPr>
                                <w:pStyle w:val="a7"/>
                                <w:rPr>
                                  <w:sz w:val="16"/>
                                  <w:szCs w:val="16"/>
                                </w:rPr>
                              </w:pPr>
                              <w:r>
                                <w:rPr>
                                  <w:sz w:val="16"/>
                                  <w:szCs w:val="16"/>
                                </w:rPr>
                                <w:t>Лінчук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48"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1DCD9" w14:textId="2D7EA6C1" w:rsidR="008D2D52" w:rsidRPr="00723610" w:rsidRDefault="008D2D52" w:rsidP="009F3B54">
                            <w:pPr>
                              <w:pStyle w:val="FrameTitle"/>
                              <w:rPr>
                                <w:i/>
                                <w:iCs/>
                              </w:rPr>
                            </w:pPr>
                            <w:r w:rsidRPr="00723610">
                              <w:rPr>
                                <w:i/>
                                <w:iCs/>
                              </w:rPr>
                              <w:t>Розробка системи для швидких онлайн-опитувань з контролем унікальності</w:t>
                            </w:r>
                          </w:p>
                          <w:p w14:paraId="37E5E440" w14:textId="4DCF6FCC" w:rsidR="00BE4450" w:rsidRPr="00723610" w:rsidRDefault="00966FD8" w:rsidP="009F3B54">
                            <w:pPr>
                              <w:pStyle w:val="FrameTitle"/>
                              <w:rPr>
                                <w:i/>
                                <w:iCs/>
                              </w:rPr>
                            </w:pPr>
                            <w:r w:rsidRPr="00723610">
                              <w:rPr>
                                <w:i/>
                                <w:iCs/>
                              </w:rPr>
                              <w:t xml:space="preserve">Додаток 1 </w:t>
                            </w:r>
                            <w:r w:rsidR="008D2D52" w:rsidRPr="00723610">
                              <w:rPr>
                                <w:i/>
                                <w:iCs/>
                              </w:rPr>
                              <w:t>Діаграма варіантів використання</w:t>
                            </w:r>
                          </w:p>
                        </w:txbxContent>
                      </wps:txbx>
                      <wps:bodyPr rot="0" vert="horz" wrap="square" lIns="12700" tIns="12700" rIns="12700" bIns="12700" anchor="ctr" anchorCtr="0" upright="1">
                        <a:noAutofit/>
                      </wps:bodyPr>
                    </wps:wsp>
                    <wps:wsp>
                      <wps:cNvPr id="50"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07D60" w14:textId="77777777" w:rsidR="00BE4450" w:rsidRDefault="00BE4450" w:rsidP="001003EB">
                            <w:pPr>
                              <w:pStyle w:val="a7"/>
                              <w:jc w:val="center"/>
                              <w:rPr>
                                <w:sz w:val="18"/>
                              </w:rPr>
                            </w:pPr>
                            <w:r>
                              <w:rPr>
                                <w:sz w:val="18"/>
                              </w:rPr>
                              <w:t>Літ.</w:t>
                            </w:r>
                          </w:p>
                        </w:txbxContent>
                      </wps:txbx>
                      <wps:bodyPr rot="0" vert="horz" wrap="square" lIns="12700" tIns="12700" rIns="12700" bIns="12700" anchor="t" anchorCtr="0" upright="1">
                        <a:noAutofit/>
                      </wps:bodyPr>
                    </wps:wsp>
                    <wps:wsp>
                      <wps:cNvPr id="59"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55CDDC" w14:textId="77777777" w:rsidR="00BE4450" w:rsidRDefault="00BE4450" w:rsidP="001003EB">
                            <w:pPr>
                              <w:pStyle w:val="a7"/>
                              <w:jc w:val="center"/>
                              <w:rPr>
                                <w:rFonts w:ascii="Journal" w:hAnsi="Journal"/>
                                <w:sz w:val="18"/>
                              </w:rPr>
                            </w:pPr>
                            <w:r>
                              <w:rPr>
                                <w:sz w:val="18"/>
                              </w:rPr>
                              <w:t>Ар</w:t>
                            </w:r>
                            <w:r>
                              <w:rPr>
                                <w:sz w:val="18"/>
                                <w:lang w:val="ru-RU"/>
                              </w:rPr>
                              <w:t>к</w:t>
                            </w:r>
                            <w:r>
                              <w:rPr>
                                <w:sz w:val="18"/>
                              </w:rPr>
                              <w:t>ушів</w:t>
                            </w:r>
                          </w:p>
                        </w:txbxContent>
                      </wps:txbx>
                      <wps:bodyPr rot="0" vert="horz" wrap="square" lIns="12700" tIns="12700" rIns="12700" bIns="12700" anchor="t" anchorCtr="0" upright="1">
                        <a:noAutofit/>
                      </wps:bodyPr>
                    </wps:wsp>
                    <wps:wsp>
                      <wps:cNvPr id="448" name="Rectangle 10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29AE62" w14:textId="0C4B69F8" w:rsidR="00BE4450" w:rsidRPr="00754A9D" w:rsidRDefault="00520C4B" w:rsidP="00520C4B">
                            <w:pPr>
                              <w:ind w:firstLine="0"/>
                              <w:jc w:val="center"/>
                              <w:rPr>
                                <w:rFonts w:ascii="ISOCPEUR" w:hAnsi="ISOCPEUR"/>
                                <w:i/>
                              </w:rPr>
                            </w:pPr>
                            <w:r>
                              <w:rPr>
                                <w:rFonts w:ascii="ISOCPEUR" w:hAnsi="ISOCPEUR"/>
                                <w:i/>
                                <w:sz w:val="18"/>
                              </w:rPr>
                              <w:t>17</w:t>
                            </w:r>
                            <w:r w:rsidR="00121BE5">
                              <w:rPr>
                                <w:rFonts w:ascii="ISOCPEUR" w:hAnsi="ISOCPEUR"/>
                                <w:i/>
                                <w:sz w:val="18"/>
                              </w:rPr>
                              <w:t>1</w:t>
                            </w:r>
                          </w:p>
                        </w:txbxContent>
                      </wps:txbx>
                      <wps:bodyPr rot="0" vert="horz" wrap="square" lIns="12700" tIns="12700" rIns="12700" bIns="12700" anchor="t" anchorCtr="0" upright="1">
                        <a:noAutofit/>
                      </wps:bodyPr>
                    </wps:wsp>
                    <wps:wsp>
                      <wps:cNvPr id="449"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0"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1" name="Rectangle 105"/>
                      <wps:cNvSpPr>
                        <a:spLocks noChangeArrowheads="1"/>
                      </wps:cNvSpPr>
                      <wps:spPr bwMode="auto">
                        <a:xfrm>
                          <a:off x="14295" y="19115"/>
                          <a:ext cx="5609"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A808A8" w14:textId="1A458DEC" w:rsidR="00BE4450" w:rsidRPr="000350C7" w:rsidRDefault="00BE4450" w:rsidP="001003EB">
                            <w:pPr>
                              <w:pStyle w:val="a7"/>
                              <w:jc w:val="center"/>
                              <w:rPr>
                                <w:sz w:val="20"/>
                                <w:szCs w:val="16"/>
                              </w:rPr>
                            </w:pPr>
                            <w:r w:rsidRPr="000350C7">
                              <w:rPr>
                                <w:sz w:val="20"/>
                                <w:szCs w:val="16"/>
                              </w:rPr>
                              <w:t xml:space="preserve">ПГФК ДВНЗ УжНУ </w:t>
                            </w:r>
                          </w:p>
                          <w:p w14:paraId="2E60D1E0" w14:textId="5F2FA4AA" w:rsidR="00BE4450" w:rsidRPr="000350C7" w:rsidRDefault="00BE4450" w:rsidP="001003EB">
                            <w:pPr>
                              <w:pStyle w:val="a7"/>
                              <w:jc w:val="center"/>
                              <w:rPr>
                                <w:rFonts w:ascii="Journal" w:hAnsi="Journal"/>
                                <w:sz w:val="20"/>
                                <w:szCs w:val="16"/>
                                <w:lang w:val="ru-RU"/>
                              </w:rPr>
                            </w:pPr>
                            <w:r w:rsidRPr="000350C7">
                              <w:rPr>
                                <w:sz w:val="20"/>
                                <w:szCs w:val="16"/>
                              </w:rPr>
                              <w:t>КН-</w:t>
                            </w:r>
                            <w:r w:rsidR="008D2D52">
                              <w:rPr>
                                <w:sz w:val="20"/>
                                <w:szCs w:val="16"/>
                              </w:rPr>
                              <w:t>42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465CBE" id="_x0000_s1116" style="position:absolute;left:0;text-align:left;margin-left:-33.5pt;margin-top:34.55pt;width:524.7pt;height:789.9pt;z-index:-251581440;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" o:allowincell="f">
              <v:rect id="Rectangle 57" o:spid="_x0000_s111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58" o:spid="_x0000_s111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9" o:spid="_x0000_s111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60" o:spid="_x0000_s112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61" o:spid="_x0000_s112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62" o:spid="_x0000_s112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63" o:spid="_x0000_s112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64" o:spid="_x0000_s112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65" o:spid="_x0000_s11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66" o:spid="_x0000_s11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67" o:spid="_x0000_s112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3617A46" w14:textId="77777777" w:rsidR="00BE4450" w:rsidRDefault="00BE4450" w:rsidP="001003EB">
                      <w:pPr>
                        <w:pStyle w:val="a7"/>
                        <w:jc w:val="center"/>
                        <w:rPr>
                          <w:rFonts w:ascii="Journal" w:hAnsi="Journal"/>
                          <w:sz w:val="18"/>
                        </w:rPr>
                      </w:pPr>
                      <w:r>
                        <w:rPr>
                          <w:sz w:val="18"/>
                        </w:rPr>
                        <w:t>Змн</w:t>
                      </w:r>
                      <w:r>
                        <w:rPr>
                          <w:rFonts w:ascii="Journal" w:hAnsi="Journal"/>
                          <w:sz w:val="18"/>
                        </w:rPr>
                        <w:t>.</w:t>
                      </w:r>
                    </w:p>
                  </w:txbxContent>
                </v:textbox>
              </v:rect>
              <v:rect id="Rectangle 68" o:spid="_x0000_s112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5D41D74F" w14:textId="77777777" w:rsidR="00BE4450" w:rsidRDefault="00BE4450" w:rsidP="001003EB">
                      <w:pPr>
                        <w:pStyle w:val="a7"/>
                        <w:jc w:val="center"/>
                        <w:rPr>
                          <w:sz w:val="18"/>
                        </w:rPr>
                      </w:pPr>
                      <w:r>
                        <w:rPr>
                          <w:sz w:val="18"/>
                        </w:rPr>
                        <w:t>Арк.</w:t>
                      </w:r>
                    </w:p>
                  </w:txbxContent>
                </v:textbox>
              </v:rect>
              <v:rect id="Rectangle 69" o:spid="_x0000_s112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5A4A42F1" w14:textId="77777777" w:rsidR="00BE4450" w:rsidRDefault="00BE4450" w:rsidP="001003EB">
                      <w:pPr>
                        <w:pStyle w:val="a7"/>
                        <w:jc w:val="center"/>
                        <w:rPr>
                          <w:sz w:val="18"/>
                        </w:rPr>
                      </w:pPr>
                      <w:r>
                        <w:rPr>
                          <w:sz w:val="18"/>
                        </w:rPr>
                        <w:t>№ докум.</w:t>
                      </w:r>
                    </w:p>
                  </w:txbxContent>
                </v:textbox>
              </v:rect>
              <v:rect id="Rectangle 70" o:spid="_x0000_s113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3809FECF" w14:textId="77777777" w:rsidR="00BE4450" w:rsidRDefault="00BE4450" w:rsidP="001003EB">
                      <w:pPr>
                        <w:pStyle w:val="a7"/>
                        <w:jc w:val="center"/>
                        <w:rPr>
                          <w:sz w:val="18"/>
                        </w:rPr>
                      </w:pPr>
                      <w:r>
                        <w:rPr>
                          <w:sz w:val="18"/>
                        </w:rPr>
                        <w:t>Підпис</w:t>
                      </w:r>
                    </w:p>
                  </w:txbxContent>
                </v:textbox>
              </v:rect>
              <v:rect id="Rectangle 71" o:spid="_x0000_s113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5CFE5EC1" w14:textId="77777777" w:rsidR="00BE4450" w:rsidRDefault="00BE4450" w:rsidP="001003EB">
                      <w:pPr>
                        <w:pStyle w:val="a7"/>
                        <w:jc w:val="center"/>
                        <w:rPr>
                          <w:sz w:val="18"/>
                        </w:rPr>
                      </w:pPr>
                      <w:r>
                        <w:rPr>
                          <w:sz w:val="18"/>
                        </w:rPr>
                        <w:t>Дата</w:t>
                      </w:r>
                    </w:p>
                  </w:txbxContent>
                </v:textbox>
              </v:rect>
              <v:rect id="Rectangle 72" o:spid="_x0000_s113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215197EE" w14:textId="77777777" w:rsidR="00BE4450" w:rsidRDefault="00BE4450" w:rsidP="001003EB">
                      <w:pPr>
                        <w:pStyle w:val="a7"/>
                        <w:jc w:val="center"/>
                        <w:rPr>
                          <w:rFonts w:ascii="Journal" w:hAnsi="Journal"/>
                          <w:sz w:val="18"/>
                        </w:rPr>
                      </w:pPr>
                      <w:r>
                        <w:rPr>
                          <w:sz w:val="18"/>
                        </w:rPr>
                        <w:t>Арк.</w:t>
                      </w:r>
                    </w:p>
                  </w:txbxContent>
                </v:textbox>
              </v:rect>
              <v:rect id="Rectangle 73" o:spid="_x0000_s113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3BA1B840" w14:textId="7A3A64F5" w:rsidR="00BE4450" w:rsidRPr="00121BE5" w:rsidRDefault="00900293" w:rsidP="001003EB">
                      <w:pPr>
                        <w:pStyle w:val="a7"/>
                        <w:jc w:val="center"/>
                        <w:rPr>
                          <w:sz w:val="18"/>
                        </w:rPr>
                      </w:pPr>
                      <w:r>
                        <w:rPr>
                          <w:sz w:val="18"/>
                        </w:rPr>
                        <w:t>10</w:t>
                      </w:r>
                      <w:r w:rsidR="00121BE5">
                        <w:rPr>
                          <w:sz w:val="18"/>
                        </w:rPr>
                        <w:t>1</w:t>
                      </w:r>
                    </w:p>
                  </w:txbxContent>
                </v:textbox>
              </v:rect>
              <v:rect id="Rectangle 74" o:spid="_x0000_s113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474A37F5" w14:textId="16E305CC" w:rsidR="00BE4450" w:rsidRPr="00966FD8" w:rsidRDefault="00BE4450" w:rsidP="001003EB">
                      <w:pPr>
                        <w:pStyle w:val="a7"/>
                        <w:jc w:val="center"/>
                        <w:rPr>
                          <w:rFonts w:ascii="Journal" w:hAnsi="Journal"/>
                        </w:rPr>
                      </w:pPr>
                      <w:r>
                        <w:rPr>
                          <w:lang w:val="ru-RU"/>
                        </w:rPr>
                        <w:t>ДП</w:t>
                      </w:r>
                      <w:r>
                        <w:t>.</w:t>
                      </w:r>
                      <w:r w:rsidR="00C47CA1" w:rsidRPr="00810611">
                        <w:t>253126ФМБД</w:t>
                      </w:r>
                      <w:r>
                        <w:t>.2</w:t>
                      </w:r>
                      <w:r>
                        <w:rPr>
                          <w:lang w:val="ru-RU"/>
                        </w:rPr>
                        <w:t>6</w:t>
                      </w:r>
                      <w:r>
                        <w:t>.000.</w:t>
                      </w:r>
                      <w:r w:rsidR="00C47CA1">
                        <w:t>Е1</w:t>
                      </w:r>
                    </w:p>
                    <w:p w14:paraId="05518481" w14:textId="77777777" w:rsidR="00BE4450" w:rsidRDefault="00BE4450" w:rsidP="001003EB">
                      <w:pPr>
                        <w:pStyle w:val="a7"/>
                        <w:jc w:val="center"/>
                        <w:rPr>
                          <w:rFonts w:ascii="Journal" w:hAnsi="Journal"/>
                          <w:lang w:val="ru-RU"/>
                        </w:rPr>
                      </w:pPr>
                    </w:p>
                  </w:txbxContent>
                </v:textbox>
              </v:rect>
              <v:line id="Line 75" o:spid="_x0000_s113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76" o:spid="_x0000_s113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77" o:spid="_x0000_s113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78" o:spid="_x0000_s113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79" o:spid="_x0000_s113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group id="Group 80" o:spid="_x0000_s114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81" o:spid="_x0000_s114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0E4D4830" w14:textId="77777777" w:rsidR="00BE4450" w:rsidRDefault="00BE4450" w:rsidP="001003EB">
                        <w:pPr>
                          <w:pStyle w:val="a7"/>
                          <w:rPr>
                            <w:rFonts w:ascii="Journal" w:hAnsi="Journal"/>
                            <w:sz w:val="18"/>
                          </w:rPr>
                        </w:pPr>
                        <w:r>
                          <w:rPr>
                            <w:sz w:val="18"/>
                          </w:rPr>
                          <w:t xml:space="preserve"> Розро</w:t>
                        </w:r>
                        <w:r>
                          <w:rPr>
                            <w:rFonts w:ascii="Journal" w:hAnsi="Journal"/>
                            <w:sz w:val="18"/>
                          </w:rPr>
                          <w:t>б.</w:t>
                        </w:r>
                      </w:p>
                    </w:txbxContent>
                  </v:textbox>
                </v:rect>
                <v:rect id="Rectangle 82" o:spid="_x0000_s114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6498EFE1" w14:textId="2E0A9895" w:rsidR="00BE4450" w:rsidRPr="00DB523A" w:rsidRDefault="003B39E6" w:rsidP="001003EB">
                        <w:pPr>
                          <w:pStyle w:val="a7"/>
                          <w:rPr>
                            <w:rFonts w:cs="Courier New"/>
                            <w:sz w:val="18"/>
                          </w:rPr>
                        </w:pPr>
                        <w:r w:rsidRPr="00C47CA1">
                          <w:rPr>
                            <w:rFonts w:cs="Courier New"/>
                            <w:sz w:val="16"/>
                          </w:rPr>
                          <w:t>Ковальчук О.</w:t>
                        </w:r>
                        <w:r w:rsidR="005734C3">
                          <w:rPr>
                            <w:rFonts w:cs="Courier New"/>
                            <w:sz w:val="16"/>
                          </w:rPr>
                          <w:t xml:space="preserve"> </w:t>
                        </w:r>
                        <w:r w:rsidRPr="00C47CA1">
                          <w:rPr>
                            <w:rFonts w:cs="Courier New"/>
                            <w:sz w:val="16"/>
                          </w:rPr>
                          <w:t>В.</w:t>
                        </w:r>
                        <w:r w:rsidR="00BE4450" w:rsidRPr="00C47CA1">
                          <w:rPr>
                            <w:rFonts w:cs="Courier New"/>
                            <w:sz w:val="16"/>
                            <w:lang w:val="en-US"/>
                          </w:rPr>
                          <w:t xml:space="preserve"> </w:t>
                        </w:r>
                      </w:p>
                      <w:p w14:paraId="5A376F24" w14:textId="77777777" w:rsidR="00BE4450" w:rsidRPr="00706C07" w:rsidRDefault="00BE4450" w:rsidP="0086139A"/>
                    </w:txbxContent>
                  </v:textbox>
                </v:rect>
              </v:group>
              <v:group id="Group 83" o:spid="_x0000_s114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84" o:spid="_x0000_s11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3BC81BA9" w14:textId="77777777" w:rsidR="00BE4450" w:rsidRDefault="00BE4450" w:rsidP="001003EB">
                        <w:pPr>
                          <w:pStyle w:val="a7"/>
                          <w:rPr>
                            <w:sz w:val="18"/>
                          </w:rPr>
                        </w:pPr>
                        <w:r>
                          <w:rPr>
                            <w:sz w:val="18"/>
                          </w:rPr>
                          <w:t xml:space="preserve"> Перевір.</w:t>
                        </w:r>
                      </w:p>
                    </w:txbxContent>
                  </v:textbox>
                </v:rect>
                <v:rect id="Rectangle 85" o:spid="_x0000_s114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22BF2E2A" w14:textId="77777777" w:rsidR="003B39E6" w:rsidRPr="00F207AF" w:rsidRDefault="003B39E6" w:rsidP="003B39E6">
                        <w:pPr>
                          <w:pStyle w:val="a7"/>
                          <w:rPr>
                            <w:rFonts w:cs="Courier New"/>
                            <w:sz w:val="18"/>
                          </w:rPr>
                        </w:pPr>
                        <w:r w:rsidRPr="00F207AF">
                          <w:rPr>
                            <w:rFonts w:cs="Courier New"/>
                            <w:sz w:val="18"/>
                          </w:rPr>
                          <w:t>Саєнко А. А.</w:t>
                        </w:r>
                      </w:p>
                      <w:p w14:paraId="741B968D" w14:textId="52585B9B" w:rsidR="00BE4450" w:rsidRPr="008D2D52" w:rsidRDefault="00BE4450" w:rsidP="001003EB">
                        <w:pPr>
                          <w:pStyle w:val="a7"/>
                          <w:rPr>
                            <w:rFonts w:ascii="Journal" w:hAnsi="Journal"/>
                            <w:sz w:val="16"/>
                            <w:szCs w:val="16"/>
                          </w:rPr>
                        </w:pPr>
                      </w:p>
                      <w:p w14:paraId="616B9BD4" w14:textId="77777777" w:rsidR="00BE4450" w:rsidRPr="00706C07" w:rsidRDefault="00BE4450" w:rsidP="001003EB">
                        <w:pPr>
                          <w:pStyle w:val="a7"/>
                          <w:rPr>
                            <w:rFonts w:ascii="Journal" w:hAnsi="Journal"/>
                            <w:sz w:val="16"/>
                            <w:szCs w:val="16"/>
                          </w:rPr>
                        </w:pPr>
                      </w:p>
                    </w:txbxContent>
                  </v:textbox>
                </v:rect>
              </v:group>
              <v:group id="Group 86" o:spid="_x0000_s114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87" o:spid="_x0000_s11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2E2A3793" w14:textId="77777777" w:rsidR="00BE4450" w:rsidRDefault="00BE4450" w:rsidP="001003EB">
                        <w:pPr>
                          <w:pStyle w:val="a7"/>
                          <w:rPr>
                            <w:sz w:val="18"/>
                          </w:rPr>
                        </w:pPr>
                        <w:r>
                          <w:rPr>
                            <w:sz w:val="18"/>
                          </w:rPr>
                          <w:t xml:space="preserve"> Реценз.</w:t>
                        </w:r>
                      </w:p>
                    </w:txbxContent>
                  </v:textbox>
                </v:rect>
                <v:rect id="Rectangle 88" o:spid="_x0000_s11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179FFFEC" w14:textId="4CAF4943" w:rsidR="00BE4450" w:rsidRPr="003E1A13" w:rsidRDefault="00655D42" w:rsidP="001003EB">
                        <w:pPr>
                          <w:pStyle w:val="a7"/>
                          <w:rPr>
                            <w:sz w:val="16"/>
                          </w:rPr>
                        </w:pPr>
                        <w:r w:rsidRPr="003E1A13">
                          <w:rPr>
                            <w:sz w:val="16"/>
                          </w:rPr>
                          <w:t>Морохович В. С.</w:t>
                        </w:r>
                      </w:p>
                    </w:txbxContent>
                  </v:textbox>
                </v:rect>
              </v:group>
              <v:group id="Group 89" o:spid="_x0000_s114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90" o:spid="_x0000_s11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0B9A05CB" w14:textId="77777777" w:rsidR="00BE4450" w:rsidRDefault="00BE4450" w:rsidP="001003EB">
                        <w:pPr>
                          <w:pStyle w:val="a7"/>
                          <w:rPr>
                            <w:sz w:val="18"/>
                          </w:rPr>
                        </w:pPr>
                        <w:r>
                          <w:rPr>
                            <w:sz w:val="18"/>
                          </w:rPr>
                          <w:t xml:space="preserve"> Н. контр.</w:t>
                        </w:r>
                      </w:p>
                    </w:txbxContent>
                  </v:textbox>
                </v:rect>
                <v:rect id="Rectangle 91" o:spid="_x0000_s11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6B941C6A" w14:textId="77777777" w:rsidR="00BE4450" w:rsidRPr="00B13D94" w:rsidRDefault="00BE4450"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v:textbox>
                </v:rect>
              </v:group>
              <v:group id="Group 92" o:spid="_x0000_s115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93" o:spid="_x0000_s11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6E2E9BA5" w14:textId="77777777" w:rsidR="00BE4450" w:rsidRDefault="00BE4450" w:rsidP="001003EB">
                        <w:pPr>
                          <w:pStyle w:val="a7"/>
                          <w:rPr>
                            <w:sz w:val="18"/>
                          </w:rPr>
                        </w:pPr>
                        <w:r>
                          <w:rPr>
                            <w:sz w:val="18"/>
                          </w:rPr>
                          <w:t xml:space="preserve"> Затверд.</w:t>
                        </w:r>
                      </w:p>
                    </w:txbxContent>
                  </v:textbox>
                </v:rect>
                <v:rect id="Rectangle 94" o:spid="_x0000_s11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1CCC3745" w14:textId="77777777" w:rsidR="00BE4450" w:rsidRPr="00706C07" w:rsidRDefault="00BE4450" w:rsidP="001003EB">
                        <w:pPr>
                          <w:pStyle w:val="a7"/>
                          <w:rPr>
                            <w:sz w:val="16"/>
                            <w:szCs w:val="16"/>
                          </w:rPr>
                        </w:pPr>
                        <w:r>
                          <w:rPr>
                            <w:sz w:val="16"/>
                            <w:szCs w:val="16"/>
                          </w:rPr>
                          <w:t>Лінчук Н.</w:t>
                        </w:r>
                        <w:r>
                          <w:rPr>
                            <w:sz w:val="16"/>
                            <w:szCs w:val="16"/>
                            <w:lang w:val="en-US"/>
                          </w:rPr>
                          <w:t xml:space="preserve"> </w:t>
                        </w:r>
                        <w:r>
                          <w:rPr>
                            <w:sz w:val="16"/>
                            <w:szCs w:val="16"/>
                          </w:rPr>
                          <w:t>Л.</w:t>
                        </w:r>
                      </w:p>
                    </w:txbxContent>
                  </v:textbox>
                </v:rect>
              </v:group>
              <v:line id="Line 95" o:spid="_x0000_s115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rect id="Rectangle 96" o:spid="_x0000_s115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" filled="f" stroked="f" strokeweight=".25pt">
                <v:textbox inset="1pt,1pt,1pt,1pt">
                  <w:txbxContent>
                    <w:p w14:paraId="3331DCD9" w14:textId="2D7EA6C1" w:rsidR="008D2D52" w:rsidRPr="00723610" w:rsidRDefault="008D2D52" w:rsidP="009F3B54">
                      <w:pPr>
                        <w:pStyle w:val="FrameTitle"/>
                        <w:rPr>
                          <w:i/>
                          <w:iCs/>
                        </w:rPr>
                      </w:pPr>
                      <w:r w:rsidRPr="00723610">
                        <w:rPr>
                          <w:i/>
                          <w:iCs/>
                        </w:rPr>
                        <w:t>Розробка системи для швидких онлайн-опитувань з контролем унікальності</w:t>
                      </w:r>
                    </w:p>
                    <w:p w14:paraId="37E5E440" w14:textId="4DCF6FCC" w:rsidR="00BE4450" w:rsidRPr="00723610" w:rsidRDefault="00966FD8" w:rsidP="009F3B54">
                      <w:pPr>
                        <w:pStyle w:val="FrameTitle"/>
                        <w:rPr>
                          <w:i/>
                          <w:iCs/>
                        </w:rPr>
                      </w:pPr>
                      <w:r w:rsidRPr="00723610">
                        <w:rPr>
                          <w:i/>
                          <w:iCs/>
                        </w:rPr>
                        <w:t xml:space="preserve">Додаток 1 </w:t>
                      </w:r>
                      <w:r w:rsidR="008D2D52" w:rsidRPr="00723610">
                        <w:rPr>
                          <w:i/>
                          <w:iCs/>
                        </w:rPr>
                        <w:t>Діаграма варіантів використання</w:t>
                      </w:r>
                    </w:p>
                  </w:txbxContent>
                </v:textbox>
              </v:rect>
              <v:line id="Line 97" o:spid="_x0000_s115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98" o:spid="_x0000_s115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99" o:spid="_x0000_s115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rect id="Rectangle 100" o:spid="_x0000_s116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C507D60" w14:textId="77777777" w:rsidR="00BE4450" w:rsidRDefault="00BE4450" w:rsidP="001003EB">
                      <w:pPr>
                        <w:pStyle w:val="a7"/>
                        <w:jc w:val="center"/>
                        <w:rPr>
                          <w:sz w:val="18"/>
                        </w:rPr>
                      </w:pPr>
                      <w:r>
                        <w:rPr>
                          <w:sz w:val="18"/>
                        </w:rPr>
                        <w:t>Літ.</w:t>
                      </w:r>
                    </w:p>
                  </w:txbxContent>
                </v:textbox>
              </v:rect>
              <v:rect id="Rectangle 101" o:spid="_x0000_s116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C55CDDC" w14:textId="77777777" w:rsidR="00BE4450" w:rsidRDefault="00BE4450" w:rsidP="001003EB">
                      <w:pPr>
                        <w:pStyle w:val="a7"/>
                        <w:jc w:val="center"/>
                        <w:rPr>
                          <w:rFonts w:ascii="Journal" w:hAnsi="Journal"/>
                          <w:sz w:val="18"/>
                        </w:rPr>
                      </w:pPr>
                      <w:r>
                        <w:rPr>
                          <w:sz w:val="18"/>
                        </w:rPr>
                        <w:t>Ар</w:t>
                      </w:r>
                      <w:r>
                        <w:rPr>
                          <w:sz w:val="18"/>
                          <w:lang w:val="ru-RU"/>
                        </w:rPr>
                        <w:t>к</w:t>
                      </w:r>
                      <w:r>
                        <w:rPr>
                          <w:sz w:val="18"/>
                        </w:rPr>
                        <w:t>ушів</w:t>
                      </w:r>
                    </w:p>
                  </w:txbxContent>
                </v:textbox>
              </v:rect>
              <v:rect id="Rectangle 102" o:spid="_x0000_s116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" filled="f" stroked="f" strokeweight=".25pt">
                <v:textbox inset="1pt,1pt,1pt,1pt">
                  <w:txbxContent>
                    <w:p w14:paraId="0529AE62" w14:textId="0C4B69F8" w:rsidR="00BE4450" w:rsidRPr="00754A9D" w:rsidRDefault="00520C4B" w:rsidP="00520C4B">
                      <w:pPr>
                        <w:ind w:firstLine="0"/>
                        <w:jc w:val="center"/>
                        <w:rPr>
                          <w:rFonts w:ascii="ISOCPEUR" w:hAnsi="ISOCPEUR"/>
                          <w:i/>
                        </w:rPr>
                      </w:pPr>
                      <w:r>
                        <w:rPr>
                          <w:rFonts w:ascii="ISOCPEUR" w:hAnsi="ISOCPEUR"/>
                          <w:i/>
                          <w:sz w:val="18"/>
                        </w:rPr>
                        <w:t>17</w:t>
                      </w:r>
                      <w:r w:rsidR="00121BE5">
                        <w:rPr>
                          <w:rFonts w:ascii="ISOCPEUR" w:hAnsi="ISOCPEUR"/>
                          <w:i/>
                          <w:sz w:val="18"/>
                        </w:rPr>
                        <w:t>1</w:t>
                      </w:r>
                    </w:p>
                  </w:txbxContent>
                </v:textbox>
              </v:rect>
              <v:line id="Line 103" o:spid="_x0000_s116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" strokeweight="1pt"/>
              <v:line id="Line 104" o:spid="_x0000_s116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" strokeweight="1pt"/>
              <v:rect id="Rectangle 105" o:spid="_x0000_s1165" style="position:absolute;left:14295;top:19115;width:560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" filled="f" stroked="f" strokeweight=".25pt">
                <v:textbox inset="1pt,1pt,1pt,1pt">
                  <w:txbxContent>
                    <w:p w14:paraId="29A808A8" w14:textId="1A458DEC" w:rsidR="00BE4450" w:rsidRPr="000350C7" w:rsidRDefault="00BE4450" w:rsidP="001003EB">
                      <w:pPr>
                        <w:pStyle w:val="a7"/>
                        <w:jc w:val="center"/>
                        <w:rPr>
                          <w:sz w:val="20"/>
                          <w:szCs w:val="16"/>
                        </w:rPr>
                      </w:pPr>
                      <w:r w:rsidRPr="000350C7">
                        <w:rPr>
                          <w:sz w:val="20"/>
                          <w:szCs w:val="16"/>
                        </w:rPr>
                        <w:t xml:space="preserve">ПГФК ДВНЗ УжНУ </w:t>
                      </w:r>
                    </w:p>
                    <w:p w14:paraId="2E60D1E0" w14:textId="5F2FA4AA" w:rsidR="00BE4450" w:rsidRPr="000350C7" w:rsidRDefault="00BE4450" w:rsidP="001003EB">
                      <w:pPr>
                        <w:pStyle w:val="a7"/>
                        <w:jc w:val="center"/>
                        <w:rPr>
                          <w:rFonts w:ascii="Journal" w:hAnsi="Journal"/>
                          <w:sz w:val="20"/>
                          <w:szCs w:val="16"/>
                          <w:lang w:val="ru-RU"/>
                        </w:rPr>
                      </w:pPr>
                      <w:r w:rsidRPr="000350C7">
                        <w:rPr>
                          <w:sz w:val="20"/>
                          <w:szCs w:val="16"/>
                        </w:rPr>
                        <w:t>КН-</w:t>
                      </w:r>
                      <w:r w:rsidR="008D2D52">
                        <w:rPr>
                          <w:sz w:val="20"/>
                          <w:szCs w:val="16"/>
                        </w:rPr>
                        <w:t>42</w:t>
                      </w:r>
                    </w:p>
                  </w:txbxContent>
                </v:textbox>
              </v:rect>
              <w10:wrap anchorx="margin"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D7C2D" w14:textId="77777777" w:rsidR="0016584A" w:rsidRPr="00D02BC7" w:rsidRDefault="00966FD8" w:rsidP="0086139A">
    <w:pPr>
      <w:pStyle w:val="a5"/>
    </w:pPr>
    <w:r w:rsidRPr="00966FD8">
      <w:rPr>
        <w:noProof/>
      </w:rPr>
      <mc:AlternateContent>
        <mc:Choice Requires="wpg">
          <w:drawing>
            <wp:anchor distT="0" distB="0" distL="114300" distR="114300" simplePos="0" relativeHeight="251741184" behindDoc="0" locked="1" layoutInCell="1" allowOverlap="1" wp14:anchorId="617DFF53" wp14:editId="39B8F443">
              <wp:simplePos x="0" y="0"/>
              <wp:positionH relativeFrom="page">
                <wp:posOffset>696595</wp:posOffset>
              </wp:positionH>
              <wp:positionV relativeFrom="page">
                <wp:posOffset>457835</wp:posOffset>
              </wp:positionV>
              <wp:extent cx="6572250" cy="9944100"/>
              <wp:effectExtent l="0" t="0" r="19050" b="3810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944100"/>
                        <a:chOff x="0" y="0"/>
                        <a:chExt cx="20000" cy="20000"/>
                      </a:xfrm>
                    </wpg:grpSpPr>
                    <wps:wsp>
                      <wps:cNvPr id="78" name="Rectangle 31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79" name="Line 313"/>
                      <wps:cNvCnPr/>
                      <wps:spPr bwMode="auto">
                        <a:xfrm>
                          <a:off x="1093" y="18949"/>
                          <a:ext cx="2" cy="1040"/>
                        </a:xfrm>
                        <a:prstGeom prst="line">
                          <a:avLst/>
                        </a:prstGeom>
                        <a:noFill/>
                        <a:ln w="25400">
                          <a:solidFill>
                            <a:srgbClr val="000000"/>
                          </a:solidFill>
                          <a:round/>
                          <a:headEnd/>
                          <a:tailEnd/>
                        </a:ln>
                      </wps:spPr>
                      <wps:bodyPr/>
                    </wps:wsp>
                    <wps:wsp>
                      <wps:cNvPr id="80" name="Line 314"/>
                      <wps:cNvCnPr/>
                      <wps:spPr bwMode="auto">
                        <a:xfrm>
                          <a:off x="10" y="18941"/>
                          <a:ext cx="19967" cy="1"/>
                        </a:xfrm>
                        <a:prstGeom prst="line">
                          <a:avLst/>
                        </a:prstGeom>
                        <a:noFill/>
                        <a:ln w="25400">
                          <a:solidFill>
                            <a:srgbClr val="000000"/>
                          </a:solidFill>
                          <a:round/>
                          <a:headEnd/>
                          <a:tailEnd/>
                        </a:ln>
                      </wps:spPr>
                      <wps:bodyPr/>
                    </wps:wsp>
                    <wps:wsp>
                      <wps:cNvPr id="81" name="Line 315"/>
                      <wps:cNvCnPr/>
                      <wps:spPr bwMode="auto">
                        <a:xfrm>
                          <a:off x="2186" y="18949"/>
                          <a:ext cx="2" cy="1040"/>
                        </a:xfrm>
                        <a:prstGeom prst="line">
                          <a:avLst/>
                        </a:prstGeom>
                        <a:noFill/>
                        <a:ln w="25400">
                          <a:solidFill>
                            <a:srgbClr val="000000"/>
                          </a:solidFill>
                          <a:round/>
                          <a:headEnd/>
                          <a:tailEnd/>
                        </a:ln>
                      </wps:spPr>
                      <wps:bodyPr/>
                    </wps:wsp>
                    <wps:wsp>
                      <wps:cNvPr id="82" name="Line 316"/>
                      <wps:cNvCnPr/>
                      <wps:spPr bwMode="auto">
                        <a:xfrm>
                          <a:off x="4919" y="18949"/>
                          <a:ext cx="2" cy="1040"/>
                        </a:xfrm>
                        <a:prstGeom prst="line">
                          <a:avLst/>
                        </a:prstGeom>
                        <a:noFill/>
                        <a:ln w="25400">
                          <a:solidFill>
                            <a:srgbClr val="000000"/>
                          </a:solidFill>
                          <a:round/>
                          <a:headEnd/>
                          <a:tailEnd/>
                        </a:ln>
                      </wps:spPr>
                      <wps:bodyPr/>
                    </wps:wsp>
                    <wps:wsp>
                      <wps:cNvPr id="83" name="Line 317"/>
                      <wps:cNvCnPr/>
                      <wps:spPr bwMode="auto">
                        <a:xfrm>
                          <a:off x="6557" y="18959"/>
                          <a:ext cx="2" cy="1030"/>
                        </a:xfrm>
                        <a:prstGeom prst="line">
                          <a:avLst/>
                        </a:prstGeom>
                        <a:noFill/>
                        <a:ln w="25400">
                          <a:solidFill>
                            <a:srgbClr val="000000"/>
                          </a:solidFill>
                          <a:round/>
                          <a:headEnd/>
                          <a:tailEnd/>
                        </a:ln>
                      </wps:spPr>
                      <wps:bodyPr/>
                    </wps:wsp>
                    <wps:wsp>
                      <wps:cNvPr id="84" name="Line 318"/>
                      <wps:cNvCnPr/>
                      <wps:spPr bwMode="auto">
                        <a:xfrm>
                          <a:off x="7650" y="18949"/>
                          <a:ext cx="2" cy="1030"/>
                        </a:xfrm>
                        <a:prstGeom prst="line">
                          <a:avLst/>
                        </a:prstGeom>
                        <a:noFill/>
                        <a:ln w="25400">
                          <a:solidFill>
                            <a:srgbClr val="000000"/>
                          </a:solidFill>
                          <a:round/>
                          <a:headEnd/>
                          <a:tailEnd/>
                        </a:ln>
                      </wps:spPr>
                      <wps:bodyPr/>
                    </wps:wsp>
                    <wps:wsp>
                      <wps:cNvPr id="96" name="Line 319"/>
                      <wps:cNvCnPr/>
                      <wps:spPr bwMode="auto">
                        <a:xfrm>
                          <a:off x="18905" y="18949"/>
                          <a:ext cx="4" cy="1040"/>
                        </a:xfrm>
                        <a:prstGeom prst="line">
                          <a:avLst/>
                        </a:prstGeom>
                        <a:noFill/>
                        <a:ln w="25400">
                          <a:solidFill>
                            <a:srgbClr val="000000"/>
                          </a:solidFill>
                          <a:round/>
                          <a:headEnd/>
                          <a:tailEnd/>
                        </a:ln>
                      </wps:spPr>
                      <wps:bodyPr/>
                    </wps:wsp>
                    <wps:wsp>
                      <wps:cNvPr id="97" name="Line 320"/>
                      <wps:cNvCnPr/>
                      <wps:spPr bwMode="auto">
                        <a:xfrm>
                          <a:off x="10" y="19293"/>
                          <a:ext cx="7621" cy="2"/>
                        </a:xfrm>
                        <a:prstGeom prst="line">
                          <a:avLst/>
                        </a:prstGeom>
                        <a:noFill/>
                        <a:ln w="12700">
                          <a:solidFill>
                            <a:srgbClr val="000000"/>
                          </a:solidFill>
                          <a:round/>
                          <a:headEnd/>
                          <a:tailEnd/>
                        </a:ln>
                      </wps:spPr>
                      <wps:bodyPr/>
                    </wps:wsp>
                    <wps:wsp>
                      <wps:cNvPr id="98" name="Line 321"/>
                      <wps:cNvCnPr/>
                      <wps:spPr bwMode="auto">
                        <a:xfrm>
                          <a:off x="10" y="19646"/>
                          <a:ext cx="7621" cy="1"/>
                        </a:xfrm>
                        <a:prstGeom prst="line">
                          <a:avLst/>
                        </a:prstGeom>
                        <a:noFill/>
                        <a:ln w="25400">
                          <a:solidFill>
                            <a:srgbClr val="000000"/>
                          </a:solidFill>
                          <a:round/>
                          <a:headEnd/>
                          <a:tailEnd/>
                        </a:ln>
                      </wps:spPr>
                      <wps:bodyPr/>
                    </wps:wsp>
                    <wps:wsp>
                      <wps:cNvPr id="99" name="Line 322"/>
                      <wps:cNvCnPr/>
                      <wps:spPr bwMode="auto">
                        <a:xfrm>
                          <a:off x="18919" y="19296"/>
                          <a:ext cx="1071" cy="1"/>
                        </a:xfrm>
                        <a:prstGeom prst="line">
                          <a:avLst/>
                        </a:prstGeom>
                        <a:noFill/>
                        <a:ln w="12700">
                          <a:solidFill>
                            <a:srgbClr val="000000"/>
                          </a:solidFill>
                          <a:round/>
                          <a:headEnd/>
                          <a:tailEnd/>
                        </a:ln>
                      </wps:spPr>
                      <wps:bodyPr/>
                    </wps:wsp>
                    <wps:wsp>
                      <wps:cNvPr id="100" name="Rectangle 323"/>
                      <wps:cNvSpPr>
                        <a:spLocks noChangeArrowheads="1"/>
                      </wps:cNvSpPr>
                      <wps:spPr bwMode="auto">
                        <a:xfrm>
                          <a:off x="54" y="19660"/>
                          <a:ext cx="1000" cy="309"/>
                        </a:xfrm>
                        <a:prstGeom prst="rect">
                          <a:avLst/>
                        </a:prstGeom>
                        <a:noFill/>
                        <a:ln>
                          <a:noFill/>
                        </a:ln>
                      </wps:spPr>
                      <wps:txbx>
                        <w:txbxContent>
                          <w:p w14:paraId="2F39A947" w14:textId="77777777" w:rsidR="00966FD8" w:rsidRDefault="00966FD8" w:rsidP="00966FD8">
                            <w:pPr>
                              <w:pStyle w:val="a7"/>
                              <w:jc w:val="center"/>
                              <w:rPr>
                                <w:sz w:val="18"/>
                              </w:rPr>
                            </w:pPr>
                            <w:r w:rsidRPr="00B13D94">
                              <w:rPr>
                                <w:sz w:val="18"/>
                              </w:rPr>
                              <w:t>Змн</w:t>
                            </w:r>
                            <w:r>
                              <w:rPr>
                                <w:sz w:val="18"/>
                              </w:rPr>
                              <w:t>.</w:t>
                            </w:r>
                          </w:p>
                        </w:txbxContent>
                      </wps:txbx>
                      <wps:bodyPr rot="0" vert="horz" wrap="square" lIns="12700" tIns="12700" rIns="12700" bIns="12700" anchor="t" anchorCtr="0" upright="1">
                        <a:noAutofit/>
                      </wps:bodyPr>
                    </wps:wsp>
                    <wps:wsp>
                      <wps:cNvPr id="101" name="Rectangle 324"/>
                      <wps:cNvSpPr>
                        <a:spLocks noChangeArrowheads="1"/>
                      </wps:cNvSpPr>
                      <wps:spPr bwMode="auto">
                        <a:xfrm>
                          <a:off x="1139" y="19660"/>
                          <a:ext cx="1001" cy="309"/>
                        </a:xfrm>
                        <a:prstGeom prst="rect">
                          <a:avLst/>
                        </a:prstGeom>
                        <a:noFill/>
                        <a:ln>
                          <a:noFill/>
                        </a:ln>
                      </wps:spPr>
                      <wps:txbx>
                        <w:txbxContent>
                          <w:p w14:paraId="2BCD77F5" w14:textId="77777777" w:rsidR="00966FD8" w:rsidRDefault="00966FD8" w:rsidP="00966FD8">
                            <w:pPr>
                              <w:pStyle w:val="a7"/>
                              <w:jc w:val="center"/>
                              <w:rPr>
                                <w:sz w:val="18"/>
                              </w:rPr>
                            </w:pPr>
                            <w:r w:rsidRPr="00B13D94">
                              <w:rPr>
                                <w:sz w:val="18"/>
                              </w:rPr>
                              <w:t>Арк</w:t>
                            </w:r>
                            <w:r>
                              <w:rPr>
                                <w:sz w:val="18"/>
                              </w:rPr>
                              <w:t>.</w:t>
                            </w:r>
                          </w:p>
                        </w:txbxContent>
                      </wps:txbx>
                      <wps:bodyPr rot="0" vert="horz" wrap="square" lIns="12700" tIns="12700" rIns="12700" bIns="12700" anchor="t" anchorCtr="0" upright="1">
                        <a:noAutofit/>
                      </wps:bodyPr>
                    </wps:wsp>
                    <wps:wsp>
                      <wps:cNvPr id="102" name="Rectangle 325"/>
                      <wps:cNvSpPr>
                        <a:spLocks noChangeArrowheads="1"/>
                      </wps:cNvSpPr>
                      <wps:spPr bwMode="auto">
                        <a:xfrm>
                          <a:off x="2267" y="19660"/>
                          <a:ext cx="2573" cy="309"/>
                        </a:xfrm>
                        <a:prstGeom prst="rect">
                          <a:avLst/>
                        </a:prstGeom>
                        <a:noFill/>
                        <a:ln>
                          <a:noFill/>
                        </a:ln>
                      </wps:spPr>
                      <wps:txbx>
                        <w:txbxContent>
                          <w:p w14:paraId="32DC1040" w14:textId="77777777" w:rsidR="00966FD8" w:rsidRPr="00B13D94" w:rsidRDefault="00966FD8" w:rsidP="00966FD8">
                            <w:pPr>
                              <w:pStyle w:val="a7"/>
                              <w:jc w:val="center"/>
                              <w:rPr>
                                <w:sz w:val="18"/>
                              </w:rPr>
                            </w:pPr>
                            <w:r w:rsidRPr="00B13D94">
                              <w:rPr>
                                <w:sz w:val="18"/>
                              </w:rPr>
                              <w:t>№ докум.</w:t>
                            </w:r>
                          </w:p>
                        </w:txbxContent>
                      </wps:txbx>
                      <wps:bodyPr rot="0" vert="horz" wrap="square" lIns="12700" tIns="12700" rIns="12700" bIns="12700" anchor="t" anchorCtr="0" upright="1">
                        <a:noAutofit/>
                      </wps:bodyPr>
                    </wps:wsp>
                    <wps:wsp>
                      <wps:cNvPr id="103" name="Rectangle 326"/>
                      <wps:cNvSpPr>
                        <a:spLocks noChangeArrowheads="1"/>
                      </wps:cNvSpPr>
                      <wps:spPr bwMode="auto">
                        <a:xfrm>
                          <a:off x="4983" y="19660"/>
                          <a:ext cx="1534" cy="309"/>
                        </a:xfrm>
                        <a:prstGeom prst="rect">
                          <a:avLst/>
                        </a:prstGeom>
                        <a:noFill/>
                        <a:ln>
                          <a:noFill/>
                        </a:ln>
                      </wps:spPr>
                      <wps:txbx>
                        <w:txbxContent>
                          <w:p w14:paraId="1AA4C2EA" w14:textId="77777777" w:rsidR="00966FD8" w:rsidRPr="00B13D94" w:rsidRDefault="00966FD8" w:rsidP="00966FD8">
                            <w:pPr>
                              <w:pStyle w:val="a7"/>
                              <w:jc w:val="center"/>
                              <w:rPr>
                                <w:sz w:val="18"/>
                              </w:rPr>
                            </w:pPr>
                            <w:r w:rsidRPr="00B13D94">
                              <w:rPr>
                                <w:sz w:val="18"/>
                              </w:rPr>
                              <w:t>Підпис</w:t>
                            </w:r>
                          </w:p>
                        </w:txbxContent>
                      </wps:txbx>
                      <wps:bodyPr rot="0" vert="horz" wrap="square" lIns="12700" tIns="12700" rIns="12700" bIns="12700" anchor="t" anchorCtr="0" upright="1">
                        <a:noAutofit/>
                      </wps:bodyPr>
                    </wps:wsp>
                    <wps:wsp>
                      <wps:cNvPr id="104" name="Rectangle 327"/>
                      <wps:cNvSpPr>
                        <a:spLocks noChangeArrowheads="1"/>
                      </wps:cNvSpPr>
                      <wps:spPr bwMode="auto">
                        <a:xfrm>
                          <a:off x="6604" y="19660"/>
                          <a:ext cx="1000" cy="309"/>
                        </a:xfrm>
                        <a:prstGeom prst="rect">
                          <a:avLst/>
                        </a:prstGeom>
                        <a:noFill/>
                        <a:ln>
                          <a:noFill/>
                        </a:ln>
                      </wps:spPr>
                      <wps:txbx>
                        <w:txbxContent>
                          <w:p w14:paraId="5FEB63EC" w14:textId="77777777" w:rsidR="00966FD8" w:rsidRPr="00B13D94" w:rsidRDefault="00966FD8" w:rsidP="00966FD8">
                            <w:pPr>
                              <w:pStyle w:val="a7"/>
                              <w:jc w:val="center"/>
                              <w:rPr>
                                <w:sz w:val="18"/>
                              </w:rPr>
                            </w:pPr>
                            <w:r w:rsidRPr="00B13D94">
                              <w:rPr>
                                <w:sz w:val="18"/>
                              </w:rPr>
                              <w:t>Дата</w:t>
                            </w:r>
                          </w:p>
                        </w:txbxContent>
                      </wps:txbx>
                      <wps:bodyPr rot="0" vert="horz" wrap="square" lIns="12700" tIns="12700" rIns="12700" bIns="12700" anchor="t" anchorCtr="0" upright="1">
                        <a:noAutofit/>
                      </wps:bodyPr>
                    </wps:wsp>
                    <wps:wsp>
                      <wps:cNvPr id="105" name="Rectangle 328"/>
                      <wps:cNvSpPr>
                        <a:spLocks noChangeArrowheads="1"/>
                      </wps:cNvSpPr>
                      <wps:spPr bwMode="auto">
                        <a:xfrm>
                          <a:off x="18949" y="18977"/>
                          <a:ext cx="1001" cy="309"/>
                        </a:xfrm>
                        <a:prstGeom prst="rect">
                          <a:avLst/>
                        </a:prstGeom>
                        <a:noFill/>
                        <a:ln>
                          <a:noFill/>
                        </a:ln>
                      </wps:spPr>
                      <wps:txbx>
                        <w:txbxContent>
                          <w:p w14:paraId="1CA6A1D0" w14:textId="77777777" w:rsidR="00966FD8" w:rsidRDefault="00966FD8" w:rsidP="00966FD8">
                            <w:pPr>
                              <w:pStyle w:val="a7"/>
                              <w:jc w:val="center"/>
                              <w:rPr>
                                <w:sz w:val="18"/>
                              </w:rPr>
                            </w:pPr>
                            <w:r w:rsidRPr="00B13D94">
                              <w:rPr>
                                <w:sz w:val="18"/>
                              </w:rPr>
                              <w:t>Арк</w:t>
                            </w:r>
                            <w:r>
                              <w:rPr>
                                <w:sz w:val="18"/>
                              </w:rPr>
                              <w:t>.</w:t>
                            </w:r>
                          </w:p>
                        </w:txbxContent>
                      </wps:txbx>
                      <wps:bodyPr rot="0" vert="horz" wrap="square" lIns="12700" tIns="12700" rIns="12700" bIns="12700" anchor="t" anchorCtr="0" upright="1">
                        <a:noAutofit/>
                      </wps:bodyPr>
                    </wps:wsp>
                    <wps:wsp>
                      <wps:cNvPr id="106" name="Rectangle 329"/>
                      <wps:cNvSpPr>
                        <a:spLocks noChangeArrowheads="1"/>
                      </wps:cNvSpPr>
                      <wps:spPr bwMode="auto">
                        <a:xfrm>
                          <a:off x="18949" y="19435"/>
                          <a:ext cx="1001" cy="423"/>
                        </a:xfrm>
                        <a:prstGeom prst="rect">
                          <a:avLst/>
                        </a:prstGeom>
                        <a:noFill/>
                        <a:ln>
                          <a:noFill/>
                        </a:ln>
                      </wps:spPr>
                      <wps:txbx>
                        <w:txbxContent>
                          <w:p w14:paraId="2208A371" w14:textId="77777777" w:rsidR="00966FD8" w:rsidRPr="0089731E" w:rsidRDefault="00966FD8" w:rsidP="00966FD8">
                            <w:pPr>
                              <w:pStyle w:val="a7"/>
                              <w:jc w:val="center"/>
                              <w:rPr>
                                <w:sz w:val="22"/>
                                <w:szCs w:val="22"/>
                              </w:rPr>
                            </w:pPr>
                            <w:r w:rsidRPr="0089731E">
                              <w:rPr>
                                <w:sz w:val="22"/>
                                <w:szCs w:val="22"/>
                              </w:rPr>
                              <w:fldChar w:fldCharType="begin"/>
                            </w:r>
                            <w:r w:rsidRPr="0089731E">
                              <w:rPr>
                                <w:sz w:val="22"/>
                                <w:szCs w:val="22"/>
                              </w:rPr>
                              <w:instrText xml:space="preserve"> PAGE   \* MERGEFORMAT </w:instrText>
                            </w:r>
                            <w:r w:rsidRPr="0089731E">
                              <w:rPr>
                                <w:sz w:val="22"/>
                                <w:szCs w:val="22"/>
                              </w:rPr>
                              <w:fldChar w:fldCharType="separate"/>
                            </w:r>
                            <w:r>
                              <w:rPr>
                                <w:noProof/>
                                <w:sz w:val="22"/>
                                <w:szCs w:val="22"/>
                              </w:rPr>
                              <w:t>99</w:t>
                            </w:r>
                            <w:r w:rsidRPr="0089731E">
                              <w:rPr>
                                <w:sz w:val="22"/>
                                <w:szCs w:val="22"/>
                              </w:rPr>
                              <w:fldChar w:fldCharType="end"/>
                            </w:r>
                            <w:r w:rsidRPr="0089731E">
                              <w:rPr>
                                <w:sz w:val="22"/>
                                <w:szCs w:val="22"/>
                              </w:rPr>
                              <w:t xml:space="preserve"> </w:t>
                            </w:r>
                            <w:r w:rsidRPr="0089731E">
                              <w:rPr>
                                <w:sz w:val="22"/>
                                <w:szCs w:val="22"/>
                              </w:rPr>
                              <w:fldChar w:fldCharType="begin"/>
                            </w:r>
                            <w:r w:rsidRPr="0089731E">
                              <w:rPr>
                                <w:sz w:val="22"/>
                                <w:szCs w:val="22"/>
                              </w:rPr>
                              <w:instrText xml:space="preserve"> {={PAGE}} \* MERGEFORMAT </w:instrText>
                            </w:r>
                            <w:r w:rsidRPr="0089731E">
                              <w:rPr>
                                <w:sz w:val="22"/>
                                <w:szCs w:val="22"/>
                              </w:rPr>
                              <w:fldChar w:fldCharType="end"/>
                            </w:r>
                          </w:p>
                        </w:txbxContent>
                      </wps:txbx>
                      <wps:bodyPr rot="0" vert="horz" wrap="square" lIns="12700" tIns="12700" rIns="12700" bIns="12700" anchor="t" anchorCtr="0" upright="1">
                        <a:noAutofit/>
                      </wps:bodyPr>
                    </wps:wsp>
                    <wps:wsp>
                      <wps:cNvPr id="107" name="Rectangle 330"/>
                      <wps:cNvSpPr>
                        <a:spLocks noChangeArrowheads="1"/>
                      </wps:cNvSpPr>
                      <wps:spPr bwMode="auto">
                        <a:xfrm>
                          <a:off x="7745" y="19221"/>
                          <a:ext cx="11075" cy="477"/>
                        </a:xfrm>
                        <a:prstGeom prst="rect">
                          <a:avLst/>
                        </a:prstGeom>
                        <a:noFill/>
                        <a:ln>
                          <a:noFill/>
                        </a:ln>
                      </wps:spPr>
                      <wps:txbx>
                        <w:txbxContent>
                          <w:p w14:paraId="13F5805A" w14:textId="77777777" w:rsidR="00966FD8" w:rsidRPr="007A5CA6" w:rsidRDefault="00966FD8" w:rsidP="00966FD8">
                            <w:pPr>
                              <w:pStyle w:val="a7"/>
                              <w:jc w:val="center"/>
                              <w:rPr>
                                <w:color w:val="000000" w:themeColor="text1"/>
                                <w:lang w:val="en-US"/>
                              </w:rPr>
                            </w:pPr>
                            <w:r>
                              <w:rPr>
                                <w:color w:val="000000" w:themeColor="text1"/>
                                <w:lang w:val="ru-RU"/>
                              </w:rPr>
                              <w:t>ДП</w:t>
                            </w:r>
                            <w:r w:rsidRPr="00732B48">
                              <w:rPr>
                                <w:color w:val="000000" w:themeColor="text1"/>
                                <w:lang w:val="ru-RU"/>
                              </w:rPr>
                              <w:t>.</w:t>
                            </w:r>
                            <w:r>
                              <w:rPr>
                                <w:color w:val="000000" w:themeColor="text1"/>
                                <w:lang w:val="ru-RU"/>
                              </w:rPr>
                              <w:t>111111</w:t>
                            </w:r>
                            <w:r>
                              <w:t>ФМПД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Pr="007A5CA6">
                              <w:rPr>
                                <w:color w:val="000000" w:themeColor="text1"/>
                                <w:highlight w:val="yellow"/>
                                <w:lang w:val="en-US"/>
                              </w:rPr>
                              <w:t>E</w:t>
                            </w:r>
                            <w:r w:rsidR="007A5CA6" w:rsidRPr="007A5CA6">
                              <w:rPr>
                                <w:color w:val="000000" w:themeColor="text1"/>
                                <w:highlight w:val="yellow"/>
                                <w:lang w:val="en-US"/>
                              </w:rPr>
                              <w:t>2</w:t>
                            </w:r>
                          </w:p>
                          <w:p w14:paraId="4C49BAA9" w14:textId="77777777" w:rsidR="00966FD8" w:rsidRPr="008963D8" w:rsidRDefault="00966FD8" w:rsidP="0086139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7DFF53" id="Group 77" o:spid="_x0000_s1166" style="position:absolute;left:0;text-align:left;margin-left:54.85pt;margin-top:36.05pt;width:517.5pt;height:783pt;z-index:2517411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">
              <v:rect id="Rectangle 312" o:spid="_x0000_s11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" filled="f" strokeweight="2pt"/>
              <v:line id="Line 313" o:spid="_x0000_s11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314" o:spid="_x0000_s11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315" o:spid="_x0000_s11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316" o:spid="_x0000_s11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317" o:spid="_x0000_s11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318" o:spid="_x0000_s11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Line 319" o:spid="_x0000_s11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320" o:spid="_x0000_s11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line id="Line 321" o:spid="_x0000_s11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322" o:spid="_x0000_s11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rect id="Rectangle 323" o:spid="_x0000_s11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2F39A947" w14:textId="77777777" w:rsidR="00966FD8" w:rsidRDefault="00966FD8" w:rsidP="00966FD8">
                      <w:pPr>
                        <w:pStyle w:val="a7"/>
                        <w:jc w:val="center"/>
                        <w:rPr>
                          <w:sz w:val="18"/>
                        </w:rPr>
                      </w:pPr>
                      <w:r w:rsidRPr="00B13D94">
                        <w:rPr>
                          <w:sz w:val="18"/>
                        </w:rPr>
                        <w:t>Змн</w:t>
                      </w:r>
                      <w:r>
                        <w:rPr>
                          <w:sz w:val="18"/>
                        </w:rPr>
                        <w:t>.</w:t>
                      </w:r>
                    </w:p>
                  </w:txbxContent>
                </v:textbox>
              </v:rect>
              <v:rect id="Rectangle 324" o:spid="_x0000_s11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" filled="f" stroked="f">
                <v:textbox inset="1pt,1pt,1pt,1pt">
                  <w:txbxContent>
                    <w:p w14:paraId="2BCD77F5" w14:textId="77777777" w:rsidR="00966FD8" w:rsidRDefault="00966FD8" w:rsidP="00966FD8">
                      <w:pPr>
                        <w:pStyle w:val="a7"/>
                        <w:jc w:val="center"/>
                        <w:rPr>
                          <w:sz w:val="18"/>
                        </w:rPr>
                      </w:pPr>
                      <w:r w:rsidRPr="00B13D94">
                        <w:rPr>
                          <w:sz w:val="18"/>
                        </w:rPr>
                        <w:t>Арк</w:t>
                      </w:r>
                      <w:r>
                        <w:rPr>
                          <w:sz w:val="18"/>
                        </w:rPr>
                        <w:t>.</w:t>
                      </w:r>
                    </w:p>
                  </w:txbxContent>
                </v:textbox>
              </v:rect>
              <v:rect id="Rectangle 325" o:spid="_x0000_s11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32DC1040" w14:textId="77777777" w:rsidR="00966FD8" w:rsidRPr="00B13D94" w:rsidRDefault="00966FD8" w:rsidP="00966FD8">
                      <w:pPr>
                        <w:pStyle w:val="a7"/>
                        <w:jc w:val="center"/>
                        <w:rPr>
                          <w:sz w:val="18"/>
                        </w:rPr>
                      </w:pPr>
                      <w:r w:rsidRPr="00B13D94">
                        <w:rPr>
                          <w:sz w:val="18"/>
                        </w:rPr>
                        <w:t>№ докум.</w:t>
                      </w:r>
                    </w:p>
                  </w:txbxContent>
                </v:textbox>
              </v:rect>
              <v:rect id="Rectangle 326" o:spid="_x0000_s11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dZwQAAANwAAAAPAAAAZHJzL2Rvd25yZXYueG1sRE9Na8JA&#10;EL0L/odlCl5EN1qw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OdpN1nBAAAA3AAAAA8AAAAA&#10;AAAAAAAAAAAABwIAAGRycy9kb3ducmV2LnhtbFBLBQYAAAAAAwADALcAAAD1AgAAAAA=&#10;" filled="f" stroked="f">
                <v:textbox inset="1pt,1pt,1pt,1pt">
                  <w:txbxContent>
                    <w:p w14:paraId="1AA4C2EA" w14:textId="77777777" w:rsidR="00966FD8" w:rsidRPr="00B13D94" w:rsidRDefault="00966FD8" w:rsidP="00966FD8">
                      <w:pPr>
                        <w:pStyle w:val="a7"/>
                        <w:jc w:val="center"/>
                        <w:rPr>
                          <w:sz w:val="18"/>
                        </w:rPr>
                      </w:pPr>
                      <w:r w:rsidRPr="00B13D94">
                        <w:rPr>
                          <w:sz w:val="18"/>
                        </w:rPr>
                        <w:t>Підпис</w:t>
                      </w:r>
                    </w:p>
                  </w:txbxContent>
                </v:textbox>
              </v:rect>
              <v:rect id="Rectangle 327" o:spid="_x0000_s11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5FEB63EC" w14:textId="77777777" w:rsidR="00966FD8" w:rsidRPr="00B13D94" w:rsidRDefault="00966FD8" w:rsidP="00966FD8">
                      <w:pPr>
                        <w:pStyle w:val="a7"/>
                        <w:jc w:val="center"/>
                        <w:rPr>
                          <w:sz w:val="18"/>
                        </w:rPr>
                      </w:pPr>
                      <w:r w:rsidRPr="00B13D94">
                        <w:rPr>
                          <w:sz w:val="18"/>
                        </w:rPr>
                        <w:t>Дата</w:t>
                      </w:r>
                    </w:p>
                  </w:txbxContent>
                </v:textbox>
              </v:rect>
              <v:rect id="Rectangle 328" o:spid="_x0000_s11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q2wQAAANwAAAAPAAAAZHJzL2Rvd25yZXYueG1sRE9Na8JA&#10;EL0L/odlCl5ENwq1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AfMCrbBAAAA3AAAAA8AAAAA&#10;AAAAAAAAAAAABwIAAGRycy9kb3ducmV2LnhtbFBLBQYAAAAAAwADALcAAAD1AgAAAAA=&#10;" filled="f" stroked="f">
                <v:textbox inset="1pt,1pt,1pt,1pt">
                  <w:txbxContent>
                    <w:p w14:paraId="1CA6A1D0" w14:textId="77777777" w:rsidR="00966FD8" w:rsidRDefault="00966FD8" w:rsidP="00966FD8">
                      <w:pPr>
                        <w:pStyle w:val="a7"/>
                        <w:jc w:val="center"/>
                        <w:rPr>
                          <w:sz w:val="18"/>
                        </w:rPr>
                      </w:pPr>
                      <w:r w:rsidRPr="00B13D94">
                        <w:rPr>
                          <w:sz w:val="18"/>
                        </w:rPr>
                        <w:t>Арк</w:t>
                      </w:r>
                      <w:r>
                        <w:rPr>
                          <w:sz w:val="18"/>
                        </w:rPr>
                        <w:t>.</w:t>
                      </w:r>
                    </w:p>
                  </w:txbxContent>
                </v:textbox>
              </v:rect>
              <v:rect id="Rectangle 329" o:spid="_x0000_s118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208A371" w14:textId="77777777" w:rsidR="00966FD8" w:rsidRPr="0089731E" w:rsidRDefault="00966FD8" w:rsidP="00966FD8">
                      <w:pPr>
                        <w:pStyle w:val="a7"/>
                        <w:jc w:val="center"/>
                        <w:rPr>
                          <w:sz w:val="22"/>
                          <w:szCs w:val="22"/>
                        </w:rPr>
                      </w:pPr>
                      <w:r w:rsidRPr="0089731E">
                        <w:rPr>
                          <w:sz w:val="22"/>
                          <w:szCs w:val="22"/>
                        </w:rPr>
                        <w:fldChar w:fldCharType="begin"/>
                      </w:r>
                      <w:r w:rsidRPr="0089731E">
                        <w:rPr>
                          <w:sz w:val="22"/>
                          <w:szCs w:val="22"/>
                        </w:rPr>
                        <w:instrText xml:space="preserve"> PAGE   \* MERGEFORMAT </w:instrText>
                      </w:r>
                      <w:r w:rsidRPr="0089731E">
                        <w:rPr>
                          <w:sz w:val="22"/>
                          <w:szCs w:val="22"/>
                        </w:rPr>
                        <w:fldChar w:fldCharType="separate"/>
                      </w:r>
                      <w:r>
                        <w:rPr>
                          <w:noProof/>
                          <w:sz w:val="22"/>
                          <w:szCs w:val="22"/>
                        </w:rPr>
                        <w:t>99</w:t>
                      </w:r>
                      <w:r w:rsidRPr="0089731E">
                        <w:rPr>
                          <w:sz w:val="22"/>
                          <w:szCs w:val="22"/>
                        </w:rPr>
                        <w:fldChar w:fldCharType="end"/>
                      </w:r>
                      <w:r w:rsidRPr="0089731E">
                        <w:rPr>
                          <w:sz w:val="22"/>
                          <w:szCs w:val="22"/>
                        </w:rPr>
                        <w:t xml:space="preserve"> </w:t>
                      </w:r>
                      <w:r w:rsidRPr="0089731E">
                        <w:rPr>
                          <w:sz w:val="22"/>
                          <w:szCs w:val="22"/>
                        </w:rPr>
                        <w:fldChar w:fldCharType="begin"/>
                      </w:r>
                      <w:r w:rsidRPr="0089731E">
                        <w:rPr>
                          <w:sz w:val="22"/>
                          <w:szCs w:val="22"/>
                        </w:rPr>
                        <w:instrText xml:space="preserve"> {={PAGE}} \* MERGEFORMAT </w:instrText>
                      </w:r>
                      <w:r w:rsidRPr="0089731E">
                        <w:rPr>
                          <w:sz w:val="22"/>
                          <w:szCs w:val="22"/>
                        </w:rPr>
                        <w:fldChar w:fldCharType="end"/>
                      </w:r>
                    </w:p>
                  </w:txbxContent>
                </v:textbox>
              </v:rect>
              <v:rect id="Rectangle 330" o:spid="_x0000_s118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13F5805A" w14:textId="77777777" w:rsidR="00966FD8" w:rsidRPr="007A5CA6" w:rsidRDefault="00966FD8" w:rsidP="00966FD8">
                      <w:pPr>
                        <w:pStyle w:val="a7"/>
                        <w:jc w:val="center"/>
                        <w:rPr>
                          <w:color w:val="000000" w:themeColor="text1"/>
                          <w:lang w:val="en-US"/>
                        </w:rPr>
                      </w:pPr>
                      <w:r>
                        <w:rPr>
                          <w:color w:val="000000" w:themeColor="text1"/>
                          <w:lang w:val="ru-RU"/>
                        </w:rPr>
                        <w:t>ДП</w:t>
                      </w:r>
                      <w:r w:rsidRPr="00732B48">
                        <w:rPr>
                          <w:color w:val="000000" w:themeColor="text1"/>
                          <w:lang w:val="ru-RU"/>
                        </w:rPr>
                        <w:t>.</w:t>
                      </w:r>
                      <w:r>
                        <w:rPr>
                          <w:color w:val="000000" w:themeColor="text1"/>
                          <w:lang w:val="ru-RU"/>
                        </w:rPr>
                        <w:t>111111</w:t>
                      </w:r>
                      <w:r>
                        <w:t>ФМПД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Pr="007A5CA6">
                        <w:rPr>
                          <w:color w:val="000000" w:themeColor="text1"/>
                          <w:highlight w:val="yellow"/>
                          <w:lang w:val="en-US"/>
                        </w:rPr>
                        <w:t>E</w:t>
                      </w:r>
                      <w:r w:rsidR="007A5CA6" w:rsidRPr="007A5CA6">
                        <w:rPr>
                          <w:color w:val="000000" w:themeColor="text1"/>
                          <w:highlight w:val="yellow"/>
                          <w:lang w:val="en-US"/>
                        </w:rPr>
                        <w:t>2</w:t>
                      </w:r>
                    </w:p>
                    <w:p w14:paraId="4C49BAA9" w14:textId="77777777" w:rsidR="00966FD8" w:rsidRPr="008963D8" w:rsidRDefault="00966FD8" w:rsidP="0086139A"/>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A44E4" w14:textId="77777777" w:rsidR="00966FD8" w:rsidRDefault="00966FD8" w:rsidP="0086139A">
    <w:pPr>
      <w:pStyle w:val="a5"/>
    </w:pPr>
    <w:r w:rsidRPr="00083F49">
      <w:rPr>
        <w:noProof/>
        <w:lang w:val="ru-RU" w:eastAsia="ru-RU"/>
      </w:rPr>
      <mc:AlternateContent>
        <mc:Choice Requires="wpg">
          <w:drawing>
            <wp:anchor distT="0" distB="0" distL="114300" distR="114300" simplePos="0" relativeHeight="251743232" behindDoc="1" locked="0" layoutInCell="0" allowOverlap="1" wp14:anchorId="077F7168" wp14:editId="3F2E45B3">
              <wp:simplePos x="0" y="0"/>
              <wp:positionH relativeFrom="margin">
                <wp:posOffset>-425450</wp:posOffset>
              </wp:positionH>
              <wp:positionV relativeFrom="page">
                <wp:posOffset>438923</wp:posOffset>
              </wp:positionV>
              <wp:extent cx="6663690" cy="10031730"/>
              <wp:effectExtent l="0" t="0" r="22860" b="26670"/>
              <wp:wrapNone/>
              <wp:docPr id="108"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690" cy="10031730"/>
                        <a:chOff x="10" y="-31"/>
                        <a:chExt cx="20001" cy="20020"/>
                      </a:xfrm>
                    </wpg:grpSpPr>
                    <wps:wsp>
                      <wps:cNvPr id="109"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16441D" w14:textId="77777777" w:rsidR="00966FD8" w:rsidRDefault="00966FD8" w:rsidP="001003EB">
                            <w:pPr>
                              <w:pStyle w:val="a7"/>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120"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D49E47" w14:textId="77777777" w:rsidR="00966FD8" w:rsidRDefault="00966FD8" w:rsidP="001003EB">
                            <w:pPr>
                              <w:pStyle w:val="a7"/>
                              <w:jc w:val="center"/>
                              <w:rPr>
                                <w:sz w:val="18"/>
                              </w:rPr>
                            </w:pPr>
                            <w:r>
                              <w:rPr>
                                <w:sz w:val="18"/>
                              </w:rPr>
                              <w:t>Арк.</w:t>
                            </w:r>
                          </w:p>
                        </w:txbxContent>
                      </wps:txbx>
                      <wps:bodyPr rot="0" vert="horz" wrap="square" lIns="12700" tIns="12700" rIns="12700" bIns="12700" anchor="t" anchorCtr="0" upright="1">
                        <a:noAutofit/>
                      </wps:bodyPr>
                    </wps:wsp>
                    <wps:wsp>
                      <wps:cNvPr id="121"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60F209" w14:textId="77777777" w:rsidR="00966FD8" w:rsidRDefault="00966FD8" w:rsidP="001003EB">
                            <w:pPr>
                              <w:pStyle w:val="a7"/>
                              <w:jc w:val="center"/>
                              <w:rPr>
                                <w:sz w:val="18"/>
                              </w:rPr>
                            </w:pPr>
                            <w:r>
                              <w:rPr>
                                <w:sz w:val="18"/>
                              </w:rPr>
                              <w:t>№ докум.</w:t>
                            </w:r>
                          </w:p>
                        </w:txbxContent>
                      </wps:txbx>
                      <wps:bodyPr rot="0" vert="horz" wrap="square" lIns="12700" tIns="12700" rIns="12700" bIns="12700" anchor="t" anchorCtr="0" upright="1">
                        <a:noAutofit/>
                      </wps:bodyPr>
                    </wps:wsp>
                    <wps:wsp>
                      <wps:cNvPr id="122"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6DABFE" w14:textId="77777777" w:rsidR="00966FD8" w:rsidRDefault="00966FD8" w:rsidP="001003EB">
                            <w:pPr>
                              <w:pStyle w:val="a7"/>
                              <w:jc w:val="center"/>
                              <w:rPr>
                                <w:sz w:val="18"/>
                              </w:rPr>
                            </w:pPr>
                            <w:r>
                              <w:rPr>
                                <w:sz w:val="18"/>
                              </w:rPr>
                              <w:t>Підпис</w:t>
                            </w:r>
                          </w:p>
                        </w:txbxContent>
                      </wps:txbx>
                      <wps:bodyPr rot="0" vert="horz" wrap="square" lIns="12700" tIns="12700" rIns="12700" bIns="12700" anchor="t" anchorCtr="0" upright="1">
                        <a:noAutofit/>
                      </wps:bodyPr>
                    </wps:wsp>
                    <wps:wsp>
                      <wps:cNvPr id="123"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B140B9" w14:textId="77777777" w:rsidR="00966FD8" w:rsidRDefault="00966FD8" w:rsidP="001003EB">
                            <w:pPr>
                              <w:pStyle w:val="a7"/>
                              <w:jc w:val="center"/>
                              <w:rPr>
                                <w:sz w:val="18"/>
                              </w:rPr>
                            </w:pPr>
                            <w:r>
                              <w:rPr>
                                <w:sz w:val="18"/>
                              </w:rPr>
                              <w:t>Дата</w:t>
                            </w:r>
                          </w:p>
                        </w:txbxContent>
                      </wps:txbx>
                      <wps:bodyPr rot="0" vert="horz" wrap="square" lIns="12700" tIns="12700" rIns="12700" bIns="12700" anchor="t" anchorCtr="0" upright="1">
                        <a:noAutofit/>
                      </wps:bodyPr>
                    </wps:wsp>
                    <wps:wsp>
                      <wps:cNvPr id="124"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E6440E" w14:textId="77777777" w:rsidR="00966FD8" w:rsidRDefault="00966FD8" w:rsidP="001003EB">
                            <w:pPr>
                              <w:pStyle w:val="a7"/>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125"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69E8B" w14:textId="0D3B930D" w:rsidR="00966FD8" w:rsidRPr="00121BE5" w:rsidRDefault="00AE4FE8" w:rsidP="001003EB">
                            <w:pPr>
                              <w:pStyle w:val="a7"/>
                              <w:jc w:val="center"/>
                              <w:rPr>
                                <w:sz w:val="18"/>
                              </w:rPr>
                            </w:pPr>
                            <w:r>
                              <w:rPr>
                                <w:sz w:val="18"/>
                              </w:rPr>
                              <w:t>10</w:t>
                            </w:r>
                            <w:r w:rsidR="00121BE5">
                              <w:rPr>
                                <w:sz w:val="18"/>
                              </w:rPr>
                              <w:t>2</w:t>
                            </w:r>
                          </w:p>
                        </w:txbxContent>
                      </wps:txbx>
                      <wps:bodyPr rot="0" vert="horz" wrap="square" lIns="12700" tIns="12700" rIns="12700" bIns="12700" anchor="t" anchorCtr="0" upright="1">
                        <a:noAutofit/>
                      </wps:bodyPr>
                    </wps:wsp>
                    <wps:wsp>
                      <wps:cNvPr id="126" name="Rectangle 7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FAC22" w14:textId="09888C37" w:rsidR="00966FD8" w:rsidRPr="00C47CA1" w:rsidRDefault="00966FD8" w:rsidP="001003EB">
                            <w:pPr>
                              <w:pStyle w:val="a7"/>
                              <w:jc w:val="center"/>
                              <w:rPr>
                                <w:rFonts w:ascii="Journal" w:hAnsi="Journal"/>
                              </w:rPr>
                            </w:pPr>
                            <w:r>
                              <w:rPr>
                                <w:lang w:val="ru-RU"/>
                              </w:rPr>
                              <w:t>ДП</w:t>
                            </w:r>
                            <w:r>
                              <w:t>.</w:t>
                            </w:r>
                            <w:r w:rsidR="003B42F6" w:rsidRPr="003B42F6">
                              <w:t>253126ФМБД</w:t>
                            </w:r>
                            <w:r>
                              <w:t>.2</w:t>
                            </w:r>
                            <w:r>
                              <w:rPr>
                                <w:lang w:val="ru-RU"/>
                              </w:rPr>
                              <w:t>6</w:t>
                            </w:r>
                            <w:r>
                              <w:t>.000.</w:t>
                            </w:r>
                            <w:r w:rsidR="00C47CA1">
                              <w:t>Е2</w:t>
                            </w:r>
                          </w:p>
                          <w:p w14:paraId="53BB35B2" w14:textId="77777777" w:rsidR="00966FD8" w:rsidRDefault="00966FD8" w:rsidP="001003EB">
                            <w:pPr>
                              <w:pStyle w:val="a7"/>
                              <w:jc w:val="center"/>
                              <w:rPr>
                                <w:rFonts w:ascii="Journal" w:hAnsi="Journal"/>
                                <w:lang w:val="ru-RU"/>
                              </w:rPr>
                            </w:pPr>
                          </w:p>
                        </w:txbxContent>
                      </wps:txbx>
                      <wps:bodyPr rot="0" vert="horz" wrap="square" lIns="12700" tIns="12700" rIns="12700" bIns="12700" anchor="t" anchorCtr="0" upright="1">
                        <a:noAutofit/>
                      </wps:bodyPr>
                    </wps:wsp>
                    <wps:wsp>
                      <wps:cNvPr id="127"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8"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9"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0"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1"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82" name="Group 80"/>
                      <wpg:cNvGrpSpPr>
                        <a:grpSpLocks/>
                      </wpg:cNvGrpSpPr>
                      <wpg:grpSpPr bwMode="auto">
                        <a:xfrm>
                          <a:off x="39" y="18267"/>
                          <a:ext cx="4801" cy="310"/>
                          <a:chOff x="0" y="0"/>
                          <a:chExt cx="19999" cy="20000"/>
                        </a:xfrm>
                      </wpg:grpSpPr>
                      <wps:wsp>
                        <wps:cNvPr id="28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835CC9" w14:textId="77777777" w:rsidR="00966FD8" w:rsidRDefault="00966FD8" w:rsidP="001003EB">
                              <w:pPr>
                                <w:pStyle w:val="a7"/>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285"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94A77A" w14:textId="678C6358" w:rsidR="00966FD8" w:rsidRPr="00706C07" w:rsidRDefault="00A625D6" w:rsidP="009F3B54">
                              <w:pPr>
                                <w:pStyle w:val="a7"/>
                              </w:pPr>
                              <w:r>
                                <w:rPr>
                                  <w:rFonts w:cs="Courier New"/>
                                  <w:sz w:val="16"/>
                                </w:rPr>
                                <w:t>Ковальчук О.</w:t>
                              </w:r>
                              <w:r w:rsidR="005734C3">
                                <w:rPr>
                                  <w:rFonts w:cs="Courier New"/>
                                  <w:sz w:val="16"/>
                                </w:rPr>
                                <w:t xml:space="preserve"> </w:t>
                              </w:r>
                              <w:r>
                                <w:rPr>
                                  <w:rFonts w:cs="Courier New"/>
                                  <w:sz w:val="16"/>
                                </w:rPr>
                                <w:t>В.</w:t>
                              </w:r>
                            </w:p>
                          </w:txbxContent>
                        </wps:txbx>
                        <wps:bodyPr rot="0" vert="horz" wrap="square" lIns="12700" tIns="12700" rIns="12700" bIns="12700" anchor="t" anchorCtr="0" upright="1">
                          <a:noAutofit/>
                        </wps:bodyPr>
                      </wps:wsp>
                    </wpg:grpSp>
                    <wpg:grpSp>
                      <wpg:cNvPr id="286" name="Group 83"/>
                      <wpg:cNvGrpSpPr>
                        <a:grpSpLocks/>
                      </wpg:cNvGrpSpPr>
                      <wpg:grpSpPr bwMode="auto">
                        <a:xfrm>
                          <a:off x="39" y="18614"/>
                          <a:ext cx="4801" cy="309"/>
                          <a:chOff x="0" y="0"/>
                          <a:chExt cx="19999" cy="20000"/>
                        </a:xfrm>
                      </wpg:grpSpPr>
                      <wps:wsp>
                        <wps:cNvPr id="28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FFA691" w14:textId="77777777" w:rsidR="00966FD8" w:rsidRDefault="00966FD8" w:rsidP="001003EB">
                              <w:pPr>
                                <w:pStyle w:val="a7"/>
                                <w:rPr>
                                  <w:sz w:val="18"/>
                                </w:rPr>
                              </w:pPr>
                              <w:r>
                                <w:rPr>
                                  <w:sz w:val="18"/>
                                </w:rPr>
                                <w:t xml:space="preserve"> Перевір.</w:t>
                              </w:r>
                            </w:p>
                          </w:txbxContent>
                        </wps:txbx>
                        <wps:bodyPr rot="0" vert="horz" wrap="square" lIns="12700" tIns="12700" rIns="12700" bIns="12700" anchor="t" anchorCtr="0" upright="1">
                          <a:noAutofit/>
                        </wps:bodyPr>
                      </wps:wsp>
                      <wps:wsp>
                        <wps:cNvPr id="28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EE6555" w14:textId="77777777" w:rsidR="00A625D6" w:rsidRPr="00A625D6" w:rsidRDefault="00A625D6" w:rsidP="00A625D6">
                              <w:pPr>
                                <w:pStyle w:val="a7"/>
                                <w:rPr>
                                  <w:rFonts w:ascii="Journal" w:hAnsi="Journal"/>
                                  <w:sz w:val="16"/>
                                  <w:szCs w:val="16"/>
                                </w:rPr>
                              </w:pPr>
                              <w:r w:rsidRPr="00A625D6">
                                <w:rPr>
                                  <w:rFonts w:ascii="Journal" w:hAnsi="Journal"/>
                                  <w:sz w:val="16"/>
                                  <w:szCs w:val="16"/>
                                </w:rPr>
                                <w:t>Саєнко А. А.</w:t>
                              </w:r>
                            </w:p>
                            <w:p w14:paraId="385095D4" w14:textId="26423D2F" w:rsidR="00966FD8" w:rsidRPr="00A625D6" w:rsidRDefault="00966FD8" w:rsidP="001003EB">
                              <w:pPr>
                                <w:pStyle w:val="a7"/>
                                <w:rPr>
                                  <w:rFonts w:ascii="Journal" w:hAnsi="Journal"/>
                                  <w:sz w:val="16"/>
                                  <w:szCs w:val="16"/>
                                </w:rPr>
                              </w:pPr>
                            </w:p>
                          </w:txbxContent>
                        </wps:txbx>
                        <wps:bodyPr rot="0" vert="horz" wrap="square" lIns="12700" tIns="12700" rIns="12700" bIns="12700" anchor="t" anchorCtr="0" upright="1">
                          <a:noAutofit/>
                        </wps:bodyPr>
                      </wps:wsp>
                    </wpg:grpSp>
                    <wpg:grpSp>
                      <wpg:cNvPr id="289" name="Group 86"/>
                      <wpg:cNvGrpSpPr>
                        <a:grpSpLocks/>
                      </wpg:cNvGrpSpPr>
                      <wpg:grpSpPr bwMode="auto">
                        <a:xfrm>
                          <a:off x="39" y="18969"/>
                          <a:ext cx="4801" cy="309"/>
                          <a:chOff x="0" y="0"/>
                          <a:chExt cx="19999" cy="20000"/>
                        </a:xfrm>
                      </wpg:grpSpPr>
                      <wps:wsp>
                        <wps:cNvPr id="29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878CF4" w14:textId="77777777" w:rsidR="00966FD8" w:rsidRDefault="00966FD8" w:rsidP="001003EB">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291"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E4C869" w14:textId="71186653" w:rsidR="00966FD8" w:rsidRPr="00B540E9" w:rsidRDefault="005734C3" w:rsidP="001003EB">
                              <w:pPr>
                                <w:pStyle w:val="a7"/>
                                <w:rPr>
                                  <w:sz w:val="16"/>
                                </w:rPr>
                              </w:pPr>
                              <w:r w:rsidRPr="00B540E9">
                                <w:rPr>
                                  <w:sz w:val="16"/>
                                </w:rPr>
                                <w:t>Морохович В. С.</w:t>
                              </w:r>
                            </w:p>
                          </w:txbxContent>
                        </wps:txbx>
                        <wps:bodyPr rot="0" vert="horz" wrap="square" lIns="12700" tIns="12700" rIns="12700" bIns="12700" anchor="t" anchorCtr="0" upright="1">
                          <a:noAutofit/>
                        </wps:bodyPr>
                      </wps:wsp>
                    </wpg:grpSp>
                    <wpg:grpSp>
                      <wpg:cNvPr id="292" name="Group 89"/>
                      <wpg:cNvGrpSpPr>
                        <a:grpSpLocks/>
                      </wpg:cNvGrpSpPr>
                      <wpg:grpSpPr bwMode="auto">
                        <a:xfrm>
                          <a:off x="39" y="19314"/>
                          <a:ext cx="4801" cy="310"/>
                          <a:chOff x="0" y="0"/>
                          <a:chExt cx="19999" cy="20000"/>
                        </a:xfrm>
                      </wpg:grpSpPr>
                      <wps:wsp>
                        <wps:cNvPr id="29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9D3981" w14:textId="77777777" w:rsidR="00966FD8" w:rsidRDefault="00966FD8" w:rsidP="001003EB">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294"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F636E3" w14:textId="77777777" w:rsidR="00966FD8" w:rsidRPr="00B13D94" w:rsidRDefault="00966FD8"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wps:txbx>
                        <wps:bodyPr rot="0" vert="horz" wrap="square" lIns="12700" tIns="12700" rIns="12700" bIns="12700" anchor="t" anchorCtr="0" upright="1">
                          <a:noAutofit/>
                        </wps:bodyPr>
                      </wps:wsp>
                    </wpg:grpSp>
                    <wpg:grpSp>
                      <wpg:cNvPr id="295" name="Group 92"/>
                      <wpg:cNvGrpSpPr>
                        <a:grpSpLocks/>
                      </wpg:cNvGrpSpPr>
                      <wpg:grpSpPr bwMode="auto">
                        <a:xfrm>
                          <a:off x="39" y="19660"/>
                          <a:ext cx="4801" cy="309"/>
                          <a:chOff x="0" y="0"/>
                          <a:chExt cx="19999" cy="20000"/>
                        </a:xfrm>
                      </wpg:grpSpPr>
                      <wps:wsp>
                        <wps:cNvPr id="296"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5B15D3" w14:textId="77777777" w:rsidR="00966FD8" w:rsidRDefault="00966FD8" w:rsidP="001003EB">
                              <w:pPr>
                                <w:pStyle w:val="a7"/>
                                <w:rPr>
                                  <w:sz w:val="18"/>
                                </w:rPr>
                              </w:pPr>
                              <w:r>
                                <w:rPr>
                                  <w:sz w:val="18"/>
                                </w:rPr>
                                <w:t xml:space="preserve"> Затверд.</w:t>
                              </w:r>
                            </w:p>
                          </w:txbxContent>
                        </wps:txbx>
                        <wps:bodyPr rot="0" vert="horz" wrap="square" lIns="12700" tIns="12700" rIns="12700" bIns="12700" anchor="t" anchorCtr="0" upright="1">
                          <a:noAutofit/>
                        </wps:bodyPr>
                      </wps:wsp>
                      <wps:wsp>
                        <wps:cNvPr id="297"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892F0B" w14:textId="77777777" w:rsidR="00966FD8" w:rsidRPr="00706C07" w:rsidRDefault="00966FD8" w:rsidP="001003EB">
                              <w:pPr>
                                <w:pStyle w:val="a7"/>
                                <w:rPr>
                                  <w:sz w:val="16"/>
                                  <w:szCs w:val="16"/>
                                </w:rPr>
                              </w:pPr>
                              <w:r>
                                <w:rPr>
                                  <w:sz w:val="16"/>
                                  <w:szCs w:val="16"/>
                                </w:rPr>
                                <w:t>Лінчук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298"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9"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E1C6AF" w14:textId="7C89377B" w:rsidR="00A625D6" w:rsidRPr="0008692A" w:rsidRDefault="00A625D6" w:rsidP="00A625D6">
                            <w:pPr>
                              <w:pStyle w:val="FrameTitle"/>
                              <w:rPr>
                                <w:bCs/>
                                <w:i/>
                                <w:iCs/>
                              </w:rPr>
                            </w:pPr>
                            <w:r w:rsidRPr="0008692A">
                              <w:rPr>
                                <w:bCs/>
                                <w:i/>
                                <w:iCs/>
                              </w:rPr>
                              <w:t>Розробка системи для швидких онлайн-опитувань з контролем унікальності</w:t>
                            </w:r>
                          </w:p>
                          <w:p w14:paraId="1390E8C0" w14:textId="5F1E3E98" w:rsidR="00966FD8" w:rsidRPr="0008692A" w:rsidRDefault="00966FD8" w:rsidP="009F3B54">
                            <w:pPr>
                              <w:pStyle w:val="FrameTitle"/>
                              <w:rPr>
                                <w:bCs/>
                                <w:i/>
                                <w:iCs/>
                              </w:rPr>
                            </w:pPr>
                            <w:r w:rsidRPr="0008692A">
                              <w:rPr>
                                <w:bCs/>
                                <w:i/>
                                <w:iCs/>
                              </w:rPr>
                              <w:t xml:space="preserve">Додаток </w:t>
                            </w:r>
                            <w:r w:rsidR="007A5CA6" w:rsidRPr="0008692A">
                              <w:rPr>
                                <w:bCs/>
                                <w:i/>
                                <w:iCs/>
                                <w:lang w:val="en-US"/>
                              </w:rPr>
                              <w:t>2</w:t>
                            </w:r>
                            <w:r w:rsidRPr="0008692A">
                              <w:rPr>
                                <w:bCs/>
                                <w:i/>
                                <w:iCs/>
                              </w:rPr>
                              <w:t xml:space="preserve"> </w:t>
                            </w:r>
                            <w:r w:rsidR="00176424" w:rsidRPr="0008692A">
                              <w:rPr>
                                <w:bCs/>
                                <w:i/>
                                <w:iCs/>
                              </w:rPr>
                              <w:t>Діаграма потоків даних</w:t>
                            </w:r>
                          </w:p>
                        </w:txbxContent>
                      </wps:txbx>
                      <wps:bodyPr rot="0" vert="horz" wrap="square" lIns="12700" tIns="12700" rIns="12700" bIns="12700" anchor="ctr" anchorCtr="0" upright="1">
                        <a:noAutofit/>
                      </wps:bodyPr>
                    </wps:wsp>
                    <wps:wsp>
                      <wps:cNvPr id="300"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1"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2"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3"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89DAD" w14:textId="77777777" w:rsidR="00966FD8" w:rsidRDefault="00966FD8" w:rsidP="001003EB">
                            <w:pPr>
                              <w:pStyle w:val="a7"/>
                              <w:jc w:val="center"/>
                              <w:rPr>
                                <w:sz w:val="18"/>
                              </w:rPr>
                            </w:pPr>
                            <w:r>
                              <w:rPr>
                                <w:sz w:val="18"/>
                              </w:rPr>
                              <w:t>Літ.</w:t>
                            </w:r>
                          </w:p>
                        </w:txbxContent>
                      </wps:txbx>
                      <wps:bodyPr rot="0" vert="horz" wrap="square" lIns="12700" tIns="12700" rIns="12700" bIns="12700" anchor="t" anchorCtr="0" upright="1">
                        <a:noAutofit/>
                      </wps:bodyPr>
                    </wps:wsp>
                    <wps:wsp>
                      <wps:cNvPr id="304"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EA54FA" w14:textId="77777777" w:rsidR="00966FD8" w:rsidRDefault="00966FD8" w:rsidP="001003EB">
                            <w:pPr>
                              <w:pStyle w:val="a7"/>
                              <w:jc w:val="center"/>
                              <w:rPr>
                                <w:rFonts w:ascii="Journal" w:hAnsi="Journal"/>
                                <w:sz w:val="18"/>
                              </w:rPr>
                            </w:pPr>
                            <w:r>
                              <w:rPr>
                                <w:sz w:val="18"/>
                              </w:rPr>
                              <w:t>Ар</w:t>
                            </w:r>
                            <w:r>
                              <w:rPr>
                                <w:sz w:val="18"/>
                                <w:lang w:val="ru-RU"/>
                              </w:rPr>
                              <w:t>к</w:t>
                            </w:r>
                            <w:r>
                              <w:rPr>
                                <w:sz w:val="18"/>
                              </w:rPr>
                              <w:t>ушів</w:t>
                            </w:r>
                          </w:p>
                        </w:txbxContent>
                      </wps:txbx>
                      <wps:bodyPr rot="0" vert="horz" wrap="square" lIns="12700" tIns="12700" rIns="12700" bIns="12700" anchor="t" anchorCtr="0" upright="1">
                        <a:noAutofit/>
                      </wps:bodyPr>
                    </wps:wsp>
                    <wps:wsp>
                      <wps:cNvPr id="305" name="Rectangle 10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3E9E34" w14:textId="29CAFE85" w:rsidR="00966FD8" w:rsidRPr="00754A9D" w:rsidRDefault="00520C4B" w:rsidP="00520C4B">
                            <w:pPr>
                              <w:ind w:firstLine="0"/>
                              <w:jc w:val="center"/>
                              <w:rPr>
                                <w:rFonts w:ascii="ISOCPEUR" w:hAnsi="ISOCPEUR"/>
                                <w:i/>
                              </w:rPr>
                            </w:pPr>
                            <w:r>
                              <w:rPr>
                                <w:rFonts w:ascii="ISOCPEUR" w:hAnsi="ISOCPEUR"/>
                                <w:i/>
                                <w:sz w:val="18"/>
                              </w:rPr>
                              <w:t>17</w:t>
                            </w:r>
                            <w:r w:rsidR="00121BE5">
                              <w:rPr>
                                <w:rFonts w:ascii="ISOCPEUR" w:hAnsi="ISOCPEUR"/>
                                <w:i/>
                                <w:sz w:val="18"/>
                              </w:rPr>
                              <w:t>1</w:t>
                            </w:r>
                          </w:p>
                        </w:txbxContent>
                      </wps:txbx>
                      <wps:bodyPr rot="0" vert="horz" wrap="square" lIns="12700" tIns="12700" rIns="12700" bIns="12700" anchor="t" anchorCtr="0" upright="1">
                        <a:noAutofit/>
                      </wps:bodyPr>
                    </wps:wsp>
                    <wps:wsp>
                      <wps:cNvPr id="306"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7"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8" name="Rectangle 105"/>
                      <wps:cNvSpPr>
                        <a:spLocks noChangeArrowheads="1"/>
                      </wps:cNvSpPr>
                      <wps:spPr bwMode="auto">
                        <a:xfrm>
                          <a:off x="14295" y="19115"/>
                          <a:ext cx="5609"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CBBEF" w14:textId="4B9D6197" w:rsidR="00966FD8" w:rsidRPr="000350C7" w:rsidRDefault="00966FD8" w:rsidP="001003EB">
                            <w:pPr>
                              <w:pStyle w:val="a7"/>
                              <w:jc w:val="center"/>
                              <w:rPr>
                                <w:sz w:val="20"/>
                                <w:szCs w:val="16"/>
                              </w:rPr>
                            </w:pPr>
                            <w:r w:rsidRPr="000350C7">
                              <w:rPr>
                                <w:sz w:val="20"/>
                                <w:szCs w:val="16"/>
                              </w:rPr>
                              <w:t xml:space="preserve">ПГФК ДВНЗ УжНУ </w:t>
                            </w:r>
                          </w:p>
                          <w:p w14:paraId="41E296AB" w14:textId="328A76F7" w:rsidR="00966FD8" w:rsidRPr="000350C7" w:rsidRDefault="00966FD8" w:rsidP="001003EB">
                            <w:pPr>
                              <w:pStyle w:val="a7"/>
                              <w:jc w:val="center"/>
                              <w:rPr>
                                <w:rFonts w:ascii="Journal" w:hAnsi="Journal"/>
                                <w:sz w:val="20"/>
                                <w:szCs w:val="16"/>
                                <w:lang w:val="ru-RU"/>
                              </w:rPr>
                            </w:pPr>
                            <w:r w:rsidRPr="000350C7">
                              <w:rPr>
                                <w:sz w:val="20"/>
                                <w:szCs w:val="16"/>
                              </w:rPr>
                              <w:t>КН-</w:t>
                            </w:r>
                            <w:r w:rsidR="00C47CA1">
                              <w:rPr>
                                <w:sz w:val="20"/>
                                <w:szCs w:val="16"/>
                              </w:rPr>
                              <w:t>42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7F7168" id="_x0000_s1186" style="position:absolute;left:0;text-align:left;margin-left:-33.5pt;margin-top:34.55pt;width:524.7pt;height:789.9pt;z-index:-251573248;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" o:allowincell="f">
              <v:rect id="Rectangle 57" o:spid="_x0000_s118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" filled="f" strokeweight="2pt"/>
              <v:line id="Line 58" o:spid="_x0000_s118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line id="Line 59" o:spid="_x0000_s118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Line 60" o:spid="_x0000_s119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61" o:spid="_x0000_s119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line id="Line 62" o:spid="_x0000_s119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line id="Line 63" o:spid="_x0000_s119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line id="Line 64" o:spid="_x0000_s119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line id="Line 65" o:spid="_x0000_s11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line id="Line 66" o:spid="_x0000_s11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rect id="Rectangle 67" o:spid="_x0000_s119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" filled="f" stroked="f" strokeweight=".25pt">
                <v:textbox inset="1pt,1pt,1pt,1pt">
                  <w:txbxContent>
                    <w:p w14:paraId="3E16441D" w14:textId="77777777" w:rsidR="00966FD8" w:rsidRDefault="00966FD8" w:rsidP="001003EB">
                      <w:pPr>
                        <w:pStyle w:val="a7"/>
                        <w:jc w:val="center"/>
                        <w:rPr>
                          <w:rFonts w:ascii="Journal" w:hAnsi="Journal"/>
                          <w:sz w:val="18"/>
                        </w:rPr>
                      </w:pPr>
                      <w:r>
                        <w:rPr>
                          <w:sz w:val="18"/>
                        </w:rPr>
                        <w:t>Змн</w:t>
                      </w:r>
                      <w:r>
                        <w:rPr>
                          <w:rFonts w:ascii="Journal" w:hAnsi="Journal"/>
                          <w:sz w:val="18"/>
                        </w:rPr>
                        <w:t>.</w:t>
                      </w:r>
                    </w:p>
                  </w:txbxContent>
                </v:textbox>
              </v:rect>
              <v:rect id="Rectangle 68" o:spid="_x0000_s119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" filled="f" stroked="f" strokeweight=".25pt">
                <v:textbox inset="1pt,1pt,1pt,1pt">
                  <w:txbxContent>
                    <w:p w14:paraId="69D49E47" w14:textId="77777777" w:rsidR="00966FD8" w:rsidRDefault="00966FD8" w:rsidP="001003EB">
                      <w:pPr>
                        <w:pStyle w:val="a7"/>
                        <w:jc w:val="center"/>
                        <w:rPr>
                          <w:sz w:val="18"/>
                        </w:rPr>
                      </w:pPr>
                      <w:r>
                        <w:rPr>
                          <w:sz w:val="18"/>
                        </w:rPr>
                        <w:t>Арк.</w:t>
                      </w:r>
                    </w:p>
                  </w:txbxContent>
                </v:textbox>
              </v:rect>
              <v:rect id="Rectangle 69" o:spid="_x0000_s119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" filled="f" stroked="f" strokeweight=".25pt">
                <v:textbox inset="1pt,1pt,1pt,1pt">
                  <w:txbxContent>
                    <w:p w14:paraId="6460F209" w14:textId="77777777" w:rsidR="00966FD8" w:rsidRDefault="00966FD8" w:rsidP="001003EB">
                      <w:pPr>
                        <w:pStyle w:val="a7"/>
                        <w:jc w:val="center"/>
                        <w:rPr>
                          <w:sz w:val="18"/>
                        </w:rPr>
                      </w:pPr>
                      <w:r>
                        <w:rPr>
                          <w:sz w:val="18"/>
                        </w:rPr>
                        <w:t>№ докум.</w:t>
                      </w:r>
                    </w:p>
                  </w:txbxContent>
                </v:textbox>
              </v:rect>
              <v:rect id="Rectangle 70" o:spid="_x0000_s120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" filled="f" stroked="f" strokeweight=".25pt">
                <v:textbox inset="1pt,1pt,1pt,1pt">
                  <w:txbxContent>
                    <w:p w14:paraId="7E6DABFE" w14:textId="77777777" w:rsidR="00966FD8" w:rsidRDefault="00966FD8" w:rsidP="001003EB">
                      <w:pPr>
                        <w:pStyle w:val="a7"/>
                        <w:jc w:val="center"/>
                        <w:rPr>
                          <w:sz w:val="18"/>
                        </w:rPr>
                      </w:pPr>
                      <w:r>
                        <w:rPr>
                          <w:sz w:val="18"/>
                        </w:rPr>
                        <w:t>Підпис</w:t>
                      </w:r>
                    </w:p>
                  </w:txbxContent>
                </v:textbox>
              </v:rect>
              <v:rect id="Rectangle 71" o:spid="_x0000_s120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5FB140B9" w14:textId="77777777" w:rsidR="00966FD8" w:rsidRDefault="00966FD8" w:rsidP="001003EB">
                      <w:pPr>
                        <w:pStyle w:val="a7"/>
                        <w:jc w:val="center"/>
                        <w:rPr>
                          <w:sz w:val="18"/>
                        </w:rPr>
                      </w:pPr>
                      <w:r>
                        <w:rPr>
                          <w:sz w:val="18"/>
                        </w:rPr>
                        <w:t>Дата</w:t>
                      </w:r>
                    </w:p>
                  </w:txbxContent>
                </v:textbox>
              </v:rect>
              <v:rect id="Rectangle 72" o:spid="_x0000_s120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" filled="f" stroked="f" strokeweight=".25pt">
                <v:textbox inset="1pt,1pt,1pt,1pt">
                  <w:txbxContent>
                    <w:p w14:paraId="3FE6440E" w14:textId="77777777" w:rsidR="00966FD8" w:rsidRDefault="00966FD8" w:rsidP="001003EB">
                      <w:pPr>
                        <w:pStyle w:val="a7"/>
                        <w:jc w:val="center"/>
                        <w:rPr>
                          <w:rFonts w:ascii="Journal" w:hAnsi="Journal"/>
                          <w:sz w:val="18"/>
                        </w:rPr>
                      </w:pPr>
                      <w:r>
                        <w:rPr>
                          <w:sz w:val="18"/>
                        </w:rPr>
                        <w:t>Арк.</w:t>
                      </w:r>
                    </w:p>
                  </w:txbxContent>
                </v:textbox>
              </v:rect>
              <v:rect id="Rectangle 73" o:spid="_x0000_s120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" filled="f" stroked="f" strokeweight=".25pt">
                <v:textbox inset="1pt,1pt,1pt,1pt">
                  <w:txbxContent>
                    <w:p w14:paraId="0D369E8B" w14:textId="0D3B930D" w:rsidR="00966FD8" w:rsidRPr="00121BE5" w:rsidRDefault="00AE4FE8" w:rsidP="001003EB">
                      <w:pPr>
                        <w:pStyle w:val="a7"/>
                        <w:jc w:val="center"/>
                        <w:rPr>
                          <w:sz w:val="18"/>
                        </w:rPr>
                      </w:pPr>
                      <w:r>
                        <w:rPr>
                          <w:sz w:val="18"/>
                        </w:rPr>
                        <w:t>10</w:t>
                      </w:r>
                      <w:r w:rsidR="00121BE5">
                        <w:rPr>
                          <w:sz w:val="18"/>
                        </w:rPr>
                        <w:t>2</w:t>
                      </w:r>
                    </w:p>
                  </w:txbxContent>
                </v:textbox>
              </v:rect>
              <v:rect id="Rectangle 74" o:spid="_x0000_s120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" filled="f" stroked="f" strokeweight=".25pt">
                <v:textbox inset="1pt,1pt,1pt,1pt">
                  <w:txbxContent>
                    <w:p w14:paraId="063FAC22" w14:textId="09888C37" w:rsidR="00966FD8" w:rsidRPr="00C47CA1" w:rsidRDefault="00966FD8" w:rsidP="001003EB">
                      <w:pPr>
                        <w:pStyle w:val="a7"/>
                        <w:jc w:val="center"/>
                        <w:rPr>
                          <w:rFonts w:ascii="Journal" w:hAnsi="Journal"/>
                        </w:rPr>
                      </w:pPr>
                      <w:r>
                        <w:rPr>
                          <w:lang w:val="ru-RU"/>
                        </w:rPr>
                        <w:t>ДП</w:t>
                      </w:r>
                      <w:r>
                        <w:t>.</w:t>
                      </w:r>
                      <w:r w:rsidR="003B42F6" w:rsidRPr="003B42F6">
                        <w:t>253126ФМБД</w:t>
                      </w:r>
                      <w:r>
                        <w:t>.2</w:t>
                      </w:r>
                      <w:r>
                        <w:rPr>
                          <w:lang w:val="ru-RU"/>
                        </w:rPr>
                        <w:t>6</w:t>
                      </w:r>
                      <w:r>
                        <w:t>.000.</w:t>
                      </w:r>
                      <w:r w:rsidR="00C47CA1">
                        <w:t>Е2</w:t>
                      </w:r>
                    </w:p>
                    <w:p w14:paraId="53BB35B2" w14:textId="77777777" w:rsidR="00966FD8" w:rsidRDefault="00966FD8" w:rsidP="001003EB">
                      <w:pPr>
                        <w:pStyle w:val="a7"/>
                        <w:jc w:val="center"/>
                        <w:rPr>
                          <w:rFonts w:ascii="Journal" w:hAnsi="Journal"/>
                          <w:lang w:val="ru-RU"/>
                        </w:rPr>
                      </w:pPr>
                    </w:p>
                  </w:txbxContent>
                </v:textbox>
              </v:rect>
              <v:line id="Line 75" o:spid="_x0000_s120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76" o:spid="_x0000_s120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" strokeweight="2pt"/>
              <v:line id="Line 77" o:spid="_x0000_s120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" strokeweight="1pt"/>
              <v:line id="Line 78" o:spid="_x0000_s120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" strokeweight="1pt"/>
              <v:line id="Line 79" o:spid="_x0000_s120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" strokeweight="1pt"/>
              <v:group id="Group 80" o:spid="_x0000_s121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rect id="Rectangle 81" o:spid="_x0000_s12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54835CC9" w14:textId="77777777" w:rsidR="00966FD8" w:rsidRDefault="00966FD8" w:rsidP="001003EB">
                        <w:pPr>
                          <w:pStyle w:val="a7"/>
                          <w:rPr>
                            <w:rFonts w:ascii="Journal" w:hAnsi="Journal"/>
                            <w:sz w:val="18"/>
                          </w:rPr>
                        </w:pPr>
                        <w:r>
                          <w:rPr>
                            <w:sz w:val="18"/>
                          </w:rPr>
                          <w:t xml:space="preserve"> Розро</w:t>
                        </w:r>
                        <w:r>
                          <w:rPr>
                            <w:rFonts w:ascii="Journal" w:hAnsi="Journal"/>
                            <w:sz w:val="18"/>
                          </w:rPr>
                          <w:t>б.</w:t>
                        </w:r>
                      </w:p>
                    </w:txbxContent>
                  </v:textbox>
                </v:rect>
                <v:rect id="Rectangle 82" o:spid="_x0000_s12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694A77A" w14:textId="678C6358" w:rsidR="00966FD8" w:rsidRPr="00706C07" w:rsidRDefault="00A625D6" w:rsidP="009F3B54">
                        <w:pPr>
                          <w:pStyle w:val="a7"/>
                        </w:pPr>
                        <w:r>
                          <w:rPr>
                            <w:rFonts w:cs="Courier New"/>
                            <w:sz w:val="16"/>
                          </w:rPr>
                          <w:t>Ковальчук О.</w:t>
                        </w:r>
                        <w:r w:rsidR="005734C3">
                          <w:rPr>
                            <w:rFonts w:cs="Courier New"/>
                            <w:sz w:val="16"/>
                          </w:rPr>
                          <w:t xml:space="preserve"> </w:t>
                        </w:r>
                        <w:r>
                          <w:rPr>
                            <w:rFonts w:cs="Courier New"/>
                            <w:sz w:val="16"/>
                          </w:rPr>
                          <w:t>В.</w:t>
                        </w:r>
                      </w:p>
                    </w:txbxContent>
                  </v:textbox>
                </v:rect>
              </v:group>
              <v:group id="Group 83" o:spid="_x0000_s121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rect id="Rectangle 84" o:spid="_x0000_s12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" filled="f" stroked="f" strokeweight=".25pt">
                  <v:textbox inset="1pt,1pt,1pt,1pt">
                    <w:txbxContent>
                      <w:p w14:paraId="6AFFA691" w14:textId="77777777" w:rsidR="00966FD8" w:rsidRDefault="00966FD8" w:rsidP="001003EB">
                        <w:pPr>
                          <w:pStyle w:val="a7"/>
                          <w:rPr>
                            <w:sz w:val="18"/>
                          </w:rPr>
                        </w:pPr>
                        <w:r>
                          <w:rPr>
                            <w:sz w:val="18"/>
                          </w:rPr>
                          <w:t xml:space="preserve"> Перевір.</w:t>
                        </w:r>
                      </w:p>
                    </w:txbxContent>
                  </v:textbox>
                </v:rect>
                <v:rect id="Rectangle 85" o:spid="_x0000_s12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" filled="f" stroked="f" strokeweight=".25pt">
                  <v:textbox inset="1pt,1pt,1pt,1pt">
                    <w:txbxContent>
                      <w:p w14:paraId="53EE6555" w14:textId="77777777" w:rsidR="00A625D6" w:rsidRPr="00A625D6" w:rsidRDefault="00A625D6" w:rsidP="00A625D6">
                        <w:pPr>
                          <w:pStyle w:val="a7"/>
                          <w:rPr>
                            <w:rFonts w:ascii="Journal" w:hAnsi="Journal"/>
                            <w:sz w:val="16"/>
                            <w:szCs w:val="16"/>
                          </w:rPr>
                        </w:pPr>
                        <w:r w:rsidRPr="00A625D6">
                          <w:rPr>
                            <w:rFonts w:ascii="Journal" w:hAnsi="Journal"/>
                            <w:sz w:val="16"/>
                            <w:szCs w:val="16"/>
                          </w:rPr>
                          <w:t>Саєнко А. А.</w:t>
                        </w:r>
                      </w:p>
                      <w:p w14:paraId="385095D4" w14:textId="26423D2F" w:rsidR="00966FD8" w:rsidRPr="00A625D6" w:rsidRDefault="00966FD8" w:rsidP="001003EB">
                        <w:pPr>
                          <w:pStyle w:val="a7"/>
                          <w:rPr>
                            <w:rFonts w:ascii="Journal" w:hAnsi="Journal"/>
                            <w:sz w:val="16"/>
                            <w:szCs w:val="16"/>
                          </w:rPr>
                        </w:pPr>
                      </w:p>
                    </w:txbxContent>
                  </v:textbox>
                </v:rect>
              </v:group>
              <v:group id="Group 86" o:spid="_x0000_s121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rect id="Rectangle 87" o:spid="_x0000_s12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" filled="f" stroked="f" strokeweight=".25pt">
                  <v:textbox inset="1pt,1pt,1pt,1pt">
                    <w:txbxContent>
                      <w:p w14:paraId="79878CF4" w14:textId="77777777" w:rsidR="00966FD8" w:rsidRDefault="00966FD8" w:rsidP="001003EB">
                        <w:pPr>
                          <w:pStyle w:val="a7"/>
                          <w:rPr>
                            <w:sz w:val="18"/>
                          </w:rPr>
                        </w:pPr>
                        <w:r>
                          <w:rPr>
                            <w:sz w:val="18"/>
                          </w:rPr>
                          <w:t xml:space="preserve"> Реценз.</w:t>
                        </w:r>
                      </w:p>
                    </w:txbxContent>
                  </v:textbox>
                </v:rect>
                <v:rect id="Rectangle 88" o:spid="_x0000_s12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" filled="f" stroked="f" strokeweight=".25pt">
                  <v:textbox inset="1pt,1pt,1pt,1pt">
                    <w:txbxContent>
                      <w:p w14:paraId="46E4C869" w14:textId="71186653" w:rsidR="00966FD8" w:rsidRPr="00B540E9" w:rsidRDefault="005734C3" w:rsidP="001003EB">
                        <w:pPr>
                          <w:pStyle w:val="a7"/>
                          <w:rPr>
                            <w:sz w:val="16"/>
                          </w:rPr>
                        </w:pPr>
                        <w:r w:rsidRPr="00B540E9">
                          <w:rPr>
                            <w:sz w:val="16"/>
                          </w:rPr>
                          <w:t>Морохович В. С.</w:t>
                        </w:r>
                      </w:p>
                    </w:txbxContent>
                  </v:textbox>
                </v:rect>
              </v:group>
              <v:group id="Group 89" o:spid="_x0000_s121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rect id="Rectangle 90" o:spid="_x0000_s12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" filled="f" stroked="f" strokeweight=".25pt">
                  <v:textbox inset="1pt,1pt,1pt,1pt">
                    <w:txbxContent>
                      <w:p w14:paraId="799D3981" w14:textId="77777777" w:rsidR="00966FD8" w:rsidRDefault="00966FD8" w:rsidP="001003EB">
                        <w:pPr>
                          <w:pStyle w:val="a7"/>
                          <w:rPr>
                            <w:sz w:val="18"/>
                          </w:rPr>
                        </w:pPr>
                        <w:r>
                          <w:rPr>
                            <w:sz w:val="18"/>
                          </w:rPr>
                          <w:t xml:space="preserve"> Н. контр.</w:t>
                        </w:r>
                      </w:p>
                    </w:txbxContent>
                  </v:textbox>
                </v:rect>
                <v:rect id="Rectangle 91" o:spid="_x0000_s12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" filled="f" stroked="f" strokeweight=".25pt">
                  <v:textbox inset="1pt,1pt,1pt,1pt">
                    <w:txbxContent>
                      <w:p w14:paraId="56F636E3" w14:textId="77777777" w:rsidR="00966FD8" w:rsidRPr="00B13D94" w:rsidRDefault="00966FD8"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v:textbox>
                </v:rect>
              </v:group>
              <v:group id="Group 92" o:spid="_x0000_s122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rect id="Rectangle 93" o:spid="_x0000_s12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" filled="f" stroked="f" strokeweight=".25pt">
                  <v:textbox inset="1pt,1pt,1pt,1pt">
                    <w:txbxContent>
                      <w:p w14:paraId="495B15D3" w14:textId="77777777" w:rsidR="00966FD8" w:rsidRDefault="00966FD8" w:rsidP="001003EB">
                        <w:pPr>
                          <w:pStyle w:val="a7"/>
                          <w:rPr>
                            <w:sz w:val="18"/>
                          </w:rPr>
                        </w:pPr>
                        <w:r>
                          <w:rPr>
                            <w:sz w:val="18"/>
                          </w:rPr>
                          <w:t xml:space="preserve"> Затверд.</w:t>
                        </w:r>
                      </w:p>
                    </w:txbxContent>
                  </v:textbox>
                </v:rect>
                <v:rect id="Rectangle 94" o:spid="_x0000_s12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15892F0B" w14:textId="77777777" w:rsidR="00966FD8" w:rsidRPr="00706C07" w:rsidRDefault="00966FD8" w:rsidP="001003EB">
                        <w:pPr>
                          <w:pStyle w:val="a7"/>
                          <w:rPr>
                            <w:sz w:val="16"/>
                            <w:szCs w:val="16"/>
                          </w:rPr>
                        </w:pPr>
                        <w:r>
                          <w:rPr>
                            <w:sz w:val="16"/>
                            <w:szCs w:val="16"/>
                          </w:rPr>
                          <w:t>Лінчук Н.</w:t>
                        </w:r>
                        <w:r>
                          <w:rPr>
                            <w:sz w:val="16"/>
                            <w:szCs w:val="16"/>
                            <w:lang w:val="en-US"/>
                          </w:rPr>
                          <w:t xml:space="preserve"> </w:t>
                        </w:r>
                        <w:r>
                          <w:rPr>
                            <w:sz w:val="16"/>
                            <w:szCs w:val="16"/>
                          </w:rPr>
                          <w:t>Л.</w:t>
                        </w:r>
                      </w:p>
                    </w:txbxContent>
                  </v:textbox>
                </v:rect>
              </v:group>
              <v:line id="Line 95" o:spid="_x0000_s122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" strokeweight="2pt"/>
              <v:rect id="Rectangle 96" o:spid="_x0000_s122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" filled="f" stroked="f" strokeweight=".25pt">
                <v:textbox inset="1pt,1pt,1pt,1pt">
                  <w:txbxContent>
                    <w:p w14:paraId="79E1C6AF" w14:textId="7C89377B" w:rsidR="00A625D6" w:rsidRPr="0008692A" w:rsidRDefault="00A625D6" w:rsidP="00A625D6">
                      <w:pPr>
                        <w:pStyle w:val="FrameTitle"/>
                        <w:rPr>
                          <w:bCs/>
                          <w:i/>
                          <w:iCs/>
                        </w:rPr>
                      </w:pPr>
                      <w:r w:rsidRPr="0008692A">
                        <w:rPr>
                          <w:bCs/>
                          <w:i/>
                          <w:iCs/>
                        </w:rPr>
                        <w:t>Розробка системи для швидких онлайн-опитувань з контролем унікальності</w:t>
                      </w:r>
                    </w:p>
                    <w:p w14:paraId="1390E8C0" w14:textId="5F1E3E98" w:rsidR="00966FD8" w:rsidRPr="0008692A" w:rsidRDefault="00966FD8" w:rsidP="009F3B54">
                      <w:pPr>
                        <w:pStyle w:val="FrameTitle"/>
                        <w:rPr>
                          <w:bCs/>
                          <w:i/>
                          <w:iCs/>
                        </w:rPr>
                      </w:pPr>
                      <w:r w:rsidRPr="0008692A">
                        <w:rPr>
                          <w:bCs/>
                          <w:i/>
                          <w:iCs/>
                        </w:rPr>
                        <w:t xml:space="preserve">Додаток </w:t>
                      </w:r>
                      <w:r w:rsidR="007A5CA6" w:rsidRPr="0008692A">
                        <w:rPr>
                          <w:bCs/>
                          <w:i/>
                          <w:iCs/>
                          <w:lang w:val="en-US"/>
                        </w:rPr>
                        <w:t>2</w:t>
                      </w:r>
                      <w:r w:rsidRPr="0008692A">
                        <w:rPr>
                          <w:bCs/>
                          <w:i/>
                          <w:iCs/>
                        </w:rPr>
                        <w:t xml:space="preserve"> </w:t>
                      </w:r>
                      <w:r w:rsidR="00176424" w:rsidRPr="0008692A">
                        <w:rPr>
                          <w:bCs/>
                          <w:i/>
                          <w:iCs/>
                        </w:rPr>
                        <w:t>Діаграма потоків даних</w:t>
                      </w:r>
                    </w:p>
                  </w:txbxContent>
                </v:textbox>
              </v:rect>
              <v:line id="Line 97" o:spid="_x0000_s122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0o1vQAAANwAAAAPAAAAZHJzL2Rvd25yZXYueG1sRE+9CsIw&#10;EN4F3yGc4Kapi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ybdKNb0AAADcAAAADwAAAAAAAAAA&#10;AAAAAAAHAgAAZHJzL2Rvd25yZXYueG1sUEsFBgAAAAADAAMAtwAAAPECAAAAAA==&#10;" strokeweight="2pt"/>
              <v:line id="Line 98" o:spid="_x0000_s122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" strokeweight="2pt"/>
              <v:line id="Line 99" o:spid="_x0000_s122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HZwAAAANwAAAAPAAAAZHJzL2Rvd25yZXYueG1sRI/BCsIw&#10;EETvgv8QVvCmqYo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Vilx2cAAAADcAAAADwAAAAAA&#10;AAAAAAAAAAAHAgAAZHJzL2Rvd25yZXYueG1sUEsFBgAAAAADAAMAtwAAAPQCAAAAAA==&#10;" strokeweight="2pt"/>
              <v:rect id="Rectangle 100" o:spid="_x0000_s123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" filled="f" stroked="f" strokeweight=".25pt">
                <v:textbox inset="1pt,1pt,1pt,1pt">
                  <w:txbxContent>
                    <w:p w14:paraId="11589DAD" w14:textId="77777777" w:rsidR="00966FD8" w:rsidRDefault="00966FD8" w:rsidP="001003EB">
                      <w:pPr>
                        <w:pStyle w:val="a7"/>
                        <w:jc w:val="center"/>
                        <w:rPr>
                          <w:sz w:val="18"/>
                        </w:rPr>
                      </w:pPr>
                      <w:r>
                        <w:rPr>
                          <w:sz w:val="18"/>
                        </w:rPr>
                        <w:t>Літ.</w:t>
                      </w:r>
                    </w:p>
                  </w:txbxContent>
                </v:textbox>
              </v:rect>
              <v:rect id="Rectangle 101" o:spid="_x0000_s123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" filled="f" stroked="f" strokeweight=".25pt">
                <v:textbox inset="1pt,1pt,1pt,1pt">
                  <w:txbxContent>
                    <w:p w14:paraId="62EA54FA" w14:textId="77777777" w:rsidR="00966FD8" w:rsidRDefault="00966FD8" w:rsidP="001003EB">
                      <w:pPr>
                        <w:pStyle w:val="a7"/>
                        <w:jc w:val="center"/>
                        <w:rPr>
                          <w:rFonts w:ascii="Journal" w:hAnsi="Journal"/>
                          <w:sz w:val="18"/>
                        </w:rPr>
                      </w:pPr>
                      <w:r>
                        <w:rPr>
                          <w:sz w:val="18"/>
                        </w:rPr>
                        <w:t>Ар</w:t>
                      </w:r>
                      <w:r>
                        <w:rPr>
                          <w:sz w:val="18"/>
                          <w:lang w:val="ru-RU"/>
                        </w:rPr>
                        <w:t>к</w:t>
                      </w:r>
                      <w:r>
                        <w:rPr>
                          <w:sz w:val="18"/>
                        </w:rPr>
                        <w:t>ушів</w:t>
                      </w:r>
                    </w:p>
                  </w:txbxContent>
                </v:textbox>
              </v:rect>
              <v:rect id="Rectangle 102" o:spid="_x0000_s123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" filled="f" stroked="f" strokeweight=".25pt">
                <v:textbox inset="1pt,1pt,1pt,1pt">
                  <w:txbxContent>
                    <w:p w14:paraId="4B3E9E34" w14:textId="29CAFE85" w:rsidR="00966FD8" w:rsidRPr="00754A9D" w:rsidRDefault="00520C4B" w:rsidP="00520C4B">
                      <w:pPr>
                        <w:ind w:firstLine="0"/>
                        <w:jc w:val="center"/>
                        <w:rPr>
                          <w:rFonts w:ascii="ISOCPEUR" w:hAnsi="ISOCPEUR"/>
                          <w:i/>
                        </w:rPr>
                      </w:pPr>
                      <w:r>
                        <w:rPr>
                          <w:rFonts w:ascii="ISOCPEUR" w:hAnsi="ISOCPEUR"/>
                          <w:i/>
                          <w:sz w:val="18"/>
                        </w:rPr>
                        <w:t>17</w:t>
                      </w:r>
                      <w:r w:rsidR="00121BE5">
                        <w:rPr>
                          <w:rFonts w:ascii="ISOCPEUR" w:hAnsi="ISOCPEUR"/>
                          <w:i/>
                          <w:sz w:val="18"/>
                        </w:rPr>
                        <w:t>1</w:t>
                      </w:r>
                    </w:p>
                  </w:txbxContent>
                </v:textbox>
              </v:rect>
              <v:line id="Line 103" o:spid="_x0000_s123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VpxAAAANwAAAAPAAAAZHJzL2Rvd25yZXYueG1sRI/RagIx&#10;FETfC/5DuELfNGsL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K2h9WnEAAAA3AAAAA8A&#10;AAAAAAAAAAAAAAAABwIAAGRycy9kb3ducmV2LnhtbFBLBQYAAAAAAwADALcAAAD4AgAAAAA=&#10;" strokeweight="1pt"/>
              <v:line id="Line 104" o:spid="_x0000_s123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" strokeweight="1pt"/>
              <v:rect id="Rectangle 105" o:spid="_x0000_s1235" style="position:absolute;left:14295;top:19115;width:560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" filled="f" stroked="f" strokeweight=".25pt">
                <v:textbox inset="1pt,1pt,1pt,1pt">
                  <w:txbxContent>
                    <w:p w14:paraId="329CBBEF" w14:textId="4B9D6197" w:rsidR="00966FD8" w:rsidRPr="000350C7" w:rsidRDefault="00966FD8" w:rsidP="001003EB">
                      <w:pPr>
                        <w:pStyle w:val="a7"/>
                        <w:jc w:val="center"/>
                        <w:rPr>
                          <w:sz w:val="20"/>
                          <w:szCs w:val="16"/>
                        </w:rPr>
                      </w:pPr>
                      <w:r w:rsidRPr="000350C7">
                        <w:rPr>
                          <w:sz w:val="20"/>
                          <w:szCs w:val="16"/>
                        </w:rPr>
                        <w:t xml:space="preserve">ПГФК ДВНЗ УжНУ </w:t>
                      </w:r>
                    </w:p>
                    <w:p w14:paraId="41E296AB" w14:textId="328A76F7" w:rsidR="00966FD8" w:rsidRPr="000350C7" w:rsidRDefault="00966FD8" w:rsidP="001003EB">
                      <w:pPr>
                        <w:pStyle w:val="a7"/>
                        <w:jc w:val="center"/>
                        <w:rPr>
                          <w:rFonts w:ascii="Journal" w:hAnsi="Journal"/>
                          <w:sz w:val="20"/>
                          <w:szCs w:val="16"/>
                          <w:lang w:val="ru-RU"/>
                        </w:rPr>
                      </w:pPr>
                      <w:r w:rsidRPr="000350C7">
                        <w:rPr>
                          <w:sz w:val="20"/>
                          <w:szCs w:val="16"/>
                        </w:rPr>
                        <w:t>КН-</w:t>
                      </w:r>
                      <w:r w:rsidR="00C47CA1">
                        <w:rPr>
                          <w:sz w:val="20"/>
                          <w:szCs w:val="16"/>
                        </w:rPr>
                        <w:t>42</w:t>
                      </w:r>
                    </w:p>
                  </w:txbxContent>
                </v:textbox>
              </v:rect>
              <w10:wrap anchorx="margin"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CC1F9" w14:textId="77777777" w:rsidR="00F64A30" w:rsidRPr="00D02BC7" w:rsidRDefault="007A5CA6" w:rsidP="0086139A">
    <w:pPr>
      <w:pStyle w:val="a5"/>
    </w:pPr>
    <w:r w:rsidRPr="007A5CA6">
      <w:rPr>
        <w:noProof/>
      </w:rPr>
      <mc:AlternateContent>
        <mc:Choice Requires="wpg">
          <w:drawing>
            <wp:anchor distT="0" distB="0" distL="114300" distR="114300" simplePos="0" relativeHeight="251749376" behindDoc="0" locked="1" layoutInCell="1" allowOverlap="1" wp14:anchorId="6D34B03A" wp14:editId="195996DC">
              <wp:simplePos x="0" y="0"/>
              <wp:positionH relativeFrom="page">
                <wp:posOffset>696595</wp:posOffset>
              </wp:positionH>
              <wp:positionV relativeFrom="page">
                <wp:posOffset>457835</wp:posOffset>
              </wp:positionV>
              <wp:extent cx="6572250" cy="9944100"/>
              <wp:effectExtent l="0" t="0" r="19050" b="38100"/>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944100"/>
                        <a:chOff x="0" y="0"/>
                        <a:chExt cx="20000" cy="20000"/>
                      </a:xfrm>
                    </wpg:grpSpPr>
                    <wps:wsp>
                      <wps:cNvPr id="361" name="Rectangle 31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372" name="Line 313"/>
                      <wps:cNvCnPr/>
                      <wps:spPr bwMode="auto">
                        <a:xfrm>
                          <a:off x="1093" y="18949"/>
                          <a:ext cx="2" cy="1040"/>
                        </a:xfrm>
                        <a:prstGeom prst="line">
                          <a:avLst/>
                        </a:prstGeom>
                        <a:noFill/>
                        <a:ln w="25400">
                          <a:solidFill>
                            <a:srgbClr val="000000"/>
                          </a:solidFill>
                          <a:round/>
                          <a:headEnd/>
                          <a:tailEnd/>
                        </a:ln>
                      </wps:spPr>
                      <wps:bodyPr/>
                    </wps:wsp>
                    <wps:wsp>
                      <wps:cNvPr id="407" name="Line 314"/>
                      <wps:cNvCnPr/>
                      <wps:spPr bwMode="auto">
                        <a:xfrm>
                          <a:off x="10" y="18941"/>
                          <a:ext cx="19967" cy="1"/>
                        </a:xfrm>
                        <a:prstGeom prst="line">
                          <a:avLst/>
                        </a:prstGeom>
                        <a:noFill/>
                        <a:ln w="25400">
                          <a:solidFill>
                            <a:srgbClr val="000000"/>
                          </a:solidFill>
                          <a:round/>
                          <a:headEnd/>
                          <a:tailEnd/>
                        </a:ln>
                      </wps:spPr>
                      <wps:bodyPr/>
                    </wps:wsp>
                    <wps:wsp>
                      <wps:cNvPr id="408" name="Line 315"/>
                      <wps:cNvCnPr/>
                      <wps:spPr bwMode="auto">
                        <a:xfrm>
                          <a:off x="2186" y="18949"/>
                          <a:ext cx="2" cy="1040"/>
                        </a:xfrm>
                        <a:prstGeom prst="line">
                          <a:avLst/>
                        </a:prstGeom>
                        <a:noFill/>
                        <a:ln w="25400">
                          <a:solidFill>
                            <a:srgbClr val="000000"/>
                          </a:solidFill>
                          <a:round/>
                          <a:headEnd/>
                          <a:tailEnd/>
                        </a:ln>
                      </wps:spPr>
                      <wps:bodyPr/>
                    </wps:wsp>
                    <wps:wsp>
                      <wps:cNvPr id="409" name="Line 316"/>
                      <wps:cNvCnPr/>
                      <wps:spPr bwMode="auto">
                        <a:xfrm>
                          <a:off x="4919" y="18949"/>
                          <a:ext cx="2" cy="1040"/>
                        </a:xfrm>
                        <a:prstGeom prst="line">
                          <a:avLst/>
                        </a:prstGeom>
                        <a:noFill/>
                        <a:ln w="25400">
                          <a:solidFill>
                            <a:srgbClr val="000000"/>
                          </a:solidFill>
                          <a:round/>
                          <a:headEnd/>
                          <a:tailEnd/>
                        </a:ln>
                      </wps:spPr>
                      <wps:bodyPr/>
                    </wps:wsp>
                    <wps:wsp>
                      <wps:cNvPr id="410" name="Line 317"/>
                      <wps:cNvCnPr/>
                      <wps:spPr bwMode="auto">
                        <a:xfrm>
                          <a:off x="6557" y="18959"/>
                          <a:ext cx="2" cy="1030"/>
                        </a:xfrm>
                        <a:prstGeom prst="line">
                          <a:avLst/>
                        </a:prstGeom>
                        <a:noFill/>
                        <a:ln w="25400">
                          <a:solidFill>
                            <a:srgbClr val="000000"/>
                          </a:solidFill>
                          <a:round/>
                          <a:headEnd/>
                          <a:tailEnd/>
                        </a:ln>
                      </wps:spPr>
                      <wps:bodyPr/>
                    </wps:wsp>
                    <wps:wsp>
                      <wps:cNvPr id="411" name="Line 318"/>
                      <wps:cNvCnPr/>
                      <wps:spPr bwMode="auto">
                        <a:xfrm>
                          <a:off x="7650" y="18949"/>
                          <a:ext cx="2" cy="1030"/>
                        </a:xfrm>
                        <a:prstGeom prst="line">
                          <a:avLst/>
                        </a:prstGeom>
                        <a:noFill/>
                        <a:ln w="25400">
                          <a:solidFill>
                            <a:srgbClr val="000000"/>
                          </a:solidFill>
                          <a:round/>
                          <a:headEnd/>
                          <a:tailEnd/>
                        </a:ln>
                      </wps:spPr>
                      <wps:bodyPr/>
                    </wps:wsp>
                    <wps:wsp>
                      <wps:cNvPr id="412" name="Line 319"/>
                      <wps:cNvCnPr/>
                      <wps:spPr bwMode="auto">
                        <a:xfrm>
                          <a:off x="18905" y="18949"/>
                          <a:ext cx="4" cy="1040"/>
                        </a:xfrm>
                        <a:prstGeom prst="line">
                          <a:avLst/>
                        </a:prstGeom>
                        <a:noFill/>
                        <a:ln w="25400">
                          <a:solidFill>
                            <a:srgbClr val="000000"/>
                          </a:solidFill>
                          <a:round/>
                          <a:headEnd/>
                          <a:tailEnd/>
                        </a:ln>
                      </wps:spPr>
                      <wps:bodyPr/>
                    </wps:wsp>
                    <wps:wsp>
                      <wps:cNvPr id="413" name="Line 320"/>
                      <wps:cNvCnPr/>
                      <wps:spPr bwMode="auto">
                        <a:xfrm>
                          <a:off x="10" y="19293"/>
                          <a:ext cx="7621" cy="2"/>
                        </a:xfrm>
                        <a:prstGeom prst="line">
                          <a:avLst/>
                        </a:prstGeom>
                        <a:noFill/>
                        <a:ln w="12700">
                          <a:solidFill>
                            <a:srgbClr val="000000"/>
                          </a:solidFill>
                          <a:round/>
                          <a:headEnd/>
                          <a:tailEnd/>
                        </a:ln>
                      </wps:spPr>
                      <wps:bodyPr/>
                    </wps:wsp>
                    <wps:wsp>
                      <wps:cNvPr id="415" name="Line 321"/>
                      <wps:cNvCnPr/>
                      <wps:spPr bwMode="auto">
                        <a:xfrm>
                          <a:off x="10" y="19646"/>
                          <a:ext cx="7621" cy="1"/>
                        </a:xfrm>
                        <a:prstGeom prst="line">
                          <a:avLst/>
                        </a:prstGeom>
                        <a:noFill/>
                        <a:ln w="25400">
                          <a:solidFill>
                            <a:srgbClr val="000000"/>
                          </a:solidFill>
                          <a:round/>
                          <a:headEnd/>
                          <a:tailEnd/>
                        </a:ln>
                      </wps:spPr>
                      <wps:bodyPr/>
                    </wps:wsp>
                    <wps:wsp>
                      <wps:cNvPr id="416" name="Line 322"/>
                      <wps:cNvCnPr/>
                      <wps:spPr bwMode="auto">
                        <a:xfrm>
                          <a:off x="18919" y="19296"/>
                          <a:ext cx="1071" cy="1"/>
                        </a:xfrm>
                        <a:prstGeom prst="line">
                          <a:avLst/>
                        </a:prstGeom>
                        <a:noFill/>
                        <a:ln w="12700">
                          <a:solidFill>
                            <a:srgbClr val="000000"/>
                          </a:solidFill>
                          <a:round/>
                          <a:headEnd/>
                          <a:tailEnd/>
                        </a:ln>
                      </wps:spPr>
                      <wps:bodyPr/>
                    </wps:wsp>
                    <wps:wsp>
                      <wps:cNvPr id="417" name="Rectangle 323"/>
                      <wps:cNvSpPr>
                        <a:spLocks noChangeArrowheads="1"/>
                      </wps:cNvSpPr>
                      <wps:spPr bwMode="auto">
                        <a:xfrm>
                          <a:off x="54" y="19660"/>
                          <a:ext cx="1000" cy="309"/>
                        </a:xfrm>
                        <a:prstGeom prst="rect">
                          <a:avLst/>
                        </a:prstGeom>
                        <a:noFill/>
                        <a:ln>
                          <a:noFill/>
                        </a:ln>
                      </wps:spPr>
                      <wps:txbx>
                        <w:txbxContent>
                          <w:p w14:paraId="190729BA" w14:textId="77777777" w:rsidR="007A5CA6" w:rsidRDefault="007A5CA6" w:rsidP="007A5CA6">
                            <w:pPr>
                              <w:pStyle w:val="a7"/>
                              <w:jc w:val="center"/>
                              <w:rPr>
                                <w:sz w:val="18"/>
                              </w:rPr>
                            </w:pPr>
                            <w:r w:rsidRPr="00B13D94">
                              <w:rPr>
                                <w:sz w:val="18"/>
                              </w:rPr>
                              <w:t>Змн</w:t>
                            </w:r>
                            <w:r>
                              <w:rPr>
                                <w:sz w:val="18"/>
                              </w:rPr>
                              <w:t>.</w:t>
                            </w:r>
                          </w:p>
                        </w:txbxContent>
                      </wps:txbx>
                      <wps:bodyPr rot="0" vert="horz" wrap="square" lIns="12700" tIns="12700" rIns="12700" bIns="12700" anchor="t" anchorCtr="0" upright="1">
                        <a:noAutofit/>
                      </wps:bodyPr>
                    </wps:wsp>
                    <wps:wsp>
                      <wps:cNvPr id="418" name="Rectangle 324"/>
                      <wps:cNvSpPr>
                        <a:spLocks noChangeArrowheads="1"/>
                      </wps:cNvSpPr>
                      <wps:spPr bwMode="auto">
                        <a:xfrm>
                          <a:off x="1139" y="19660"/>
                          <a:ext cx="1001" cy="309"/>
                        </a:xfrm>
                        <a:prstGeom prst="rect">
                          <a:avLst/>
                        </a:prstGeom>
                        <a:noFill/>
                        <a:ln>
                          <a:noFill/>
                        </a:ln>
                      </wps:spPr>
                      <wps:txbx>
                        <w:txbxContent>
                          <w:p w14:paraId="074581BB" w14:textId="77777777" w:rsidR="007A5CA6" w:rsidRDefault="007A5CA6" w:rsidP="007A5CA6">
                            <w:pPr>
                              <w:pStyle w:val="a7"/>
                              <w:jc w:val="center"/>
                              <w:rPr>
                                <w:sz w:val="18"/>
                              </w:rPr>
                            </w:pPr>
                            <w:r w:rsidRPr="00B13D94">
                              <w:rPr>
                                <w:sz w:val="18"/>
                              </w:rPr>
                              <w:t>Арк</w:t>
                            </w:r>
                            <w:r>
                              <w:rPr>
                                <w:sz w:val="18"/>
                              </w:rPr>
                              <w:t>.</w:t>
                            </w:r>
                          </w:p>
                        </w:txbxContent>
                      </wps:txbx>
                      <wps:bodyPr rot="0" vert="horz" wrap="square" lIns="12700" tIns="12700" rIns="12700" bIns="12700" anchor="t" anchorCtr="0" upright="1">
                        <a:noAutofit/>
                      </wps:bodyPr>
                    </wps:wsp>
                    <wps:wsp>
                      <wps:cNvPr id="419" name="Rectangle 325"/>
                      <wps:cNvSpPr>
                        <a:spLocks noChangeArrowheads="1"/>
                      </wps:cNvSpPr>
                      <wps:spPr bwMode="auto">
                        <a:xfrm>
                          <a:off x="2267" y="19660"/>
                          <a:ext cx="2573" cy="309"/>
                        </a:xfrm>
                        <a:prstGeom prst="rect">
                          <a:avLst/>
                        </a:prstGeom>
                        <a:noFill/>
                        <a:ln>
                          <a:noFill/>
                        </a:ln>
                      </wps:spPr>
                      <wps:txbx>
                        <w:txbxContent>
                          <w:p w14:paraId="49E223AB" w14:textId="77777777" w:rsidR="007A5CA6" w:rsidRPr="00B13D94" w:rsidRDefault="007A5CA6" w:rsidP="007A5CA6">
                            <w:pPr>
                              <w:pStyle w:val="a7"/>
                              <w:jc w:val="center"/>
                              <w:rPr>
                                <w:sz w:val="18"/>
                              </w:rPr>
                            </w:pPr>
                            <w:r w:rsidRPr="00B13D94">
                              <w:rPr>
                                <w:sz w:val="18"/>
                              </w:rPr>
                              <w:t>№ докум.</w:t>
                            </w:r>
                          </w:p>
                        </w:txbxContent>
                      </wps:txbx>
                      <wps:bodyPr rot="0" vert="horz" wrap="square" lIns="12700" tIns="12700" rIns="12700" bIns="12700" anchor="t" anchorCtr="0" upright="1">
                        <a:noAutofit/>
                      </wps:bodyPr>
                    </wps:wsp>
                    <wps:wsp>
                      <wps:cNvPr id="420" name="Rectangle 326"/>
                      <wps:cNvSpPr>
                        <a:spLocks noChangeArrowheads="1"/>
                      </wps:cNvSpPr>
                      <wps:spPr bwMode="auto">
                        <a:xfrm>
                          <a:off x="4983" y="19660"/>
                          <a:ext cx="1534" cy="309"/>
                        </a:xfrm>
                        <a:prstGeom prst="rect">
                          <a:avLst/>
                        </a:prstGeom>
                        <a:noFill/>
                        <a:ln>
                          <a:noFill/>
                        </a:ln>
                      </wps:spPr>
                      <wps:txbx>
                        <w:txbxContent>
                          <w:p w14:paraId="42CAF06D" w14:textId="77777777" w:rsidR="007A5CA6" w:rsidRPr="00B13D94" w:rsidRDefault="007A5CA6" w:rsidP="007A5CA6">
                            <w:pPr>
                              <w:pStyle w:val="a7"/>
                              <w:jc w:val="center"/>
                              <w:rPr>
                                <w:sz w:val="18"/>
                              </w:rPr>
                            </w:pPr>
                            <w:r w:rsidRPr="00B13D94">
                              <w:rPr>
                                <w:sz w:val="18"/>
                              </w:rPr>
                              <w:t>Підпис</w:t>
                            </w:r>
                          </w:p>
                        </w:txbxContent>
                      </wps:txbx>
                      <wps:bodyPr rot="0" vert="horz" wrap="square" lIns="12700" tIns="12700" rIns="12700" bIns="12700" anchor="t" anchorCtr="0" upright="1">
                        <a:noAutofit/>
                      </wps:bodyPr>
                    </wps:wsp>
                    <wps:wsp>
                      <wps:cNvPr id="421" name="Rectangle 327"/>
                      <wps:cNvSpPr>
                        <a:spLocks noChangeArrowheads="1"/>
                      </wps:cNvSpPr>
                      <wps:spPr bwMode="auto">
                        <a:xfrm>
                          <a:off x="6604" y="19660"/>
                          <a:ext cx="1000" cy="309"/>
                        </a:xfrm>
                        <a:prstGeom prst="rect">
                          <a:avLst/>
                        </a:prstGeom>
                        <a:noFill/>
                        <a:ln>
                          <a:noFill/>
                        </a:ln>
                      </wps:spPr>
                      <wps:txbx>
                        <w:txbxContent>
                          <w:p w14:paraId="1D5AC752" w14:textId="77777777" w:rsidR="007A5CA6" w:rsidRPr="00B13D94" w:rsidRDefault="007A5CA6" w:rsidP="007A5CA6">
                            <w:pPr>
                              <w:pStyle w:val="a7"/>
                              <w:jc w:val="center"/>
                              <w:rPr>
                                <w:sz w:val="18"/>
                              </w:rPr>
                            </w:pPr>
                            <w:r w:rsidRPr="00B13D94">
                              <w:rPr>
                                <w:sz w:val="18"/>
                              </w:rPr>
                              <w:t>Дата</w:t>
                            </w:r>
                          </w:p>
                        </w:txbxContent>
                      </wps:txbx>
                      <wps:bodyPr rot="0" vert="horz" wrap="square" lIns="12700" tIns="12700" rIns="12700" bIns="12700" anchor="t" anchorCtr="0" upright="1">
                        <a:noAutofit/>
                      </wps:bodyPr>
                    </wps:wsp>
                    <wps:wsp>
                      <wps:cNvPr id="422" name="Rectangle 328"/>
                      <wps:cNvSpPr>
                        <a:spLocks noChangeArrowheads="1"/>
                      </wps:cNvSpPr>
                      <wps:spPr bwMode="auto">
                        <a:xfrm>
                          <a:off x="18949" y="18977"/>
                          <a:ext cx="1001" cy="309"/>
                        </a:xfrm>
                        <a:prstGeom prst="rect">
                          <a:avLst/>
                        </a:prstGeom>
                        <a:noFill/>
                        <a:ln>
                          <a:noFill/>
                        </a:ln>
                      </wps:spPr>
                      <wps:txbx>
                        <w:txbxContent>
                          <w:p w14:paraId="346B590C" w14:textId="77777777" w:rsidR="007A5CA6" w:rsidRDefault="007A5CA6" w:rsidP="007A5CA6">
                            <w:pPr>
                              <w:pStyle w:val="a7"/>
                              <w:jc w:val="center"/>
                              <w:rPr>
                                <w:sz w:val="18"/>
                              </w:rPr>
                            </w:pPr>
                            <w:r w:rsidRPr="00B13D94">
                              <w:rPr>
                                <w:sz w:val="18"/>
                              </w:rPr>
                              <w:t>Арк</w:t>
                            </w:r>
                            <w:r>
                              <w:rPr>
                                <w:sz w:val="18"/>
                              </w:rPr>
                              <w:t>.</w:t>
                            </w:r>
                          </w:p>
                        </w:txbxContent>
                      </wps:txbx>
                      <wps:bodyPr rot="0" vert="horz" wrap="square" lIns="12700" tIns="12700" rIns="12700" bIns="12700" anchor="t" anchorCtr="0" upright="1">
                        <a:noAutofit/>
                      </wps:bodyPr>
                    </wps:wsp>
                    <wps:wsp>
                      <wps:cNvPr id="423" name="Rectangle 329"/>
                      <wps:cNvSpPr>
                        <a:spLocks noChangeArrowheads="1"/>
                      </wps:cNvSpPr>
                      <wps:spPr bwMode="auto">
                        <a:xfrm>
                          <a:off x="18949" y="19435"/>
                          <a:ext cx="1001" cy="423"/>
                        </a:xfrm>
                        <a:prstGeom prst="rect">
                          <a:avLst/>
                        </a:prstGeom>
                        <a:noFill/>
                        <a:ln>
                          <a:noFill/>
                        </a:ln>
                      </wps:spPr>
                      <wps:txbx>
                        <w:txbxContent>
                          <w:p w14:paraId="69B2C019" w14:textId="77777777" w:rsidR="007A5CA6" w:rsidRPr="0089731E" w:rsidRDefault="007A5CA6" w:rsidP="007A5CA6">
                            <w:pPr>
                              <w:pStyle w:val="a7"/>
                              <w:jc w:val="center"/>
                              <w:rPr>
                                <w:sz w:val="22"/>
                                <w:szCs w:val="22"/>
                              </w:rPr>
                            </w:pPr>
                            <w:r w:rsidRPr="0089731E">
                              <w:rPr>
                                <w:sz w:val="22"/>
                                <w:szCs w:val="22"/>
                              </w:rPr>
                              <w:fldChar w:fldCharType="begin"/>
                            </w:r>
                            <w:r w:rsidRPr="0089731E">
                              <w:rPr>
                                <w:sz w:val="22"/>
                                <w:szCs w:val="22"/>
                              </w:rPr>
                              <w:instrText xml:space="preserve"> PAGE   \* MERGEFORMAT </w:instrText>
                            </w:r>
                            <w:r w:rsidRPr="0089731E">
                              <w:rPr>
                                <w:sz w:val="22"/>
                                <w:szCs w:val="22"/>
                              </w:rPr>
                              <w:fldChar w:fldCharType="separate"/>
                            </w:r>
                            <w:r>
                              <w:rPr>
                                <w:noProof/>
                                <w:sz w:val="22"/>
                                <w:szCs w:val="22"/>
                              </w:rPr>
                              <w:t>99</w:t>
                            </w:r>
                            <w:r w:rsidRPr="0089731E">
                              <w:rPr>
                                <w:sz w:val="22"/>
                                <w:szCs w:val="22"/>
                              </w:rPr>
                              <w:fldChar w:fldCharType="end"/>
                            </w:r>
                            <w:r w:rsidRPr="0089731E">
                              <w:rPr>
                                <w:sz w:val="22"/>
                                <w:szCs w:val="22"/>
                              </w:rPr>
                              <w:t xml:space="preserve"> </w:t>
                            </w:r>
                            <w:r w:rsidRPr="0089731E">
                              <w:rPr>
                                <w:sz w:val="22"/>
                                <w:szCs w:val="22"/>
                              </w:rPr>
                              <w:fldChar w:fldCharType="begin"/>
                            </w:r>
                            <w:r w:rsidRPr="0089731E">
                              <w:rPr>
                                <w:sz w:val="22"/>
                                <w:szCs w:val="22"/>
                              </w:rPr>
                              <w:instrText xml:space="preserve"> {={PAGE}} \* MERGEFORMAT </w:instrText>
                            </w:r>
                            <w:r w:rsidRPr="0089731E">
                              <w:rPr>
                                <w:sz w:val="22"/>
                                <w:szCs w:val="22"/>
                              </w:rPr>
                              <w:fldChar w:fldCharType="end"/>
                            </w:r>
                          </w:p>
                        </w:txbxContent>
                      </wps:txbx>
                      <wps:bodyPr rot="0" vert="horz" wrap="square" lIns="12700" tIns="12700" rIns="12700" bIns="12700" anchor="t" anchorCtr="0" upright="1">
                        <a:noAutofit/>
                      </wps:bodyPr>
                    </wps:wsp>
                    <wps:wsp>
                      <wps:cNvPr id="424" name="Rectangle 330"/>
                      <wps:cNvSpPr>
                        <a:spLocks noChangeArrowheads="1"/>
                      </wps:cNvSpPr>
                      <wps:spPr bwMode="auto">
                        <a:xfrm>
                          <a:off x="7745" y="19221"/>
                          <a:ext cx="11075" cy="477"/>
                        </a:xfrm>
                        <a:prstGeom prst="rect">
                          <a:avLst/>
                        </a:prstGeom>
                        <a:noFill/>
                        <a:ln>
                          <a:noFill/>
                        </a:ln>
                      </wps:spPr>
                      <wps:txbx>
                        <w:txbxContent>
                          <w:p w14:paraId="1DC8D16C" w14:textId="77777777" w:rsidR="007A5CA6" w:rsidRPr="009F3B54" w:rsidRDefault="007A5CA6" w:rsidP="007A5CA6">
                            <w:pPr>
                              <w:pStyle w:val="a7"/>
                              <w:jc w:val="center"/>
                              <w:rPr>
                                <w:color w:val="000000" w:themeColor="text1"/>
                              </w:rPr>
                            </w:pPr>
                            <w:r>
                              <w:rPr>
                                <w:color w:val="000000" w:themeColor="text1"/>
                                <w:lang w:val="ru-RU"/>
                              </w:rPr>
                              <w:t>ДП</w:t>
                            </w:r>
                            <w:r w:rsidRPr="00732B48">
                              <w:rPr>
                                <w:color w:val="000000" w:themeColor="text1"/>
                                <w:lang w:val="ru-RU"/>
                              </w:rPr>
                              <w:t>.</w:t>
                            </w:r>
                            <w:r>
                              <w:rPr>
                                <w:color w:val="000000" w:themeColor="text1"/>
                                <w:lang w:val="ru-RU"/>
                              </w:rPr>
                              <w:t>111111</w:t>
                            </w:r>
                            <w:r>
                              <w:t>ФМПД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Pr="000F0930">
                              <w:rPr>
                                <w:color w:val="000000" w:themeColor="text1"/>
                                <w:highlight w:val="yellow"/>
                                <w:lang w:val="en-US"/>
                              </w:rPr>
                              <w:t>E</w:t>
                            </w:r>
                            <w:r w:rsidR="000F0930" w:rsidRPr="000F0930">
                              <w:rPr>
                                <w:color w:val="000000" w:themeColor="text1"/>
                                <w:highlight w:val="yellow"/>
                              </w:rPr>
                              <w:t>3</w:t>
                            </w:r>
                          </w:p>
                          <w:p w14:paraId="3C16EB96" w14:textId="77777777" w:rsidR="007A5CA6" w:rsidRPr="008963D8" w:rsidRDefault="007A5CA6" w:rsidP="0086139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34B03A" id="Group 360" o:spid="_x0000_s1236" style="position:absolute;left:0;text-align:left;margin-left:54.85pt;margin-top:36.05pt;width:517.5pt;height:783pt;z-index:2517493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">
              <v:rect id="Rectangle 312" o:spid="_x0000_s12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" filled="f" strokeweight="2pt"/>
              <v:line id="Line 313" o:spid="_x0000_s12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" strokeweight="2pt"/>
              <v:line id="Line 314" o:spid="_x0000_s12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8kwwAAANwAAAAPAAAAZHJzL2Rvd25yZXYueG1sRI9Pi8Iw&#10;FMTvC36H8ARva6ro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hvQfJMMAAADcAAAADwAA&#10;AAAAAAAAAAAAAAAHAgAAZHJzL2Rvd25yZXYueG1sUEsFBgAAAAADAAMAtwAAAPcCAAAAAA==&#10;" strokeweight="2pt"/>
              <v:line id="Line 315" o:spid="_x0000_s12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4tWvQAAANwAAAAPAAAAZHJzL2Rvd25yZXYueG1sRE+9CsIw&#10;EN4F3yGc4Kapo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92uLVr0AAADcAAAADwAAAAAAAAAA&#10;AAAAAAAHAgAAZHJzL2Rvd25yZXYueG1sUEsFBgAAAAADAAMAtwAAAPECAAAAAA==&#10;" strokeweight="2pt"/>
              <v:line id="Line 316" o:spid="_x0000_s12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7NwwAAANwAAAAPAAAAZHJzL2Rvd25yZXYueG1sRI9Pi8Iw&#10;FMTvC36H8ARva6ro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mCcuzcMAAADcAAAADwAA&#10;AAAAAAAAAAAAAAAHAgAAZHJzL2Rvd25yZXYueG1sUEsFBgAAAAADAAMAtwAAAPcCAAAAAA==&#10;" strokeweight="2pt"/>
              <v:line id="Line 317" o:spid="_x0000_s12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" strokeweight="2pt"/>
              <v:line id="Line 318" o:spid="_x0000_s12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" strokeweight="2pt"/>
              <v:line id="Line 319" o:spid="_x0000_s12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phwAAAANwAAAAPAAAAZHJzL2Rvd25yZXYueG1sRI/BCsIw&#10;EETvgv8QVvCmqaI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E1oqYcAAAADcAAAADwAAAAAA&#10;AAAAAAAAAAAHAgAAZHJzL2Rvd25yZXYueG1sUEsFBgAAAAADAAMAtwAAAPQCAAAAAA==&#10;" strokeweight="2pt"/>
              <v:line id="Line 320" o:spid="_x0000_s12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" strokeweight="1pt"/>
              <v:line id="Line 321" o:spid="_x0000_s12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" strokeweight="2pt"/>
              <v:line id="Line 322" o:spid="_x0000_s12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" strokeweight="1pt"/>
              <v:rect id="Rectangle 323" o:spid="_x0000_s12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" filled="f" stroked="f">
                <v:textbox inset="1pt,1pt,1pt,1pt">
                  <w:txbxContent>
                    <w:p w14:paraId="190729BA" w14:textId="77777777" w:rsidR="007A5CA6" w:rsidRDefault="007A5CA6" w:rsidP="007A5CA6">
                      <w:pPr>
                        <w:pStyle w:val="a7"/>
                        <w:jc w:val="center"/>
                        <w:rPr>
                          <w:sz w:val="18"/>
                        </w:rPr>
                      </w:pPr>
                      <w:r w:rsidRPr="00B13D94">
                        <w:rPr>
                          <w:sz w:val="18"/>
                        </w:rPr>
                        <w:t>Змн</w:t>
                      </w:r>
                      <w:r>
                        <w:rPr>
                          <w:sz w:val="18"/>
                        </w:rPr>
                        <w:t>.</w:t>
                      </w:r>
                    </w:p>
                  </w:txbxContent>
                </v:textbox>
              </v:rect>
              <v:rect id="Rectangle 324" o:spid="_x0000_s12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" filled="f" stroked="f">
                <v:textbox inset="1pt,1pt,1pt,1pt">
                  <w:txbxContent>
                    <w:p w14:paraId="074581BB" w14:textId="77777777" w:rsidR="007A5CA6" w:rsidRDefault="007A5CA6" w:rsidP="007A5CA6">
                      <w:pPr>
                        <w:pStyle w:val="a7"/>
                        <w:jc w:val="center"/>
                        <w:rPr>
                          <w:sz w:val="18"/>
                        </w:rPr>
                      </w:pPr>
                      <w:r w:rsidRPr="00B13D94">
                        <w:rPr>
                          <w:sz w:val="18"/>
                        </w:rPr>
                        <w:t>Арк</w:t>
                      </w:r>
                      <w:r>
                        <w:rPr>
                          <w:sz w:val="18"/>
                        </w:rPr>
                        <w:t>.</w:t>
                      </w:r>
                    </w:p>
                  </w:txbxContent>
                </v:textbox>
              </v:rect>
              <v:rect id="Rectangle 325" o:spid="_x0000_s12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" filled="f" stroked="f">
                <v:textbox inset="1pt,1pt,1pt,1pt">
                  <w:txbxContent>
                    <w:p w14:paraId="49E223AB" w14:textId="77777777" w:rsidR="007A5CA6" w:rsidRPr="00B13D94" w:rsidRDefault="007A5CA6" w:rsidP="007A5CA6">
                      <w:pPr>
                        <w:pStyle w:val="a7"/>
                        <w:jc w:val="center"/>
                        <w:rPr>
                          <w:sz w:val="18"/>
                        </w:rPr>
                      </w:pPr>
                      <w:r w:rsidRPr="00B13D94">
                        <w:rPr>
                          <w:sz w:val="18"/>
                        </w:rPr>
                        <w:t>№ докум.</w:t>
                      </w:r>
                    </w:p>
                  </w:txbxContent>
                </v:textbox>
              </v:rect>
              <v:rect id="Rectangle 326" o:spid="_x0000_s12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" filled="f" stroked="f">
                <v:textbox inset="1pt,1pt,1pt,1pt">
                  <w:txbxContent>
                    <w:p w14:paraId="42CAF06D" w14:textId="77777777" w:rsidR="007A5CA6" w:rsidRPr="00B13D94" w:rsidRDefault="007A5CA6" w:rsidP="007A5CA6">
                      <w:pPr>
                        <w:pStyle w:val="a7"/>
                        <w:jc w:val="center"/>
                        <w:rPr>
                          <w:sz w:val="18"/>
                        </w:rPr>
                      </w:pPr>
                      <w:r w:rsidRPr="00B13D94">
                        <w:rPr>
                          <w:sz w:val="18"/>
                        </w:rPr>
                        <w:t>Підпис</w:t>
                      </w:r>
                    </w:p>
                  </w:txbxContent>
                </v:textbox>
              </v:rect>
              <v:rect id="Rectangle 327" o:spid="_x0000_s12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" filled="f" stroked="f">
                <v:textbox inset="1pt,1pt,1pt,1pt">
                  <w:txbxContent>
                    <w:p w14:paraId="1D5AC752" w14:textId="77777777" w:rsidR="007A5CA6" w:rsidRPr="00B13D94" w:rsidRDefault="007A5CA6" w:rsidP="007A5CA6">
                      <w:pPr>
                        <w:pStyle w:val="a7"/>
                        <w:jc w:val="center"/>
                        <w:rPr>
                          <w:sz w:val="18"/>
                        </w:rPr>
                      </w:pPr>
                      <w:r w:rsidRPr="00B13D94">
                        <w:rPr>
                          <w:sz w:val="18"/>
                        </w:rPr>
                        <w:t>Дата</w:t>
                      </w:r>
                    </w:p>
                  </w:txbxContent>
                </v:textbox>
              </v:rect>
              <v:rect id="Rectangle 328" o:spid="_x0000_s12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" filled="f" stroked="f">
                <v:textbox inset="1pt,1pt,1pt,1pt">
                  <w:txbxContent>
                    <w:p w14:paraId="346B590C" w14:textId="77777777" w:rsidR="007A5CA6" w:rsidRDefault="007A5CA6" w:rsidP="007A5CA6">
                      <w:pPr>
                        <w:pStyle w:val="a7"/>
                        <w:jc w:val="center"/>
                        <w:rPr>
                          <w:sz w:val="18"/>
                        </w:rPr>
                      </w:pPr>
                      <w:r w:rsidRPr="00B13D94">
                        <w:rPr>
                          <w:sz w:val="18"/>
                        </w:rPr>
                        <w:t>Арк</w:t>
                      </w:r>
                      <w:r>
                        <w:rPr>
                          <w:sz w:val="18"/>
                        </w:rPr>
                        <w:t>.</w:t>
                      </w:r>
                    </w:p>
                  </w:txbxContent>
                </v:textbox>
              </v:rect>
              <v:rect id="Rectangle 329" o:spid="_x0000_s12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" filled="f" stroked="f">
                <v:textbox inset="1pt,1pt,1pt,1pt">
                  <w:txbxContent>
                    <w:p w14:paraId="69B2C019" w14:textId="77777777" w:rsidR="007A5CA6" w:rsidRPr="0089731E" w:rsidRDefault="007A5CA6" w:rsidP="007A5CA6">
                      <w:pPr>
                        <w:pStyle w:val="a7"/>
                        <w:jc w:val="center"/>
                        <w:rPr>
                          <w:sz w:val="22"/>
                          <w:szCs w:val="22"/>
                        </w:rPr>
                      </w:pPr>
                      <w:r w:rsidRPr="0089731E">
                        <w:rPr>
                          <w:sz w:val="22"/>
                          <w:szCs w:val="22"/>
                        </w:rPr>
                        <w:fldChar w:fldCharType="begin"/>
                      </w:r>
                      <w:r w:rsidRPr="0089731E">
                        <w:rPr>
                          <w:sz w:val="22"/>
                          <w:szCs w:val="22"/>
                        </w:rPr>
                        <w:instrText xml:space="preserve"> PAGE   \* MERGEFORMAT </w:instrText>
                      </w:r>
                      <w:r w:rsidRPr="0089731E">
                        <w:rPr>
                          <w:sz w:val="22"/>
                          <w:szCs w:val="22"/>
                        </w:rPr>
                        <w:fldChar w:fldCharType="separate"/>
                      </w:r>
                      <w:r>
                        <w:rPr>
                          <w:noProof/>
                          <w:sz w:val="22"/>
                          <w:szCs w:val="22"/>
                        </w:rPr>
                        <w:t>99</w:t>
                      </w:r>
                      <w:r w:rsidRPr="0089731E">
                        <w:rPr>
                          <w:sz w:val="22"/>
                          <w:szCs w:val="22"/>
                        </w:rPr>
                        <w:fldChar w:fldCharType="end"/>
                      </w:r>
                      <w:r w:rsidRPr="0089731E">
                        <w:rPr>
                          <w:sz w:val="22"/>
                          <w:szCs w:val="22"/>
                        </w:rPr>
                        <w:t xml:space="preserve"> </w:t>
                      </w:r>
                      <w:r w:rsidRPr="0089731E">
                        <w:rPr>
                          <w:sz w:val="22"/>
                          <w:szCs w:val="22"/>
                        </w:rPr>
                        <w:fldChar w:fldCharType="begin"/>
                      </w:r>
                      <w:r w:rsidRPr="0089731E">
                        <w:rPr>
                          <w:sz w:val="22"/>
                          <w:szCs w:val="22"/>
                        </w:rPr>
                        <w:instrText xml:space="preserve"> {={PAGE}} \* MERGEFORMAT </w:instrText>
                      </w:r>
                      <w:r w:rsidRPr="0089731E">
                        <w:rPr>
                          <w:sz w:val="22"/>
                          <w:szCs w:val="22"/>
                        </w:rPr>
                        <w:fldChar w:fldCharType="end"/>
                      </w:r>
                    </w:p>
                  </w:txbxContent>
                </v:textbox>
              </v:rect>
              <v:rect id="Rectangle 330" o:spid="_x0000_s12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" filled="f" stroked="f">
                <v:textbox inset="1pt,1pt,1pt,1pt">
                  <w:txbxContent>
                    <w:p w14:paraId="1DC8D16C" w14:textId="77777777" w:rsidR="007A5CA6" w:rsidRPr="009F3B54" w:rsidRDefault="007A5CA6" w:rsidP="007A5CA6">
                      <w:pPr>
                        <w:pStyle w:val="a7"/>
                        <w:jc w:val="center"/>
                        <w:rPr>
                          <w:color w:val="000000" w:themeColor="text1"/>
                        </w:rPr>
                      </w:pPr>
                      <w:r>
                        <w:rPr>
                          <w:color w:val="000000" w:themeColor="text1"/>
                          <w:lang w:val="ru-RU"/>
                        </w:rPr>
                        <w:t>ДП</w:t>
                      </w:r>
                      <w:r w:rsidRPr="00732B48">
                        <w:rPr>
                          <w:color w:val="000000" w:themeColor="text1"/>
                          <w:lang w:val="ru-RU"/>
                        </w:rPr>
                        <w:t>.</w:t>
                      </w:r>
                      <w:r>
                        <w:rPr>
                          <w:color w:val="000000" w:themeColor="text1"/>
                          <w:lang w:val="ru-RU"/>
                        </w:rPr>
                        <w:t>111111</w:t>
                      </w:r>
                      <w:r>
                        <w:t>ФМПД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Pr="000F0930">
                        <w:rPr>
                          <w:color w:val="000000" w:themeColor="text1"/>
                          <w:highlight w:val="yellow"/>
                          <w:lang w:val="en-US"/>
                        </w:rPr>
                        <w:t>E</w:t>
                      </w:r>
                      <w:r w:rsidR="000F0930" w:rsidRPr="000F0930">
                        <w:rPr>
                          <w:color w:val="000000" w:themeColor="text1"/>
                          <w:highlight w:val="yellow"/>
                        </w:rPr>
                        <w:t>3</w:t>
                      </w:r>
                    </w:p>
                    <w:p w14:paraId="3C16EB96" w14:textId="77777777" w:rsidR="007A5CA6" w:rsidRPr="008963D8" w:rsidRDefault="007A5CA6" w:rsidP="0086139A"/>
                  </w:txbxContent>
                </v:textbox>
              </v:rect>
              <w10:wrap anchorx="page" anchory="page"/>
              <w10:anchorlock/>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57397" w14:textId="77777777" w:rsidR="007A5CA6" w:rsidRDefault="007A5CA6" w:rsidP="0086139A">
    <w:pPr>
      <w:pStyle w:val="a5"/>
    </w:pPr>
    <w:r w:rsidRPr="00083F49">
      <w:rPr>
        <w:noProof/>
        <w:lang w:val="ru-RU" w:eastAsia="ru-RU"/>
      </w:rPr>
      <mc:AlternateContent>
        <mc:Choice Requires="wpg">
          <w:drawing>
            <wp:anchor distT="0" distB="0" distL="114300" distR="114300" simplePos="0" relativeHeight="251747328" behindDoc="1" locked="0" layoutInCell="0" allowOverlap="1" wp14:anchorId="1CFD3E15" wp14:editId="3A435C09">
              <wp:simplePos x="0" y="0"/>
              <wp:positionH relativeFrom="margin">
                <wp:posOffset>-425450</wp:posOffset>
              </wp:positionH>
              <wp:positionV relativeFrom="page">
                <wp:posOffset>438923</wp:posOffset>
              </wp:positionV>
              <wp:extent cx="6663690" cy="10031730"/>
              <wp:effectExtent l="0" t="0" r="22860" b="26670"/>
              <wp:wrapNone/>
              <wp:docPr id="310"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690" cy="10031730"/>
                        <a:chOff x="10" y="-31"/>
                        <a:chExt cx="20001" cy="20020"/>
                      </a:xfrm>
                    </wpg:grpSpPr>
                    <wps:wsp>
                      <wps:cNvPr id="311"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6"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7"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8"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9"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0"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2E01A" w14:textId="77777777" w:rsidR="007A5CA6" w:rsidRDefault="007A5CA6" w:rsidP="001003EB">
                            <w:pPr>
                              <w:pStyle w:val="a7"/>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322"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FF118C" w14:textId="77777777" w:rsidR="007A5CA6" w:rsidRDefault="007A5CA6" w:rsidP="001003EB">
                            <w:pPr>
                              <w:pStyle w:val="a7"/>
                              <w:jc w:val="center"/>
                              <w:rPr>
                                <w:sz w:val="18"/>
                              </w:rPr>
                            </w:pPr>
                            <w:r>
                              <w:rPr>
                                <w:sz w:val="18"/>
                              </w:rPr>
                              <w:t>Арк.</w:t>
                            </w:r>
                          </w:p>
                        </w:txbxContent>
                      </wps:txbx>
                      <wps:bodyPr rot="0" vert="horz" wrap="square" lIns="12700" tIns="12700" rIns="12700" bIns="12700" anchor="t" anchorCtr="0" upright="1">
                        <a:noAutofit/>
                      </wps:bodyPr>
                    </wps:wsp>
                    <wps:wsp>
                      <wps:cNvPr id="323"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66A7A" w14:textId="77777777" w:rsidR="007A5CA6" w:rsidRDefault="007A5CA6" w:rsidP="001003EB">
                            <w:pPr>
                              <w:pStyle w:val="a7"/>
                              <w:jc w:val="center"/>
                              <w:rPr>
                                <w:sz w:val="18"/>
                              </w:rPr>
                            </w:pPr>
                            <w:r>
                              <w:rPr>
                                <w:sz w:val="18"/>
                              </w:rPr>
                              <w:t>№ докум.</w:t>
                            </w:r>
                          </w:p>
                        </w:txbxContent>
                      </wps:txbx>
                      <wps:bodyPr rot="0" vert="horz" wrap="square" lIns="12700" tIns="12700" rIns="12700" bIns="12700" anchor="t" anchorCtr="0" upright="1">
                        <a:noAutofit/>
                      </wps:bodyPr>
                    </wps:wsp>
                    <wps:wsp>
                      <wps:cNvPr id="324"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E8E2AE" w14:textId="77777777" w:rsidR="007A5CA6" w:rsidRDefault="007A5CA6" w:rsidP="001003EB">
                            <w:pPr>
                              <w:pStyle w:val="a7"/>
                              <w:jc w:val="center"/>
                              <w:rPr>
                                <w:sz w:val="18"/>
                              </w:rPr>
                            </w:pPr>
                            <w:r>
                              <w:rPr>
                                <w:sz w:val="18"/>
                              </w:rPr>
                              <w:t>Підпис</w:t>
                            </w:r>
                          </w:p>
                        </w:txbxContent>
                      </wps:txbx>
                      <wps:bodyPr rot="0" vert="horz" wrap="square" lIns="12700" tIns="12700" rIns="12700" bIns="12700" anchor="t" anchorCtr="0" upright="1">
                        <a:noAutofit/>
                      </wps:bodyPr>
                    </wps:wsp>
                    <wps:wsp>
                      <wps:cNvPr id="325"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D594C6" w14:textId="77777777" w:rsidR="007A5CA6" w:rsidRDefault="007A5CA6" w:rsidP="001003EB">
                            <w:pPr>
                              <w:pStyle w:val="a7"/>
                              <w:jc w:val="center"/>
                              <w:rPr>
                                <w:sz w:val="18"/>
                              </w:rPr>
                            </w:pPr>
                            <w:r>
                              <w:rPr>
                                <w:sz w:val="18"/>
                              </w:rPr>
                              <w:t>Дата</w:t>
                            </w:r>
                          </w:p>
                        </w:txbxContent>
                      </wps:txbx>
                      <wps:bodyPr rot="0" vert="horz" wrap="square" lIns="12700" tIns="12700" rIns="12700" bIns="12700" anchor="t" anchorCtr="0" upright="1">
                        <a:noAutofit/>
                      </wps:bodyPr>
                    </wps:wsp>
                    <wps:wsp>
                      <wps:cNvPr id="326"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C0FC41" w14:textId="77777777" w:rsidR="007A5CA6" w:rsidRDefault="007A5CA6" w:rsidP="001003EB">
                            <w:pPr>
                              <w:pStyle w:val="a7"/>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27"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3D8013" w14:textId="7E93BFC0" w:rsidR="007A5CA6" w:rsidRPr="00121BE5" w:rsidRDefault="00983379" w:rsidP="001003EB">
                            <w:pPr>
                              <w:pStyle w:val="a7"/>
                              <w:jc w:val="center"/>
                              <w:rPr>
                                <w:sz w:val="18"/>
                              </w:rPr>
                            </w:pPr>
                            <w:r>
                              <w:rPr>
                                <w:sz w:val="18"/>
                                <w:lang w:val="en-US"/>
                              </w:rPr>
                              <w:t>10</w:t>
                            </w:r>
                            <w:r w:rsidR="00121BE5">
                              <w:rPr>
                                <w:sz w:val="18"/>
                              </w:rPr>
                              <w:t>3</w:t>
                            </w:r>
                          </w:p>
                        </w:txbxContent>
                      </wps:txbx>
                      <wps:bodyPr rot="0" vert="horz" wrap="square" lIns="12700" tIns="12700" rIns="12700" bIns="12700" anchor="t" anchorCtr="0" upright="1">
                        <a:noAutofit/>
                      </wps:bodyPr>
                    </wps:wsp>
                    <wps:wsp>
                      <wps:cNvPr id="328" name="Rectangle 7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C8DB1" w14:textId="669FA1F0" w:rsidR="007A5CA6" w:rsidRPr="00AF4F2A" w:rsidRDefault="007A5CA6" w:rsidP="001003EB">
                            <w:pPr>
                              <w:pStyle w:val="a7"/>
                              <w:jc w:val="center"/>
                              <w:rPr>
                                <w:rFonts w:ascii="Journal" w:hAnsi="Journal"/>
                              </w:rPr>
                            </w:pPr>
                            <w:r>
                              <w:rPr>
                                <w:lang w:val="ru-RU"/>
                              </w:rPr>
                              <w:t>ДП</w:t>
                            </w:r>
                            <w:r>
                              <w:t>.</w:t>
                            </w:r>
                            <w:r w:rsidR="00AF4F2A" w:rsidRPr="00AF4F2A">
                              <w:t>253126ФМБД</w:t>
                            </w:r>
                            <w:r>
                              <w:t>.2</w:t>
                            </w:r>
                            <w:r>
                              <w:rPr>
                                <w:lang w:val="ru-RU"/>
                              </w:rPr>
                              <w:t>6</w:t>
                            </w:r>
                            <w:r>
                              <w:t>.000.</w:t>
                            </w:r>
                            <w:r w:rsidR="00AF4F2A">
                              <w:t>Е3</w:t>
                            </w:r>
                          </w:p>
                          <w:p w14:paraId="6914C01A" w14:textId="77777777" w:rsidR="007A5CA6" w:rsidRDefault="007A5CA6" w:rsidP="001003EB">
                            <w:pPr>
                              <w:pStyle w:val="a7"/>
                              <w:jc w:val="center"/>
                              <w:rPr>
                                <w:rFonts w:ascii="Journal" w:hAnsi="Journal"/>
                                <w:lang w:val="ru-RU"/>
                              </w:rPr>
                            </w:pPr>
                          </w:p>
                        </w:txbxContent>
                      </wps:txbx>
                      <wps:bodyPr rot="0" vert="horz" wrap="square" lIns="12700" tIns="12700" rIns="12700" bIns="12700" anchor="t" anchorCtr="0" upright="1">
                        <a:noAutofit/>
                      </wps:bodyPr>
                    </wps:wsp>
                    <wps:wsp>
                      <wps:cNvPr id="329"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0"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1"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2"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3"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4" name="Group 80"/>
                      <wpg:cNvGrpSpPr>
                        <a:grpSpLocks/>
                      </wpg:cNvGrpSpPr>
                      <wpg:grpSpPr bwMode="auto">
                        <a:xfrm>
                          <a:off x="39" y="18267"/>
                          <a:ext cx="4801" cy="310"/>
                          <a:chOff x="0" y="0"/>
                          <a:chExt cx="19999" cy="20000"/>
                        </a:xfrm>
                      </wpg:grpSpPr>
                      <wps:wsp>
                        <wps:cNvPr id="335"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F65529" w14:textId="77777777" w:rsidR="007A5CA6" w:rsidRDefault="007A5CA6" w:rsidP="001003EB">
                              <w:pPr>
                                <w:pStyle w:val="a7"/>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336"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4992C" w14:textId="501A7583" w:rsidR="007A5CA6" w:rsidRPr="00706C07" w:rsidRDefault="00AF4F2A" w:rsidP="007A5CA6">
                              <w:pPr>
                                <w:pStyle w:val="a7"/>
                                <w:rPr>
                                  <w:rFonts w:cs="Arial"/>
                                  <w:i w:val="0"/>
                                  <w:sz w:val="16"/>
                                  <w:szCs w:val="16"/>
                                </w:rPr>
                              </w:pPr>
                              <w:r>
                                <w:rPr>
                                  <w:rFonts w:cs="Courier New"/>
                                  <w:sz w:val="16"/>
                                </w:rPr>
                                <w:t>Ковальчук О.</w:t>
                              </w:r>
                              <w:r w:rsidR="005734C3">
                                <w:rPr>
                                  <w:rFonts w:cs="Courier New"/>
                                  <w:sz w:val="16"/>
                                </w:rPr>
                                <w:t xml:space="preserve"> </w:t>
                              </w:r>
                              <w:r>
                                <w:rPr>
                                  <w:rFonts w:cs="Courier New"/>
                                  <w:sz w:val="16"/>
                                </w:rPr>
                                <w:t>В.</w:t>
                              </w:r>
                            </w:p>
                          </w:txbxContent>
                        </wps:txbx>
                        <wps:bodyPr rot="0" vert="horz" wrap="square" lIns="12700" tIns="12700" rIns="12700" bIns="12700" anchor="t" anchorCtr="0" upright="1">
                          <a:noAutofit/>
                        </wps:bodyPr>
                      </wps:wsp>
                    </wpg:grpSp>
                    <wpg:grpSp>
                      <wpg:cNvPr id="337" name="Group 83"/>
                      <wpg:cNvGrpSpPr>
                        <a:grpSpLocks/>
                      </wpg:cNvGrpSpPr>
                      <wpg:grpSpPr bwMode="auto">
                        <a:xfrm>
                          <a:off x="39" y="18614"/>
                          <a:ext cx="4801" cy="309"/>
                          <a:chOff x="0" y="0"/>
                          <a:chExt cx="19999" cy="20000"/>
                        </a:xfrm>
                      </wpg:grpSpPr>
                      <wps:wsp>
                        <wps:cNvPr id="338"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CDE2B" w14:textId="77777777" w:rsidR="007A5CA6" w:rsidRDefault="007A5CA6" w:rsidP="001003EB">
                              <w:pPr>
                                <w:pStyle w:val="a7"/>
                                <w:rPr>
                                  <w:sz w:val="18"/>
                                </w:rPr>
                              </w:pPr>
                              <w:r>
                                <w:rPr>
                                  <w:sz w:val="18"/>
                                </w:rPr>
                                <w:t xml:space="preserve"> Перевір.</w:t>
                              </w:r>
                            </w:p>
                          </w:txbxContent>
                        </wps:txbx>
                        <wps:bodyPr rot="0" vert="horz" wrap="square" lIns="12700" tIns="12700" rIns="12700" bIns="12700" anchor="t" anchorCtr="0" upright="1">
                          <a:noAutofit/>
                        </wps:bodyPr>
                      </wps:wsp>
                      <wps:wsp>
                        <wps:cNvPr id="339"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2589A6" w14:textId="77777777" w:rsidR="00AF4F2A" w:rsidRPr="00AF4F2A" w:rsidRDefault="00AF4F2A" w:rsidP="00AF4F2A">
                              <w:pPr>
                                <w:pStyle w:val="a7"/>
                                <w:rPr>
                                  <w:rFonts w:ascii="Journal" w:hAnsi="Journal"/>
                                  <w:sz w:val="16"/>
                                  <w:szCs w:val="16"/>
                                </w:rPr>
                              </w:pPr>
                              <w:r w:rsidRPr="00AF4F2A">
                                <w:rPr>
                                  <w:rFonts w:ascii="Journal" w:hAnsi="Journal"/>
                                  <w:sz w:val="16"/>
                                  <w:szCs w:val="16"/>
                                </w:rPr>
                                <w:t>Саєнко А. А.</w:t>
                              </w:r>
                            </w:p>
                            <w:p w14:paraId="3AFF3B10" w14:textId="4A673544" w:rsidR="007A5CA6" w:rsidRPr="00AF4F2A" w:rsidRDefault="007A5CA6" w:rsidP="001003EB">
                              <w:pPr>
                                <w:pStyle w:val="a7"/>
                                <w:rPr>
                                  <w:rFonts w:ascii="Journal" w:hAnsi="Journal"/>
                                  <w:sz w:val="16"/>
                                  <w:szCs w:val="16"/>
                                </w:rPr>
                              </w:pPr>
                            </w:p>
                          </w:txbxContent>
                        </wps:txbx>
                        <wps:bodyPr rot="0" vert="horz" wrap="square" lIns="12700" tIns="12700" rIns="12700" bIns="12700" anchor="t" anchorCtr="0" upright="1">
                          <a:noAutofit/>
                        </wps:bodyPr>
                      </wps:wsp>
                    </wpg:grpSp>
                    <wpg:grpSp>
                      <wpg:cNvPr id="340" name="Group 86"/>
                      <wpg:cNvGrpSpPr>
                        <a:grpSpLocks/>
                      </wpg:cNvGrpSpPr>
                      <wpg:grpSpPr bwMode="auto">
                        <a:xfrm>
                          <a:off x="39" y="18969"/>
                          <a:ext cx="4801" cy="309"/>
                          <a:chOff x="0" y="0"/>
                          <a:chExt cx="19999" cy="20000"/>
                        </a:xfrm>
                      </wpg:grpSpPr>
                      <wps:wsp>
                        <wps:cNvPr id="34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8DB87" w14:textId="77777777" w:rsidR="007A5CA6" w:rsidRDefault="007A5CA6" w:rsidP="001003EB">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342"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8D2840" w14:textId="2CB710B3" w:rsidR="007A5CA6" w:rsidRPr="00B540E9" w:rsidRDefault="005734C3" w:rsidP="001003EB">
                              <w:pPr>
                                <w:pStyle w:val="a7"/>
                                <w:rPr>
                                  <w:sz w:val="16"/>
                                </w:rPr>
                              </w:pPr>
                              <w:r w:rsidRPr="00B540E9">
                                <w:rPr>
                                  <w:sz w:val="16"/>
                                </w:rPr>
                                <w:t>Морохович В. С.</w:t>
                              </w:r>
                            </w:p>
                          </w:txbxContent>
                        </wps:txbx>
                        <wps:bodyPr rot="0" vert="horz" wrap="square" lIns="12700" tIns="12700" rIns="12700" bIns="12700" anchor="t" anchorCtr="0" upright="1">
                          <a:noAutofit/>
                        </wps:bodyPr>
                      </wps:wsp>
                    </wpg:grpSp>
                    <wpg:grpSp>
                      <wpg:cNvPr id="343" name="Group 89"/>
                      <wpg:cNvGrpSpPr>
                        <a:grpSpLocks/>
                      </wpg:cNvGrpSpPr>
                      <wpg:grpSpPr bwMode="auto">
                        <a:xfrm>
                          <a:off x="39" y="19314"/>
                          <a:ext cx="4801" cy="310"/>
                          <a:chOff x="0" y="0"/>
                          <a:chExt cx="19999" cy="20000"/>
                        </a:xfrm>
                      </wpg:grpSpPr>
                      <wps:wsp>
                        <wps:cNvPr id="344"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1F0B32" w14:textId="77777777" w:rsidR="007A5CA6" w:rsidRDefault="007A5CA6" w:rsidP="001003EB">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345"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FCF19" w14:textId="77777777" w:rsidR="007A5CA6" w:rsidRPr="00B13D94" w:rsidRDefault="007A5CA6"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wps:txbx>
                        <wps:bodyPr rot="0" vert="horz" wrap="square" lIns="12700" tIns="12700" rIns="12700" bIns="12700" anchor="t" anchorCtr="0" upright="1">
                          <a:noAutofit/>
                        </wps:bodyPr>
                      </wps:wsp>
                    </wpg:grpSp>
                    <wpg:grpSp>
                      <wpg:cNvPr id="346" name="Group 92"/>
                      <wpg:cNvGrpSpPr>
                        <a:grpSpLocks/>
                      </wpg:cNvGrpSpPr>
                      <wpg:grpSpPr bwMode="auto">
                        <a:xfrm>
                          <a:off x="39" y="19660"/>
                          <a:ext cx="4801" cy="309"/>
                          <a:chOff x="0" y="0"/>
                          <a:chExt cx="19999" cy="20000"/>
                        </a:xfrm>
                      </wpg:grpSpPr>
                      <wps:wsp>
                        <wps:cNvPr id="347"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3E9A7D" w14:textId="77777777" w:rsidR="007A5CA6" w:rsidRDefault="007A5CA6" w:rsidP="001003EB">
                              <w:pPr>
                                <w:pStyle w:val="a7"/>
                                <w:rPr>
                                  <w:sz w:val="18"/>
                                </w:rPr>
                              </w:pPr>
                              <w:r>
                                <w:rPr>
                                  <w:sz w:val="18"/>
                                </w:rPr>
                                <w:t xml:space="preserve"> Затверд.</w:t>
                              </w:r>
                            </w:p>
                          </w:txbxContent>
                        </wps:txbx>
                        <wps:bodyPr rot="0" vert="horz" wrap="square" lIns="12700" tIns="12700" rIns="12700" bIns="12700" anchor="t" anchorCtr="0" upright="1">
                          <a:noAutofit/>
                        </wps:bodyPr>
                      </wps:wsp>
                      <wps:wsp>
                        <wps:cNvPr id="348"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15D66F" w14:textId="77777777" w:rsidR="007A5CA6" w:rsidRPr="00706C07" w:rsidRDefault="007A5CA6" w:rsidP="001003EB">
                              <w:pPr>
                                <w:pStyle w:val="a7"/>
                                <w:rPr>
                                  <w:sz w:val="16"/>
                                  <w:szCs w:val="16"/>
                                </w:rPr>
                              </w:pPr>
                              <w:r>
                                <w:rPr>
                                  <w:sz w:val="16"/>
                                  <w:szCs w:val="16"/>
                                </w:rPr>
                                <w:t>Лінчук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349"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0"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AB25D4" w14:textId="71D41FEC" w:rsidR="00AF4F2A" w:rsidRPr="0008692A" w:rsidRDefault="00AF4F2A" w:rsidP="00AF4F2A">
                            <w:pPr>
                              <w:pStyle w:val="FrameTitle"/>
                              <w:rPr>
                                <w:bCs/>
                                <w:i/>
                                <w:iCs/>
                              </w:rPr>
                            </w:pPr>
                            <w:r w:rsidRPr="0008692A">
                              <w:rPr>
                                <w:bCs/>
                                <w:i/>
                                <w:iCs/>
                              </w:rPr>
                              <w:t>Розробка системи для швидких онлайн-опитувань з контролем унікальності</w:t>
                            </w:r>
                          </w:p>
                          <w:p w14:paraId="6D764A14" w14:textId="2DB2F29A" w:rsidR="007A5CA6" w:rsidRPr="0008692A" w:rsidRDefault="007A5CA6" w:rsidP="009F3B54">
                            <w:pPr>
                              <w:pStyle w:val="FrameTitle"/>
                              <w:rPr>
                                <w:bCs/>
                                <w:i/>
                                <w:iCs/>
                              </w:rPr>
                            </w:pPr>
                            <w:r w:rsidRPr="0008692A">
                              <w:rPr>
                                <w:bCs/>
                                <w:i/>
                                <w:iCs/>
                              </w:rPr>
                              <w:t xml:space="preserve">Додаток </w:t>
                            </w:r>
                            <w:r w:rsidR="009F3B54" w:rsidRPr="0008692A">
                              <w:rPr>
                                <w:bCs/>
                                <w:i/>
                                <w:iCs/>
                              </w:rPr>
                              <w:t>3</w:t>
                            </w:r>
                            <w:r w:rsidR="00AF4F2A" w:rsidRPr="0008692A">
                              <w:rPr>
                                <w:bCs/>
                                <w:i/>
                                <w:iCs/>
                              </w:rPr>
                              <w:t xml:space="preserve"> Схема бази даних</w:t>
                            </w:r>
                          </w:p>
                        </w:txbxContent>
                      </wps:txbx>
                      <wps:bodyPr rot="0" vert="horz" wrap="square" lIns="12700" tIns="12700" rIns="12700" bIns="12700" anchor="ctr" anchorCtr="0" upright="1">
                        <a:noAutofit/>
                      </wps:bodyPr>
                    </wps:wsp>
                    <wps:wsp>
                      <wps:cNvPr id="351"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2"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3"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4"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9060DD" w14:textId="77777777" w:rsidR="007A5CA6" w:rsidRDefault="007A5CA6" w:rsidP="001003EB">
                            <w:pPr>
                              <w:pStyle w:val="a7"/>
                              <w:jc w:val="center"/>
                              <w:rPr>
                                <w:sz w:val="18"/>
                              </w:rPr>
                            </w:pPr>
                            <w:r>
                              <w:rPr>
                                <w:sz w:val="18"/>
                              </w:rPr>
                              <w:t>Літ.</w:t>
                            </w:r>
                          </w:p>
                        </w:txbxContent>
                      </wps:txbx>
                      <wps:bodyPr rot="0" vert="horz" wrap="square" lIns="12700" tIns="12700" rIns="12700" bIns="12700" anchor="t" anchorCtr="0" upright="1">
                        <a:noAutofit/>
                      </wps:bodyPr>
                    </wps:wsp>
                    <wps:wsp>
                      <wps:cNvPr id="355"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63313B" w14:textId="77777777" w:rsidR="007A5CA6" w:rsidRDefault="007A5CA6" w:rsidP="001003EB">
                            <w:pPr>
                              <w:pStyle w:val="a7"/>
                              <w:jc w:val="center"/>
                              <w:rPr>
                                <w:rFonts w:ascii="Journal" w:hAnsi="Journal"/>
                                <w:sz w:val="18"/>
                              </w:rPr>
                            </w:pPr>
                            <w:r>
                              <w:rPr>
                                <w:sz w:val="18"/>
                              </w:rPr>
                              <w:t>Ар</w:t>
                            </w:r>
                            <w:r>
                              <w:rPr>
                                <w:sz w:val="18"/>
                                <w:lang w:val="ru-RU"/>
                              </w:rPr>
                              <w:t>к</w:t>
                            </w:r>
                            <w:r>
                              <w:rPr>
                                <w:sz w:val="18"/>
                              </w:rPr>
                              <w:t>ушів</w:t>
                            </w:r>
                          </w:p>
                        </w:txbxContent>
                      </wps:txbx>
                      <wps:bodyPr rot="0" vert="horz" wrap="square" lIns="12700" tIns="12700" rIns="12700" bIns="12700" anchor="t" anchorCtr="0" upright="1">
                        <a:noAutofit/>
                      </wps:bodyPr>
                    </wps:wsp>
                    <wps:wsp>
                      <wps:cNvPr id="356" name="Rectangle 10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66C86E" w14:textId="226F3819" w:rsidR="007A5CA6" w:rsidRPr="00754A9D" w:rsidRDefault="00463F42" w:rsidP="00463F42">
                            <w:pPr>
                              <w:ind w:firstLine="0"/>
                              <w:jc w:val="center"/>
                              <w:rPr>
                                <w:rFonts w:ascii="ISOCPEUR" w:hAnsi="ISOCPEUR"/>
                                <w:i/>
                              </w:rPr>
                            </w:pPr>
                            <w:r>
                              <w:rPr>
                                <w:rFonts w:ascii="ISOCPEUR" w:hAnsi="ISOCPEUR"/>
                                <w:i/>
                                <w:sz w:val="18"/>
                              </w:rPr>
                              <w:t>17</w:t>
                            </w:r>
                            <w:r w:rsidR="00121BE5">
                              <w:rPr>
                                <w:rFonts w:ascii="ISOCPEUR" w:hAnsi="ISOCPEUR"/>
                                <w:i/>
                                <w:sz w:val="18"/>
                              </w:rPr>
                              <w:t>1</w:t>
                            </w:r>
                          </w:p>
                        </w:txbxContent>
                      </wps:txbx>
                      <wps:bodyPr rot="0" vert="horz" wrap="square" lIns="12700" tIns="12700" rIns="12700" bIns="12700" anchor="t" anchorCtr="0" upright="1">
                        <a:noAutofit/>
                      </wps:bodyPr>
                    </wps:wsp>
                    <wps:wsp>
                      <wps:cNvPr id="357"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 name="Rectangle 105"/>
                      <wps:cNvSpPr>
                        <a:spLocks noChangeArrowheads="1"/>
                      </wps:cNvSpPr>
                      <wps:spPr bwMode="auto">
                        <a:xfrm>
                          <a:off x="14295" y="19115"/>
                          <a:ext cx="5609"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B316D7" w14:textId="28F33DBC" w:rsidR="007A5CA6" w:rsidRPr="000350C7" w:rsidRDefault="007A5CA6" w:rsidP="001003EB">
                            <w:pPr>
                              <w:pStyle w:val="a7"/>
                              <w:jc w:val="center"/>
                              <w:rPr>
                                <w:sz w:val="20"/>
                                <w:szCs w:val="16"/>
                              </w:rPr>
                            </w:pPr>
                            <w:r w:rsidRPr="000350C7">
                              <w:rPr>
                                <w:sz w:val="20"/>
                                <w:szCs w:val="16"/>
                              </w:rPr>
                              <w:t xml:space="preserve">ПГФК ДВНЗ УжНУ </w:t>
                            </w:r>
                          </w:p>
                          <w:p w14:paraId="28800202" w14:textId="1D541FE3" w:rsidR="007A5CA6" w:rsidRPr="000350C7" w:rsidRDefault="007A5CA6" w:rsidP="001003EB">
                            <w:pPr>
                              <w:pStyle w:val="a7"/>
                              <w:jc w:val="center"/>
                              <w:rPr>
                                <w:rFonts w:ascii="Journal" w:hAnsi="Journal"/>
                                <w:sz w:val="20"/>
                                <w:szCs w:val="16"/>
                                <w:lang w:val="ru-RU"/>
                              </w:rPr>
                            </w:pPr>
                            <w:r w:rsidRPr="000350C7">
                              <w:rPr>
                                <w:sz w:val="20"/>
                                <w:szCs w:val="16"/>
                              </w:rPr>
                              <w:t>КН-</w:t>
                            </w:r>
                            <w:r w:rsidR="00AF4F2A">
                              <w:rPr>
                                <w:sz w:val="20"/>
                                <w:szCs w:val="16"/>
                              </w:rPr>
                              <w:t>42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FD3E15" id="_x0000_s1256" style="position:absolute;left:0;text-align:left;margin-left:-33.5pt;margin-top:34.55pt;width:524.7pt;height:789.9pt;z-index:-251569152;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" o:allowincell="f">
              <v:rect id="Rectangle 57" o:spid="_x0000_s125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" filled="f" strokeweight="2pt"/>
              <v:line id="Line 58" o:spid="_x0000_s125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59" o:spid="_x0000_s125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" strokeweight="2pt"/>
              <v:line id="Line 60" o:spid="_x0000_s126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61" o:spid="_x0000_s126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" strokeweight="2pt"/>
              <v:line id="Line 62" o:spid="_x0000_s126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" strokeweight="2pt"/>
              <v:line id="Line 63" o:spid="_x0000_s126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" strokeweight="2pt"/>
              <v:line id="Line 64" o:spid="_x0000_s126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" strokeweight="2pt"/>
              <v:line id="Line 65" o:spid="_x0000_s12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fGxAAAANwAAAAPAAAAZHJzL2Rvd25yZXYueG1sRI/RagIx&#10;FETfC/2HcAu+1ewqlL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Fnn98bEAAAA3AAAAA8A&#10;AAAAAAAAAAAAAAAABwIAAGRycy9kb3ducmV2LnhtbFBLBQYAAAAAAwADALcAAAD4AgAAAAA=&#10;" strokeweight="1pt"/>
              <v:line id="Line 66" o:spid="_x0000_s12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TmwgAAANwAAAAPAAAAZHJzL2Rvd25yZXYueG1sRE/dasIw&#10;FL4f7B3CGXg3UxXG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AGsZTmwgAAANwAAAAPAAAA&#10;AAAAAAAAAAAAAAcCAABkcnMvZG93bnJldi54bWxQSwUGAAAAAAMAAwC3AAAA9gIAAAAA&#10;" strokeweight="1pt"/>
              <v:rect id="Rectangle 67" o:spid="_x0000_s126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14:paraId="2032E01A" w14:textId="77777777" w:rsidR="007A5CA6" w:rsidRDefault="007A5CA6" w:rsidP="001003EB">
                      <w:pPr>
                        <w:pStyle w:val="a7"/>
                        <w:jc w:val="center"/>
                        <w:rPr>
                          <w:rFonts w:ascii="Journal" w:hAnsi="Journal"/>
                          <w:sz w:val="18"/>
                        </w:rPr>
                      </w:pPr>
                      <w:r>
                        <w:rPr>
                          <w:sz w:val="18"/>
                        </w:rPr>
                        <w:t>Змн</w:t>
                      </w:r>
                      <w:r>
                        <w:rPr>
                          <w:rFonts w:ascii="Journal" w:hAnsi="Journal"/>
                          <w:sz w:val="18"/>
                        </w:rPr>
                        <w:t>.</w:t>
                      </w:r>
                    </w:p>
                  </w:txbxContent>
                </v:textbox>
              </v:rect>
              <v:rect id="Rectangle 68" o:spid="_x0000_s126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" filled="f" stroked="f" strokeweight=".25pt">
                <v:textbox inset="1pt,1pt,1pt,1pt">
                  <w:txbxContent>
                    <w:p w14:paraId="5FFF118C" w14:textId="77777777" w:rsidR="007A5CA6" w:rsidRDefault="007A5CA6" w:rsidP="001003EB">
                      <w:pPr>
                        <w:pStyle w:val="a7"/>
                        <w:jc w:val="center"/>
                        <w:rPr>
                          <w:sz w:val="18"/>
                        </w:rPr>
                      </w:pPr>
                      <w:r>
                        <w:rPr>
                          <w:sz w:val="18"/>
                        </w:rPr>
                        <w:t>Арк.</w:t>
                      </w:r>
                    </w:p>
                  </w:txbxContent>
                </v:textbox>
              </v:rect>
              <v:rect id="Rectangle 69" o:spid="_x0000_s126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" filled="f" stroked="f" strokeweight=".25pt">
                <v:textbox inset="1pt,1pt,1pt,1pt">
                  <w:txbxContent>
                    <w:p w14:paraId="5E866A7A" w14:textId="77777777" w:rsidR="007A5CA6" w:rsidRDefault="007A5CA6" w:rsidP="001003EB">
                      <w:pPr>
                        <w:pStyle w:val="a7"/>
                        <w:jc w:val="center"/>
                        <w:rPr>
                          <w:sz w:val="18"/>
                        </w:rPr>
                      </w:pPr>
                      <w:r>
                        <w:rPr>
                          <w:sz w:val="18"/>
                        </w:rPr>
                        <w:t>№ докум.</w:t>
                      </w:r>
                    </w:p>
                  </w:txbxContent>
                </v:textbox>
              </v:rect>
              <v:rect id="Rectangle 70" o:spid="_x0000_s127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" filled="f" stroked="f" strokeweight=".25pt">
                <v:textbox inset="1pt,1pt,1pt,1pt">
                  <w:txbxContent>
                    <w:p w14:paraId="1EE8E2AE" w14:textId="77777777" w:rsidR="007A5CA6" w:rsidRDefault="007A5CA6" w:rsidP="001003EB">
                      <w:pPr>
                        <w:pStyle w:val="a7"/>
                        <w:jc w:val="center"/>
                        <w:rPr>
                          <w:sz w:val="18"/>
                        </w:rPr>
                      </w:pPr>
                      <w:r>
                        <w:rPr>
                          <w:sz w:val="18"/>
                        </w:rPr>
                        <w:t>Підпис</w:t>
                      </w:r>
                    </w:p>
                  </w:txbxContent>
                </v:textbox>
              </v:rect>
              <v:rect id="Rectangle 71" o:spid="_x0000_s127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" filled="f" stroked="f" strokeweight=".25pt">
                <v:textbox inset="1pt,1pt,1pt,1pt">
                  <w:txbxContent>
                    <w:p w14:paraId="0DD594C6" w14:textId="77777777" w:rsidR="007A5CA6" w:rsidRDefault="007A5CA6" w:rsidP="001003EB">
                      <w:pPr>
                        <w:pStyle w:val="a7"/>
                        <w:jc w:val="center"/>
                        <w:rPr>
                          <w:sz w:val="18"/>
                        </w:rPr>
                      </w:pPr>
                      <w:r>
                        <w:rPr>
                          <w:sz w:val="18"/>
                        </w:rPr>
                        <w:t>Дата</w:t>
                      </w:r>
                    </w:p>
                  </w:txbxContent>
                </v:textbox>
              </v:rect>
              <v:rect id="Rectangle 72" o:spid="_x0000_s127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" filled="f" stroked="f" strokeweight=".25pt">
                <v:textbox inset="1pt,1pt,1pt,1pt">
                  <w:txbxContent>
                    <w:p w14:paraId="3AC0FC41" w14:textId="77777777" w:rsidR="007A5CA6" w:rsidRDefault="007A5CA6" w:rsidP="001003EB">
                      <w:pPr>
                        <w:pStyle w:val="a7"/>
                        <w:jc w:val="center"/>
                        <w:rPr>
                          <w:rFonts w:ascii="Journal" w:hAnsi="Journal"/>
                          <w:sz w:val="18"/>
                        </w:rPr>
                      </w:pPr>
                      <w:r>
                        <w:rPr>
                          <w:sz w:val="18"/>
                        </w:rPr>
                        <w:t>Арк.</w:t>
                      </w:r>
                    </w:p>
                  </w:txbxContent>
                </v:textbox>
              </v:rect>
              <v:rect id="Rectangle 73" o:spid="_x0000_s127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" filled="f" stroked="f" strokeweight=".25pt">
                <v:textbox inset="1pt,1pt,1pt,1pt">
                  <w:txbxContent>
                    <w:p w14:paraId="6D3D8013" w14:textId="7E93BFC0" w:rsidR="007A5CA6" w:rsidRPr="00121BE5" w:rsidRDefault="00983379" w:rsidP="001003EB">
                      <w:pPr>
                        <w:pStyle w:val="a7"/>
                        <w:jc w:val="center"/>
                        <w:rPr>
                          <w:sz w:val="18"/>
                        </w:rPr>
                      </w:pPr>
                      <w:r>
                        <w:rPr>
                          <w:sz w:val="18"/>
                          <w:lang w:val="en-US"/>
                        </w:rPr>
                        <w:t>10</w:t>
                      </w:r>
                      <w:r w:rsidR="00121BE5">
                        <w:rPr>
                          <w:sz w:val="18"/>
                        </w:rPr>
                        <w:t>3</w:t>
                      </w:r>
                    </w:p>
                  </w:txbxContent>
                </v:textbox>
              </v:rect>
              <v:rect id="Rectangle 74" o:spid="_x0000_s127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" filled="f" stroked="f" strokeweight=".25pt">
                <v:textbox inset="1pt,1pt,1pt,1pt">
                  <w:txbxContent>
                    <w:p w14:paraId="773C8DB1" w14:textId="669FA1F0" w:rsidR="007A5CA6" w:rsidRPr="00AF4F2A" w:rsidRDefault="007A5CA6" w:rsidP="001003EB">
                      <w:pPr>
                        <w:pStyle w:val="a7"/>
                        <w:jc w:val="center"/>
                        <w:rPr>
                          <w:rFonts w:ascii="Journal" w:hAnsi="Journal"/>
                        </w:rPr>
                      </w:pPr>
                      <w:r>
                        <w:rPr>
                          <w:lang w:val="ru-RU"/>
                        </w:rPr>
                        <w:t>ДП</w:t>
                      </w:r>
                      <w:r>
                        <w:t>.</w:t>
                      </w:r>
                      <w:r w:rsidR="00AF4F2A" w:rsidRPr="00AF4F2A">
                        <w:t>253126ФМБД</w:t>
                      </w:r>
                      <w:r>
                        <w:t>.2</w:t>
                      </w:r>
                      <w:r>
                        <w:rPr>
                          <w:lang w:val="ru-RU"/>
                        </w:rPr>
                        <w:t>6</w:t>
                      </w:r>
                      <w:r>
                        <w:t>.000.</w:t>
                      </w:r>
                      <w:r w:rsidR="00AF4F2A">
                        <w:t>Е3</w:t>
                      </w:r>
                    </w:p>
                    <w:p w14:paraId="6914C01A" w14:textId="77777777" w:rsidR="007A5CA6" w:rsidRDefault="007A5CA6" w:rsidP="001003EB">
                      <w:pPr>
                        <w:pStyle w:val="a7"/>
                        <w:jc w:val="center"/>
                        <w:rPr>
                          <w:rFonts w:ascii="Journal" w:hAnsi="Journal"/>
                          <w:lang w:val="ru-RU"/>
                        </w:rPr>
                      </w:pPr>
                    </w:p>
                  </w:txbxContent>
                </v:textbox>
              </v:rect>
              <v:line id="Line 75" o:spid="_x0000_s127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" strokeweight="2pt"/>
              <v:line id="Line 76" o:spid="_x0000_s127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" strokeweight="2pt"/>
              <v:line id="Line 77" o:spid="_x0000_s127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" strokeweight="1pt"/>
              <v:line id="Line 78" o:spid="_x0000_s127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" strokeweight="1pt"/>
              <v:line id="Line 79" o:spid="_x0000_s127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" strokeweight="1pt"/>
              <v:group id="Group 80" o:spid="_x0000_s128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rect id="Rectangle 81" o:spid="_x0000_s12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" filled="f" stroked="f" strokeweight=".25pt">
                  <v:textbox inset="1pt,1pt,1pt,1pt">
                    <w:txbxContent>
                      <w:p w14:paraId="00F65529" w14:textId="77777777" w:rsidR="007A5CA6" w:rsidRDefault="007A5CA6" w:rsidP="001003EB">
                        <w:pPr>
                          <w:pStyle w:val="a7"/>
                          <w:rPr>
                            <w:rFonts w:ascii="Journal" w:hAnsi="Journal"/>
                            <w:sz w:val="18"/>
                          </w:rPr>
                        </w:pPr>
                        <w:r>
                          <w:rPr>
                            <w:sz w:val="18"/>
                          </w:rPr>
                          <w:t xml:space="preserve"> Розро</w:t>
                        </w:r>
                        <w:r>
                          <w:rPr>
                            <w:rFonts w:ascii="Journal" w:hAnsi="Journal"/>
                            <w:sz w:val="18"/>
                          </w:rPr>
                          <w:t>б.</w:t>
                        </w:r>
                      </w:p>
                    </w:txbxContent>
                  </v:textbox>
                </v:rect>
                <v:rect id="Rectangle 82" o:spid="_x0000_s12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" filled="f" stroked="f" strokeweight=".25pt">
                  <v:textbox inset="1pt,1pt,1pt,1pt">
                    <w:txbxContent>
                      <w:p w14:paraId="4444992C" w14:textId="501A7583" w:rsidR="007A5CA6" w:rsidRPr="00706C07" w:rsidRDefault="00AF4F2A" w:rsidP="007A5CA6">
                        <w:pPr>
                          <w:pStyle w:val="a7"/>
                          <w:rPr>
                            <w:rFonts w:cs="Arial"/>
                            <w:i w:val="0"/>
                            <w:sz w:val="16"/>
                            <w:szCs w:val="16"/>
                          </w:rPr>
                        </w:pPr>
                        <w:r>
                          <w:rPr>
                            <w:rFonts w:cs="Courier New"/>
                            <w:sz w:val="16"/>
                          </w:rPr>
                          <w:t>Ковальчук О.</w:t>
                        </w:r>
                        <w:r w:rsidR="005734C3">
                          <w:rPr>
                            <w:rFonts w:cs="Courier New"/>
                            <w:sz w:val="16"/>
                          </w:rPr>
                          <w:t xml:space="preserve"> </w:t>
                        </w:r>
                        <w:r>
                          <w:rPr>
                            <w:rFonts w:cs="Courier New"/>
                            <w:sz w:val="16"/>
                          </w:rPr>
                          <w:t>В.</w:t>
                        </w:r>
                      </w:p>
                    </w:txbxContent>
                  </v:textbox>
                </v:rect>
              </v:group>
              <v:group id="Group 83" o:spid="_x0000_s128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rect id="Rectangle 84" o:spid="_x0000_s12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" filled="f" stroked="f" strokeweight=".25pt">
                  <v:textbox inset="1pt,1pt,1pt,1pt">
                    <w:txbxContent>
                      <w:p w14:paraId="373CDE2B" w14:textId="77777777" w:rsidR="007A5CA6" w:rsidRDefault="007A5CA6" w:rsidP="001003EB">
                        <w:pPr>
                          <w:pStyle w:val="a7"/>
                          <w:rPr>
                            <w:sz w:val="18"/>
                          </w:rPr>
                        </w:pPr>
                        <w:r>
                          <w:rPr>
                            <w:sz w:val="18"/>
                          </w:rPr>
                          <w:t xml:space="preserve"> Перевір.</w:t>
                        </w:r>
                      </w:p>
                    </w:txbxContent>
                  </v:textbox>
                </v:rect>
                <v:rect id="Rectangle 85" o:spid="_x0000_s12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" filled="f" stroked="f" strokeweight=".25pt">
                  <v:textbox inset="1pt,1pt,1pt,1pt">
                    <w:txbxContent>
                      <w:p w14:paraId="372589A6" w14:textId="77777777" w:rsidR="00AF4F2A" w:rsidRPr="00AF4F2A" w:rsidRDefault="00AF4F2A" w:rsidP="00AF4F2A">
                        <w:pPr>
                          <w:pStyle w:val="a7"/>
                          <w:rPr>
                            <w:rFonts w:ascii="Journal" w:hAnsi="Journal"/>
                            <w:sz w:val="16"/>
                            <w:szCs w:val="16"/>
                          </w:rPr>
                        </w:pPr>
                        <w:r w:rsidRPr="00AF4F2A">
                          <w:rPr>
                            <w:rFonts w:ascii="Journal" w:hAnsi="Journal"/>
                            <w:sz w:val="16"/>
                            <w:szCs w:val="16"/>
                          </w:rPr>
                          <w:t>Саєнко А. А.</w:t>
                        </w:r>
                      </w:p>
                      <w:p w14:paraId="3AFF3B10" w14:textId="4A673544" w:rsidR="007A5CA6" w:rsidRPr="00AF4F2A" w:rsidRDefault="007A5CA6" w:rsidP="001003EB">
                        <w:pPr>
                          <w:pStyle w:val="a7"/>
                          <w:rPr>
                            <w:rFonts w:ascii="Journal" w:hAnsi="Journal"/>
                            <w:sz w:val="16"/>
                            <w:szCs w:val="16"/>
                          </w:rPr>
                        </w:pPr>
                      </w:p>
                    </w:txbxContent>
                  </v:textbox>
                </v:rect>
              </v:group>
              <v:group id="Group 86" o:spid="_x0000_s128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rect id="Rectangle 87" o:spid="_x0000_s12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" filled="f" stroked="f" strokeweight=".25pt">
                  <v:textbox inset="1pt,1pt,1pt,1pt">
                    <w:txbxContent>
                      <w:p w14:paraId="77D8DB87" w14:textId="77777777" w:rsidR="007A5CA6" w:rsidRDefault="007A5CA6" w:rsidP="001003EB">
                        <w:pPr>
                          <w:pStyle w:val="a7"/>
                          <w:rPr>
                            <w:sz w:val="18"/>
                          </w:rPr>
                        </w:pPr>
                        <w:r>
                          <w:rPr>
                            <w:sz w:val="18"/>
                          </w:rPr>
                          <w:t xml:space="preserve"> Реценз.</w:t>
                        </w:r>
                      </w:p>
                    </w:txbxContent>
                  </v:textbox>
                </v:rect>
                <v:rect id="Rectangle 88" o:spid="_x0000_s12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" filled="f" stroked="f" strokeweight=".25pt">
                  <v:textbox inset="1pt,1pt,1pt,1pt">
                    <w:txbxContent>
                      <w:p w14:paraId="7C8D2840" w14:textId="2CB710B3" w:rsidR="007A5CA6" w:rsidRPr="00B540E9" w:rsidRDefault="005734C3" w:rsidP="001003EB">
                        <w:pPr>
                          <w:pStyle w:val="a7"/>
                          <w:rPr>
                            <w:sz w:val="16"/>
                          </w:rPr>
                        </w:pPr>
                        <w:r w:rsidRPr="00B540E9">
                          <w:rPr>
                            <w:sz w:val="16"/>
                          </w:rPr>
                          <w:t>Морохович В. С.</w:t>
                        </w:r>
                      </w:p>
                    </w:txbxContent>
                  </v:textbox>
                </v:rect>
              </v:group>
              <v:group id="Group 89" o:spid="_x0000_s128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rect id="Rectangle 90" o:spid="_x0000_s129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" filled="f" stroked="f" strokeweight=".25pt">
                  <v:textbox inset="1pt,1pt,1pt,1pt">
                    <w:txbxContent>
                      <w:p w14:paraId="271F0B32" w14:textId="77777777" w:rsidR="007A5CA6" w:rsidRDefault="007A5CA6" w:rsidP="001003EB">
                        <w:pPr>
                          <w:pStyle w:val="a7"/>
                          <w:rPr>
                            <w:sz w:val="18"/>
                          </w:rPr>
                        </w:pPr>
                        <w:r>
                          <w:rPr>
                            <w:sz w:val="18"/>
                          </w:rPr>
                          <w:t xml:space="preserve"> Н. контр.</w:t>
                        </w:r>
                      </w:p>
                    </w:txbxContent>
                  </v:textbox>
                </v:rect>
                <v:rect id="Rectangle 91" o:spid="_x0000_s129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" filled="f" stroked="f" strokeweight=".25pt">
                  <v:textbox inset="1pt,1pt,1pt,1pt">
                    <w:txbxContent>
                      <w:p w14:paraId="4B8FCF19" w14:textId="77777777" w:rsidR="007A5CA6" w:rsidRPr="00B13D94" w:rsidRDefault="007A5CA6"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v:textbox>
                </v:rect>
              </v:group>
              <v:group id="Group 92" o:spid="_x0000_s129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">
                <v:rect id="Rectangle 93" o:spid="_x0000_s12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" filled="f" stroked="f" strokeweight=".25pt">
                  <v:textbox inset="1pt,1pt,1pt,1pt">
                    <w:txbxContent>
                      <w:p w14:paraId="593E9A7D" w14:textId="77777777" w:rsidR="007A5CA6" w:rsidRDefault="007A5CA6" w:rsidP="001003EB">
                        <w:pPr>
                          <w:pStyle w:val="a7"/>
                          <w:rPr>
                            <w:sz w:val="18"/>
                          </w:rPr>
                        </w:pPr>
                        <w:r>
                          <w:rPr>
                            <w:sz w:val="18"/>
                          </w:rPr>
                          <w:t xml:space="preserve"> Затверд.</w:t>
                        </w:r>
                      </w:p>
                    </w:txbxContent>
                  </v:textbox>
                </v:rect>
                <v:rect id="Rectangle 94" o:spid="_x0000_s129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" filled="f" stroked="f" strokeweight=".25pt">
                  <v:textbox inset="1pt,1pt,1pt,1pt">
                    <w:txbxContent>
                      <w:p w14:paraId="5815D66F" w14:textId="77777777" w:rsidR="007A5CA6" w:rsidRPr="00706C07" w:rsidRDefault="007A5CA6" w:rsidP="001003EB">
                        <w:pPr>
                          <w:pStyle w:val="a7"/>
                          <w:rPr>
                            <w:sz w:val="16"/>
                            <w:szCs w:val="16"/>
                          </w:rPr>
                        </w:pPr>
                        <w:r>
                          <w:rPr>
                            <w:sz w:val="16"/>
                            <w:szCs w:val="16"/>
                          </w:rPr>
                          <w:t>Лінчук Н.</w:t>
                        </w:r>
                        <w:r>
                          <w:rPr>
                            <w:sz w:val="16"/>
                            <w:szCs w:val="16"/>
                            <w:lang w:val="en-US"/>
                          </w:rPr>
                          <w:t xml:space="preserve"> </w:t>
                        </w:r>
                        <w:r>
                          <w:rPr>
                            <w:sz w:val="16"/>
                            <w:szCs w:val="16"/>
                          </w:rPr>
                          <w:t>Л.</w:t>
                        </w:r>
                      </w:p>
                    </w:txbxContent>
                  </v:textbox>
                </v:rect>
              </v:group>
              <v:line id="Line 95" o:spid="_x0000_s129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" strokeweight="2pt"/>
              <v:rect id="Rectangle 96" o:spid="_x0000_s129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" filled="f" stroked="f" strokeweight=".25pt">
                <v:textbox inset="1pt,1pt,1pt,1pt">
                  <w:txbxContent>
                    <w:p w14:paraId="32AB25D4" w14:textId="71D41FEC" w:rsidR="00AF4F2A" w:rsidRPr="0008692A" w:rsidRDefault="00AF4F2A" w:rsidP="00AF4F2A">
                      <w:pPr>
                        <w:pStyle w:val="FrameTitle"/>
                        <w:rPr>
                          <w:bCs/>
                          <w:i/>
                          <w:iCs/>
                        </w:rPr>
                      </w:pPr>
                      <w:r w:rsidRPr="0008692A">
                        <w:rPr>
                          <w:bCs/>
                          <w:i/>
                          <w:iCs/>
                        </w:rPr>
                        <w:t>Розробка системи для швидких онлайн-опитувань з контролем унікальності</w:t>
                      </w:r>
                    </w:p>
                    <w:p w14:paraId="6D764A14" w14:textId="2DB2F29A" w:rsidR="007A5CA6" w:rsidRPr="0008692A" w:rsidRDefault="007A5CA6" w:rsidP="009F3B54">
                      <w:pPr>
                        <w:pStyle w:val="FrameTitle"/>
                        <w:rPr>
                          <w:bCs/>
                          <w:i/>
                          <w:iCs/>
                        </w:rPr>
                      </w:pPr>
                      <w:r w:rsidRPr="0008692A">
                        <w:rPr>
                          <w:bCs/>
                          <w:i/>
                          <w:iCs/>
                        </w:rPr>
                        <w:t xml:space="preserve">Додаток </w:t>
                      </w:r>
                      <w:r w:rsidR="009F3B54" w:rsidRPr="0008692A">
                        <w:rPr>
                          <w:bCs/>
                          <w:i/>
                          <w:iCs/>
                        </w:rPr>
                        <w:t>3</w:t>
                      </w:r>
                      <w:r w:rsidR="00AF4F2A" w:rsidRPr="0008692A">
                        <w:rPr>
                          <w:bCs/>
                          <w:i/>
                          <w:iCs/>
                        </w:rPr>
                        <w:t xml:space="preserve"> Схема бази даних</w:t>
                      </w:r>
                    </w:p>
                  </w:txbxContent>
                </v:textbox>
              </v:rect>
              <v:line id="Line 97" o:spid="_x0000_s129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" strokeweight="2pt"/>
              <v:line id="Line 98" o:spid="_x0000_s129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" strokeweight="2pt"/>
              <v:line id="Line 99" o:spid="_x0000_s129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" strokeweight="2pt"/>
              <v:rect id="Rectangle 100" o:spid="_x0000_s130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" filled="f" stroked="f" strokeweight=".25pt">
                <v:textbox inset="1pt,1pt,1pt,1pt">
                  <w:txbxContent>
                    <w:p w14:paraId="479060DD" w14:textId="77777777" w:rsidR="007A5CA6" w:rsidRDefault="007A5CA6" w:rsidP="001003EB">
                      <w:pPr>
                        <w:pStyle w:val="a7"/>
                        <w:jc w:val="center"/>
                        <w:rPr>
                          <w:sz w:val="18"/>
                        </w:rPr>
                      </w:pPr>
                      <w:r>
                        <w:rPr>
                          <w:sz w:val="18"/>
                        </w:rPr>
                        <w:t>Літ.</w:t>
                      </w:r>
                    </w:p>
                  </w:txbxContent>
                </v:textbox>
              </v:rect>
              <v:rect id="Rectangle 101" o:spid="_x0000_s130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" filled="f" stroked="f" strokeweight=".25pt">
                <v:textbox inset="1pt,1pt,1pt,1pt">
                  <w:txbxContent>
                    <w:p w14:paraId="3263313B" w14:textId="77777777" w:rsidR="007A5CA6" w:rsidRDefault="007A5CA6" w:rsidP="001003EB">
                      <w:pPr>
                        <w:pStyle w:val="a7"/>
                        <w:jc w:val="center"/>
                        <w:rPr>
                          <w:rFonts w:ascii="Journal" w:hAnsi="Journal"/>
                          <w:sz w:val="18"/>
                        </w:rPr>
                      </w:pPr>
                      <w:r>
                        <w:rPr>
                          <w:sz w:val="18"/>
                        </w:rPr>
                        <w:t>Ар</w:t>
                      </w:r>
                      <w:r>
                        <w:rPr>
                          <w:sz w:val="18"/>
                          <w:lang w:val="ru-RU"/>
                        </w:rPr>
                        <w:t>к</w:t>
                      </w:r>
                      <w:r>
                        <w:rPr>
                          <w:sz w:val="18"/>
                        </w:rPr>
                        <w:t>ушів</w:t>
                      </w:r>
                    </w:p>
                  </w:txbxContent>
                </v:textbox>
              </v:rect>
              <v:rect id="Rectangle 102" o:spid="_x0000_s130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" filled="f" stroked="f" strokeweight=".25pt">
                <v:textbox inset="1pt,1pt,1pt,1pt">
                  <w:txbxContent>
                    <w:p w14:paraId="0566C86E" w14:textId="226F3819" w:rsidR="007A5CA6" w:rsidRPr="00754A9D" w:rsidRDefault="00463F42" w:rsidP="00463F42">
                      <w:pPr>
                        <w:ind w:firstLine="0"/>
                        <w:jc w:val="center"/>
                        <w:rPr>
                          <w:rFonts w:ascii="ISOCPEUR" w:hAnsi="ISOCPEUR"/>
                          <w:i/>
                        </w:rPr>
                      </w:pPr>
                      <w:r>
                        <w:rPr>
                          <w:rFonts w:ascii="ISOCPEUR" w:hAnsi="ISOCPEUR"/>
                          <w:i/>
                          <w:sz w:val="18"/>
                        </w:rPr>
                        <w:t>17</w:t>
                      </w:r>
                      <w:r w:rsidR="00121BE5">
                        <w:rPr>
                          <w:rFonts w:ascii="ISOCPEUR" w:hAnsi="ISOCPEUR"/>
                          <w:i/>
                          <w:sz w:val="18"/>
                        </w:rPr>
                        <w:t>1</w:t>
                      </w:r>
                    </w:p>
                  </w:txbxContent>
                </v:textbox>
              </v:rect>
              <v:line id="Line 103" o:spid="_x0000_s130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" strokeweight="1pt"/>
              <v:line id="Line 104" o:spid="_x0000_s130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" strokeweight="1pt"/>
              <v:rect id="Rectangle 105" o:spid="_x0000_s1305" style="position:absolute;left:14295;top:19115;width:560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" filled="f" stroked="f" strokeweight=".25pt">
                <v:textbox inset="1pt,1pt,1pt,1pt">
                  <w:txbxContent>
                    <w:p w14:paraId="23B316D7" w14:textId="28F33DBC" w:rsidR="007A5CA6" w:rsidRPr="000350C7" w:rsidRDefault="007A5CA6" w:rsidP="001003EB">
                      <w:pPr>
                        <w:pStyle w:val="a7"/>
                        <w:jc w:val="center"/>
                        <w:rPr>
                          <w:sz w:val="20"/>
                          <w:szCs w:val="16"/>
                        </w:rPr>
                      </w:pPr>
                      <w:r w:rsidRPr="000350C7">
                        <w:rPr>
                          <w:sz w:val="20"/>
                          <w:szCs w:val="16"/>
                        </w:rPr>
                        <w:t xml:space="preserve">ПГФК ДВНЗ УжНУ </w:t>
                      </w:r>
                    </w:p>
                    <w:p w14:paraId="28800202" w14:textId="1D541FE3" w:rsidR="007A5CA6" w:rsidRPr="000350C7" w:rsidRDefault="007A5CA6" w:rsidP="001003EB">
                      <w:pPr>
                        <w:pStyle w:val="a7"/>
                        <w:jc w:val="center"/>
                        <w:rPr>
                          <w:rFonts w:ascii="Journal" w:hAnsi="Journal"/>
                          <w:sz w:val="20"/>
                          <w:szCs w:val="16"/>
                          <w:lang w:val="ru-RU"/>
                        </w:rPr>
                      </w:pPr>
                      <w:r w:rsidRPr="000350C7">
                        <w:rPr>
                          <w:sz w:val="20"/>
                          <w:szCs w:val="16"/>
                        </w:rPr>
                        <w:t>КН-</w:t>
                      </w:r>
                      <w:r w:rsidR="00AF4F2A">
                        <w:rPr>
                          <w:sz w:val="20"/>
                          <w:szCs w:val="16"/>
                        </w:rPr>
                        <w:t>42</w:t>
                      </w:r>
                    </w:p>
                  </w:txbxContent>
                </v:textbox>
              </v:rect>
              <w10:wrap anchorx="margin"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F768D" w14:textId="77777777" w:rsidR="009F3B54" w:rsidRPr="00D02BC7" w:rsidRDefault="009F3B54" w:rsidP="0086139A">
    <w:pPr>
      <w:pStyle w:val="a5"/>
    </w:pPr>
    <w:r w:rsidRPr="007A5CA6">
      <w:rPr>
        <w:noProof/>
      </w:rPr>
      <mc:AlternateContent>
        <mc:Choice Requires="wpg">
          <w:drawing>
            <wp:anchor distT="0" distB="0" distL="114300" distR="114300" simplePos="0" relativeHeight="251751424" behindDoc="0" locked="1" layoutInCell="1" allowOverlap="1" wp14:anchorId="452E85C8" wp14:editId="24CF328F">
              <wp:simplePos x="0" y="0"/>
              <wp:positionH relativeFrom="page">
                <wp:posOffset>696595</wp:posOffset>
              </wp:positionH>
              <wp:positionV relativeFrom="page">
                <wp:posOffset>457835</wp:posOffset>
              </wp:positionV>
              <wp:extent cx="6572250" cy="9944100"/>
              <wp:effectExtent l="0" t="0" r="19050" b="3810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944100"/>
                        <a:chOff x="0" y="0"/>
                        <a:chExt cx="20000" cy="20000"/>
                      </a:xfrm>
                    </wpg:grpSpPr>
                    <wps:wsp>
                      <wps:cNvPr id="426" name="Rectangle 31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427" name="Line 313"/>
                      <wps:cNvCnPr/>
                      <wps:spPr bwMode="auto">
                        <a:xfrm>
                          <a:off x="1093" y="18949"/>
                          <a:ext cx="2" cy="1040"/>
                        </a:xfrm>
                        <a:prstGeom prst="line">
                          <a:avLst/>
                        </a:prstGeom>
                        <a:noFill/>
                        <a:ln w="25400">
                          <a:solidFill>
                            <a:srgbClr val="000000"/>
                          </a:solidFill>
                          <a:round/>
                          <a:headEnd/>
                          <a:tailEnd/>
                        </a:ln>
                      </wps:spPr>
                      <wps:bodyPr/>
                    </wps:wsp>
                    <wps:wsp>
                      <wps:cNvPr id="428" name="Line 314"/>
                      <wps:cNvCnPr/>
                      <wps:spPr bwMode="auto">
                        <a:xfrm>
                          <a:off x="10" y="18941"/>
                          <a:ext cx="19967" cy="1"/>
                        </a:xfrm>
                        <a:prstGeom prst="line">
                          <a:avLst/>
                        </a:prstGeom>
                        <a:noFill/>
                        <a:ln w="25400">
                          <a:solidFill>
                            <a:srgbClr val="000000"/>
                          </a:solidFill>
                          <a:round/>
                          <a:headEnd/>
                          <a:tailEnd/>
                        </a:ln>
                      </wps:spPr>
                      <wps:bodyPr/>
                    </wps:wsp>
                    <wps:wsp>
                      <wps:cNvPr id="429" name="Line 315"/>
                      <wps:cNvCnPr/>
                      <wps:spPr bwMode="auto">
                        <a:xfrm>
                          <a:off x="2186" y="18949"/>
                          <a:ext cx="2" cy="1040"/>
                        </a:xfrm>
                        <a:prstGeom prst="line">
                          <a:avLst/>
                        </a:prstGeom>
                        <a:noFill/>
                        <a:ln w="25400">
                          <a:solidFill>
                            <a:srgbClr val="000000"/>
                          </a:solidFill>
                          <a:round/>
                          <a:headEnd/>
                          <a:tailEnd/>
                        </a:ln>
                      </wps:spPr>
                      <wps:bodyPr/>
                    </wps:wsp>
                    <wps:wsp>
                      <wps:cNvPr id="430" name="Line 316"/>
                      <wps:cNvCnPr/>
                      <wps:spPr bwMode="auto">
                        <a:xfrm>
                          <a:off x="4919" y="18949"/>
                          <a:ext cx="2" cy="1040"/>
                        </a:xfrm>
                        <a:prstGeom prst="line">
                          <a:avLst/>
                        </a:prstGeom>
                        <a:noFill/>
                        <a:ln w="25400">
                          <a:solidFill>
                            <a:srgbClr val="000000"/>
                          </a:solidFill>
                          <a:round/>
                          <a:headEnd/>
                          <a:tailEnd/>
                        </a:ln>
                      </wps:spPr>
                      <wps:bodyPr/>
                    </wps:wsp>
                    <wps:wsp>
                      <wps:cNvPr id="431" name="Line 317"/>
                      <wps:cNvCnPr/>
                      <wps:spPr bwMode="auto">
                        <a:xfrm>
                          <a:off x="6557" y="18959"/>
                          <a:ext cx="2" cy="1030"/>
                        </a:xfrm>
                        <a:prstGeom prst="line">
                          <a:avLst/>
                        </a:prstGeom>
                        <a:noFill/>
                        <a:ln w="25400">
                          <a:solidFill>
                            <a:srgbClr val="000000"/>
                          </a:solidFill>
                          <a:round/>
                          <a:headEnd/>
                          <a:tailEnd/>
                        </a:ln>
                      </wps:spPr>
                      <wps:bodyPr/>
                    </wps:wsp>
                    <wps:wsp>
                      <wps:cNvPr id="432" name="Line 318"/>
                      <wps:cNvCnPr/>
                      <wps:spPr bwMode="auto">
                        <a:xfrm>
                          <a:off x="7650" y="18949"/>
                          <a:ext cx="2" cy="1030"/>
                        </a:xfrm>
                        <a:prstGeom prst="line">
                          <a:avLst/>
                        </a:prstGeom>
                        <a:noFill/>
                        <a:ln w="25400">
                          <a:solidFill>
                            <a:srgbClr val="000000"/>
                          </a:solidFill>
                          <a:round/>
                          <a:headEnd/>
                          <a:tailEnd/>
                        </a:ln>
                      </wps:spPr>
                      <wps:bodyPr/>
                    </wps:wsp>
                    <wps:wsp>
                      <wps:cNvPr id="433" name="Line 319"/>
                      <wps:cNvCnPr/>
                      <wps:spPr bwMode="auto">
                        <a:xfrm>
                          <a:off x="18905" y="18949"/>
                          <a:ext cx="4" cy="1040"/>
                        </a:xfrm>
                        <a:prstGeom prst="line">
                          <a:avLst/>
                        </a:prstGeom>
                        <a:noFill/>
                        <a:ln w="25400">
                          <a:solidFill>
                            <a:srgbClr val="000000"/>
                          </a:solidFill>
                          <a:round/>
                          <a:headEnd/>
                          <a:tailEnd/>
                        </a:ln>
                      </wps:spPr>
                      <wps:bodyPr/>
                    </wps:wsp>
                    <wps:wsp>
                      <wps:cNvPr id="434" name="Line 320"/>
                      <wps:cNvCnPr/>
                      <wps:spPr bwMode="auto">
                        <a:xfrm>
                          <a:off x="10" y="19293"/>
                          <a:ext cx="7621" cy="2"/>
                        </a:xfrm>
                        <a:prstGeom prst="line">
                          <a:avLst/>
                        </a:prstGeom>
                        <a:noFill/>
                        <a:ln w="12700">
                          <a:solidFill>
                            <a:srgbClr val="000000"/>
                          </a:solidFill>
                          <a:round/>
                          <a:headEnd/>
                          <a:tailEnd/>
                        </a:ln>
                      </wps:spPr>
                      <wps:bodyPr/>
                    </wps:wsp>
                    <wps:wsp>
                      <wps:cNvPr id="435" name="Line 321"/>
                      <wps:cNvCnPr/>
                      <wps:spPr bwMode="auto">
                        <a:xfrm>
                          <a:off x="10" y="19646"/>
                          <a:ext cx="7621" cy="1"/>
                        </a:xfrm>
                        <a:prstGeom prst="line">
                          <a:avLst/>
                        </a:prstGeom>
                        <a:noFill/>
                        <a:ln w="25400">
                          <a:solidFill>
                            <a:srgbClr val="000000"/>
                          </a:solidFill>
                          <a:round/>
                          <a:headEnd/>
                          <a:tailEnd/>
                        </a:ln>
                      </wps:spPr>
                      <wps:bodyPr/>
                    </wps:wsp>
                    <wps:wsp>
                      <wps:cNvPr id="436" name="Line 322"/>
                      <wps:cNvCnPr/>
                      <wps:spPr bwMode="auto">
                        <a:xfrm>
                          <a:off x="18919" y="19296"/>
                          <a:ext cx="1071" cy="1"/>
                        </a:xfrm>
                        <a:prstGeom prst="line">
                          <a:avLst/>
                        </a:prstGeom>
                        <a:noFill/>
                        <a:ln w="12700">
                          <a:solidFill>
                            <a:srgbClr val="000000"/>
                          </a:solidFill>
                          <a:round/>
                          <a:headEnd/>
                          <a:tailEnd/>
                        </a:ln>
                      </wps:spPr>
                      <wps:bodyPr/>
                    </wps:wsp>
                    <wps:wsp>
                      <wps:cNvPr id="437" name="Rectangle 323"/>
                      <wps:cNvSpPr>
                        <a:spLocks noChangeArrowheads="1"/>
                      </wps:cNvSpPr>
                      <wps:spPr bwMode="auto">
                        <a:xfrm>
                          <a:off x="54" y="19660"/>
                          <a:ext cx="1000" cy="309"/>
                        </a:xfrm>
                        <a:prstGeom prst="rect">
                          <a:avLst/>
                        </a:prstGeom>
                        <a:noFill/>
                        <a:ln>
                          <a:noFill/>
                        </a:ln>
                      </wps:spPr>
                      <wps:txbx>
                        <w:txbxContent>
                          <w:p w14:paraId="2E8BCC38" w14:textId="77777777" w:rsidR="009F3B54" w:rsidRDefault="009F3B54" w:rsidP="007A5CA6">
                            <w:pPr>
                              <w:pStyle w:val="a7"/>
                              <w:jc w:val="center"/>
                              <w:rPr>
                                <w:sz w:val="18"/>
                              </w:rPr>
                            </w:pPr>
                            <w:r w:rsidRPr="00B13D94">
                              <w:rPr>
                                <w:sz w:val="18"/>
                              </w:rPr>
                              <w:t>Змн</w:t>
                            </w:r>
                            <w:r>
                              <w:rPr>
                                <w:sz w:val="18"/>
                              </w:rPr>
                              <w:t>.</w:t>
                            </w:r>
                          </w:p>
                        </w:txbxContent>
                      </wps:txbx>
                      <wps:bodyPr rot="0" vert="horz" wrap="square" lIns="12700" tIns="12700" rIns="12700" bIns="12700" anchor="t" anchorCtr="0" upright="1">
                        <a:noAutofit/>
                      </wps:bodyPr>
                    </wps:wsp>
                    <wps:wsp>
                      <wps:cNvPr id="438" name="Rectangle 324"/>
                      <wps:cNvSpPr>
                        <a:spLocks noChangeArrowheads="1"/>
                      </wps:cNvSpPr>
                      <wps:spPr bwMode="auto">
                        <a:xfrm>
                          <a:off x="1139" y="19660"/>
                          <a:ext cx="1001" cy="309"/>
                        </a:xfrm>
                        <a:prstGeom prst="rect">
                          <a:avLst/>
                        </a:prstGeom>
                        <a:noFill/>
                        <a:ln>
                          <a:noFill/>
                        </a:ln>
                      </wps:spPr>
                      <wps:txbx>
                        <w:txbxContent>
                          <w:p w14:paraId="0DAF36A3" w14:textId="77777777" w:rsidR="009F3B54" w:rsidRDefault="009F3B54" w:rsidP="007A5CA6">
                            <w:pPr>
                              <w:pStyle w:val="a7"/>
                              <w:jc w:val="center"/>
                              <w:rPr>
                                <w:sz w:val="18"/>
                              </w:rPr>
                            </w:pPr>
                            <w:r w:rsidRPr="00B13D94">
                              <w:rPr>
                                <w:sz w:val="18"/>
                              </w:rPr>
                              <w:t>Арк</w:t>
                            </w:r>
                            <w:r>
                              <w:rPr>
                                <w:sz w:val="18"/>
                              </w:rPr>
                              <w:t>.</w:t>
                            </w:r>
                          </w:p>
                        </w:txbxContent>
                      </wps:txbx>
                      <wps:bodyPr rot="0" vert="horz" wrap="square" lIns="12700" tIns="12700" rIns="12700" bIns="12700" anchor="t" anchorCtr="0" upright="1">
                        <a:noAutofit/>
                      </wps:bodyPr>
                    </wps:wsp>
                    <wps:wsp>
                      <wps:cNvPr id="439" name="Rectangle 325"/>
                      <wps:cNvSpPr>
                        <a:spLocks noChangeArrowheads="1"/>
                      </wps:cNvSpPr>
                      <wps:spPr bwMode="auto">
                        <a:xfrm>
                          <a:off x="2267" y="19660"/>
                          <a:ext cx="2573" cy="309"/>
                        </a:xfrm>
                        <a:prstGeom prst="rect">
                          <a:avLst/>
                        </a:prstGeom>
                        <a:noFill/>
                        <a:ln>
                          <a:noFill/>
                        </a:ln>
                      </wps:spPr>
                      <wps:txbx>
                        <w:txbxContent>
                          <w:p w14:paraId="60EF9A26" w14:textId="77777777" w:rsidR="009F3B54" w:rsidRPr="00B13D94" w:rsidRDefault="009F3B54" w:rsidP="007A5CA6">
                            <w:pPr>
                              <w:pStyle w:val="a7"/>
                              <w:jc w:val="center"/>
                              <w:rPr>
                                <w:sz w:val="18"/>
                              </w:rPr>
                            </w:pPr>
                            <w:r w:rsidRPr="00B13D94">
                              <w:rPr>
                                <w:sz w:val="18"/>
                              </w:rPr>
                              <w:t>№ докум.</w:t>
                            </w:r>
                          </w:p>
                        </w:txbxContent>
                      </wps:txbx>
                      <wps:bodyPr rot="0" vert="horz" wrap="square" lIns="12700" tIns="12700" rIns="12700" bIns="12700" anchor="t" anchorCtr="0" upright="1">
                        <a:noAutofit/>
                      </wps:bodyPr>
                    </wps:wsp>
                    <wps:wsp>
                      <wps:cNvPr id="440" name="Rectangle 326"/>
                      <wps:cNvSpPr>
                        <a:spLocks noChangeArrowheads="1"/>
                      </wps:cNvSpPr>
                      <wps:spPr bwMode="auto">
                        <a:xfrm>
                          <a:off x="4983" y="19660"/>
                          <a:ext cx="1534" cy="309"/>
                        </a:xfrm>
                        <a:prstGeom prst="rect">
                          <a:avLst/>
                        </a:prstGeom>
                        <a:noFill/>
                        <a:ln>
                          <a:noFill/>
                        </a:ln>
                      </wps:spPr>
                      <wps:txbx>
                        <w:txbxContent>
                          <w:p w14:paraId="19AC053A" w14:textId="77777777" w:rsidR="009F3B54" w:rsidRPr="00B13D94" w:rsidRDefault="009F3B54" w:rsidP="007A5CA6">
                            <w:pPr>
                              <w:pStyle w:val="a7"/>
                              <w:jc w:val="center"/>
                              <w:rPr>
                                <w:sz w:val="18"/>
                              </w:rPr>
                            </w:pPr>
                            <w:r w:rsidRPr="00B13D94">
                              <w:rPr>
                                <w:sz w:val="18"/>
                              </w:rPr>
                              <w:t>Підпис</w:t>
                            </w:r>
                          </w:p>
                        </w:txbxContent>
                      </wps:txbx>
                      <wps:bodyPr rot="0" vert="horz" wrap="square" lIns="12700" tIns="12700" rIns="12700" bIns="12700" anchor="t" anchorCtr="0" upright="1">
                        <a:noAutofit/>
                      </wps:bodyPr>
                    </wps:wsp>
                    <wps:wsp>
                      <wps:cNvPr id="441" name="Rectangle 327"/>
                      <wps:cNvSpPr>
                        <a:spLocks noChangeArrowheads="1"/>
                      </wps:cNvSpPr>
                      <wps:spPr bwMode="auto">
                        <a:xfrm>
                          <a:off x="6604" y="19660"/>
                          <a:ext cx="1000" cy="309"/>
                        </a:xfrm>
                        <a:prstGeom prst="rect">
                          <a:avLst/>
                        </a:prstGeom>
                        <a:noFill/>
                        <a:ln>
                          <a:noFill/>
                        </a:ln>
                      </wps:spPr>
                      <wps:txbx>
                        <w:txbxContent>
                          <w:p w14:paraId="02ADDFF5" w14:textId="77777777" w:rsidR="009F3B54" w:rsidRPr="00B13D94" w:rsidRDefault="009F3B54" w:rsidP="007A5CA6">
                            <w:pPr>
                              <w:pStyle w:val="a7"/>
                              <w:jc w:val="center"/>
                              <w:rPr>
                                <w:sz w:val="18"/>
                              </w:rPr>
                            </w:pPr>
                            <w:r w:rsidRPr="00B13D94">
                              <w:rPr>
                                <w:sz w:val="18"/>
                              </w:rPr>
                              <w:t>Дата</w:t>
                            </w:r>
                          </w:p>
                        </w:txbxContent>
                      </wps:txbx>
                      <wps:bodyPr rot="0" vert="horz" wrap="square" lIns="12700" tIns="12700" rIns="12700" bIns="12700" anchor="t" anchorCtr="0" upright="1">
                        <a:noAutofit/>
                      </wps:bodyPr>
                    </wps:wsp>
                    <wps:wsp>
                      <wps:cNvPr id="442" name="Rectangle 328"/>
                      <wps:cNvSpPr>
                        <a:spLocks noChangeArrowheads="1"/>
                      </wps:cNvSpPr>
                      <wps:spPr bwMode="auto">
                        <a:xfrm>
                          <a:off x="18949" y="18977"/>
                          <a:ext cx="1001" cy="309"/>
                        </a:xfrm>
                        <a:prstGeom prst="rect">
                          <a:avLst/>
                        </a:prstGeom>
                        <a:noFill/>
                        <a:ln>
                          <a:noFill/>
                        </a:ln>
                      </wps:spPr>
                      <wps:txbx>
                        <w:txbxContent>
                          <w:p w14:paraId="294C6C80" w14:textId="77777777" w:rsidR="009F3B54" w:rsidRDefault="009F3B54" w:rsidP="007A5CA6">
                            <w:pPr>
                              <w:pStyle w:val="a7"/>
                              <w:jc w:val="center"/>
                              <w:rPr>
                                <w:sz w:val="18"/>
                              </w:rPr>
                            </w:pPr>
                            <w:r w:rsidRPr="00B13D94">
                              <w:rPr>
                                <w:sz w:val="18"/>
                              </w:rPr>
                              <w:t>Арк</w:t>
                            </w:r>
                            <w:r>
                              <w:rPr>
                                <w:sz w:val="18"/>
                              </w:rPr>
                              <w:t>.</w:t>
                            </w:r>
                          </w:p>
                        </w:txbxContent>
                      </wps:txbx>
                      <wps:bodyPr rot="0" vert="horz" wrap="square" lIns="12700" tIns="12700" rIns="12700" bIns="12700" anchor="t" anchorCtr="0" upright="1">
                        <a:noAutofit/>
                      </wps:bodyPr>
                    </wps:wsp>
                    <wps:wsp>
                      <wps:cNvPr id="443" name="Rectangle 329"/>
                      <wps:cNvSpPr>
                        <a:spLocks noChangeArrowheads="1"/>
                      </wps:cNvSpPr>
                      <wps:spPr bwMode="auto">
                        <a:xfrm>
                          <a:off x="18949" y="19435"/>
                          <a:ext cx="1001" cy="423"/>
                        </a:xfrm>
                        <a:prstGeom prst="rect">
                          <a:avLst/>
                        </a:prstGeom>
                        <a:noFill/>
                        <a:ln>
                          <a:noFill/>
                        </a:ln>
                      </wps:spPr>
                      <wps:txbx>
                        <w:txbxContent>
                          <w:p w14:paraId="20B5914B" w14:textId="77777777" w:rsidR="009F3B54" w:rsidRPr="0089731E" w:rsidRDefault="009F3B54" w:rsidP="007A5CA6">
                            <w:pPr>
                              <w:pStyle w:val="a7"/>
                              <w:jc w:val="center"/>
                              <w:rPr>
                                <w:sz w:val="22"/>
                                <w:szCs w:val="22"/>
                              </w:rPr>
                            </w:pPr>
                            <w:r w:rsidRPr="0089731E">
                              <w:rPr>
                                <w:sz w:val="22"/>
                                <w:szCs w:val="22"/>
                              </w:rPr>
                              <w:fldChar w:fldCharType="begin"/>
                            </w:r>
                            <w:r w:rsidRPr="0089731E">
                              <w:rPr>
                                <w:sz w:val="22"/>
                                <w:szCs w:val="22"/>
                              </w:rPr>
                              <w:instrText xml:space="preserve"> PAGE   \* MERGEFORMAT </w:instrText>
                            </w:r>
                            <w:r w:rsidRPr="0089731E">
                              <w:rPr>
                                <w:sz w:val="22"/>
                                <w:szCs w:val="22"/>
                              </w:rPr>
                              <w:fldChar w:fldCharType="separate"/>
                            </w:r>
                            <w:r>
                              <w:rPr>
                                <w:noProof/>
                                <w:sz w:val="22"/>
                                <w:szCs w:val="22"/>
                              </w:rPr>
                              <w:t>99</w:t>
                            </w:r>
                            <w:r w:rsidRPr="0089731E">
                              <w:rPr>
                                <w:sz w:val="22"/>
                                <w:szCs w:val="22"/>
                              </w:rPr>
                              <w:fldChar w:fldCharType="end"/>
                            </w:r>
                            <w:r w:rsidRPr="0089731E">
                              <w:rPr>
                                <w:sz w:val="22"/>
                                <w:szCs w:val="22"/>
                              </w:rPr>
                              <w:t xml:space="preserve"> </w:t>
                            </w:r>
                            <w:r w:rsidRPr="0089731E">
                              <w:rPr>
                                <w:sz w:val="22"/>
                                <w:szCs w:val="22"/>
                              </w:rPr>
                              <w:fldChar w:fldCharType="begin"/>
                            </w:r>
                            <w:r w:rsidRPr="0089731E">
                              <w:rPr>
                                <w:sz w:val="22"/>
                                <w:szCs w:val="22"/>
                              </w:rPr>
                              <w:instrText xml:space="preserve"> {={PAGE}} \* MERGEFORMAT </w:instrText>
                            </w:r>
                            <w:r w:rsidRPr="0089731E">
                              <w:rPr>
                                <w:sz w:val="22"/>
                                <w:szCs w:val="22"/>
                              </w:rPr>
                              <w:fldChar w:fldCharType="end"/>
                            </w:r>
                          </w:p>
                        </w:txbxContent>
                      </wps:txbx>
                      <wps:bodyPr rot="0" vert="horz" wrap="square" lIns="12700" tIns="12700" rIns="12700" bIns="12700" anchor="t" anchorCtr="0" upright="1">
                        <a:noAutofit/>
                      </wps:bodyPr>
                    </wps:wsp>
                    <wps:wsp>
                      <wps:cNvPr id="444" name="Rectangle 330"/>
                      <wps:cNvSpPr>
                        <a:spLocks noChangeArrowheads="1"/>
                      </wps:cNvSpPr>
                      <wps:spPr bwMode="auto">
                        <a:xfrm>
                          <a:off x="7745" y="19221"/>
                          <a:ext cx="11075" cy="477"/>
                        </a:xfrm>
                        <a:prstGeom prst="rect">
                          <a:avLst/>
                        </a:prstGeom>
                        <a:noFill/>
                        <a:ln>
                          <a:noFill/>
                        </a:ln>
                      </wps:spPr>
                      <wps:txbx>
                        <w:txbxContent>
                          <w:p w14:paraId="6B7B03D7" w14:textId="2DB58358" w:rsidR="009F3B54" w:rsidRPr="006A13BB" w:rsidRDefault="009F3B54" w:rsidP="007A5CA6">
                            <w:pPr>
                              <w:pStyle w:val="a7"/>
                              <w:jc w:val="center"/>
                              <w:rPr>
                                <w:color w:val="000000" w:themeColor="text1"/>
                              </w:rPr>
                            </w:pPr>
                            <w:r>
                              <w:rPr>
                                <w:color w:val="000000" w:themeColor="text1"/>
                                <w:lang w:val="ru-RU"/>
                              </w:rPr>
                              <w:t>ДП</w:t>
                            </w:r>
                            <w:r w:rsidRPr="00732B48">
                              <w:rPr>
                                <w:color w:val="000000" w:themeColor="text1"/>
                                <w:lang w:val="ru-RU"/>
                              </w:rPr>
                              <w:t>.</w:t>
                            </w:r>
                            <w:r w:rsidR="006A13BB" w:rsidRPr="006A13BB">
                              <w:rPr>
                                <w:color w:val="000000" w:themeColor="text1"/>
                              </w:rPr>
                              <w:t>253126ФМБД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006A13BB">
                              <w:rPr>
                                <w:color w:val="000000" w:themeColor="text1"/>
                              </w:rPr>
                              <w:t>Е4</w:t>
                            </w:r>
                          </w:p>
                          <w:p w14:paraId="694F42B8" w14:textId="77777777" w:rsidR="009F3B54" w:rsidRPr="008963D8" w:rsidRDefault="009F3B54" w:rsidP="0086139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2E85C8" id="Group 425" o:spid="_x0000_s1306" style="position:absolute;left:0;text-align:left;margin-left:54.85pt;margin-top:36.05pt;width:517.5pt;height:783pt;z-index:2517514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">
              <v:rect id="Rectangle 312" o:spid="_x0000_s13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" filled="f" strokeweight="2pt"/>
              <v:line id="Line 313" o:spid="_x0000_s130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" strokeweight="2pt"/>
              <v:line id="Line 314" o:spid="_x0000_s130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" strokeweight="2pt"/>
              <v:line id="Line 315" o:spid="_x0000_s131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" strokeweight="2pt"/>
              <v:line id="Line 316" o:spid="_x0000_s131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" strokeweight="2pt"/>
              <v:line id="Line 317" o:spid="_x0000_s131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" strokeweight="2pt"/>
              <v:line id="Line 318" o:spid="_x0000_s131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" strokeweight="2pt"/>
              <v:line id="Line 319" o:spid="_x0000_s131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" strokeweight="2pt"/>
              <v:line id="Line 320" o:spid="_x0000_s13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" strokeweight="1pt"/>
              <v:line id="Line 321" o:spid="_x0000_s13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" strokeweight="2pt"/>
              <v:line id="Line 322" o:spid="_x0000_s131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" strokeweight="1pt"/>
              <v:rect id="Rectangle 323" o:spid="_x0000_s131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" filled="f" stroked="f">
                <v:textbox inset="1pt,1pt,1pt,1pt">
                  <w:txbxContent>
                    <w:p w14:paraId="2E8BCC38" w14:textId="77777777" w:rsidR="009F3B54" w:rsidRDefault="009F3B54" w:rsidP="007A5CA6">
                      <w:pPr>
                        <w:pStyle w:val="a7"/>
                        <w:jc w:val="center"/>
                        <w:rPr>
                          <w:sz w:val="18"/>
                        </w:rPr>
                      </w:pPr>
                      <w:r w:rsidRPr="00B13D94">
                        <w:rPr>
                          <w:sz w:val="18"/>
                        </w:rPr>
                        <w:t>Змн</w:t>
                      </w:r>
                      <w:r>
                        <w:rPr>
                          <w:sz w:val="18"/>
                        </w:rPr>
                        <w:t>.</w:t>
                      </w:r>
                    </w:p>
                  </w:txbxContent>
                </v:textbox>
              </v:rect>
              <v:rect id="Rectangle 324" o:spid="_x0000_s131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" filled="f" stroked="f">
                <v:textbox inset="1pt,1pt,1pt,1pt">
                  <w:txbxContent>
                    <w:p w14:paraId="0DAF36A3" w14:textId="77777777" w:rsidR="009F3B54" w:rsidRDefault="009F3B54" w:rsidP="007A5CA6">
                      <w:pPr>
                        <w:pStyle w:val="a7"/>
                        <w:jc w:val="center"/>
                        <w:rPr>
                          <w:sz w:val="18"/>
                        </w:rPr>
                      </w:pPr>
                      <w:r w:rsidRPr="00B13D94">
                        <w:rPr>
                          <w:sz w:val="18"/>
                        </w:rPr>
                        <w:t>Арк</w:t>
                      </w:r>
                      <w:r>
                        <w:rPr>
                          <w:sz w:val="18"/>
                        </w:rPr>
                        <w:t>.</w:t>
                      </w:r>
                    </w:p>
                  </w:txbxContent>
                </v:textbox>
              </v:rect>
              <v:rect id="Rectangle 325" o:spid="_x0000_s132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" filled="f" stroked="f">
                <v:textbox inset="1pt,1pt,1pt,1pt">
                  <w:txbxContent>
                    <w:p w14:paraId="60EF9A26" w14:textId="77777777" w:rsidR="009F3B54" w:rsidRPr="00B13D94" w:rsidRDefault="009F3B54" w:rsidP="007A5CA6">
                      <w:pPr>
                        <w:pStyle w:val="a7"/>
                        <w:jc w:val="center"/>
                        <w:rPr>
                          <w:sz w:val="18"/>
                        </w:rPr>
                      </w:pPr>
                      <w:r w:rsidRPr="00B13D94">
                        <w:rPr>
                          <w:sz w:val="18"/>
                        </w:rPr>
                        <w:t>№ докум.</w:t>
                      </w:r>
                    </w:p>
                  </w:txbxContent>
                </v:textbox>
              </v:rect>
              <v:rect id="Rectangle 326" o:spid="_x0000_s132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" filled="f" stroked="f">
                <v:textbox inset="1pt,1pt,1pt,1pt">
                  <w:txbxContent>
                    <w:p w14:paraId="19AC053A" w14:textId="77777777" w:rsidR="009F3B54" w:rsidRPr="00B13D94" w:rsidRDefault="009F3B54" w:rsidP="007A5CA6">
                      <w:pPr>
                        <w:pStyle w:val="a7"/>
                        <w:jc w:val="center"/>
                        <w:rPr>
                          <w:sz w:val="18"/>
                        </w:rPr>
                      </w:pPr>
                      <w:r w:rsidRPr="00B13D94">
                        <w:rPr>
                          <w:sz w:val="18"/>
                        </w:rPr>
                        <w:t>Підпис</w:t>
                      </w:r>
                    </w:p>
                  </w:txbxContent>
                </v:textbox>
              </v:rect>
              <v:rect id="Rectangle 327" o:spid="_x0000_s132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" filled="f" stroked="f">
                <v:textbox inset="1pt,1pt,1pt,1pt">
                  <w:txbxContent>
                    <w:p w14:paraId="02ADDFF5" w14:textId="77777777" w:rsidR="009F3B54" w:rsidRPr="00B13D94" w:rsidRDefault="009F3B54" w:rsidP="007A5CA6">
                      <w:pPr>
                        <w:pStyle w:val="a7"/>
                        <w:jc w:val="center"/>
                        <w:rPr>
                          <w:sz w:val="18"/>
                        </w:rPr>
                      </w:pPr>
                      <w:r w:rsidRPr="00B13D94">
                        <w:rPr>
                          <w:sz w:val="18"/>
                        </w:rPr>
                        <w:t>Дата</w:t>
                      </w:r>
                    </w:p>
                  </w:txbxContent>
                </v:textbox>
              </v:rect>
              <v:rect id="Rectangle 328" o:spid="_x0000_s132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" filled="f" stroked="f">
                <v:textbox inset="1pt,1pt,1pt,1pt">
                  <w:txbxContent>
                    <w:p w14:paraId="294C6C80" w14:textId="77777777" w:rsidR="009F3B54" w:rsidRDefault="009F3B54" w:rsidP="007A5CA6">
                      <w:pPr>
                        <w:pStyle w:val="a7"/>
                        <w:jc w:val="center"/>
                        <w:rPr>
                          <w:sz w:val="18"/>
                        </w:rPr>
                      </w:pPr>
                      <w:r w:rsidRPr="00B13D94">
                        <w:rPr>
                          <w:sz w:val="18"/>
                        </w:rPr>
                        <w:t>Арк</w:t>
                      </w:r>
                      <w:r>
                        <w:rPr>
                          <w:sz w:val="18"/>
                        </w:rPr>
                        <w:t>.</w:t>
                      </w:r>
                    </w:p>
                  </w:txbxContent>
                </v:textbox>
              </v:rect>
              <v:rect id="Rectangle 329" o:spid="_x0000_s132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" filled="f" stroked="f">
                <v:textbox inset="1pt,1pt,1pt,1pt">
                  <w:txbxContent>
                    <w:p w14:paraId="20B5914B" w14:textId="77777777" w:rsidR="009F3B54" w:rsidRPr="0089731E" w:rsidRDefault="009F3B54" w:rsidP="007A5CA6">
                      <w:pPr>
                        <w:pStyle w:val="a7"/>
                        <w:jc w:val="center"/>
                        <w:rPr>
                          <w:sz w:val="22"/>
                          <w:szCs w:val="22"/>
                        </w:rPr>
                      </w:pPr>
                      <w:r w:rsidRPr="0089731E">
                        <w:rPr>
                          <w:sz w:val="22"/>
                          <w:szCs w:val="22"/>
                        </w:rPr>
                        <w:fldChar w:fldCharType="begin"/>
                      </w:r>
                      <w:r w:rsidRPr="0089731E">
                        <w:rPr>
                          <w:sz w:val="22"/>
                          <w:szCs w:val="22"/>
                        </w:rPr>
                        <w:instrText xml:space="preserve"> PAGE   \* MERGEFORMAT </w:instrText>
                      </w:r>
                      <w:r w:rsidRPr="0089731E">
                        <w:rPr>
                          <w:sz w:val="22"/>
                          <w:szCs w:val="22"/>
                        </w:rPr>
                        <w:fldChar w:fldCharType="separate"/>
                      </w:r>
                      <w:r>
                        <w:rPr>
                          <w:noProof/>
                          <w:sz w:val="22"/>
                          <w:szCs w:val="22"/>
                        </w:rPr>
                        <w:t>99</w:t>
                      </w:r>
                      <w:r w:rsidRPr="0089731E">
                        <w:rPr>
                          <w:sz w:val="22"/>
                          <w:szCs w:val="22"/>
                        </w:rPr>
                        <w:fldChar w:fldCharType="end"/>
                      </w:r>
                      <w:r w:rsidRPr="0089731E">
                        <w:rPr>
                          <w:sz w:val="22"/>
                          <w:szCs w:val="22"/>
                        </w:rPr>
                        <w:t xml:space="preserve"> </w:t>
                      </w:r>
                      <w:r w:rsidRPr="0089731E">
                        <w:rPr>
                          <w:sz w:val="22"/>
                          <w:szCs w:val="22"/>
                        </w:rPr>
                        <w:fldChar w:fldCharType="begin"/>
                      </w:r>
                      <w:r w:rsidRPr="0089731E">
                        <w:rPr>
                          <w:sz w:val="22"/>
                          <w:szCs w:val="22"/>
                        </w:rPr>
                        <w:instrText xml:space="preserve"> {={PAGE}} \* MERGEFORMAT </w:instrText>
                      </w:r>
                      <w:r w:rsidRPr="0089731E">
                        <w:rPr>
                          <w:sz w:val="22"/>
                          <w:szCs w:val="22"/>
                        </w:rPr>
                        <w:fldChar w:fldCharType="end"/>
                      </w:r>
                    </w:p>
                  </w:txbxContent>
                </v:textbox>
              </v:rect>
              <v:rect id="Rectangle 330" o:spid="_x0000_s132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" filled="f" stroked="f">
                <v:textbox inset="1pt,1pt,1pt,1pt">
                  <w:txbxContent>
                    <w:p w14:paraId="6B7B03D7" w14:textId="2DB58358" w:rsidR="009F3B54" w:rsidRPr="006A13BB" w:rsidRDefault="009F3B54" w:rsidP="007A5CA6">
                      <w:pPr>
                        <w:pStyle w:val="a7"/>
                        <w:jc w:val="center"/>
                        <w:rPr>
                          <w:color w:val="000000" w:themeColor="text1"/>
                        </w:rPr>
                      </w:pPr>
                      <w:r>
                        <w:rPr>
                          <w:color w:val="000000" w:themeColor="text1"/>
                          <w:lang w:val="ru-RU"/>
                        </w:rPr>
                        <w:t>ДП</w:t>
                      </w:r>
                      <w:r w:rsidRPr="00732B48">
                        <w:rPr>
                          <w:color w:val="000000" w:themeColor="text1"/>
                          <w:lang w:val="ru-RU"/>
                        </w:rPr>
                        <w:t>.</w:t>
                      </w:r>
                      <w:r w:rsidR="006A13BB" w:rsidRPr="006A13BB">
                        <w:rPr>
                          <w:color w:val="000000" w:themeColor="text1"/>
                        </w:rPr>
                        <w:t>253126ФМБД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w:t>
                      </w:r>
                      <w:r w:rsidR="006A13BB">
                        <w:rPr>
                          <w:color w:val="000000" w:themeColor="text1"/>
                        </w:rPr>
                        <w:t>Е4</w:t>
                      </w:r>
                    </w:p>
                    <w:p w14:paraId="694F42B8" w14:textId="77777777" w:rsidR="009F3B54" w:rsidRPr="008963D8" w:rsidRDefault="009F3B54" w:rsidP="0086139A"/>
                  </w:txbxContent>
                </v:textbox>
              </v:rect>
              <w10:wrap anchorx="page" anchory="page"/>
              <w10:anchorlock/>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0A34" w14:textId="77777777" w:rsidR="009F3B54" w:rsidRDefault="009F3B54" w:rsidP="0086139A">
    <w:pPr>
      <w:pStyle w:val="a5"/>
    </w:pPr>
    <w:r w:rsidRPr="00083F49">
      <w:rPr>
        <w:noProof/>
        <w:lang w:val="ru-RU" w:eastAsia="ru-RU"/>
      </w:rPr>
      <mc:AlternateContent>
        <mc:Choice Requires="wpg">
          <w:drawing>
            <wp:anchor distT="0" distB="0" distL="114300" distR="114300" simplePos="0" relativeHeight="251753472" behindDoc="1" locked="0" layoutInCell="0" allowOverlap="1" wp14:anchorId="2E8C1DD7" wp14:editId="50617B8D">
              <wp:simplePos x="0" y="0"/>
              <wp:positionH relativeFrom="margin">
                <wp:posOffset>-425450</wp:posOffset>
              </wp:positionH>
              <wp:positionV relativeFrom="page">
                <wp:posOffset>438923</wp:posOffset>
              </wp:positionV>
              <wp:extent cx="6663690" cy="10031730"/>
              <wp:effectExtent l="0" t="0" r="22860" b="26670"/>
              <wp:wrapNone/>
              <wp:docPr id="445"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690" cy="10031730"/>
                        <a:chOff x="10" y="-31"/>
                        <a:chExt cx="20001" cy="20020"/>
                      </a:xfrm>
                    </wpg:grpSpPr>
                    <wps:wsp>
                      <wps:cNvPr id="446"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0"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1"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2"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3"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4"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5"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6"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2"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3"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658723" w14:textId="77777777" w:rsidR="009F3B54" w:rsidRDefault="009F3B54" w:rsidP="001003EB">
                            <w:pPr>
                              <w:pStyle w:val="a7"/>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454"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1BD17B" w14:textId="77777777" w:rsidR="009F3B54" w:rsidRDefault="009F3B54" w:rsidP="001003EB">
                            <w:pPr>
                              <w:pStyle w:val="a7"/>
                              <w:jc w:val="center"/>
                              <w:rPr>
                                <w:sz w:val="18"/>
                              </w:rPr>
                            </w:pPr>
                            <w:r>
                              <w:rPr>
                                <w:sz w:val="18"/>
                              </w:rPr>
                              <w:t>Арк.</w:t>
                            </w:r>
                          </w:p>
                        </w:txbxContent>
                      </wps:txbx>
                      <wps:bodyPr rot="0" vert="horz" wrap="square" lIns="12700" tIns="12700" rIns="12700" bIns="12700" anchor="t" anchorCtr="0" upright="1">
                        <a:noAutofit/>
                      </wps:bodyPr>
                    </wps:wsp>
                    <wps:wsp>
                      <wps:cNvPr id="490"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1B89CE" w14:textId="77777777" w:rsidR="009F3B54" w:rsidRDefault="009F3B54" w:rsidP="001003EB">
                            <w:pPr>
                              <w:pStyle w:val="a7"/>
                              <w:jc w:val="center"/>
                              <w:rPr>
                                <w:sz w:val="18"/>
                              </w:rPr>
                            </w:pPr>
                            <w:r>
                              <w:rPr>
                                <w:sz w:val="18"/>
                              </w:rPr>
                              <w:t>№ докум.</w:t>
                            </w:r>
                          </w:p>
                        </w:txbxContent>
                      </wps:txbx>
                      <wps:bodyPr rot="0" vert="horz" wrap="square" lIns="12700" tIns="12700" rIns="12700" bIns="12700" anchor="t" anchorCtr="0" upright="1">
                        <a:noAutofit/>
                      </wps:bodyPr>
                    </wps:wsp>
                    <wps:wsp>
                      <wps:cNvPr id="491"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070385" w14:textId="77777777" w:rsidR="009F3B54" w:rsidRDefault="009F3B54" w:rsidP="001003EB">
                            <w:pPr>
                              <w:pStyle w:val="a7"/>
                              <w:jc w:val="center"/>
                              <w:rPr>
                                <w:sz w:val="18"/>
                              </w:rPr>
                            </w:pPr>
                            <w:r>
                              <w:rPr>
                                <w:sz w:val="18"/>
                              </w:rPr>
                              <w:t>Підпис</w:t>
                            </w:r>
                          </w:p>
                        </w:txbxContent>
                      </wps:txbx>
                      <wps:bodyPr rot="0" vert="horz" wrap="square" lIns="12700" tIns="12700" rIns="12700" bIns="12700" anchor="t" anchorCtr="0" upright="1">
                        <a:noAutofit/>
                      </wps:bodyPr>
                    </wps:wsp>
                    <wps:wsp>
                      <wps:cNvPr id="492"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25D21F" w14:textId="77777777" w:rsidR="009F3B54" w:rsidRDefault="009F3B54" w:rsidP="001003EB">
                            <w:pPr>
                              <w:pStyle w:val="a7"/>
                              <w:jc w:val="center"/>
                              <w:rPr>
                                <w:sz w:val="18"/>
                              </w:rPr>
                            </w:pPr>
                            <w:r>
                              <w:rPr>
                                <w:sz w:val="18"/>
                              </w:rPr>
                              <w:t>Дата</w:t>
                            </w:r>
                          </w:p>
                        </w:txbxContent>
                      </wps:txbx>
                      <wps:bodyPr rot="0" vert="horz" wrap="square" lIns="12700" tIns="12700" rIns="12700" bIns="12700" anchor="t" anchorCtr="0" upright="1">
                        <a:noAutofit/>
                      </wps:bodyPr>
                    </wps:wsp>
                    <wps:wsp>
                      <wps:cNvPr id="455"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0942D1" w14:textId="77777777" w:rsidR="009F3B54" w:rsidRDefault="009F3B54" w:rsidP="001003EB">
                            <w:pPr>
                              <w:pStyle w:val="a7"/>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494"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DED75" w14:textId="51E5DCC3" w:rsidR="009F3B54" w:rsidRPr="00121BE5" w:rsidRDefault="00983379" w:rsidP="001003EB">
                            <w:pPr>
                              <w:pStyle w:val="a7"/>
                              <w:jc w:val="center"/>
                              <w:rPr>
                                <w:sz w:val="18"/>
                              </w:rPr>
                            </w:pPr>
                            <w:r>
                              <w:rPr>
                                <w:sz w:val="18"/>
                                <w:lang w:val="en-US"/>
                              </w:rPr>
                              <w:t>10</w:t>
                            </w:r>
                            <w:r w:rsidR="00121BE5">
                              <w:rPr>
                                <w:sz w:val="18"/>
                              </w:rPr>
                              <w:t>4</w:t>
                            </w:r>
                          </w:p>
                        </w:txbxContent>
                      </wps:txbx>
                      <wps:bodyPr rot="0" vert="horz" wrap="square" lIns="12700" tIns="12700" rIns="12700" bIns="12700" anchor="t" anchorCtr="0" upright="1">
                        <a:noAutofit/>
                      </wps:bodyPr>
                    </wps:wsp>
                    <wps:wsp>
                      <wps:cNvPr id="495" name="Rectangle 7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6E8419" w14:textId="04396644" w:rsidR="009F3B54" w:rsidRPr="0071190A" w:rsidRDefault="009F3B54" w:rsidP="001003EB">
                            <w:pPr>
                              <w:pStyle w:val="a7"/>
                              <w:jc w:val="center"/>
                              <w:rPr>
                                <w:rFonts w:ascii="Journal" w:hAnsi="Journal"/>
                              </w:rPr>
                            </w:pPr>
                            <w:r>
                              <w:rPr>
                                <w:lang w:val="ru-RU"/>
                              </w:rPr>
                              <w:t>ДП</w:t>
                            </w:r>
                            <w:r>
                              <w:t>.</w:t>
                            </w:r>
                            <w:r w:rsidR="00214567" w:rsidRPr="00214567">
                              <w:t>253126ФМБД</w:t>
                            </w:r>
                            <w:r>
                              <w:t>.2</w:t>
                            </w:r>
                            <w:r>
                              <w:rPr>
                                <w:lang w:val="ru-RU"/>
                              </w:rPr>
                              <w:t>6</w:t>
                            </w:r>
                            <w:r>
                              <w:t>.000.</w:t>
                            </w:r>
                            <w:r w:rsidR="001736F2">
                              <w:t>Е4</w:t>
                            </w:r>
                          </w:p>
                          <w:p w14:paraId="61CE7C6F" w14:textId="77777777" w:rsidR="009F3B54" w:rsidRDefault="009F3B54" w:rsidP="001003EB">
                            <w:pPr>
                              <w:pStyle w:val="a7"/>
                              <w:jc w:val="center"/>
                              <w:rPr>
                                <w:rFonts w:ascii="Journal" w:hAnsi="Journal"/>
                                <w:lang w:val="ru-RU"/>
                              </w:rPr>
                            </w:pPr>
                          </w:p>
                        </w:txbxContent>
                      </wps:txbx>
                      <wps:bodyPr rot="0" vert="horz" wrap="square" lIns="12700" tIns="12700" rIns="12700" bIns="12700" anchor="t" anchorCtr="0" upright="1">
                        <a:noAutofit/>
                      </wps:bodyPr>
                    </wps:wsp>
                    <wps:wsp>
                      <wps:cNvPr id="496"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7"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8"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9"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0"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56" name="Group 80"/>
                      <wpg:cNvGrpSpPr>
                        <a:grpSpLocks/>
                      </wpg:cNvGrpSpPr>
                      <wpg:grpSpPr bwMode="auto">
                        <a:xfrm>
                          <a:off x="39" y="18267"/>
                          <a:ext cx="4801" cy="310"/>
                          <a:chOff x="0" y="0"/>
                          <a:chExt cx="19999" cy="20000"/>
                        </a:xfrm>
                      </wpg:grpSpPr>
                      <wps:wsp>
                        <wps:cNvPr id="502"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9C6E3A" w14:textId="77777777" w:rsidR="009F3B54" w:rsidRDefault="009F3B54" w:rsidP="001003EB">
                              <w:pPr>
                                <w:pStyle w:val="a7"/>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503"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F3A32" w14:textId="06086DBC" w:rsidR="009F3B54" w:rsidRPr="007429D5" w:rsidRDefault="007429D5" w:rsidP="007A5CA6">
                              <w:pPr>
                                <w:pStyle w:val="a7"/>
                                <w:rPr>
                                  <w:rFonts w:cs="Arial"/>
                                  <w:i w:val="0"/>
                                  <w:sz w:val="16"/>
                                  <w:szCs w:val="16"/>
                                </w:rPr>
                              </w:pPr>
                              <w:r>
                                <w:rPr>
                                  <w:rFonts w:cs="Courier New"/>
                                  <w:sz w:val="16"/>
                                </w:rPr>
                                <w:t>Ковальчук О.</w:t>
                              </w:r>
                              <w:r w:rsidR="005734C3">
                                <w:rPr>
                                  <w:rFonts w:cs="Courier New"/>
                                  <w:sz w:val="16"/>
                                </w:rPr>
                                <w:t xml:space="preserve"> </w:t>
                              </w:r>
                              <w:r>
                                <w:rPr>
                                  <w:rFonts w:cs="Courier New"/>
                                  <w:sz w:val="16"/>
                                </w:rPr>
                                <w:t>В.</w:t>
                              </w:r>
                            </w:p>
                          </w:txbxContent>
                        </wps:txbx>
                        <wps:bodyPr rot="0" vert="horz" wrap="square" lIns="12700" tIns="12700" rIns="12700" bIns="12700" anchor="t" anchorCtr="0" upright="1">
                          <a:noAutofit/>
                        </wps:bodyPr>
                      </wps:wsp>
                    </wpg:grpSp>
                    <wpg:grpSp>
                      <wpg:cNvPr id="504" name="Group 83"/>
                      <wpg:cNvGrpSpPr>
                        <a:grpSpLocks/>
                      </wpg:cNvGrpSpPr>
                      <wpg:grpSpPr bwMode="auto">
                        <a:xfrm>
                          <a:off x="39" y="18614"/>
                          <a:ext cx="4801" cy="309"/>
                          <a:chOff x="0" y="0"/>
                          <a:chExt cx="19999" cy="20000"/>
                        </a:xfrm>
                      </wpg:grpSpPr>
                      <wps:wsp>
                        <wps:cNvPr id="505"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484930" w14:textId="77777777" w:rsidR="009F3B54" w:rsidRDefault="009F3B54" w:rsidP="001003EB">
                              <w:pPr>
                                <w:pStyle w:val="a7"/>
                                <w:rPr>
                                  <w:sz w:val="18"/>
                                </w:rPr>
                              </w:pPr>
                              <w:r>
                                <w:rPr>
                                  <w:sz w:val="18"/>
                                </w:rPr>
                                <w:t xml:space="preserve"> Перевір.</w:t>
                              </w:r>
                            </w:p>
                          </w:txbxContent>
                        </wps:txbx>
                        <wps:bodyPr rot="0" vert="horz" wrap="square" lIns="12700" tIns="12700" rIns="12700" bIns="12700" anchor="t" anchorCtr="0" upright="1">
                          <a:noAutofit/>
                        </wps:bodyPr>
                      </wps:wsp>
                      <wps:wsp>
                        <wps:cNvPr id="476"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1235E3" w14:textId="77777777" w:rsidR="00983379" w:rsidRPr="00983379" w:rsidRDefault="00983379" w:rsidP="00983379">
                              <w:pPr>
                                <w:pStyle w:val="a7"/>
                                <w:rPr>
                                  <w:rFonts w:ascii="Journal" w:hAnsi="Journal"/>
                                  <w:sz w:val="16"/>
                                  <w:szCs w:val="16"/>
                                </w:rPr>
                              </w:pPr>
                              <w:r w:rsidRPr="00983379">
                                <w:rPr>
                                  <w:rFonts w:ascii="Journal" w:hAnsi="Journal"/>
                                  <w:sz w:val="16"/>
                                  <w:szCs w:val="16"/>
                                </w:rPr>
                                <w:t>Саєнко А. А.</w:t>
                              </w:r>
                            </w:p>
                            <w:p w14:paraId="5D5B5986" w14:textId="2AD7B7ED" w:rsidR="009F3B54" w:rsidRPr="00983379" w:rsidRDefault="009F3B54" w:rsidP="001003EB">
                              <w:pPr>
                                <w:pStyle w:val="a7"/>
                                <w:rPr>
                                  <w:rFonts w:ascii="Journal" w:hAnsi="Journal"/>
                                  <w:sz w:val="16"/>
                                  <w:szCs w:val="16"/>
                                  <w:lang w:val="en-US"/>
                                </w:rPr>
                              </w:pPr>
                            </w:p>
                          </w:txbxContent>
                        </wps:txbx>
                        <wps:bodyPr rot="0" vert="horz" wrap="square" lIns="12700" tIns="12700" rIns="12700" bIns="12700" anchor="t" anchorCtr="0" upright="1">
                          <a:noAutofit/>
                        </wps:bodyPr>
                      </wps:wsp>
                    </wpg:grpSp>
                    <wpg:grpSp>
                      <wpg:cNvPr id="507" name="Group 86"/>
                      <wpg:cNvGrpSpPr>
                        <a:grpSpLocks/>
                      </wpg:cNvGrpSpPr>
                      <wpg:grpSpPr bwMode="auto">
                        <a:xfrm>
                          <a:off x="39" y="18969"/>
                          <a:ext cx="4801" cy="309"/>
                          <a:chOff x="0" y="0"/>
                          <a:chExt cx="19999" cy="20000"/>
                        </a:xfrm>
                      </wpg:grpSpPr>
                      <wps:wsp>
                        <wps:cNvPr id="508"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84E131" w14:textId="77777777" w:rsidR="009F3B54" w:rsidRDefault="009F3B54" w:rsidP="001003EB">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509"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2DC98D" w14:textId="42D7A65B" w:rsidR="009F3B54" w:rsidRPr="00B540E9" w:rsidRDefault="005734C3" w:rsidP="001003EB">
                              <w:pPr>
                                <w:pStyle w:val="a7"/>
                                <w:rPr>
                                  <w:sz w:val="16"/>
                                </w:rPr>
                              </w:pPr>
                              <w:r w:rsidRPr="00B540E9">
                                <w:rPr>
                                  <w:sz w:val="16"/>
                                </w:rPr>
                                <w:t>Морохович В. С.</w:t>
                              </w:r>
                            </w:p>
                          </w:txbxContent>
                        </wps:txbx>
                        <wps:bodyPr rot="0" vert="horz" wrap="square" lIns="12700" tIns="12700" rIns="12700" bIns="12700" anchor="t" anchorCtr="0" upright="1">
                          <a:noAutofit/>
                        </wps:bodyPr>
                      </wps:wsp>
                    </wpg:grpSp>
                    <wpg:grpSp>
                      <wpg:cNvPr id="510" name="Group 89"/>
                      <wpg:cNvGrpSpPr>
                        <a:grpSpLocks/>
                      </wpg:cNvGrpSpPr>
                      <wpg:grpSpPr bwMode="auto">
                        <a:xfrm>
                          <a:off x="39" y="19314"/>
                          <a:ext cx="4801" cy="310"/>
                          <a:chOff x="0" y="0"/>
                          <a:chExt cx="19999" cy="20000"/>
                        </a:xfrm>
                      </wpg:grpSpPr>
                      <wps:wsp>
                        <wps:cNvPr id="511"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435482" w14:textId="77777777" w:rsidR="009F3B54" w:rsidRDefault="009F3B54" w:rsidP="001003EB">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512"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46F093" w14:textId="77777777" w:rsidR="009F3B54" w:rsidRPr="00B13D94" w:rsidRDefault="009F3B54"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wps:txbx>
                        <wps:bodyPr rot="0" vert="horz" wrap="square" lIns="12700" tIns="12700" rIns="12700" bIns="12700" anchor="t" anchorCtr="0" upright="1">
                          <a:noAutofit/>
                        </wps:bodyPr>
                      </wps:wsp>
                    </wpg:grpSp>
                    <wpg:grpSp>
                      <wpg:cNvPr id="513" name="Group 92"/>
                      <wpg:cNvGrpSpPr>
                        <a:grpSpLocks/>
                      </wpg:cNvGrpSpPr>
                      <wpg:grpSpPr bwMode="auto">
                        <a:xfrm>
                          <a:off x="39" y="19660"/>
                          <a:ext cx="4801" cy="309"/>
                          <a:chOff x="0" y="0"/>
                          <a:chExt cx="19999" cy="20000"/>
                        </a:xfrm>
                      </wpg:grpSpPr>
                      <wps:wsp>
                        <wps:cNvPr id="514"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09C6D1" w14:textId="77777777" w:rsidR="009F3B54" w:rsidRDefault="009F3B54" w:rsidP="001003EB">
                              <w:pPr>
                                <w:pStyle w:val="a7"/>
                                <w:rPr>
                                  <w:sz w:val="18"/>
                                </w:rPr>
                              </w:pPr>
                              <w:r>
                                <w:rPr>
                                  <w:sz w:val="18"/>
                                </w:rPr>
                                <w:t xml:space="preserve"> Затверд.</w:t>
                              </w:r>
                            </w:p>
                          </w:txbxContent>
                        </wps:txbx>
                        <wps:bodyPr rot="0" vert="horz" wrap="square" lIns="12700" tIns="12700" rIns="12700" bIns="12700" anchor="t" anchorCtr="0" upright="1">
                          <a:noAutofit/>
                        </wps:bodyPr>
                      </wps:wsp>
                      <wps:wsp>
                        <wps:cNvPr id="515"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C7BBB" w14:textId="77777777" w:rsidR="009F3B54" w:rsidRPr="00706C07" w:rsidRDefault="009F3B54" w:rsidP="001003EB">
                              <w:pPr>
                                <w:pStyle w:val="a7"/>
                                <w:rPr>
                                  <w:sz w:val="16"/>
                                  <w:szCs w:val="16"/>
                                </w:rPr>
                              </w:pPr>
                              <w:r>
                                <w:rPr>
                                  <w:sz w:val="16"/>
                                  <w:szCs w:val="16"/>
                                </w:rPr>
                                <w:t>Лінчук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516"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7"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F31B8" w14:textId="35844681" w:rsidR="00983379" w:rsidRPr="0008692A" w:rsidRDefault="00983379" w:rsidP="00983379">
                            <w:pPr>
                              <w:pStyle w:val="FrameTitle"/>
                              <w:rPr>
                                <w:bCs/>
                                <w:i/>
                                <w:iCs/>
                                <w:lang w:val="en-US"/>
                              </w:rPr>
                            </w:pPr>
                            <w:r w:rsidRPr="0008692A">
                              <w:rPr>
                                <w:bCs/>
                                <w:i/>
                                <w:iCs/>
                              </w:rPr>
                              <w:t>Розробка системи для швидких онлайн-опитувань з контролем унікальності</w:t>
                            </w:r>
                          </w:p>
                          <w:p w14:paraId="08C6065B" w14:textId="5FB83A3D" w:rsidR="009F3B54" w:rsidRPr="0008692A" w:rsidRDefault="009F3B54" w:rsidP="009F3B54">
                            <w:pPr>
                              <w:pStyle w:val="FrameTitle"/>
                              <w:rPr>
                                <w:bCs/>
                                <w:i/>
                                <w:iCs/>
                                <w:lang w:val="en-US"/>
                              </w:rPr>
                            </w:pPr>
                            <w:r w:rsidRPr="0008692A">
                              <w:rPr>
                                <w:bCs/>
                                <w:i/>
                                <w:iCs/>
                              </w:rPr>
                              <w:t xml:space="preserve">Додаток </w:t>
                            </w:r>
                            <w:r w:rsidR="00CD27BD" w:rsidRPr="0008692A">
                              <w:rPr>
                                <w:bCs/>
                                <w:i/>
                                <w:iCs/>
                              </w:rPr>
                              <w:t>4</w:t>
                            </w:r>
                            <w:r w:rsidRPr="0008692A">
                              <w:rPr>
                                <w:bCs/>
                                <w:i/>
                                <w:iCs/>
                              </w:rPr>
                              <w:t xml:space="preserve"> </w:t>
                            </w:r>
                            <w:r w:rsidR="00983379" w:rsidRPr="0008692A">
                              <w:rPr>
                                <w:bCs/>
                                <w:i/>
                                <w:iCs/>
                              </w:rPr>
                              <w:t>Блок-схеми алгоритмів програмних модулів</w:t>
                            </w:r>
                          </w:p>
                        </w:txbxContent>
                      </wps:txbx>
                      <wps:bodyPr rot="0" vert="horz" wrap="square" lIns="12700" tIns="12700" rIns="12700" bIns="12700" anchor="ctr" anchorCtr="0" upright="1">
                        <a:noAutofit/>
                      </wps:bodyPr>
                    </wps:wsp>
                    <wps:wsp>
                      <wps:cNvPr id="518"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0"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1"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BAF248" w14:textId="77777777" w:rsidR="009F3B54" w:rsidRDefault="009F3B54" w:rsidP="001003EB">
                            <w:pPr>
                              <w:pStyle w:val="a7"/>
                              <w:jc w:val="center"/>
                              <w:rPr>
                                <w:sz w:val="18"/>
                              </w:rPr>
                            </w:pPr>
                            <w:r>
                              <w:rPr>
                                <w:sz w:val="18"/>
                              </w:rPr>
                              <w:t>Літ.</w:t>
                            </w:r>
                          </w:p>
                        </w:txbxContent>
                      </wps:txbx>
                      <wps:bodyPr rot="0" vert="horz" wrap="square" lIns="12700" tIns="12700" rIns="12700" bIns="12700" anchor="t" anchorCtr="0" upright="1">
                        <a:noAutofit/>
                      </wps:bodyPr>
                    </wps:wsp>
                    <wps:wsp>
                      <wps:cNvPr id="522"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E5A4EE" w14:textId="77777777" w:rsidR="009F3B54" w:rsidRDefault="009F3B54" w:rsidP="001003EB">
                            <w:pPr>
                              <w:pStyle w:val="a7"/>
                              <w:jc w:val="center"/>
                              <w:rPr>
                                <w:rFonts w:ascii="Journal" w:hAnsi="Journal"/>
                                <w:sz w:val="18"/>
                              </w:rPr>
                            </w:pPr>
                            <w:r>
                              <w:rPr>
                                <w:sz w:val="18"/>
                              </w:rPr>
                              <w:t>Ар</w:t>
                            </w:r>
                            <w:r>
                              <w:rPr>
                                <w:sz w:val="18"/>
                                <w:lang w:val="ru-RU"/>
                              </w:rPr>
                              <w:t>к</w:t>
                            </w:r>
                            <w:r>
                              <w:rPr>
                                <w:sz w:val="18"/>
                              </w:rPr>
                              <w:t>ушів</w:t>
                            </w:r>
                          </w:p>
                        </w:txbxContent>
                      </wps:txbx>
                      <wps:bodyPr rot="0" vert="horz" wrap="square" lIns="12700" tIns="12700" rIns="12700" bIns="12700" anchor="t" anchorCtr="0" upright="1">
                        <a:noAutofit/>
                      </wps:bodyPr>
                    </wps:wsp>
                    <wps:wsp>
                      <wps:cNvPr id="523" name="Rectangle 10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C8903C" w14:textId="5F26322E" w:rsidR="009F3B54" w:rsidRPr="00754A9D" w:rsidRDefault="00463F42" w:rsidP="00463F42">
                            <w:pPr>
                              <w:ind w:firstLine="0"/>
                              <w:jc w:val="center"/>
                              <w:rPr>
                                <w:rFonts w:ascii="ISOCPEUR" w:hAnsi="ISOCPEUR"/>
                                <w:i/>
                              </w:rPr>
                            </w:pPr>
                            <w:r>
                              <w:rPr>
                                <w:rFonts w:ascii="ISOCPEUR" w:hAnsi="ISOCPEUR"/>
                                <w:i/>
                                <w:sz w:val="18"/>
                              </w:rPr>
                              <w:t>17</w:t>
                            </w:r>
                            <w:r w:rsidR="00121BE5">
                              <w:rPr>
                                <w:rFonts w:ascii="ISOCPEUR" w:hAnsi="ISOCPEUR"/>
                                <w:i/>
                                <w:sz w:val="18"/>
                              </w:rPr>
                              <w:t>1</w:t>
                            </w:r>
                          </w:p>
                        </w:txbxContent>
                      </wps:txbx>
                      <wps:bodyPr rot="0" vert="horz" wrap="square" lIns="12700" tIns="12700" rIns="12700" bIns="12700" anchor="t" anchorCtr="0" upright="1">
                        <a:noAutofit/>
                      </wps:bodyPr>
                    </wps:wsp>
                    <wps:wsp>
                      <wps:cNvPr id="524"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5"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6" name="Rectangle 105"/>
                      <wps:cNvSpPr>
                        <a:spLocks noChangeArrowheads="1"/>
                      </wps:cNvSpPr>
                      <wps:spPr bwMode="auto">
                        <a:xfrm>
                          <a:off x="14295" y="19115"/>
                          <a:ext cx="5609"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F0D8A6" w14:textId="4BD03B2F" w:rsidR="009F3B54" w:rsidRPr="000350C7" w:rsidRDefault="009F3B54" w:rsidP="001003EB">
                            <w:pPr>
                              <w:pStyle w:val="a7"/>
                              <w:jc w:val="center"/>
                              <w:rPr>
                                <w:sz w:val="20"/>
                                <w:szCs w:val="16"/>
                              </w:rPr>
                            </w:pPr>
                            <w:r w:rsidRPr="000350C7">
                              <w:rPr>
                                <w:sz w:val="20"/>
                                <w:szCs w:val="16"/>
                              </w:rPr>
                              <w:t xml:space="preserve">ПГФК ДВНЗ УжНУ </w:t>
                            </w:r>
                          </w:p>
                          <w:p w14:paraId="48B41B71" w14:textId="03AE62EF" w:rsidR="009F3B54" w:rsidRPr="00983379" w:rsidRDefault="009F3B54" w:rsidP="001003EB">
                            <w:pPr>
                              <w:pStyle w:val="a7"/>
                              <w:jc w:val="center"/>
                              <w:rPr>
                                <w:rFonts w:ascii="Journal" w:hAnsi="Journal"/>
                                <w:sz w:val="20"/>
                                <w:szCs w:val="16"/>
                                <w:lang w:val="en-US"/>
                              </w:rPr>
                            </w:pPr>
                            <w:r w:rsidRPr="000350C7">
                              <w:rPr>
                                <w:sz w:val="20"/>
                                <w:szCs w:val="16"/>
                              </w:rPr>
                              <w:t>КН-</w:t>
                            </w:r>
                            <w:r w:rsidR="00983379">
                              <w:rPr>
                                <w:sz w:val="20"/>
                                <w:szCs w:val="16"/>
                                <w:lang w:val="en-US"/>
                              </w:rPr>
                              <w:t>42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C1DD7" id="_x0000_s1326" style="position:absolute;left:0;text-align:left;margin-left:-33.5pt;margin-top:34.55pt;width:524.7pt;height:789.9pt;z-index:-251563008;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" o:allowincell="f">
              <v:rect id="Rectangle 57" o:spid="_x0000_s132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" filled="f" strokeweight="2pt"/>
              <v:line id="Line 58" o:spid="_x0000_s13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bkxAAAANwAAAAPAAAAZHJzL2Rvd25yZXYueG1sRI9Ba8JA&#10;FITvQv/D8gredFOx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BCepuTEAAAA3AAAAA8A&#10;AAAAAAAAAAAAAAAABwIAAGRycy9kb3ducmV2LnhtbFBLBQYAAAAAAwADALcAAAD4AgAAAAA=&#10;" strokeweight="2pt"/>
              <v:line id="Line 59" o:spid="_x0000_s13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" strokeweight="2pt"/>
              <v:line id="Line 60" o:spid="_x0000_s13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" strokeweight="2pt"/>
              <v:line id="Line 61" o:spid="_x0000_s13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" strokeweight="2pt"/>
              <v:line id="Line 62" o:spid="_x0000_s13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" strokeweight="2pt"/>
              <v:line id="Line 63" o:spid="_x0000_s13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" strokeweight="2pt"/>
              <v:line id="Line 64" o:spid="_x0000_s13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" strokeweight="2pt"/>
              <v:line id="Line 65" o:spid="_x0000_s13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" strokeweight="1pt"/>
              <v:line id="Line 66" o:spid="_x0000_s13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" strokeweight="1pt"/>
              <v:rect id="Rectangle 67" o:spid="_x0000_s13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" filled="f" stroked="f" strokeweight=".25pt">
                <v:textbox inset="1pt,1pt,1pt,1pt">
                  <w:txbxContent>
                    <w:p w14:paraId="6B658723" w14:textId="77777777" w:rsidR="009F3B54" w:rsidRDefault="009F3B54" w:rsidP="001003EB">
                      <w:pPr>
                        <w:pStyle w:val="a7"/>
                        <w:jc w:val="center"/>
                        <w:rPr>
                          <w:rFonts w:ascii="Journal" w:hAnsi="Journal"/>
                          <w:sz w:val="18"/>
                        </w:rPr>
                      </w:pPr>
                      <w:r>
                        <w:rPr>
                          <w:sz w:val="18"/>
                        </w:rPr>
                        <w:t>Змн</w:t>
                      </w:r>
                      <w:r>
                        <w:rPr>
                          <w:rFonts w:ascii="Journal" w:hAnsi="Journal"/>
                          <w:sz w:val="18"/>
                        </w:rPr>
                        <w:t>.</w:t>
                      </w:r>
                    </w:p>
                  </w:txbxContent>
                </v:textbox>
              </v:rect>
              <v:rect id="Rectangle 68" o:spid="_x0000_s13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" filled="f" stroked="f" strokeweight=".25pt">
                <v:textbox inset="1pt,1pt,1pt,1pt">
                  <w:txbxContent>
                    <w:p w14:paraId="261BD17B" w14:textId="77777777" w:rsidR="009F3B54" w:rsidRDefault="009F3B54" w:rsidP="001003EB">
                      <w:pPr>
                        <w:pStyle w:val="a7"/>
                        <w:jc w:val="center"/>
                        <w:rPr>
                          <w:sz w:val="18"/>
                        </w:rPr>
                      </w:pPr>
                      <w:r>
                        <w:rPr>
                          <w:sz w:val="18"/>
                        </w:rPr>
                        <w:t>Арк.</w:t>
                      </w:r>
                    </w:p>
                  </w:txbxContent>
                </v:textbox>
              </v:rect>
              <v:rect id="Rectangle 69" o:spid="_x0000_s13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" filled="f" stroked="f" strokeweight=".25pt">
                <v:textbox inset="1pt,1pt,1pt,1pt">
                  <w:txbxContent>
                    <w:p w14:paraId="7E1B89CE" w14:textId="77777777" w:rsidR="009F3B54" w:rsidRDefault="009F3B54" w:rsidP="001003EB">
                      <w:pPr>
                        <w:pStyle w:val="a7"/>
                        <w:jc w:val="center"/>
                        <w:rPr>
                          <w:sz w:val="18"/>
                        </w:rPr>
                      </w:pPr>
                      <w:r>
                        <w:rPr>
                          <w:sz w:val="18"/>
                        </w:rPr>
                        <w:t>№ докум.</w:t>
                      </w:r>
                    </w:p>
                  </w:txbxContent>
                </v:textbox>
              </v:rect>
              <v:rect id="Rectangle 70" o:spid="_x0000_s13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" filled="f" stroked="f" strokeweight=".25pt">
                <v:textbox inset="1pt,1pt,1pt,1pt">
                  <w:txbxContent>
                    <w:p w14:paraId="0C070385" w14:textId="77777777" w:rsidR="009F3B54" w:rsidRDefault="009F3B54" w:rsidP="001003EB">
                      <w:pPr>
                        <w:pStyle w:val="a7"/>
                        <w:jc w:val="center"/>
                        <w:rPr>
                          <w:sz w:val="18"/>
                        </w:rPr>
                      </w:pPr>
                      <w:r>
                        <w:rPr>
                          <w:sz w:val="18"/>
                        </w:rPr>
                        <w:t>Підпис</w:t>
                      </w:r>
                    </w:p>
                  </w:txbxContent>
                </v:textbox>
              </v:rect>
              <v:rect id="Rectangle 71" o:spid="_x0000_s13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" filled="f" stroked="f" strokeweight=".25pt">
                <v:textbox inset="1pt,1pt,1pt,1pt">
                  <w:txbxContent>
                    <w:p w14:paraId="2825D21F" w14:textId="77777777" w:rsidR="009F3B54" w:rsidRDefault="009F3B54" w:rsidP="001003EB">
                      <w:pPr>
                        <w:pStyle w:val="a7"/>
                        <w:jc w:val="center"/>
                        <w:rPr>
                          <w:sz w:val="18"/>
                        </w:rPr>
                      </w:pPr>
                      <w:r>
                        <w:rPr>
                          <w:sz w:val="18"/>
                        </w:rPr>
                        <w:t>Дата</w:t>
                      </w:r>
                    </w:p>
                  </w:txbxContent>
                </v:textbox>
              </v:rect>
              <v:rect id="Rectangle 72" o:spid="_x0000_s13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" filled="f" stroked="f" strokeweight=".25pt">
                <v:textbox inset="1pt,1pt,1pt,1pt">
                  <w:txbxContent>
                    <w:p w14:paraId="270942D1" w14:textId="77777777" w:rsidR="009F3B54" w:rsidRDefault="009F3B54" w:rsidP="001003EB">
                      <w:pPr>
                        <w:pStyle w:val="a7"/>
                        <w:jc w:val="center"/>
                        <w:rPr>
                          <w:rFonts w:ascii="Journal" w:hAnsi="Journal"/>
                          <w:sz w:val="18"/>
                        </w:rPr>
                      </w:pPr>
                      <w:r>
                        <w:rPr>
                          <w:sz w:val="18"/>
                        </w:rPr>
                        <w:t>Арк.</w:t>
                      </w:r>
                    </w:p>
                  </w:txbxContent>
                </v:textbox>
              </v:rect>
              <v:rect id="Rectangle 73" o:spid="_x0000_s13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" filled="f" stroked="f" strokeweight=".25pt">
                <v:textbox inset="1pt,1pt,1pt,1pt">
                  <w:txbxContent>
                    <w:p w14:paraId="3ECDED75" w14:textId="51E5DCC3" w:rsidR="009F3B54" w:rsidRPr="00121BE5" w:rsidRDefault="00983379" w:rsidP="001003EB">
                      <w:pPr>
                        <w:pStyle w:val="a7"/>
                        <w:jc w:val="center"/>
                        <w:rPr>
                          <w:sz w:val="18"/>
                        </w:rPr>
                      </w:pPr>
                      <w:r>
                        <w:rPr>
                          <w:sz w:val="18"/>
                          <w:lang w:val="en-US"/>
                        </w:rPr>
                        <w:t>10</w:t>
                      </w:r>
                      <w:r w:rsidR="00121BE5">
                        <w:rPr>
                          <w:sz w:val="18"/>
                        </w:rPr>
                        <w:t>4</w:t>
                      </w:r>
                    </w:p>
                  </w:txbxContent>
                </v:textbox>
              </v:rect>
              <v:rect id="Rectangle 74" o:spid="_x0000_s13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" filled="f" stroked="f" strokeweight=".25pt">
                <v:textbox inset="1pt,1pt,1pt,1pt">
                  <w:txbxContent>
                    <w:p w14:paraId="236E8419" w14:textId="04396644" w:rsidR="009F3B54" w:rsidRPr="0071190A" w:rsidRDefault="009F3B54" w:rsidP="001003EB">
                      <w:pPr>
                        <w:pStyle w:val="a7"/>
                        <w:jc w:val="center"/>
                        <w:rPr>
                          <w:rFonts w:ascii="Journal" w:hAnsi="Journal"/>
                        </w:rPr>
                      </w:pPr>
                      <w:r>
                        <w:rPr>
                          <w:lang w:val="ru-RU"/>
                        </w:rPr>
                        <w:t>ДП</w:t>
                      </w:r>
                      <w:r>
                        <w:t>.</w:t>
                      </w:r>
                      <w:r w:rsidR="00214567" w:rsidRPr="00214567">
                        <w:t>253126ФМБД</w:t>
                      </w:r>
                      <w:r>
                        <w:t>.2</w:t>
                      </w:r>
                      <w:r>
                        <w:rPr>
                          <w:lang w:val="ru-RU"/>
                        </w:rPr>
                        <w:t>6</w:t>
                      </w:r>
                      <w:r>
                        <w:t>.000.</w:t>
                      </w:r>
                      <w:r w:rsidR="001736F2">
                        <w:t>Е4</w:t>
                      </w:r>
                    </w:p>
                    <w:p w14:paraId="61CE7C6F" w14:textId="77777777" w:rsidR="009F3B54" w:rsidRDefault="009F3B54" w:rsidP="001003EB">
                      <w:pPr>
                        <w:pStyle w:val="a7"/>
                        <w:jc w:val="center"/>
                        <w:rPr>
                          <w:rFonts w:ascii="Journal" w:hAnsi="Journal"/>
                          <w:lang w:val="ru-RU"/>
                        </w:rPr>
                      </w:pPr>
                    </w:p>
                  </w:txbxContent>
                </v:textbox>
              </v:rect>
              <v:line id="Line 75" o:spid="_x0000_s13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" strokeweight="2pt"/>
              <v:line id="Line 76" o:spid="_x0000_s13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" strokeweight="2pt"/>
              <v:line id="Line 77" o:spid="_x0000_s13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" strokeweight="1pt"/>
              <v:line id="Line 78" o:spid="_x0000_s13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" strokeweight="1pt"/>
              <v:line id="Line 79" o:spid="_x0000_s13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" strokeweight="1pt"/>
              <v:group id="Group 80" o:spid="_x0000_s13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rect id="Rectangle 81" o:spid="_x0000_s13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" filled="f" stroked="f" strokeweight=".25pt">
                  <v:textbox inset="1pt,1pt,1pt,1pt">
                    <w:txbxContent>
                      <w:p w14:paraId="1A9C6E3A" w14:textId="77777777" w:rsidR="009F3B54" w:rsidRDefault="009F3B54" w:rsidP="001003EB">
                        <w:pPr>
                          <w:pStyle w:val="a7"/>
                          <w:rPr>
                            <w:rFonts w:ascii="Journal" w:hAnsi="Journal"/>
                            <w:sz w:val="18"/>
                          </w:rPr>
                        </w:pPr>
                        <w:r>
                          <w:rPr>
                            <w:sz w:val="18"/>
                          </w:rPr>
                          <w:t xml:space="preserve"> Розро</w:t>
                        </w:r>
                        <w:r>
                          <w:rPr>
                            <w:rFonts w:ascii="Journal" w:hAnsi="Journal"/>
                            <w:sz w:val="18"/>
                          </w:rPr>
                          <w:t>б.</w:t>
                        </w:r>
                      </w:p>
                    </w:txbxContent>
                  </v:textbox>
                </v:rect>
                <v:rect id="Rectangle 82" o:spid="_x0000_s13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" filled="f" stroked="f" strokeweight=".25pt">
                  <v:textbox inset="1pt,1pt,1pt,1pt">
                    <w:txbxContent>
                      <w:p w14:paraId="15EF3A32" w14:textId="06086DBC" w:rsidR="009F3B54" w:rsidRPr="007429D5" w:rsidRDefault="007429D5" w:rsidP="007A5CA6">
                        <w:pPr>
                          <w:pStyle w:val="a7"/>
                          <w:rPr>
                            <w:rFonts w:cs="Arial"/>
                            <w:i w:val="0"/>
                            <w:sz w:val="16"/>
                            <w:szCs w:val="16"/>
                          </w:rPr>
                        </w:pPr>
                        <w:r>
                          <w:rPr>
                            <w:rFonts w:cs="Courier New"/>
                            <w:sz w:val="16"/>
                          </w:rPr>
                          <w:t>Ковальчук О.</w:t>
                        </w:r>
                        <w:r w:rsidR="005734C3">
                          <w:rPr>
                            <w:rFonts w:cs="Courier New"/>
                            <w:sz w:val="16"/>
                          </w:rPr>
                          <w:t xml:space="preserve"> </w:t>
                        </w:r>
                        <w:r>
                          <w:rPr>
                            <w:rFonts w:cs="Courier New"/>
                            <w:sz w:val="16"/>
                          </w:rPr>
                          <w:t>В.</w:t>
                        </w:r>
                      </w:p>
                    </w:txbxContent>
                  </v:textbox>
                </v:rect>
              </v:group>
              <v:group id="Group 83" o:spid="_x0000_s13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rect id="Rectangle 84" o:spid="_x0000_s13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" filled="f" stroked="f" strokeweight=".25pt">
                  <v:textbox inset="1pt,1pt,1pt,1pt">
                    <w:txbxContent>
                      <w:p w14:paraId="0C484930" w14:textId="77777777" w:rsidR="009F3B54" w:rsidRDefault="009F3B54" w:rsidP="001003EB">
                        <w:pPr>
                          <w:pStyle w:val="a7"/>
                          <w:rPr>
                            <w:sz w:val="18"/>
                          </w:rPr>
                        </w:pPr>
                        <w:r>
                          <w:rPr>
                            <w:sz w:val="18"/>
                          </w:rPr>
                          <w:t xml:space="preserve"> Перевір.</w:t>
                        </w:r>
                      </w:p>
                    </w:txbxContent>
                  </v:textbox>
                </v:rect>
                <v:rect id="Rectangle 85" o:spid="_x0000_s13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" filled="f" stroked="f" strokeweight=".25pt">
                  <v:textbox inset="1pt,1pt,1pt,1pt">
                    <w:txbxContent>
                      <w:p w14:paraId="091235E3" w14:textId="77777777" w:rsidR="00983379" w:rsidRPr="00983379" w:rsidRDefault="00983379" w:rsidP="00983379">
                        <w:pPr>
                          <w:pStyle w:val="a7"/>
                          <w:rPr>
                            <w:rFonts w:ascii="Journal" w:hAnsi="Journal"/>
                            <w:sz w:val="16"/>
                            <w:szCs w:val="16"/>
                          </w:rPr>
                        </w:pPr>
                        <w:r w:rsidRPr="00983379">
                          <w:rPr>
                            <w:rFonts w:ascii="Journal" w:hAnsi="Journal"/>
                            <w:sz w:val="16"/>
                            <w:szCs w:val="16"/>
                          </w:rPr>
                          <w:t>Саєнко А. А.</w:t>
                        </w:r>
                      </w:p>
                      <w:p w14:paraId="5D5B5986" w14:textId="2AD7B7ED" w:rsidR="009F3B54" w:rsidRPr="00983379" w:rsidRDefault="009F3B54" w:rsidP="001003EB">
                        <w:pPr>
                          <w:pStyle w:val="a7"/>
                          <w:rPr>
                            <w:rFonts w:ascii="Journal" w:hAnsi="Journal"/>
                            <w:sz w:val="16"/>
                            <w:szCs w:val="16"/>
                            <w:lang w:val="en-US"/>
                          </w:rPr>
                        </w:pPr>
                      </w:p>
                    </w:txbxContent>
                  </v:textbox>
                </v:rect>
              </v:group>
              <v:group id="Group 86" o:spid="_x0000_s13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rect id="Rectangle 87" o:spid="_x0000_s13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" filled="f" stroked="f" strokeweight=".25pt">
                  <v:textbox inset="1pt,1pt,1pt,1pt">
                    <w:txbxContent>
                      <w:p w14:paraId="0284E131" w14:textId="77777777" w:rsidR="009F3B54" w:rsidRDefault="009F3B54" w:rsidP="001003EB">
                        <w:pPr>
                          <w:pStyle w:val="a7"/>
                          <w:rPr>
                            <w:sz w:val="18"/>
                          </w:rPr>
                        </w:pPr>
                        <w:r>
                          <w:rPr>
                            <w:sz w:val="18"/>
                          </w:rPr>
                          <w:t xml:space="preserve"> Реценз.</w:t>
                        </w:r>
                      </w:p>
                    </w:txbxContent>
                  </v:textbox>
                </v:rect>
                <v:rect id="Rectangle 88" o:spid="_x0000_s13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inset="1pt,1pt,1pt,1pt">
                    <w:txbxContent>
                      <w:p w14:paraId="602DC98D" w14:textId="42D7A65B" w:rsidR="009F3B54" w:rsidRPr="00B540E9" w:rsidRDefault="005734C3" w:rsidP="001003EB">
                        <w:pPr>
                          <w:pStyle w:val="a7"/>
                          <w:rPr>
                            <w:sz w:val="16"/>
                          </w:rPr>
                        </w:pPr>
                        <w:r w:rsidRPr="00B540E9">
                          <w:rPr>
                            <w:sz w:val="16"/>
                          </w:rPr>
                          <w:t>Морохович В. С.</w:t>
                        </w:r>
                      </w:p>
                    </w:txbxContent>
                  </v:textbox>
                </v:rect>
              </v:group>
              <v:group id="Group 89" o:spid="_x0000_s13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rect id="Rectangle 90" o:spid="_x0000_s13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" filled="f" stroked="f" strokeweight=".25pt">
                  <v:textbox inset="1pt,1pt,1pt,1pt">
                    <w:txbxContent>
                      <w:p w14:paraId="4A435482" w14:textId="77777777" w:rsidR="009F3B54" w:rsidRDefault="009F3B54" w:rsidP="001003EB">
                        <w:pPr>
                          <w:pStyle w:val="a7"/>
                          <w:rPr>
                            <w:sz w:val="18"/>
                          </w:rPr>
                        </w:pPr>
                        <w:r>
                          <w:rPr>
                            <w:sz w:val="18"/>
                          </w:rPr>
                          <w:t xml:space="preserve"> Н. контр.</w:t>
                        </w:r>
                      </w:p>
                    </w:txbxContent>
                  </v:textbox>
                </v:rect>
                <v:rect id="Rectangle 91" o:spid="_x0000_s13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7546F093" w14:textId="77777777" w:rsidR="009F3B54" w:rsidRPr="00B13D94" w:rsidRDefault="009F3B54"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v:textbox>
                </v:rect>
              </v:group>
              <v:group id="Group 92" o:spid="_x0000_s13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rect id="Rectangle 93" o:spid="_x0000_s13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2B09C6D1" w14:textId="77777777" w:rsidR="009F3B54" w:rsidRDefault="009F3B54" w:rsidP="001003EB">
                        <w:pPr>
                          <w:pStyle w:val="a7"/>
                          <w:rPr>
                            <w:sz w:val="18"/>
                          </w:rPr>
                        </w:pPr>
                        <w:r>
                          <w:rPr>
                            <w:sz w:val="18"/>
                          </w:rPr>
                          <w:t xml:space="preserve"> Затверд.</w:t>
                        </w:r>
                      </w:p>
                    </w:txbxContent>
                  </v:textbox>
                </v:rect>
                <v:rect id="Rectangle 94" o:spid="_x0000_s13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" filled="f" stroked="f" strokeweight=".25pt">
                  <v:textbox inset="1pt,1pt,1pt,1pt">
                    <w:txbxContent>
                      <w:p w14:paraId="428C7BBB" w14:textId="77777777" w:rsidR="009F3B54" w:rsidRPr="00706C07" w:rsidRDefault="009F3B54" w:rsidP="001003EB">
                        <w:pPr>
                          <w:pStyle w:val="a7"/>
                          <w:rPr>
                            <w:sz w:val="16"/>
                            <w:szCs w:val="16"/>
                          </w:rPr>
                        </w:pPr>
                        <w:r>
                          <w:rPr>
                            <w:sz w:val="16"/>
                            <w:szCs w:val="16"/>
                          </w:rPr>
                          <w:t>Лінчук Н.</w:t>
                        </w:r>
                        <w:r>
                          <w:rPr>
                            <w:sz w:val="16"/>
                            <w:szCs w:val="16"/>
                            <w:lang w:val="en-US"/>
                          </w:rPr>
                          <w:t xml:space="preserve"> </w:t>
                        </w:r>
                        <w:r>
                          <w:rPr>
                            <w:sz w:val="16"/>
                            <w:szCs w:val="16"/>
                          </w:rPr>
                          <w:t>Л.</w:t>
                        </w:r>
                      </w:p>
                    </w:txbxContent>
                  </v:textbox>
                </v:rect>
              </v:group>
              <v:line id="Line 95" o:spid="_x0000_s13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" strokeweight="2pt"/>
              <v:rect id="Rectangle 96" o:spid="_x0000_s136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" filled="f" stroked="f" strokeweight=".25pt">
                <v:textbox inset="1pt,1pt,1pt,1pt">
                  <w:txbxContent>
                    <w:p w14:paraId="399F31B8" w14:textId="35844681" w:rsidR="00983379" w:rsidRPr="0008692A" w:rsidRDefault="00983379" w:rsidP="00983379">
                      <w:pPr>
                        <w:pStyle w:val="FrameTitle"/>
                        <w:rPr>
                          <w:bCs/>
                          <w:i/>
                          <w:iCs/>
                          <w:lang w:val="en-US"/>
                        </w:rPr>
                      </w:pPr>
                      <w:r w:rsidRPr="0008692A">
                        <w:rPr>
                          <w:bCs/>
                          <w:i/>
                          <w:iCs/>
                        </w:rPr>
                        <w:t>Розробка системи для швидких онлайн-опитувань з контролем унікальності</w:t>
                      </w:r>
                    </w:p>
                    <w:p w14:paraId="08C6065B" w14:textId="5FB83A3D" w:rsidR="009F3B54" w:rsidRPr="0008692A" w:rsidRDefault="009F3B54" w:rsidP="009F3B54">
                      <w:pPr>
                        <w:pStyle w:val="FrameTitle"/>
                        <w:rPr>
                          <w:bCs/>
                          <w:i/>
                          <w:iCs/>
                          <w:lang w:val="en-US"/>
                        </w:rPr>
                      </w:pPr>
                      <w:r w:rsidRPr="0008692A">
                        <w:rPr>
                          <w:bCs/>
                          <w:i/>
                          <w:iCs/>
                        </w:rPr>
                        <w:t xml:space="preserve">Додаток </w:t>
                      </w:r>
                      <w:r w:rsidR="00CD27BD" w:rsidRPr="0008692A">
                        <w:rPr>
                          <w:bCs/>
                          <w:i/>
                          <w:iCs/>
                        </w:rPr>
                        <w:t>4</w:t>
                      </w:r>
                      <w:r w:rsidRPr="0008692A">
                        <w:rPr>
                          <w:bCs/>
                          <w:i/>
                          <w:iCs/>
                        </w:rPr>
                        <w:t xml:space="preserve"> </w:t>
                      </w:r>
                      <w:r w:rsidR="00983379" w:rsidRPr="0008692A">
                        <w:rPr>
                          <w:bCs/>
                          <w:i/>
                          <w:iCs/>
                        </w:rPr>
                        <w:t>Блок-схеми алгоритмів програмних модулів</w:t>
                      </w:r>
                    </w:p>
                  </w:txbxContent>
                </v:textbox>
              </v:rect>
              <v:line id="Line 97" o:spid="_x0000_s13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" strokeweight="2pt"/>
              <v:line id="Line 98" o:spid="_x0000_s13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" strokeweight="2pt"/>
              <v:line id="Line 99" o:spid="_x0000_s13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" strokeweight="2pt"/>
              <v:rect id="Rectangle 100" o:spid="_x0000_s13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" filled="f" stroked="f" strokeweight=".25pt">
                <v:textbox inset="1pt,1pt,1pt,1pt">
                  <w:txbxContent>
                    <w:p w14:paraId="6EBAF248" w14:textId="77777777" w:rsidR="009F3B54" w:rsidRDefault="009F3B54" w:rsidP="001003EB">
                      <w:pPr>
                        <w:pStyle w:val="a7"/>
                        <w:jc w:val="center"/>
                        <w:rPr>
                          <w:sz w:val="18"/>
                        </w:rPr>
                      </w:pPr>
                      <w:r>
                        <w:rPr>
                          <w:sz w:val="18"/>
                        </w:rPr>
                        <w:t>Літ.</w:t>
                      </w:r>
                    </w:p>
                  </w:txbxContent>
                </v:textbox>
              </v:rect>
              <v:rect id="Rectangle 101" o:spid="_x0000_s13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" filled="f" stroked="f" strokeweight=".25pt">
                <v:textbox inset="1pt,1pt,1pt,1pt">
                  <w:txbxContent>
                    <w:p w14:paraId="7AE5A4EE" w14:textId="77777777" w:rsidR="009F3B54" w:rsidRDefault="009F3B54" w:rsidP="001003EB">
                      <w:pPr>
                        <w:pStyle w:val="a7"/>
                        <w:jc w:val="center"/>
                        <w:rPr>
                          <w:rFonts w:ascii="Journal" w:hAnsi="Journal"/>
                          <w:sz w:val="18"/>
                        </w:rPr>
                      </w:pPr>
                      <w:r>
                        <w:rPr>
                          <w:sz w:val="18"/>
                        </w:rPr>
                        <w:t>Ар</w:t>
                      </w:r>
                      <w:r>
                        <w:rPr>
                          <w:sz w:val="18"/>
                          <w:lang w:val="ru-RU"/>
                        </w:rPr>
                        <w:t>к</w:t>
                      </w:r>
                      <w:r>
                        <w:rPr>
                          <w:sz w:val="18"/>
                        </w:rPr>
                        <w:t>ушів</w:t>
                      </w:r>
                    </w:p>
                  </w:txbxContent>
                </v:textbox>
              </v:rect>
              <v:rect id="Rectangle 102" o:spid="_x0000_s13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" filled="f" stroked="f" strokeweight=".25pt">
                <v:textbox inset="1pt,1pt,1pt,1pt">
                  <w:txbxContent>
                    <w:p w14:paraId="16C8903C" w14:textId="5F26322E" w:rsidR="009F3B54" w:rsidRPr="00754A9D" w:rsidRDefault="00463F42" w:rsidP="00463F42">
                      <w:pPr>
                        <w:ind w:firstLine="0"/>
                        <w:jc w:val="center"/>
                        <w:rPr>
                          <w:rFonts w:ascii="ISOCPEUR" w:hAnsi="ISOCPEUR"/>
                          <w:i/>
                        </w:rPr>
                      </w:pPr>
                      <w:r>
                        <w:rPr>
                          <w:rFonts w:ascii="ISOCPEUR" w:hAnsi="ISOCPEUR"/>
                          <w:i/>
                          <w:sz w:val="18"/>
                        </w:rPr>
                        <w:t>17</w:t>
                      </w:r>
                      <w:r w:rsidR="00121BE5">
                        <w:rPr>
                          <w:rFonts w:ascii="ISOCPEUR" w:hAnsi="ISOCPEUR"/>
                          <w:i/>
                          <w:sz w:val="18"/>
                        </w:rPr>
                        <w:t>1</w:t>
                      </w:r>
                    </w:p>
                  </w:txbxContent>
                </v:textbox>
              </v:rect>
              <v:line id="Line 103" o:spid="_x0000_s13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104" o:spid="_x0000_s13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" strokeweight="1pt"/>
              <v:rect id="Rectangle 105" o:spid="_x0000_s1375" style="position:absolute;left:14295;top:19115;width:560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" filled="f" stroked="f" strokeweight=".25pt">
                <v:textbox inset="1pt,1pt,1pt,1pt">
                  <w:txbxContent>
                    <w:p w14:paraId="0EF0D8A6" w14:textId="4BD03B2F" w:rsidR="009F3B54" w:rsidRPr="000350C7" w:rsidRDefault="009F3B54" w:rsidP="001003EB">
                      <w:pPr>
                        <w:pStyle w:val="a7"/>
                        <w:jc w:val="center"/>
                        <w:rPr>
                          <w:sz w:val="20"/>
                          <w:szCs w:val="16"/>
                        </w:rPr>
                      </w:pPr>
                      <w:r w:rsidRPr="000350C7">
                        <w:rPr>
                          <w:sz w:val="20"/>
                          <w:szCs w:val="16"/>
                        </w:rPr>
                        <w:t xml:space="preserve">ПГФК ДВНЗ УжНУ </w:t>
                      </w:r>
                    </w:p>
                    <w:p w14:paraId="48B41B71" w14:textId="03AE62EF" w:rsidR="009F3B54" w:rsidRPr="00983379" w:rsidRDefault="009F3B54" w:rsidP="001003EB">
                      <w:pPr>
                        <w:pStyle w:val="a7"/>
                        <w:jc w:val="center"/>
                        <w:rPr>
                          <w:rFonts w:ascii="Journal" w:hAnsi="Journal"/>
                          <w:sz w:val="20"/>
                          <w:szCs w:val="16"/>
                          <w:lang w:val="en-US"/>
                        </w:rPr>
                      </w:pPr>
                      <w:r w:rsidRPr="000350C7">
                        <w:rPr>
                          <w:sz w:val="20"/>
                          <w:szCs w:val="16"/>
                        </w:rPr>
                        <w:t>КН-</w:t>
                      </w:r>
                      <w:r w:rsidR="00983379">
                        <w:rPr>
                          <w:sz w:val="20"/>
                          <w:szCs w:val="16"/>
                          <w:lang w:val="en-US"/>
                        </w:rPr>
                        <w:t>42</w:t>
                      </w:r>
                    </w:p>
                  </w:txbxContent>
                </v:textbox>
              </v:rect>
              <w10:wrap anchorx="margin"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BCD5E" w14:textId="77777777" w:rsidR="00F64A30" w:rsidRPr="00D02BC7" w:rsidRDefault="00F64A30" w:rsidP="0086139A">
    <w:pPr>
      <w:pStyle w:val="a5"/>
    </w:pPr>
    <w:r>
      <w:rPr>
        <w:noProof/>
        <w:lang w:val="ru-RU" w:eastAsia="ru-RU"/>
      </w:rPr>
      <mc:AlternateContent>
        <mc:Choice Requires="wpg">
          <w:drawing>
            <wp:anchor distT="0" distB="0" distL="114300" distR="114300" simplePos="0" relativeHeight="251714560" behindDoc="0" locked="1" layoutInCell="1" allowOverlap="1" wp14:anchorId="46CD9DC6" wp14:editId="592A8EB1">
              <wp:simplePos x="0" y="0"/>
              <wp:positionH relativeFrom="page">
                <wp:posOffset>644525</wp:posOffset>
              </wp:positionH>
              <wp:positionV relativeFrom="page">
                <wp:posOffset>457200</wp:posOffset>
              </wp:positionV>
              <wp:extent cx="6624955" cy="9944100"/>
              <wp:effectExtent l="0" t="0" r="23495" b="38100"/>
              <wp:wrapNone/>
              <wp:docPr id="1170974140"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955" cy="9944100"/>
                        <a:chOff x="0" y="0"/>
                        <a:chExt cx="20000" cy="20000"/>
                      </a:xfrm>
                    </wpg:grpSpPr>
                    <wps:wsp>
                      <wps:cNvPr id="1170974141"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974142"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0974143"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7"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8"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9"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98E80F" w14:textId="77777777" w:rsidR="00F64A30" w:rsidRDefault="00F64A30" w:rsidP="001B2ED5">
                            <w:pPr>
                              <w:pStyle w:val="a7"/>
                              <w:jc w:val="center"/>
                              <w:rPr>
                                <w:sz w:val="18"/>
                              </w:rPr>
                            </w:pPr>
                            <w:r w:rsidRPr="009D7B9E">
                              <w:rPr>
                                <w:sz w:val="18"/>
                              </w:rPr>
                              <w:t>Змн</w:t>
                            </w:r>
                            <w:r>
                              <w:rPr>
                                <w:rFonts w:ascii="ISOCPEUR Cyr" w:hAnsi="ISOCPEUR Cyr"/>
                                <w:sz w:val="18"/>
                              </w:rPr>
                              <w:t>.</w:t>
                            </w:r>
                          </w:p>
                        </w:txbxContent>
                      </wps:txbx>
                      <wps:bodyPr rot="0" vert="horz" wrap="square" lIns="12700" tIns="12700" rIns="12700" bIns="12700" anchor="t" anchorCtr="0" upright="1">
                        <a:noAutofit/>
                      </wps:bodyPr>
                    </wps:wsp>
                    <wps:wsp>
                      <wps:cNvPr id="93"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5F3919" w14:textId="77777777" w:rsidR="00F64A30" w:rsidRDefault="00F64A30" w:rsidP="001B2ED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94"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38F23" w14:textId="77777777" w:rsidR="00F64A30" w:rsidRPr="009D7B9E" w:rsidRDefault="00F64A30" w:rsidP="001B2ED5">
                            <w:pPr>
                              <w:pStyle w:val="a7"/>
                              <w:jc w:val="center"/>
                              <w:rPr>
                                <w:sz w:val="18"/>
                              </w:rPr>
                            </w:pPr>
                            <w:r w:rsidRPr="009D7B9E">
                              <w:rPr>
                                <w:sz w:val="18"/>
                              </w:rPr>
                              <w:t>№ докум.</w:t>
                            </w:r>
                          </w:p>
                        </w:txbxContent>
                      </wps:txbx>
                      <wps:bodyPr rot="0" vert="horz" wrap="square" lIns="12700" tIns="12700" rIns="12700" bIns="12700" anchor="t" anchorCtr="0" upright="1">
                        <a:noAutofit/>
                      </wps:bodyPr>
                    </wps:wsp>
                    <wps:wsp>
                      <wps:cNvPr id="95"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DCF2D8" w14:textId="77777777" w:rsidR="00F64A30" w:rsidRPr="009D7B9E" w:rsidRDefault="00F64A30" w:rsidP="001B2ED5">
                            <w:pPr>
                              <w:pStyle w:val="a7"/>
                              <w:jc w:val="center"/>
                              <w:rPr>
                                <w:sz w:val="18"/>
                              </w:rPr>
                            </w:pPr>
                            <w:r w:rsidRPr="009D7B9E">
                              <w:rPr>
                                <w:sz w:val="18"/>
                              </w:rPr>
                              <w:t>Підпис</w:t>
                            </w:r>
                          </w:p>
                        </w:txbxContent>
                      </wps:txbx>
                      <wps:bodyPr rot="0" vert="horz" wrap="square" lIns="12700" tIns="12700" rIns="12700" bIns="12700" anchor="t" anchorCtr="0" upright="1">
                        <a:noAutofit/>
                      </wps:bodyPr>
                    </wps:wsp>
                    <wps:wsp>
                      <wps:cNvPr id="527"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F77986" w14:textId="77777777" w:rsidR="00F64A30" w:rsidRPr="009D7B9E" w:rsidRDefault="00F64A30" w:rsidP="001B2ED5">
                            <w:pPr>
                              <w:pStyle w:val="a7"/>
                              <w:jc w:val="center"/>
                              <w:rPr>
                                <w:sz w:val="18"/>
                              </w:rPr>
                            </w:pPr>
                            <w:r w:rsidRPr="009D7B9E">
                              <w:rPr>
                                <w:sz w:val="18"/>
                              </w:rPr>
                              <w:t>Дата</w:t>
                            </w:r>
                          </w:p>
                        </w:txbxContent>
                      </wps:txbx>
                      <wps:bodyPr rot="0" vert="horz" wrap="square" lIns="12700" tIns="12700" rIns="12700" bIns="12700" anchor="t" anchorCtr="0" upright="1">
                        <a:noAutofit/>
                      </wps:bodyPr>
                    </wps:wsp>
                    <wps:wsp>
                      <wps:cNvPr id="1170974144"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8D8AD8" w14:textId="77777777" w:rsidR="00F64A30" w:rsidRDefault="00F64A30" w:rsidP="001B2ED5">
                            <w:pPr>
                              <w:pStyle w:val="a7"/>
                              <w:jc w:val="center"/>
                              <w:rPr>
                                <w:sz w:val="18"/>
                              </w:rPr>
                            </w:pPr>
                            <w:r w:rsidRPr="009D7B9E">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1170974145"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F7F3E4" w14:textId="77777777" w:rsidR="00F64A30" w:rsidRPr="0089731E" w:rsidRDefault="00000000" w:rsidP="001B2ED5">
                            <w:pPr>
                              <w:pStyle w:val="a7"/>
                              <w:jc w:val="center"/>
                              <w:rPr>
                                <w:sz w:val="22"/>
                                <w:szCs w:val="22"/>
                              </w:rPr>
                            </w:pPr>
                            <w:sdt>
                              <w:sdtPr>
                                <w:rPr>
                                  <w:sz w:val="22"/>
                                  <w:szCs w:val="22"/>
                                </w:rPr>
                                <w:id w:val="-1596091669"/>
                                <w:docPartObj>
                                  <w:docPartGallery w:val="Page Numbers (Bottom of Page)"/>
                                  <w:docPartUnique/>
                                </w:docPartObj>
                              </w:sdtPr>
                              <w:sdtContent>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separate"/>
                                </w:r>
                                <w:r w:rsidR="00F64A30">
                                  <w:rPr>
                                    <w:noProof/>
                                    <w:sz w:val="22"/>
                                    <w:szCs w:val="22"/>
                                  </w:rPr>
                                  <w:t>140</w:t>
                                </w:r>
                                <w:r w:rsidR="00F64A30" w:rsidRPr="0089731E">
                                  <w:rPr>
                                    <w:sz w:val="22"/>
                                    <w:szCs w:val="22"/>
                                  </w:rPr>
                                  <w:fldChar w:fldCharType="end"/>
                                </w:r>
                              </w:sdtContent>
                            </w:sdt>
                            <w:r w:rsidR="00F64A30" w:rsidRPr="0089731E">
                              <w:rPr>
                                <w:sz w:val="22"/>
                                <w:szCs w:val="22"/>
                              </w:rPr>
                              <w:t xml:space="preserve"> </w:t>
                            </w:r>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end"/>
                            </w:r>
                          </w:p>
                        </w:txbxContent>
                      </wps:txbx>
                      <wps:bodyPr rot="0" vert="horz" wrap="square" lIns="12700" tIns="12700" rIns="12700" bIns="12700" anchor="t" anchorCtr="0" upright="1">
                        <a:noAutofit/>
                      </wps:bodyPr>
                    </wps:wsp>
                    <wps:wsp>
                      <wps:cNvPr id="1170974146"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B475A8" w14:textId="10D11485" w:rsidR="00F64A30" w:rsidRPr="00732B48" w:rsidRDefault="00F64A30" w:rsidP="001B2ED5">
                            <w:pPr>
                              <w:pStyle w:val="a7"/>
                              <w:jc w:val="center"/>
                              <w:rPr>
                                <w:color w:val="000000" w:themeColor="text1"/>
                                <w:lang w:val="ru-RU"/>
                              </w:rPr>
                            </w:pPr>
                            <w:r>
                              <w:rPr>
                                <w:color w:val="000000" w:themeColor="text1"/>
                                <w:lang w:val="ru-RU"/>
                              </w:rPr>
                              <w:t>ДП</w:t>
                            </w:r>
                            <w:r w:rsidRPr="00732B48">
                              <w:rPr>
                                <w:color w:val="000000" w:themeColor="text1"/>
                                <w:lang w:val="ru-RU"/>
                              </w:rPr>
                              <w:t>.</w:t>
                            </w:r>
                            <w:r w:rsidR="00A076EB" w:rsidRPr="00A076EB">
                              <w:rPr>
                                <w:color w:val="000000" w:themeColor="text1"/>
                                <w:lang w:val="ru-RU"/>
                              </w:rPr>
                              <w:t>253126ФМБД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3112524C" w14:textId="77777777" w:rsidR="00F64A30" w:rsidRPr="008963D8" w:rsidRDefault="00F64A30" w:rsidP="0086139A"/>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CD9DC6" id="_x0000_s1376" style="position:absolute;left:0;text-align:left;margin-left:50.75pt;margin-top:36pt;width:521.65pt;height:783pt;z-index:2517145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">
              <v:rect id="Rectangle 312" o:spid="_x0000_s13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" filled="f" strokeweight="2pt"/>
              <v:line id="Line 313" o:spid="_x0000_s13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" strokeweight="2pt"/>
              <v:line id="Line 314" o:spid="_x0000_s13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" strokeweight="2pt"/>
              <v:line id="Line 315" o:spid="_x0000_s13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" strokeweight="2pt"/>
              <v:line id="Line 316" o:spid="_x0000_s13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" strokeweight="2pt"/>
              <v:line id="Line 317" o:spid="_x0000_s13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" strokeweight="2pt"/>
              <v:line id="Line 318" o:spid="_x0000_s13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319" o:spid="_x0000_s13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320" o:spid="_x0000_s13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9BXwwAAANsAAAAPAAAAZHJzL2Rvd25yZXYueG1sRI/dagIx&#10;FITvBd8hHKF3NWuh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NSPQV8MAAADbAAAADwAA&#10;AAAAAAAAAAAAAAAHAgAAZHJzL2Rvd25yZXYueG1sUEsFBgAAAAADAAMAtwAAAPcCAAAAAA==&#10;" strokeweight="1pt"/>
              <v:line id="Line 321" o:spid="_x0000_s13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322" o:spid="_x0000_s13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rect id="Rectangle 323" o:spid="_x0000_s13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1198E80F" w14:textId="77777777" w:rsidR="00F64A30" w:rsidRDefault="00F64A30" w:rsidP="001B2ED5">
                      <w:pPr>
                        <w:pStyle w:val="a7"/>
                        <w:jc w:val="center"/>
                        <w:rPr>
                          <w:sz w:val="18"/>
                        </w:rPr>
                      </w:pPr>
                      <w:r w:rsidRPr="009D7B9E">
                        <w:rPr>
                          <w:sz w:val="18"/>
                        </w:rPr>
                        <w:t>Змн</w:t>
                      </w:r>
                      <w:r>
                        <w:rPr>
                          <w:rFonts w:ascii="ISOCPEUR Cyr" w:hAnsi="ISOCPEUR Cyr"/>
                          <w:sz w:val="18"/>
                        </w:rPr>
                        <w:t>.</w:t>
                      </w:r>
                    </w:p>
                  </w:txbxContent>
                </v:textbox>
              </v:rect>
              <v:rect id="Rectangle 324" o:spid="_x0000_s13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725F3919" w14:textId="77777777" w:rsidR="00F64A30" w:rsidRDefault="00F64A30" w:rsidP="001B2ED5">
                      <w:pPr>
                        <w:pStyle w:val="a7"/>
                        <w:jc w:val="center"/>
                        <w:rPr>
                          <w:sz w:val="18"/>
                        </w:rPr>
                      </w:pPr>
                      <w:r w:rsidRPr="009D7B9E">
                        <w:rPr>
                          <w:sz w:val="18"/>
                        </w:rPr>
                        <w:t>Арк</w:t>
                      </w:r>
                      <w:r>
                        <w:rPr>
                          <w:rFonts w:ascii="ISOCPEUR Cyr" w:hAnsi="ISOCPEUR Cyr"/>
                          <w:sz w:val="18"/>
                        </w:rPr>
                        <w:t>.</w:t>
                      </w:r>
                    </w:p>
                  </w:txbxContent>
                </v:textbox>
              </v:rect>
              <v:rect id="Rectangle 325" o:spid="_x0000_s13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09D38F23" w14:textId="77777777" w:rsidR="00F64A30" w:rsidRPr="009D7B9E" w:rsidRDefault="00F64A30" w:rsidP="001B2ED5">
                      <w:pPr>
                        <w:pStyle w:val="a7"/>
                        <w:jc w:val="center"/>
                        <w:rPr>
                          <w:sz w:val="18"/>
                        </w:rPr>
                      </w:pPr>
                      <w:r w:rsidRPr="009D7B9E">
                        <w:rPr>
                          <w:sz w:val="18"/>
                        </w:rPr>
                        <w:t>№ докум.</w:t>
                      </w:r>
                    </w:p>
                  </w:txbxContent>
                </v:textbox>
              </v:rect>
              <v:rect id="Rectangle 326" o:spid="_x0000_s13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14:paraId="33DCF2D8" w14:textId="77777777" w:rsidR="00F64A30" w:rsidRPr="009D7B9E" w:rsidRDefault="00F64A30" w:rsidP="001B2ED5">
                      <w:pPr>
                        <w:pStyle w:val="a7"/>
                        <w:jc w:val="center"/>
                        <w:rPr>
                          <w:sz w:val="18"/>
                        </w:rPr>
                      </w:pPr>
                      <w:r w:rsidRPr="009D7B9E">
                        <w:rPr>
                          <w:sz w:val="18"/>
                        </w:rPr>
                        <w:t>Підпис</w:t>
                      </w:r>
                    </w:p>
                  </w:txbxContent>
                </v:textbox>
              </v:rect>
              <v:rect id="Rectangle 327" o:spid="_x0000_s13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13F77986" w14:textId="77777777" w:rsidR="00F64A30" w:rsidRPr="009D7B9E" w:rsidRDefault="00F64A30" w:rsidP="001B2ED5">
                      <w:pPr>
                        <w:pStyle w:val="a7"/>
                        <w:jc w:val="center"/>
                        <w:rPr>
                          <w:sz w:val="18"/>
                        </w:rPr>
                      </w:pPr>
                      <w:r w:rsidRPr="009D7B9E">
                        <w:rPr>
                          <w:sz w:val="18"/>
                        </w:rPr>
                        <w:t>Дата</w:t>
                      </w:r>
                    </w:p>
                  </w:txbxContent>
                </v:textbox>
              </v:rect>
              <v:rect id="Rectangle 328" o:spid="_x0000_s13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" filled="f" stroked="f" strokeweight=".25pt">
                <v:textbox inset="1pt,1pt,1pt,1pt">
                  <w:txbxContent>
                    <w:p w14:paraId="7D8D8AD8" w14:textId="77777777" w:rsidR="00F64A30" w:rsidRDefault="00F64A30" w:rsidP="001B2ED5">
                      <w:pPr>
                        <w:pStyle w:val="a7"/>
                        <w:jc w:val="center"/>
                        <w:rPr>
                          <w:sz w:val="18"/>
                        </w:rPr>
                      </w:pPr>
                      <w:r w:rsidRPr="009D7B9E">
                        <w:rPr>
                          <w:sz w:val="18"/>
                        </w:rPr>
                        <w:t>Арк</w:t>
                      </w:r>
                      <w:r>
                        <w:rPr>
                          <w:rFonts w:ascii="ISOCPEUR Cyr" w:hAnsi="ISOCPEUR Cyr"/>
                          <w:sz w:val="18"/>
                        </w:rPr>
                        <w:t>.</w:t>
                      </w:r>
                    </w:p>
                  </w:txbxContent>
                </v:textbox>
              </v:rect>
              <v:rect id="Rectangle 329" o:spid="_x0000_s13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" filled="f" stroked="f" strokeweight=".25pt">
                <v:textbox inset="1pt,1pt,1pt,1pt">
                  <w:txbxContent>
                    <w:p w14:paraId="3FF7F3E4" w14:textId="77777777" w:rsidR="00F64A30" w:rsidRPr="0089731E" w:rsidRDefault="00000000" w:rsidP="001B2ED5">
                      <w:pPr>
                        <w:pStyle w:val="a7"/>
                        <w:jc w:val="center"/>
                        <w:rPr>
                          <w:sz w:val="22"/>
                          <w:szCs w:val="22"/>
                        </w:rPr>
                      </w:pPr>
                      <w:sdt>
                        <w:sdtPr>
                          <w:rPr>
                            <w:sz w:val="22"/>
                            <w:szCs w:val="22"/>
                          </w:rPr>
                          <w:id w:val="-1596091669"/>
                          <w:docPartObj>
                            <w:docPartGallery w:val="Page Numbers (Bottom of Page)"/>
                            <w:docPartUnique/>
                          </w:docPartObj>
                        </w:sdtPr>
                        <w:sdtContent>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separate"/>
                          </w:r>
                          <w:r w:rsidR="00F64A30">
                            <w:rPr>
                              <w:noProof/>
                              <w:sz w:val="22"/>
                              <w:szCs w:val="22"/>
                            </w:rPr>
                            <w:t>140</w:t>
                          </w:r>
                          <w:r w:rsidR="00F64A30" w:rsidRPr="0089731E">
                            <w:rPr>
                              <w:sz w:val="22"/>
                              <w:szCs w:val="22"/>
                            </w:rPr>
                            <w:fldChar w:fldCharType="end"/>
                          </w:r>
                        </w:sdtContent>
                      </w:sdt>
                      <w:r w:rsidR="00F64A30" w:rsidRPr="0089731E">
                        <w:rPr>
                          <w:sz w:val="22"/>
                          <w:szCs w:val="22"/>
                        </w:rPr>
                        <w:t xml:space="preserve"> </w:t>
                      </w:r>
                      <w:r w:rsidR="00F64A30" w:rsidRPr="0089731E">
                        <w:rPr>
                          <w:sz w:val="22"/>
                          <w:szCs w:val="22"/>
                        </w:rPr>
                        <w:fldChar w:fldCharType="begin"/>
                      </w:r>
                      <w:r w:rsidR="00F64A30" w:rsidRPr="0089731E">
                        <w:rPr>
                          <w:sz w:val="22"/>
                          <w:szCs w:val="22"/>
                        </w:rPr>
                        <w:instrText xml:space="preserve"> {={PAGE}} \* MERGEFORMAT </w:instrText>
                      </w:r>
                      <w:r w:rsidR="00F64A30" w:rsidRPr="0089731E">
                        <w:rPr>
                          <w:sz w:val="22"/>
                          <w:szCs w:val="22"/>
                        </w:rPr>
                        <w:fldChar w:fldCharType="end"/>
                      </w:r>
                    </w:p>
                  </w:txbxContent>
                </v:textbox>
              </v:rect>
              <v:rect id="Rectangle 330" o:spid="_x0000_s13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" filled="f" stroked="f" strokeweight=".25pt">
                <v:textbox inset="1pt,1pt,1pt,1pt">
                  <w:txbxContent>
                    <w:p w14:paraId="07B475A8" w14:textId="10D11485" w:rsidR="00F64A30" w:rsidRPr="00732B48" w:rsidRDefault="00F64A30" w:rsidP="001B2ED5">
                      <w:pPr>
                        <w:pStyle w:val="a7"/>
                        <w:jc w:val="center"/>
                        <w:rPr>
                          <w:color w:val="000000" w:themeColor="text1"/>
                          <w:lang w:val="ru-RU"/>
                        </w:rPr>
                      </w:pPr>
                      <w:r>
                        <w:rPr>
                          <w:color w:val="000000" w:themeColor="text1"/>
                          <w:lang w:val="ru-RU"/>
                        </w:rPr>
                        <w:t>ДП</w:t>
                      </w:r>
                      <w:r w:rsidRPr="00732B48">
                        <w:rPr>
                          <w:color w:val="000000" w:themeColor="text1"/>
                          <w:lang w:val="ru-RU"/>
                        </w:rPr>
                        <w:t>.</w:t>
                      </w:r>
                      <w:r w:rsidR="00A076EB" w:rsidRPr="00A076EB">
                        <w:rPr>
                          <w:color w:val="000000" w:themeColor="text1"/>
                          <w:lang w:val="ru-RU"/>
                        </w:rPr>
                        <w:t>253126ФМБД</w:t>
                      </w:r>
                      <w:r>
                        <w:rPr>
                          <w:color w:val="000000" w:themeColor="text1"/>
                          <w:lang w:val="ru-RU"/>
                        </w:rPr>
                        <w:t>.</w:t>
                      </w:r>
                      <w:r>
                        <w:rPr>
                          <w:color w:val="000000" w:themeColor="text1"/>
                          <w:lang w:val="en-US"/>
                        </w:rPr>
                        <w:t>2</w:t>
                      </w:r>
                      <w:r>
                        <w:rPr>
                          <w:color w:val="000000" w:themeColor="text1"/>
                          <w:lang w:val="ru-RU"/>
                        </w:rPr>
                        <w:t>6</w:t>
                      </w:r>
                      <w:r w:rsidRPr="00732B48">
                        <w:rPr>
                          <w:color w:val="000000" w:themeColor="text1"/>
                          <w:lang w:val="ru-RU"/>
                        </w:rPr>
                        <w:t>.000.ПЗ</w:t>
                      </w:r>
                    </w:p>
                    <w:p w14:paraId="3112524C" w14:textId="77777777" w:rsidR="00F64A30" w:rsidRPr="008963D8" w:rsidRDefault="00F64A30" w:rsidP="0086139A"/>
                  </w:txbxContent>
                </v:textbox>
              </v:rect>
              <w10:wrap anchorx="page" anchory="page"/>
              <w10:anchorlock/>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315D0" w14:textId="77777777" w:rsidR="00CD27BD" w:rsidRDefault="00CD27BD" w:rsidP="0086139A">
    <w:pPr>
      <w:pStyle w:val="a5"/>
    </w:pPr>
    <w:r w:rsidRPr="00083F49">
      <w:rPr>
        <w:noProof/>
        <w:lang w:val="ru-RU" w:eastAsia="ru-RU"/>
      </w:rPr>
      <mc:AlternateContent>
        <mc:Choice Requires="wpg">
          <w:drawing>
            <wp:anchor distT="0" distB="0" distL="114300" distR="114300" simplePos="0" relativeHeight="251759616" behindDoc="1" locked="0" layoutInCell="0" allowOverlap="1" wp14:anchorId="50B10D5E" wp14:editId="335AACA9">
              <wp:simplePos x="0" y="0"/>
              <wp:positionH relativeFrom="margin">
                <wp:posOffset>-425450</wp:posOffset>
              </wp:positionH>
              <wp:positionV relativeFrom="page">
                <wp:posOffset>438923</wp:posOffset>
              </wp:positionV>
              <wp:extent cx="6663690" cy="10031730"/>
              <wp:effectExtent l="0" t="0" r="22860" b="26670"/>
              <wp:wrapNone/>
              <wp:docPr id="622"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690" cy="10031730"/>
                        <a:chOff x="10" y="-31"/>
                        <a:chExt cx="20001" cy="20020"/>
                      </a:xfrm>
                    </wpg:grpSpPr>
                    <wps:wsp>
                      <wps:cNvPr id="623"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8"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9"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0"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1"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2"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3"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4"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5"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6"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681E24" w14:textId="77777777" w:rsidR="00CD27BD" w:rsidRDefault="00CD27BD" w:rsidP="001003EB">
                            <w:pPr>
                              <w:pStyle w:val="a7"/>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687"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466FEC" w14:textId="77777777" w:rsidR="00CD27BD" w:rsidRDefault="00CD27BD" w:rsidP="001003EB">
                            <w:pPr>
                              <w:pStyle w:val="a7"/>
                              <w:jc w:val="center"/>
                              <w:rPr>
                                <w:sz w:val="18"/>
                              </w:rPr>
                            </w:pPr>
                            <w:r>
                              <w:rPr>
                                <w:sz w:val="18"/>
                              </w:rPr>
                              <w:t>Арк.</w:t>
                            </w:r>
                          </w:p>
                        </w:txbxContent>
                      </wps:txbx>
                      <wps:bodyPr rot="0" vert="horz" wrap="square" lIns="12700" tIns="12700" rIns="12700" bIns="12700" anchor="t" anchorCtr="0" upright="1">
                        <a:noAutofit/>
                      </wps:bodyPr>
                    </wps:wsp>
                    <wps:wsp>
                      <wps:cNvPr id="688"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EDDD0D" w14:textId="77777777" w:rsidR="00CD27BD" w:rsidRDefault="00CD27BD" w:rsidP="001003EB">
                            <w:pPr>
                              <w:pStyle w:val="a7"/>
                              <w:jc w:val="center"/>
                              <w:rPr>
                                <w:sz w:val="18"/>
                              </w:rPr>
                            </w:pPr>
                            <w:r>
                              <w:rPr>
                                <w:sz w:val="18"/>
                              </w:rPr>
                              <w:t>№ докум.</w:t>
                            </w:r>
                          </w:p>
                        </w:txbxContent>
                      </wps:txbx>
                      <wps:bodyPr rot="0" vert="horz" wrap="square" lIns="12700" tIns="12700" rIns="12700" bIns="12700" anchor="t" anchorCtr="0" upright="1">
                        <a:noAutofit/>
                      </wps:bodyPr>
                    </wps:wsp>
                    <wps:wsp>
                      <wps:cNvPr id="689"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7D631F" w14:textId="77777777" w:rsidR="00CD27BD" w:rsidRDefault="00CD27BD" w:rsidP="001003EB">
                            <w:pPr>
                              <w:pStyle w:val="a7"/>
                              <w:jc w:val="center"/>
                              <w:rPr>
                                <w:sz w:val="18"/>
                              </w:rPr>
                            </w:pPr>
                            <w:r>
                              <w:rPr>
                                <w:sz w:val="18"/>
                              </w:rPr>
                              <w:t>Підпис</w:t>
                            </w:r>
                          </w:p>
                        </w:txbxContent>
                      </wps:txbx>
                      <wps:bodyPr rot="0" vert="horz" wrap="square" lIns="12700" tIns="12700" rIns="12700" bIns="12700" anchor="t" anchorCtr="0" upright="1">
                        <a:noAutofit/>
                      </wps:bodyPr>
                    </wps:wsp>
                    <wps:wsp>
                      <wps:cNvPr id="690"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67921" w14:textId="77777777" w:rsidR="00CD27BD" w:rsidRDefault="00CD27BD" w:rsidP="001003EB">
                            <w:pPr>
                              <w:pStyle w:val="a7"/>
                              <w:jc w:val="center"/>
                              <w:rPr>
                                <w:sz w:val="18"/>
                              </w:rPr>
                            </w:pPr>
                            <w:r>
                              <w:rPr>
                                <w:sz w:val="18"/>
                              </w:rPr>
                              <w:t>Дата</w:t>
                            </w:r>
                          </w:p>
                        </w:txbxContent>
                      </wps:txbx>
                      <wps:bodyPr rot="0" vert="horz" wrap="square" lIns="12700" tIns="12700" rIns="12700" bIns="12700" anchor="t" anchorCtr="0" upright="1">
                        <a:noAutofit/>
                      </wps:bodyPr>
                    </wps:wsp>
                    <wps:wsp>
                      <wps:cNvPr id="691"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423D3" w14:textId="77777777" w:rsidR="00CD27BD" w:rsidRDefault="00CD27BD" w:rsidP="001003EB">
                            <w:pPr>
                              <w:pStyle w:val="a7"/>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92"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DE48FA" w14:textId="1820DB9A" w:rsidR="00CD27BD" w:rsidRPr="00121BE5" w:rsidRDefault="00983379" w:rsidP="001003EB">
                            <w:pPr>
                              <w:pStyle w:val="a7"/>
                              <w:jc w:val="center"/>
                              <w:rPr>
                                <w:sz w:val="18"/>
                              </w:rPr>
                            </w:pPr>
                            <w:r>
                              <w:rPr>
                                <w:sz w:val="18"/>
                                <w:lang w:val="en-US"/>
                              </w:rPr>
                              <w:t>10</w:t>
                            </w:r>
                            <w:r w:rsidR="00121BE5">
                              <w:rPr>
                                <w:sz w:val="18"/>
                              </w:rPr>
                              <w:t>8</w:t>
                            </w:r>
                          </w:p>
                        </w:txbxContent>
                      </wps:txbx>
                      <wps:bodyPr rot="0" vert="horz" wrap="square" lIns="12700" tIns="12700" rIns="12700" bIns="12700" anchor="t" anchorCtr="0" upright="1">
                        <a:noAutofit/>
                      </wps:bodyPr>
                    </wps:wsp>
                    <wps:wsp>
                      <wps:cNvPr id="693" name="Rectangle 7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15F2ED" w14:textId="1120E6BE" w:rsidR="00CD27BD" w:rsidRPr="0071190A" w:rsidRDefault="00CD27BD" w:rsidP="001003EB">
                            <w:pPr>
                              <w:pStyle w:val="a7"/>
                              <w:jc w:val="center"/>
                              <w:rPr>
                                <w:rFonts w:ascii="Journal" w:hAnsi="Journal"/>
                              </w:rPr>
                            </w:pPr>
                            <w:r>
                              <w:rPr>
                                <w:lang w:val="ru-RU"/>
                              </w:rPr>
                              <w:t>ДП</w:t>
                            </w:r>
                            <w:r>
                              <w:t>.</w:t>
                            </w:r>
                            <w:r w:rsidR="00214567" w:rsidRPr="00214567">
                              <w:t>253126ФМБД</w:t>
                            </w:r>
                            <w:r>
                              <w:t>.2</w:t>
                            </w:r>
                            <w:r>
                              <w:rPr>
                                <w:lang w:val="ru-RU"/>
                              </w:rPr>
                              <w:t>6</w:t>
                            </w:r>
                            <w:r>
                              <w:t>.000.ПЗ</w:t>
                            </w:r>
                          </w:p>
                          <w:p w14:paraId="0515270C" w14:textId="77777777" w:rsidR="00CD27BD" w:rsidRDefault="00CD27BD" w:rsidP="001003EB">
                            <w:pPr>
                              <w:pStyle w:val="a7"/>
                              <w:jc w:val="center"/>
                              <w:rPr>
                                <w:rFonts w:ascii="Journal" w:hAnsi="Journal"/>
                                <w:lang w:val="ru-RU"/>
                              </w:rPr>
                            </w:pPr>
                          </w:p>
                        </w:txbxContent>
                      </wps:txbx>
                      <wps:bodyPr rot="0" vert="horz" wrap="square" lIns="12700" tIns="12700" rIns="12700" bIns="12700" anchor="t" anchorCtr="0" upright="1">
                        <a:noAutofit/>
                      </wps:bodyPr>
                    </wps:wsp>
                    <wps:wsp>
                      <wps:cNvPr id="694"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5"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7"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6"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37" name="Group 80"/>
                      <wpg:cNvGrpSpPr>
                        <a:grpSpLocks/>
                      </wpg:cNvGrpSpPr>
                      <wpg:grpSpPr bwMode="auto">
                        <a:xfrm>
                          <a:off x="39" y="18267"/>
                          <a:ext cx="4801" cy="310"/>
                          <a:chOff x="0" y="0"/>
                          <a:chExt cx="19999" cy="20000"/>
                        </a:xfrm>
                      </wpg:grpSpPr>
                      <wps:wsp>
                        <wps:cNvPr id="738"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F6A24F" w14:textId="77777777" w:rsidR="00CD27BD" w:rsidRDefault="00CD27BD" w:rsidP="001003EB">
                              <w:pPr>
                                <w:pStyle w:val="a7"/>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39"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D446A5" w14:textId="6615C87F" w:rsidR="00CD27BD" w:rsidRPr="003C5C16" w:rsidRDefault="003C5C16" w:rsidP="007A5CA6">
                              <w:pPr>
                                <w:pStyle w:val="a7"/>
                                <w:rPr>
                                  <w:rFonts w:cs="Arial"/>
                                  <w:i w:val="0"/>
                                  <w:sz w:val="16"/>
                                  <w:szCs w:val="16"/>
                                </w:rPr>
                              </w:pPr>
                              <w:r>
                                <w:rPr>
                                  <w:rFonts w:cs="Courier New"/>
                                  <w:sz w:val="16"/>
                                </w:rPr>
                                <w:t>Ковальчук О.</w:t>
                              </w:r>
                              <w:r w:rsidR="005734C3">
                                <w:rPr>
                                  <w:rFonts w:cs="Courier New"/>
                                  <w:sz w:val="16"/>
                                </w:rPr>
                                <w:t xml:space="preserve"> </w:t>
                              </w:r>
                              <w:r>
                                <w:rPr>
                                  <w:rFonts w:cs="Courier New"/>
                                  <w:sz w:val="16"/>
                                </w:rPr>
                                <w:t>В.</w:t>
                              </w:r>
                            </w:p>
                          </w:txbxContent>
                        </wps:txbx>
                        <wps:bodyPr rot="0" vert="horz" wrap="square" lIns="12700" tIns="12700" rIns="12700" bIns="12700" anchor="t" anchorCtr="0" upright="1">
                          <a:noAutofit/>
                        </wps:bodyPr>
                      </wps:wsp>
                    </wpg:grpSp>
                    <wpg:grpSp>
                      <wpg:cNvPr id="740" name="Group 83"/>
                      <wpg:cNvGrpSpPr>
                        <a:grpSpLocks/>
                      </wpg:cNvGrpSpPr>
                      <wpg:grpSpPr bwMode="auto">
                        <a:xfrm>
                          <a:off x="39" y="18614"/>
                          <a:ext cx="4801" cy="309"/>
                          <a:chOff x="0" y="0"/>
                          <a:chExt cx="19999" cy="20000"/>
                        </a:xfrm>
                      </wpg:grpSpPr>
                      <wps:wsp>
                        <wps:cNvPr id="741"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48AF5" w14:textId="77777777" w:rsidR="00CD27BD" w:rsidRDefault="00CD27BD" w:rsidP="001003EB">
                              <w:pPr>
                                <w:pStyle w:val="a7"/>
                                <w:rPr>
                                  <w:sz w:val="18"/>
                                </w:rPr>
                              </w:pPr>
                              <w:r>
                                <w:rPr>
                                  <w:sz w:val="18"/>
                                </w:rPr>
                                <w:t xml:space="preserve"> Перевір.</w:t>
                              </w:r>
                            </w:p>
                          </w:txbxContent>
                        </wps:txbx>
                        <wps:bodyPr rot="0" vert="horz" wrap="square" lIns="12700" tIns="12700" rIns="12700" bIns="12700" anchor="t" anchorCtr="0" upright="1">
                          <a:noAutofit/>
                        </wps:bodyPr>
                      </wps:wsp>
                      <wps:wsp>
                        <wps:cNvPr id="742"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3D4ED7" w14:textId="77777777" w:rsidR="00214567" w:rsidRPr="00214567" w:rsidRDefault="00214567" w:rsidP="00214567">
                              <w:pPr>
                                <w:pStyle w:val="a7"/>
                                <w:rPr>
                                  <w:rFonts w:ascii="Journal" w:hAnsi="Journal"/>
                                  <w:sz w:val="16"/>
                                  <w:szCs w:val="16"/>
                                </w:rPr>
                              </w:pPr>
                              <w:r w:rsidRPr="00214567">
                                <w:rPr>
                                  <w:rFonts w:ascii="Journal" w:hAnsi="Journal"/>
                                  <w:sz w:val="16"/>
                                  <w:szCs w:val="16"/>
                                </w:rPr>
                                <w:t>Саєнко А. А.</w:t>
                              </w:r>
                            </w:p>
                            <w:p w14:paraId="4E87DB01" w14:textId="7C90DA44" w:rsidR="00CD27BD" w:rsidRPr="00214567" w:rsidRDefault="00CD27BD" w:rsidP="001003EB">
                              <w:pPr>
                                <w:pStyle w:val="a7"/>
                                <w:rPr>
                                  <w:rFonts w:ascii="Journal" w:hAnsi="Journal"/>
                                  <w:sz w:val="16"/>
                                  <w:szCs w:val="16"/>
                                  <w:lang w:val="en-US"/>
                                </w:rPr>
                              </w:pPr>
                            </w:p>
                          </w:txbxContent>
                        </wps:txbx>
                        <wps:bodyPr rot="0" vert="horz" wrap="square" lIns="12700" tIns="12700" rIns="12700" bIns="12700" anchor="t" anchorCtr="0" upright="1">
                          <a:noAutofit/>
                        </wps:bodyPr>
                      </wps:wsp>
                    </wpg:grpSp>
                    <wpg:grpSp>
                      <wpg:cNvPr id="743" name="Group 86"/>
                      <wpg:cNvGrpSpPr>
                        <a:grpSpLocks/>
                      </wpg:cNvGrpSpPr>
                      <wpg:grpSpPr bwMode="auto">
                        <a:xfrm>
                          <a:off x="39" y="18969"/>
                          <a:ext cx="4801" cy="309"/>
                          <a:chOff x="0" y="0"/>
                          <a:chExt cx="19999" cy="20000"/>
                        </a:xfrm>
                      </wpg:grpSpPr>
                      <wps:wsp>
                        <wps:cNvPr id="744"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B9D1F3" w14:textId="77777777" w:rsidR="00CD27BD" w:rsidRDefault="00CD27BD" w:rsidP="001003EB">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745"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BD660D" w14:textId="6B6C3F70" w:rsidR="00CD27BD" w:rsidRPr="00B540E9" w:rsidRDefault="005734C3" w:rsidP="001003EB">
                              <w:pPr>
                                <w:pStyle w:val="a7"/>
                                <w:rPr>
                                  <w:sz w:val="16"/>
                                </w:rPr>
                              </w:pPr>
                              <w:r w:rsidRPr="00B540E9">
                                <w:rPr>
                                  <w:sz w:val="16"/>
                                </w:rPr>
                                <w:t>Морохович В. С.</w:t>
                              </w:r>
                            </w:p>
                          </w:txbxContent>
                        </wps:txbx>
                        <wps:bodyPr rot="0" vert="horz" wrap="square" lIns="12700" tIns="12700" rIns="12700" bIns="12700" anchor="t" anchorCtr="0" upright="1">
                          <a:noAutofit/>
                        </wps:bodyPr>
                      </wps:wsp>
                    </wpg:grpSp>
                    <wpg:grpSp>
                      <wpg:cNvPr id="746" name="Group 89"/>
                      <wpg:cNvGrpSpPr>
                        <a:grpSpLocks/>
                      </wpg:cNvGrpSpPr>
                      <wpg:grpSpPr bwMode="auto">
                        <a:xfrm>
                          <a:off x="39" y="19314"/>
                          <a:ext cx="4801" cy="310"/>
                          <a:chOff x="0" y="0"/>
                          <a:chExt cx="19999" cy="20000"/>
                        </a:xfrm>
                      </wpg:grpSpPr>
                      <wps:wsp>
                        <wps:cNvPr id="747"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9191B8" w14:textId="77777777" w:rsidR="00CD27BD" w:rsidRDefault="00CD27BD" w:rsidP="001003EB">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748"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4FA810" w14:textId="77777777" w:rsidR="00CD27BD" w:rsidRPr="00B13D94" w:rsidRDefault="00CD27BD"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wps:txbx>
                        <wps:bodyPr rot="0" vert="horz" wrap="square" lIns="12700" tIns="12700" rIns="12700" bIns="12700" anchor="t" anchorCtr="0" upright="1">
                          <a:noAutofit/>
                        </wps:bodyPr>
                      </wps:wsp>
                    </wpg:grpSp>
                    <wpg:grpSp>
                      <wpg:cNvPr id="749" name="Group 92"/>
                      <wpg:cNvGrpSpPr>
                        <a:grpSpLocks/>
                      </wpg:cNvGrpSpPr>
                      <wpg:grpSpPr bwMode="auto">
                        <a:xfrm>
                          <a:off x="39" y="19660"/>
                          <a:ext cx="4801" cy="309"/>
                          <a:chOff x="0" y="0"/>
                          <a:chExt cx="19999" cy="20000"/>
                        </a:xfrm>
                      </wpg:grpSpPr>
                      <wps:wsp>
                        <wps:cNvPr id="750"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0A09F0" w14:textId="77777777" w:rsidR="00CD27BD" w:rsidRDefault="00CD27BD" w:rsidP="001003EB">
                              <w:pPr>
                                <w:pStyle w:val="a7"/>
                                <w:rPr>
                                  <w:sz w:val="18"/>
                                </w:rPr>
                              </w:pPr>
                              <w:r>
                                <w:rPr>
                                  <w:sz w:val="18"/>
                                </w:rPr>
                                <w:t xml:space="preserve"> Затверд.</w:t>
                              </w:r>
                            </w:p>
                          </w:txbxContent>
                        </wps:txbx>
                        <wps:bodyPr rot="0" vert="horz" wrap="square" lIns="12700" tIns="12700" rIns="12700" bIns="12700" anchor="t" anchorCtr="0" upright="1">
                          <a:noAutofit/>
                        </wps:bodyPr>
                      </wps:wsp>
                      <wps:wsp>
                        <wps:cNvPr id="751"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451F86" w14:textId="77777777" w:rsidR="00CD27BD" w:rsidRPr="00706C07" w:rsidRDefault="00CD27BD" w:rsidP="001003EB">
                              <w:pPr>
                                <w:pStyle w:val="a7"/>
                                <w:rPr>
                                  <w:sz w:val="16"/>
                                  <w:szCs w:val="16"/>
                                </w:rPr>
                              </w:pPr>
                              <w:r>
                                <w:rPr>
                                  <w:sz w:val="16"/>
                                  <w:szCs w:val="16"/>
                                </w:rPr>
                                <w:t>Лінчук Н.</w:t>
                              </w:r>
                              <w:r>
                                <w:rPr>
                                  <w:sz w:val="16"/>
                                  <w:szCs w:val="16"/>
                                  <w:lang w:val="en-US"/>
                                </w:rPr>
                                <w:t xml:space="preserve"> </w:t>
                              </w:r>
                              <w:r>
                                <w:rPr>
                                  <w:sz w:val="16"/>
                                  <w:szCs w:val="16"/>
                                </w:rPr>
                                <w:t>Л.</w:t>
                              </w:r>
                            </w:p>
                          </w:txbxContent>
                        </wps:txbx>
                        <wps:bodyPr rot="0" vert="horz" wrap="square" lIns="12700" tIns="12700" rIns="12700" bIns="12700" anchor="t" anchorCtr="0" upright="1">
                          <a:noAutofit/>
                        </wps:bodyPr>
                      </wps:wsp>
                    </wpg:grpSp>
                    <wps:wsp>
                      <wps:cNvPr id="752"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3"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E4BAE7" w14:textId="6205924C" w:rsidR="00214567" w:rsidRPr="0008692A" w:rsidRDefault="00214567" w:rsidP="00214567">
                            <w:pPr>
                              <w:pStyle w:val="FrameTitle"/>
                              <w:rPr>
                                <w:bCs/>
                                <w:i/>
                                <w:iCs/>
                                <w:lang w:val="en-US"/>
                              </w:rPr>
                            </w:pPr>
                            <w:r w:rsidRPr="0008692A">
                              <w:rPr>
                                <w:bCs/>
                                <w:i/>
                                <w:iCs/>
                              </w:rPr>
                              <w:t>Розробка системи для швидких онлайн-опитувань з контролем унікальності</w:t>
                            </w:r>
                          </w:p>
                          <w:p w14:paraId="6B096FAD" w14:textId="2AB0BA38" w:rsidR="00CD27BD" w:rsidRPr="0008692A" w:rsidRDefault="00CD27BD" w:rsidP="009F3B54">
                            <w:pPr>
                              <w:pStyle w:val="FrameTitle"/>
                              <w:rPr>
                                <w:bCs/>
                                <w:i/>
                                <w:iCs/>
                              </w:rPr>
                            </w:pPr>
                            <w:r w:rsidRPr="0008692A">
                              <w:rPr>
                                <w:bCs/>
                                <w:i/>
                                <w:iCs/>
                              </w:rPr>
                              <w:t xml:space="preserve">Додаток </w:t>
                            </w:r>
                            <w:r w:rsidR="00D801C1" w:rsidRPr="0008692A">
                              <w:rPr>
                                <w:bCs/>
                                <w:i/>
                                <w:iCs/>
                              </w:rPr>
                              <w:t>5</w:t>
                            </w:r>
                            <w:r w:rsidRPr="0008692A">
                              <w:rPr>
                                <w:bCs/>
                                <w:i/>
                                <w:iCs/>
                              </w:rPr>
                              <w:t xml:space="preserve"> </w:t>
                            </w:r>
                            <w:r w:rsidR="00D801C1" w:rsidRPr="0008692A">
                              <w:rPr>
                                <w:bCs/>
                                <w:i/>
                                <w:iCs/>
                              </w:rPr>
                              <w:t>Лістинг програмного коду</w:t>
                            </w:r>
                          </w:p>
                        </w:txbxContent>
                      </wps:txbx>
                      <wps:bodyPr rot="0" vert="horz" wrap="square" lIns="12700" tIns="12700" rIns="12700" bIns="12700" anchor="ctr" anchorCtr="0" upright="1">
                        <a:noAutofit/>
                      </wps:bodyPr>
                    </wps:wsp>
                    <wps:wsp>
                      <wps:cNvPr id="754"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5"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6"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7"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88F4D7" w14:textId="77777777" w:rsidR="00CD27BD" w:rsidRDefault="00CD27BD" w:rsidP="001003EB">
                            <w:pPr>
                              <w:pStyle w:val="a7"/>
                              <w:jc w:val="center"/>
                              <w:rPr>
                                <w:sz w:val="18"/>
                              </w:rPr>
                            </w:pPr>
                            <w:r>
                              <w:rPr>
                                <w:sz w:val="18"/>
                              </w:rPr>
                              <w:t>Літ.</w:t>
                            </w:r>
                          </w:p>
                        </w:txbxContent>
                      </wps:txbx>
                      <wps:bodyPr rot="0" vert="horz" wrap="square" lIns="12700" tIns="12700" rIns="12700" bIns="12700" anchor="t" anchorCtr="0" upright="1">
                        <a:noAutofit/>
                      </wps:bodyPr>
                    </wps:wsp>
                    <wps:wsp>
                      <wps:cNvPr id="758"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FEE1E8" w14:textId="77777777" w:rsidR="00CD27BD" w:rsidRDefault="00CD27BD" w:rsidP="001003EB">
                            <w:pPr>
                              <w:pStyle w:val="a7"/>
                              <w:jc w:val="center"/>
                              <w:rPr>
                                <w:rFonts w:ascii="Journal" w:hAnsi="Journal"/>
                                <w:sz w:val="18"/>
                              </w:rPr>
                            </w:pPr>
                            <w:r>
                              <w:rPr>
                                <w:sz w:val="18"/>
                              </w:rPr>
                              <w:t>Ар</w:t>
                            </w:r>
                            <w:r>
                              <w:rPr>
                                <w:sz w:val="18"/>
                                <w:lang w:val="ru-RU"/>
                              </w:rPr>
                              <w:t>к</w:t>
                            </w:r>
                            <w:r>
                              <w:rPr>
                                <w:sz w:val="18"/>
                              </w:rPr>
                              <w:t>ушів</w:t>
                            </w:r>
                          </w:p>
                        </w:txbxContent>
                      </wps:txbx>
                      <wps:bodyPr rot="0" vert="horz" wrap="square" lIns="12700" tIns="12700" rIns="12700" bIns="12700" anchor="t" anchorCtr="0" upright="1">
                        <a:noAutofit/>
                      </wps:bodyPr>
                    </wps:wsp>
                    <wps:wsp>
                      <wps:cNvPr id="759" name="Rectangle 10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7E58E" w14:textId="5F15BF6C" w:rsidR="00CD27BD" w:rsidRPr="00754A9D" w:rsidRDefault="00463F42" w:rsidP="00463F42">
                            <w:pPr>
                              <w:ind w:firstLine="0"/>
                              <w:jc w:val="center"/>
                              <w:rPr>
                                <w:rFonts w:ascii="ISOCPEUR" w:hAnsi="ISOCPEUR"/>
                                <w:i/>
                              </w:rPr>
                            </w:pPr>
                            <w:r>
                              <w:rPr>
                                <w:rFonts w:ascii="ISOCPEUR" w:hAnsi="ISOCPEUR"/>
                                <w:i/>
                                <w:sz w:val="18"/>
                              </w:rPr>
                              <w:t>17</w:t>
                            </w:r>
                            <w:r w:rsidR="00121BE5">
                              <w:rPr>
                                <w:rFonts w:ascii="ISOCPEUR" w:hAnsi="ISOCPEUR"/>
                                <w:i/>
                                <w:sz w:val="18"/>
                              </w:rPr>
                              <w:t>1</w:t>
                            </w:r>
                          </w:p>
                        </w:txbxContent>
                      </wps:txbx>
                      <wps:bodyPr rot="0" vert="horz" wrap="square" lIns="12700" tIns="12700" rIns="12700" bIns="12700" anchor="t" anchorCtr="0" upright="1">
                        <a:noAutofit/>
                      </wps:bodyPr>
                    </wps:wsp>
                    <wps:wsp>
                      <wps:cNvPr id="760"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1"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2" name="Rectangle 105"/>
                      <wps:cNvSpPr>
                        <a:spLocks noChangeArrowheads="1"/>
                      </wps:cNvSpPr>
                      <wps:spPr bwMode="auto">
                        <a:xfrm>
                          <a:off x="14295" y="19115"/>
                          <a:ext cx="5609" cy="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1A642B" w14:textId="2AE4D9FA" w:rsidR="00CD27BD" w:rsidRPr="000350C7" w:rsidRDefault="00CD27BD" w:rsidP="001003EB">
                            <w:pPr>
                              <w:pStyle w:val="a7"/>
                              <w:jc w:val="center"/>
                              <w:rPr>
                                <w:sz w:val="20"/>
                                <w:szCs w:val="16"/>
                              </w:rPr>
                            </w:pPr>
                            <w:r w:rsidRPr="000350C7">
                              <w:rPr>
                                <w:sz w:val="20"/>
                                <w:szCs w:val="16"/>
                              </w:rPr>
                              <w:t xml:space="preserve">ПГФК ДВНЗ УжНУ </w:t>
                            </w:r>
                          </w:p>
                          <w:p w14:paraId="7281998A" w14:textId="20D2D471" w:rsidR="00CD27BD" w:rsidRPr="00214567" w:rsidRDefault="00CD27BD" w:rsidP="001003EB">
                            <w:pPr>
                              <w:pStyle w:val="a7"/>
                              <w:jc w:val="center"/>
                              <w:rPr>
                                <w:rFonts w:ascii="Journal" w:hAnsi="Journal"/>
                                <w:sz w:val="20"/>
                                <w:szCs w:val="16"/>
                                <w:lang w:val="en-US"/>
                              </w:rPr>
                            </w:pPr>
                            <w:r w:rsidRPr="000350C7">
                              <w:rPr>
                                <w:sz w:val="20"/>
                                <w:szCs w:val="16"/>
                              </w:rPr>
                              <w:t>КН-</w:t>
                            </w:r>
                            <w:r w:rsidR="00214567">
                              <w:rPr>
                                <w:sz w:val="20"/>
                                <w:szCs w:val="16"/>
                                <w:lang w:val="en-US"/>
                              </w:rPr>
                              <w:t>42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B10D5E" id="_x0000_s1396" style="position:absolute;left:0;text-align:left;margin-left:-33.5pt;margin-top:34.55pt;width:524.7pt;height:789.9pt;z-index:-251556864;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" o:allowincell="f">
              <v:rect id="Rectangle 57" o:spid="_x0000_s139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" filled="f" strokeweight="2pt"/>
              <v:line id="Line 58" o:spid="_x0000_s13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" strokeweight="2pt"/>
              <v:line id="Line 59" o:spid="_x0000_s13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" strokeweight="2pt"/>
              <v:line id="Line 60" o:spid="_x0000_s14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" strokeweight="2pt"/>
              <v:line id="Line 61" o:spid="_x0000_s14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" strokeweight="2pt"/>
              <v:line id="Line 62" o:spid="_x0000_s14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" strokeweight="2pt"/>
              <v:line id="Line 63" o:spid="_x0000_s14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" strokeweight="2pt"/>
              <v:line id="Line 64" o:spid="_x0000_s14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" strokeweight="2pt"/>
              <v:line id="Line 65" o:spid="_x0000_s14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" strokeweight="1pt"/>
              <v:line id="Line 66" o:spid="_x0000_s14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" strokeweight="1pt"/>
              <v:rect id="Rectangle 67" o:spid="_x0000_s14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" filled="f" stroked="f" strokeweight=".25pt">
                <v:textbox inset="1pt,1pt,1pt,1pt">
                  <w:txbxContent>
                    <w:p w14:paraId="47681E24" w14:textId="77777777" w:rsidR="00CD27BD" w:rsidRDefault="00CD27BD" w:rsidP="001003EB">
                      <w:pPr>
                        <w:pStyle w:val="a7"/>
                        <w:jc w:val="center"/>
                        <w:rPr>
                          <w:rFonts w:ascii="Journal" w:hAnsi="Journal"/>
                          <w:sz w:val="18"/>
                        </w:rPr>
                      </w:pPr>
                      <w:r>
                        <w:rPr>
                          <w:sz w:val="18"/>
                        </w:rPr>
                        <w:t>Змн</w:t>
                      </w:r>
                      <w:r>
                        <w:rPr>
                          <w:rFonts w:ascii="Journal" w:hAnsi="Journal"/>
                          <w:sz w:val="18"/>
                        </w:rPr>
                        <w:t>.</w:t>
                      </w:r>
                    </w:p>
                  </w:txbxContent>
                </v:textbox>
              </v:rect>
              <v:rect id="Rectangle 68" o:spid="_x0000_s14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" filled="f" stroked="f" strokeweight=".25pt">
                <v:textbox inset="1pt,1pt,1pt,1pt">
                  <w:txbxContent>
                    <w:p w14:paraId="75466FEC" w14:textId="77777777" w:rsidR="00CD27BD" w:rsidRDefault="00CD27BD" w:rsidP="001003EB">
                      <w:pPr>
                        <w:pStyle w:val="a7"/>
                        <w:jc w:val="center"/>
                        <w:rPr>
                          <w:sz w:val="18"/>
                        </w:rPr>
                      </w:pPr>
                      <w:r>
                        <w:rPr>
                          <w:sz w:val="18"/>
                        </w:rPr>
                        <w:t>Арк.</w:t>
                      </w:r>
                    </w:p>
                  </w:txbxContent>
                </v:textbox>
              </v:rect>
              <v:rect id="Rectangle 69" o:spid="_x0000_s14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" filled="f" stroked="f" strokeweight=".25pt">
                <v:textbox inset="1pt,1pt,1pt,1pt">
                  <w:txbxContent>
                    <w:p w14:paraId="0CEDDD0D" w14:textId="77777777" w:rsidR="00CD27BD" w:rsidRDefault="00CD27BD" w:rsidP="001003EB">
                      <w:pPr>
                        <w:pStyle w:val="a7"/>
                        <w:jc w:val="center"/>
                        <w:rPr>
                          <w:sz w:val="18"/>
                        </w:rPr>
                      </w:pPr>
                      <w:r>
                        <w:rPr>
                          <w:sz w:val="18"/>
                        </w:rPr>
                        <w:t>№ докум.</w:t>
                      </w:r>
                    </w:p>
                  </w:txbxContent>
                </v:textbox>
              </v:rect>
              <v:rect id="Rectangle 70" o:spid="_x0000_s14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" filled="f" stroked="f" strokeweight=".25pt">
                <v:textbox inset="1pt,1pt,1pt,1pt">
                  <w:txbxContent>
                    <w:p w14:paraId="427D631F" w14:textId="77777777" w:rsidR="00CD27BD" w:rsidRDefault="00CD27BD" w:rsidP="001003EB">
                      <w:pPr>
                        <w:pStyle w:val="a7"/>
                        <w:jc w:val="center"/>
                        <w:rPr>
                          <w:sz w:val="18"/>
                        </w:rPr>
                      </w:pPr>
                      <w:r>
                        <w:rPr>
                          <w:sz w:val="18"/>
                        </w:rPr>
                        <w:t>Підпис</w:t>
                      </w:r>
                    </w:p>
                  </w:txbxContent>
                </v:textbox>
              </v:rect>
              <v:rect id="Rectangle 71" o:spid="_x0000_s14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" filled="f" stroked="f" strokeweight=".25pt">
                <v:textbox inset="1pt,1pt,1pt,1pt">
                  <w:txbxContent>
                    <w:p w14:paraId="2C767921" w14:textId="77777777" w:rsidR="00CD27BD" w:rsidRDefault="00CD27BD" w:rsidP="001003EB">
                      <w:pPr>
                        <w:pStyle w:val="a7"/>
                        <w:jc w:val="center"/>
                        <w:rPr>
                          <w:sz w:val="18"/>
                        </w:rPr>
                      </w:pPr>
                      <w:r>
                        <w:rPr>
                          <w:sz w:val="18"/>
                        </w:rPr>
                        <w:t>Дата</w:t>
                      </w:r>
                    </w:p>
                  </w:txbxContent>
                </v:textbox>
              </v:rect>
              <v:rect id="Rectangle 72" o:spid="_x0000_s14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" filled="f" stroked="f" strokeweight=".25pt">
                <v:textbox inset="1pt,1pt,1pt,1pt">
                  <w:txbxContent>
                    <w:p w14:paraId="383423D3" w14:textId="77777777" w:rsidR="00CD27BD" w:rsidRDefault="00CD27BD" w:rsidP="001003EB">
                      <w:pPr>
                        <w:pStyle w:val="a7"/>
                        <w:jc w:val="center"/>
                        <w:rPr>
                          <w:rFonts w:ascii="Journal" w:hAnsi="Journal"/>
                          <w:sz w:val="18"/>
                        </w:rPr>
                      </w:pPr>
                      <w:r>
                        <w:rPr>
                          <w:sz w:val="18"/>
                        </w:rPr>
                        <w:t>Арк.</w:t>
                      </w:r>
                    </w:p>
                  </w:txbxContent>
                </v:textbox>
              </v:rect>
              <v:rect id="Rectangle 73" o:spid="_x0000_s14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" filled="f" stroked="f" strokeweight=".25pt">
                <v:textbox inset="1pt,1pt,1pt,1pt">
                  <w:txbxContent>
                    <w:p w14:paraId="4CDE48FA" w14:textId="1820DB9A" w:rsidR="00CD27BD" w:rsidRPr="00121BE5" w:rsidRDefault="00983379" w:rsidP="001003EB">
                      <w:pPr>
                        <w:pStyle w:val="a7"/>
                        <w:jc w:val="center"/>
                        <w:rPr>
                          <w:sz w:val="18"/>
                        </w:rPr>
                      </w:pPr>
                      <w:r>
                        <w:rPr>
                          <w:sz w:val="18"/>
                          <w:lang w:val="en-US"/>
                        </w:rPr>
                        <w:t>10</w:t>
                      </w:r>
                      <w:r w:rsidR="00121BE5">
                        <w:rPr>
                          <w:sz w:val="18"/>
                        </w:rPr>
                        <w:t>8</w:t>
                      </w:r>
                    </w:p>
                  </w:txbxContent>
                </v:textbox>
              </v:rect>
              <v:rect id="Rectangle 74" o:spid="_x0000_s14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" filled="f" stroked="f" strokeweight=".25pt">
                <v:textbox inset="1pt,1pt,1pt,1pt">
                  <w:txbxContent>
                    <w:p w14:paraId="2015F2ED" w14:textId="1120E6BE" w:rsidR="00CD27BD" w:rsidRPr="0071190A" w:rsidRDefault="00CD27BD" w:rsidP="001003EB">
                      <w:pPr>
                        <w:pStyle w:val="a7"/>
                        <w:jc w:val="center"/>
                        <w:rPr>
                          <w:rFonts w:ascii="Journal" w:hAnsi="Journal"/>
                        </w:rPr>
                      </w:pPr>
                      <w:r>
                        <w:rPr>
                          <w:lang w:val="ru-RU"/>
                        </w:rPr>
                        <w:t>ДП</w:t>
                      </w:r>
                      <w:r>
                        <w:t>.</w:t>
                      </w:r>
                      <w:r w:rsidR="00214567" w:rsidRPr="00214567">
                        <w:t>253126ФМБД</w:t>
                      </w:r>
                      <w:r>
                        <w:t>.2</w:t>
                      </w:r>
                      <w:r>
                        <w:rPr>
                          <w:lang w:val="ru-RU"/>
                        </w:rPr>
                        <w:t>6</w:t>
                      </w:r>
                      <w:r>
                        <w:t>.000.ПЗ</w:t>
                      </w:r>
                    </w:p>
                    <w:p w14:paraId="0515270C" w14:textId="77777777" w:rsidR="00CD27BD" w:rsidRDefault="00CD27BD" w:rsidP="001003EB">
                      <w:pPr>
                        <w:pStyle w:val="a7"/>
                        <w:jc w:val="center"/>
                        <w:rPr>
                          <w:rFonts w:ascii="Journal" w:hAnsi="Journal"/>
                          <w:lang w:val="ru-RU"/>
                        </w:rPr>
                      </w:pPr>
                    </w:p>
                  </w:txbxContent>
                </v:textbox>
              </v:rect>
              <v:line id="Line 75" o:spid="_x0000_s14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" strokeweight="2pt"/>
              <v:line id="Line 76" o:spid="_x0000_s14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" strokeweight="2pt"/>
              <v:line id="Line 77" o:spid="_x0000_s14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" strokeweight="1pt"/>
              <v:line id="Line 78" o:spid="_x0000_s14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" strokeweight="1pt"/>
              <v:line id="Line 79" o:spid="_x0000_s14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pPNxQAAANwAAAAPAAAAZHJzL2Rvd25yZXYueG1sRI/RagIx&#10;FETfBf8hXKFvmrUF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B4QpPNxQAAANwAAAAP&#10;AAAAAAAAAAAAAAAAAAcCAABkcnMvZG93bnJldi54bWxQSwUGAAAAAAMAAwC3AAAA+QIAAAAA&#10;" strokeweight="1pt"/>
              <v:group id="Group 80" o:spid="_x0000_s14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v:rect id="Rectangle 81" o:spid="_x0000_s14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" filled="f" stroked="f" strokeweight=".25pt">
                  <v:textbox inset="1pt,1pt,1pt,1pt">
                    <w:txbxContent>
                      <w:p w14:paraId="4AF6A24F" w14:textId="77777777" w:rsidR="00CD27BD" w:rsidRDefault="00CD27BD" w:rsidP="001003EB">
                        <w:pPr>
                          <w:pStyle w:val="a7"/>
                          <w:rPr>
                            <w:rFonts w:ascii="Journal" w:hAnsi="Journal"/>
                            <w:sz w:val="18"/>
                          </w:rPr>
                        </w:pPr>
                        <w:r>
                          <w:rPr>
                            <w:sz w:val="18"/>
                          </w:rPr>
                          <w:t xml:space="preserve"> Розро</w:t>
                        </w:r>
                        <w:r>
                          <w:rPr>
                            <w:rFonts w:ascii="Journal" w:hAnsi="Journal"/>
                            <w:sz w:val="18"/>
                          </w:rPr>
                          <w:t>б.</w:t>
                        </w:r>
                      </w:p>
                    </w:txbxContent>
                  </v:textbox>
                </v:rect>
                <v:rect id="Rectangle 82" o:spid="_x0000_s14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" filled="f" stroked="f" strokeweight=".25pt">
                  <v:textbox inset="1pt,1pt,1pt,1pt">
                    <w:txbxContent>
                      <w:p w14:paraId="6ED446A5" w14:textId="6615C87F" w:rsidR="00CD27BD" w:rsidRPr="003C5C16" w:rsidRDefault="003C5C16" w:rsidP="007A5CA6">
                        <w:pPr>
                          <w:pStyle w:val="a7"/>
                          <w:rPr>
                            <w:rFonts w:cs="Arial"/>
                            <w:i w:val="0"/>
                            <w:sz w:val="16"/>
                            <w:szCs w:val="16"/>
                          </w:rPr>
                        </w:pPr>
                        <w:r>
                          <w:rPr>
                            <w:rFonts w:cs="Courier New"/>
                            <w:sz w:val="16"/>
                          </w:rPr>
                          <w:t>Ковальчук О.</w:t>
                        </w:r>
                        <w:r w:rsidR="005734C3">
                          <w:rPr>
                            <w:rFonts w:cs="Courier New"/>
                            <w:sz w:val="16"/>
                          </w:rPr>
                          <w:t xml:space="preserve"> </w:t>
                        </w:r>
                        <w:r>
                          <w:rPr>
                            <w:rFonts w:cs="Courier New"/>
                            <w:sz w:val="16"/>
                          </w:rPr>
                          <w:t>В.</w:t>
                        </w:r>
                      </w:p>
                    </w:txbxContent>
                  </v:textbox>
                </v:rect>
              </v:group>
              <v:group id="Group 83" o:spid="_x0000_s14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">
                <v:rect id="Rectangle 84" o:spid="_x0000_s14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" filled="f" stroked="f" strokeweight=".25pt">
                  <v:textbox inset="1pt,1pt,1pt,1pt">
                    <w:txbxContent>
                      <w:p w14:paraId="04748AF5" w14:textId="77777777" w:rsidR="00CD27BD" w:rsidRDefault="00CD27BD" w:rsidP="001003EB">
                        <w:pPr>
                          <w:pStyle w:val="a7"/>
                          <w:rPr>
                            <w:sz w:val="18"/>
                          </w:rPr>
                        </w:pPr>
                        <w:r>
                          <w:rPr>
                            <w:sz w:val="18"/>
                          </w:rPr>
                          <w:t xml:space="preserve"> Перевір.</w:t>
                        </w:r>
                      </w:p>
                    </w:txbxContent>
                  </v:textbox>
                </v:rect>
                <v:rect id="Rectangle 85" o:spid="_x0000_s14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" filled="f" stroked="f" strokeweight=".25pt">
                  <v:textbox inset="1pt,1pt,1pt,1pt">
                    <w:txbxContent>
                      <w:p w14:paraId="423D4ED7" w14:textId="77777777" w:rsidR="00214567" w:rsidRPr="00214567" w:rsidRDefault="00214567" w:rsidP="00214567">
                        <w:pPr>
                          <w:pStyle w:val="a7"/>
                          <w:rPr>
                            <w:rFonts w:ascii="Journal" w:hAnsi="Journal"/>
                            <w:sz w:val="16"/>
                            <w:szCs w:val="16"/>
                          </w:rPr>
                        </w:pPr>
                        <w:r w:rsidRPr="00214567">
                          <w:rPr>
                            <w:rFonts w:ascii="Journal" w:hAnsi="Journal"/>
                            <w:sz w:val="16"/>
                            <w:szCs w:val="16"/>
                          </w:rPr>
                          <w:t>Саєнко А. А.</w:t>
                        </w:r>
                      </w:p>
                      <w:p w14:paraId="4E87DB01" w14:textId="7C90DA44" w:rsidR="00CD27BD" w:rsidRPr="00214567" w:rsidRDefault="00CD27BD" w:rsidP="001003EB">
                        <w:pPr>
                          <w:pStyle w:val="a7"/>
                          <w:rPr>
                            <w:rFonts w:ascii="Journal" w:hAnsi="Journal"/>
                            <w:sz w:val="16"/>
                            <w:szCs w:val="16"/>
                            <w:lang w:val="en-US"/>
                          </w:rPr>
                        </w:pPr>
                      </w:p>
                    </w:txbxContent>
                  </v:textbox>
                </v:rect>
              </v:group>
              <v:group id="Group 86" o:spid="_x0000_s14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rect id="Rectangle 87" o:spid="_x0000_s14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" filled="f" stroked="f" strokeweight=".25pt">
                  <v:textbox inset="1pt,1pt,1pt,1pt">
                    <w:txbxContent>
                      <w:p w14:paraId="39B9D1F3" w14:textId="77777777" w:rsidR="00CD27BD" w:rsidRDefault="00CD27BD" w:rsidP="001003EB">
                        <w:pPr>
                          <w:pStyle w:val="a7"/>
                          <w:rPr>
                            <w:sz w:val="18"/>
                          </w:rPr>
                        </w:pPr>
                        <w:r>
                          <w:rPr>
                            <w:sz w:val="18"/>
                          </w:rPr>
                          <w:t xml:space="preserve"> Реценз.</w:t>
                        </w:r>
                      </w:p>
                    </w:txbxContent>
                  </v:textbox>
                </v:rect>
                <v:rect id="Rectangle 88" o:spid="_x0000_s14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" filled="f" stroked="f" strokeweight=".25pt">
                  <v:textbox inset="1pt,1pt,1pt,1pt">
                    <w:txbxContent>
                      <w:p w14:paraId="39BD660D" w14:textId="6B6C3F70" w:rsidR="00CD27BD" w:rsidRPr="00B540E9" w:rsidRDefault="005734C3" w:rsidP="001003EB">
                        <w:pPr>
                          <w:pStyle w:val="a7"/>
                          <w:rPr>
                            <w:sz w:val="16"/>
                          </w:rPr>
                        </w:pPr>
                        <w:r w:rsidRPr="00B540E9">
                          <w:rPr>
                            <w:sz w:val="16"/>
                          </w:rPr>
                          <w:t>Морохович В. С.</w:t>
                        </w:r>
                      </w:p>
                    </w:txbxContent>
                  </v:textbox>
                </v:rect>
              </v:group>
              <v:group id="Group 89" o:spid="_x0000_s14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rect id="Rectangle 90" o:spid="_x0000_s14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" filled="f" stroked="f" strokeweight=".25pt">
                  <v:textbox inset="1pt,1pt,1pt,1pt">
                    <w:txbxContent>
                      <w:p w14:paraId="639191B8" w14:textId="77777777" w:rsidR="00CD27BD" w:rsidRDefault="00CD27BD" w:rsidP="001003EB">
                        <w:pPr>
                          <w:pStyle w:val="a7"/>
                          <w:rPr>
                            <w:sz w:val="18"/>
                          </w:rPr>
                        </w:pPr>
                        <w:r>
                          <w:rPr>
                            <w:sz w:val="18"/>
                          </w:rPr>
                          <w:t xml:space="preserve"> Н. контр.</w:t>
                        </w:r>
                      </w:p>
                    </w:txbxContent>
                  </v:textbox>
                </v:rect>
                <v:rect id="Rectangle 91" o:spid="_x0000_s14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" filled="f" stroked="f" strokeweight=".25pt">
                  <v:textbox inset="1pt,1pt,1pt,1pt">
                    <w:txbxContent>
                      <w:p w14:paraId="4F4FA810" w14:textId="77777777" w:rsidR="00CD27BD" w:rsidRPr="00B13D94" w:rsidRDefault="00CD27BD" w:rsidP="001003EB">
                        <w:pPr>
                          <w:pStyle w:val="a7"/>
                          <w:rPr>
                            <w:sz w:val="16"/>
                            <w:szCs w:val="18"/>
                          </w:rPr>
                        </w:pPr>
                        <w:r>
                          <w:rPr>
                            <w:sz w:val="16"/>
                            <w:szCs w:val="18"/>
                          </w:rPr>
                          <w:t>Александра Н.</w:t>
                        </w:r>
                        <w:r>
                          <w:rPr>
                            <w:sz w:val="16"/>
                            <w:szCs w:val="18"/>
                            <w:lang w:val="en-US"/>
                          </w:rPr>
                          <w:t xml:space="preserve"> </w:t>
                        </w:r>
                        <w:r>
                          <w:rPr>
                            <w:sz w:val="16"/>
                            <w:szCs w:val="18"/>
                          </w:rPr>
                          <w:t>В</w:t>
                        </w:r>
                        <w:r w:rsidRPr="00B13D94">
                          <w:rPr>
                            <w:sz w:val="16"/>
                            <w:szCs w:val="18"/>
                          </w:rPr>
                          <w:t>.</w:t>
                        </w:r>
                      </w:p>
                    </w:txbxContent>
                  </v:textbox>
                </v:rect>
              </v:group>
              <v:group id="Group 92" o:spid="_x0000_s14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">
                <v:rect id="Rectangle 93" o:spid="_x0000_s14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" filled="f" stroked="f" strokeweight=".25pt">
                  <v:textbox inset="1pt,1pt,1pt,1pt">
                    <w:txbxContent>
                      <w:p w14:paraId="1F0A09F0" w14:textId="77777777" w:rsidR="00CD27BD" w:rsidRDefault="00CD27BD" w:rsidP="001003EB">
                        <w:pPr>
                          <w:pStyle w:val="a7"/>
                          <w:rPr>
                            <w:sz w:val="18"/>
                          </w:rPr>
                        </w:pPr>
                        <w:r>
                          <w:rPr>
                            <w:sz w:val="18"/>
                          </w:rPr>
                          <w:t xml:space="preserve"> Затверд.</w:t>
                        </w:r>
                      </w:p>
                    </w:txbxContent>
                  </v:textbox>
                </v:rect>
                <v:rect id="Rectangle 94" o:spid="_x0000_s14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" filled="f" stroked="f" strokeweight=".25pt">
                  <v:textbox inset="1pt,1pt,1pt,1pt">
                    <w:txbxContent>
                      <w:p w14:paraId="36451F86" w14:textId="77777777" w:rsidR="00CD27BD" w:rsidRPr="00706C07" w:rsidRDefault="00CD27BD" w:rsidP="001003EB">
                        <w:pPr>
                          <w:pStyle w:val="a7"/>
                          <w:rPr>
                            <w:sz w:val="16"/>
                            <w:szCs w:val="16"/>
                          </w:rPr>
                        </w:pPr>
                        <w:r>
                          <w:rPr>
                            <w:sz w:val="16"/>
                            <w:szCs w:val="16"/>
                          </w:rPr>
                          <w:t>Лінчук Н.</w:t>
                        </w:r>
                        <w:r>
                          <w:rPr>
                            <w:sz w:val="16"/>
                            <w:szCs w:val="16"/>
                            <w:lang w:val="en-US"/>
                          </w:rPr>
                          <w:t xml:space="preserve"> </w:t>
                        </w:r>
                        <w:r>
                          <w:rPr>
                            <w:sz w:val="16"/>
                            <w:szCs w:val="16"/>
                          </w:rPr>
                          <w:t>Л.</w:t>
                        </w:r>
                      </w:p>
                    </w:txbxContent>
                  </v:textbox>
                </v:rect>
              </v:group>
              <v:line id="Line 95" o:spid="_x0000_s14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" strokeweight="2pt"/>
              <v:rect id="Rectangle 96" o:spid="_x0000_s143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" filled="f" stroked="f" strokeweight=".25pt">
                <v:textbox inset="1pt,1pt,1pt,1pt">
                  <w:txbxContent>
                    <w:p w14:paraId="58E4BAE7" w14:textId="6205924C" w:rsidR="00214567" w:rsidRPr="0008692A" w:rsidRDefault="00214567" w:rsidP="00214567">
                      <w:pPr>
                        <w:pStyle w:val="FrameTitle"/>
                        <w:rPr>
                          <w:bCs/>
                          <w:i/>
                          <w:iCs/>
                          <w:lang w:val="en-US"/>
                        </w:rPr>
                      </w:pPr>
                      <w:r w:rsidRPr="0008692A">
                        <w:rPr>
                          <w:bCs/>
                          <w:i/>
                          <w:iCs/>
                        </w:rPr>
                        <w:t>Розробка системи для швидких онлайн-опитувань з контролем унікальності</w:t>
                      </w:r>
                    </w:p>
                    <w:p w14:paraId="6B096FAD" w14:textId="2AB0BA38" w:rsidR="00CD27BD" w:rsidRPr="0008692A" w:rsidRDefault="00CD27BD" w:rsidP="009F3B54">
                      <w:pPr>
                        <w:pStyle w:val="FrameTitle"/>
                        <w:rPr>
                          <w:bCs/>
                          <w:i/>
                          <w:iCs/>
                        </w:rPr>
                      </w:pPr>
                      <w:r w:rsidRPr="0008692A">
                        <w:rPr>
                          <w:bCs/>
                          <w:i/>
                          <w:iCs/>
                        </w:rPr>
                        <w:t xml:space="preserve">Додаток </w:t>
                      </w:r>
                      <w:r w:rsidR="00D801C1" w:rsidRPr="0008692A">
                        <w:rPr>
                          <w:bCs/>
                          <w:i/>
                          <w:iCs/>
                        </w:rPr>
                        <w:t>5</w:t>
                      </w:r>
                      <w:r w:rsidRPr="0008692A">
                        <w:rPr>
                          <w:bCs/>
                          <w:i/>
                          <w:iCs/>
                        </w:rPr>
                        <w:t xml:space="preserve"> </w:t>
                      </w:r>
                      <w:r w:rsidR="00D801C1" w:rsidRPr="0008692A">
                        <w:rPr>
                          <w:bCs/>
                          <w:i/>
                          <w:iCs/>
                        </w:rPr>
                        <w:t>Лістинг програмного коду</w:t>
                      </w:r>
                    </w:p>
                  </w:txbxContent>
                </v:textbox>
              </v:rect>
              <v:line id="Line 97" o:spid="_x0000_s14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xAAAANwAAAAPAAAAZHJzL2Rvd25yZXYueG1sRI9Ba8JA&#10;FITvQv/D8gredFOp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L6wzzLEAAAA3AAAAA8A&#10;AAAAAAAAAAAAAAAABwIAAGRycy9kb3ducmV2LnhtbFBLBQYAAAAAAwADALcAAAD4AgAAAAA=&#10;" strokeweight="2pt"/>
              <v:line id="Line 98" o:spid="_x0000_s14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" strokeweight="2pt"/>
              <v:line id="Line 99" o:spid="_x0000_s14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" strokeweight="2pt"/>
              <v:rect id="Rectangle 100" o:spid="_x0000_s14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" filled="f" stroked="f" strokeweight=".25pt">
                <v:textbox inset="1pt,1pt,1pt,1pt">
                  <w:txbxContent>
                    <w:p w14:paraId="0D88F4D7" w14:textId="77777777" w:rsidR="00CD27BD" w:rsidRDefault="00CD27BD" w:rsidP="001003EB">
                      <w:pPr>
                        <w:pStyle w:val="a7"/>
                        <w:jc w:val="center"/>
                        <w:rPr>
                          <w:sz w:val="18"/>
                        </w:rPr>
                      </w:pPr>
                      <w:r>
                        <w:rPr>
                          <w:sz w:val="18"/>
                        </w:rPr>
                        <w:t>Літ.</w:t>
                      </w:r>
                    </w:p>
                  </w:txbxContent>
                </v:textbox>
              </v:rect>
              <v:rect id="Rectangle 101" o:spid="_x0000_s14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" filled="f" stroked="f" strokeweight=".25pt">
                <v:textbox inset="1pt,1pt,1pt,1pt">
                  <w:txbxContent>
                    <w:p w14:paraId="6FFEE1E8" w14:textId="77777777" w:rsidR="00CD27BD" w:rsidRDefault="00CD27BD" w:rsidP="001003EB">
                      <w:pPr>
                        <w:pStyle w:val="a7"/>
                        <w:jc w:val="center"/>
                        <w:rPr>
                          <w:rFonts w:ascii="Journal" w:hAnsi="Journal"/>
                          <w:sz w:val="18"/>
                        </w:rPr>
                      </w:pPr>
                      <w:r>
                        <w:rPr>
                          <w:sz w:val="18"/>
                        </w:rPr>
                        <w:t>Ар</w:t>
                      </w:r>
                      <w:r>
                        <w:rPr>
                          <w:sz w:val="18"/>
                          <w:lang w:val="ru-RU"/>
                        </w:rPr>
                        <w:t>к</w:t>
                      </w:r>
                      <w:r>
                        <w:rPr>
                          <w:sz w:val="18"/>
                        </w:rPr>
                        <w:t>ушів</w:t>
                      </w:r>
                    </w:p>
                  </w:txbxContent>
                </v:textbox>
              </v:rect>
              <v:rect id="Rectangle 102" o:spid="_x0000_s14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" filled="f" stroked="f" strokeweight=".25pt">
                <v:textbox inset="1pt,1pt,1pt,1pt">
                  <w:txbxContent>
                    <w:p w14:paraId="0CA7E58E" w14:textId="5F15BF6C" w:rsidR="00CD27BD" w:rsidRPr="00754A9D" w:rsidRDefault="00463F42" w:rsidP="00463F42">
                      <w:pPr>
                        <w:ind w:firstLine="0"/>
                        <w:jc w:val="center"/>
                        <w:rPr>
                          <w:rFonts w:ascii="ISOCPEUR" w:hAnsi="ISOCPEUR"/>
                          <w:i/>
                        </w:rPr>
                      </w:pPr>
                      <w:r>
                        <w:rPr>
                          <w:rFonts w:ascii="ISOCPEUR" w:hAnsi="ISOCPEUR"/>
                          <w:i/>
                          <w:sz w:val="18"/>
                        </w:rPr>
                        <w:t>17</w:t>
                      </w:r>
                      <w:r w:rsidR="00121BE5">
                        <w:rPr>
                          <w:rFonts w:ascii="ISOCPEUR" w:hAnsi="ISOCPEUR"/>
                          <w:i/>
                          <w:sz w:val="18"/>
                        </w:rPr>
                        <w:t>1</w:t>
                      </w:r>
                    </w:p>
                  </w:txbxContent>
                </v:textbox>
              </v:rect>
              <v:line id="Line 103" o:spid="_x0000_s14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" strokeweight="1pt"/>
              <v:line id="Line 104" o:spid="_x0000_s14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" strokeweight="1pt"/>
              <v:rect id="Rectangle 105" o:spid="_x0000_s1445" style="position:absolute;left:14295;top:19115;width:560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" filled="f" stroked="f" strokeweight=".25pt">
                <v:textbox inset="1pt,1pt,1pt,1pt">
                  <w:txbxContent>
                    <w:p w14:paraId="3F1A642B" w14:textId="2AE4D9FA" w:rsidR="00CD27BD" w:rsidRPr="000350C7" w:rsidRDefault="00CD27BD" w:rsidP="001003EB">
                      <w:pPr>
                        <w:pStyle w:val="a7"/>
                        <w:jc w:val="center"/>
                        <w:rPr>
                          <w:sz w:val="20"/>
                          <w:szCs w:val="16"/>
                        </w:rPr>
                      </w:pPr>
                      <w:r w:rsidRPr="000350C7">
                        <w:rPr>
                          <w:sz w:val="20"/>
                          <w:szCs w:val="16"/>
                        </w:rPr>
                        <w:t xml:space="preserve">ПГФК ДВНЗ УжНУ </w:t>
                      </w:r>
                    </w:p>
                    <w:p w14:paraId="7281998A" w14:textId="20D2D471" w:rsidR="00CD27BD" w:rsidRPr="00214567" w:rsidRDefault="00CD27BD" w:rsidP="001003EB">
                      <w:pPr>
                        <w:pStyle w:val="a7"/>
                        <w:jc w:val="center"/>
                        <w:rPr>
                          <w:rFonts w:ascii="Journal" w:hAnsi="Journal"/>
                          <w:sz w:val="20"/>
                          <w:szCs w:val="16"/>
                          <w:lang w:val="en-US"/>
                        </w:rPr>
                      </w:pPr>
                      <w:r w:rsidRPr="000350C7">
                        <w:rPr>
                          <w:sz w:val="20"/>
                          <w:szCs w:val="16"/>
                        </w:rPr>
                        <w:t>КН-</w:t>
                      </w:r>
                      <w:r w:rsidR="00214567">
                        <w:rPr>
                          <w:sz w:val="20"/>
                          <w:szCs w:val="16"/>
                          <w:lang w:val="en-US"/>
                        </w:rPr>
                        <w:t>42</w:t>
                      </w: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E8C"/>
    <w:multiLevelType w:val="hybridMultilevel"/>
    <w:tmpl w:val="EF8C56E2"/>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1136C7B"/>
    <w:multiLevelType w:val="multilevel"/>
    <w:tmpl w:val="A03A4294"/>
    <w:lvl w:ilvl="0">
      <w:start w:val="1"/>
      <w:numFmt w:val="decimal"/>
      <w:lvlText w:val="%1"/>
      <w:lvlJc w:val="left"/>
      <w:pPr>
        <w:ind w:left="360" w:hanging="360"/>
      </w:pPr>
      <w:rPr>
        <w:rFonts w:hint="default"/>
        <w:b w:val="0"/>
      </w:rPr>
    </w:lvl>
    <w:lvl w:ilvl="1">
      <w:start w:val="1"/>
      <w:numFmt w:val="decimal"/>
      <w:suff w:val="space"/>
      <w:lvlText w:val="%1.%2"/>
      <w:lvlJc w:val="left"/>
      <w:pPr>
        <w:ind w:left="2701" w:hanging="432"/>
      </w:pPr>
      <w:rPr>
        <w:rFonts w:hint="default"/>
        <w:b/>
        <w:bCs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CF0F38"/>
    <w:multiLevelType w:val="hybridMultilevel"/>
    <w:tmpl w:val="1DB275AE"/>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6B21BCF"/>
    <w:multiLevelType w:val="multilevel"/>
    <w:tmpl w:val="27543904"/>
    <w:lvl w:ilvl="0">
      <w:start w:val="1"/>
      <w:numFmt w:val="decimal"/>
      <w:lvlText w:val="%1"/>
      <w:lvlJc w:val="left"/>
      <w:pPr>
        <w:ind w:left="432"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0622DD3"/>
    <w:multiLevelType w:val="hybridMultilevel"/>
    <w:tmpl w:val="47969AF6"/>
    <w:lvl w:ilvl="0" w:tplc="AEDEFEFA">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5" w15:restartNumberingAfterBreak="0">
    <w:nsid w:val="12E919D7"/>
    <w:multiLevelType w:val="hybridMultilevel"/>
    <w:tmpl w:val="0228F4E6"/>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54C338A"/>
    <w:multiLevelType w:val="hybridMultilevel"/>
    <w:tmpl w:val="C37E43D6"/>
    <w:lvl w:ilvl="0" w:tplc="AEDEFE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5BA4137"/>
    <w:multiLevelType w:val="hybridMultilevel"/>
    <w:tmpl w:val="2A14CCCE"/>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60F6D85"/>
    <w:multiLevelType w:val="hybridMultilevel"/>
    <w:tmpl w:val="B3C29EF0"/>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FE54B3C"/>
    <w:multiLevelType w:val="multilevel"/>
    <w:tmpl w:val="7FD8F3DE"/>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1630D45"/>
    <w:multiLevelType w:val="hybridMultilevel"/>
    <w:tmpl w:val="58CAAC8A"/>
    <w:lvl w:ilvl="0" w:tplc="11262468">
      <w:start w:val="1"/>
      <w:numFmt w:val="decimal"/>
      <w:suff w:val="space"/>
      <w:lvlText w:val="%1"/>
      <w:lvlJc w:val="left"/>
      <w:pPr>
        <w:ind w:left="360" w:hanging="360"/>
      </w:pPr>
      <w:rPr>
        <w:rFonts w:hint="default"/>
      </w:rPr>
    </w:lvl>
    <w:lvl w:ilvl="1" w:tplc="5166053E">
      <w:start w:val="1"/>
      <w:numFmt w:val="decimal"/>
      <w:suff w:val="space"/>
      <w:lvlText w:val="%2."/>
      <w:lvlJc w:val="left"/>
      <w:pPr>
        <w:ind w:left="2363" w:hanging="432"/>
      </w:pPr>
      <w:rPr>
        <w:rFonts w:hint="default"/>
      </w:r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11" w15:restartNumberingAfterBreak="0">
    <w:nsid w:val="219047A9"/>
    <w:multiLevelType w:val="hybridMultilevel"/>
    <w:tmpl w:val="CD3C1290"/>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1A16551"/>
    <w:multiLevelType w:val="hybridMultilevel"/>
    <w:tmpl w:val="2592D03E"/>
    <w:lvl w:ilvl="0" w:tplc="AEDEFE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47A1B5B"/>
    <w:multiLevelType w:val="hybridMultilevel"/>
    <w:tmpl w:val="5CD48D22"/>
    <w:lvl w:ilvl="0" w:tplc="AEDEFEFA">
      <w:start w:val="1"/>
      <w:numFmt w:val="bullet"/>
      <w:lvlText w:val="–"/>
      <w:lvlJc w:val="left"/>
      <w:pPr>
        <w:ind w:left="7023" w:hanging="360"/>
      </w:pPr>
      <w:rPr>
        <w:rFonts w:ascii="Times New Roman" w:hAnsi="Times New Roman" w:cs="Times New Roman"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4" w15:restartNumberingAfterBreak="0">
    <w:nsid w:val="29F37736"/>
    <w:multiLevelType w:val="hybridMultilevel"/>
    <w:tmpl w:val="3B6600E6"/>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AC3408F"/>
    <w:multiLevelType w:val="hybridMultilevel"/>
    <w:tmpl w:val="E6A2641A"/>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BBA449E"/>
    <w:multiLevelType w:val="hybridMultilevel"/>
    <w:tmpl w:val="6D9210D4"/>
    <w:lvl w:ilvl="0" w:tplc="E572D116">
      <w:start w:val="1"/>
      <w:numFmt w:val="bullet"/>
      <w:suff w:val="space"/>
      <w:lvlText w:val=""/>
      <w:lvlJc w:val="left"/>
      <w:pPr>
        <w:ind w:left="7023"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7" w15:restartNumberingAfterBreak="0">
    <w:nsid w:val="2BCF631D"/>
    <w:multiLevelType w:val="hybridMultilevel"/>
    <w:tmpl w:val="15BAF3DC"/>
    <w:lvl w:ilvl="0" w:tplc="AEDEFEFA">
      <w:start w:val="1"/>
      <w:numFmt w:val="bullet"/>
      <w:lvlText w:val="–"/>
      <w:lvlJc w:val="left"/>
      <w:pPr>
        <w:ind w:left="7023" w:hanging="360"/>
      </w:pPr>
      <w:rPr>
        <w:rFonts w:ascii="Times New Roman" w:hAnsi="Times New Roman" w:cs="Times New Roman"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8" w15:restartNumberingAfterBreak="0">
    <w:nsid w:val="2E925986"/>
    <w:multiLevelType w:val="hybridMultilevel"/>
    <w:tmpl w:val="6834F1DE"/>
    <w:lvl w:ilvl="0" w:tplc="82E4CF7E">
      <w:numFmt w:val="bullet"/>
      <w:pStyle w:val="a"/>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337D02B4"/>
    <w:multiLevelType w:val="hybridMultilevel"/>
    <w:tmpl w:val="E3CA65D0"/>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3CE2D03"/>
    <w:multiLevelType w:val="hybridMultilevel"/>
    <w:tmpl w:val="2EBC3340"/>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6AE0102"/>
    <w:multiLevelType w:val="hybridMultilevel"/>
    <w:tmpl w:val="9010406E"/>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37113EAE"/>
    <w:multiLevelType w:val="hybridMultilevel"/>
    <w:tmpl w:val="9D288426"/>
    <w:lvl w:ilvl="0" w:tplc="04190001">
      <w:start w:val="1"/>
      <w:numFmt w:val="bullet"/>
      <w:lvlText w:val=""/>
      <w:lvlJc w:val="left"/>
      <w:pPr>
        <w:ind w:left="1211" w:hanging="360"/>
      </w:pPr>
      <w:rPr>
        <w:rFonts w:ascii="Symbol" w:hAnsi="Symbol" w:hint="default"/>
      </w:rPr>
    </w:lvl>
    <w:lvl w:ilvl="1" w:tplc="AEDEFEFA">
      <w:start w:val="1"/>
      <w:numFmt w:val="bullet"/>
      <w:lvlText w:val="–"/>
      <w:lvlJc w:val="left"/>
      <w:pPr>
        <w:ind w:left="1931" w:hanging="360"/>
      </w:pPr>
      <w:rPr>
        <w:rFonts w:ascii="Times New Roman" w:hAnsi="Times New Roman" w:cs="Times New Roman"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3" w15:restartNumberingAfterBreak="0">
    <w:nsid w:val="3A0104D2"/>
    <w:multiLevelType w:val="hybridMultilevel"/>
    <w:tmpl w:val="3772713E"/>
    <w:lvl w:ilvl="0" w:tplc="AEDEFEFA">
      <w:start w:val="1"/>
      <w:numFmt w:val="bullet"/>
      <w:lvlText w:val="–"/>
      <w:lvlJc w:val="left"/>
      <w:pPr>
        <w:ind w:left="1440" w:hanging="360"/>
      </w:pPr>
      <w:rPr>
        <w:rFonts w:ascii="Times New Roman" w:hAnsi="Times New Roman" w:cs="Times New Roman" w:hint="default"/>
      </w:rPr>
    </w:lvl>
    <w:lvl w:ilvl="1" w:tplc="04220003">
      <w:start w:val="1"/>
      <w:numFmt w:val="bullet"/>
      <w:lvlText w:val="o"/>
      <w:lvlJc w:val="left"/>
      <w:pPr>
        <w:ind w:left="2160" w:hanging="360"/>
      </w:pPr>
      <w:rPr>
        <w:rFonts w:ascii="Courier New" w:hAnsi="Courier New" w:cs="Courier New" w:hint="default"/>
      </w:rPr>
    </w:lvl>
    <w:lvl w:ilvl="2" w:tplc="04220005">
      <w:start w:val="1"/>
      <w:numFmt w:val="bullet"/>
      <w:lvlText w:val=""/>
      <w:lvlJc w:val="left"/>
      <w:pPr>
        <w:ind w:left="2880" w:hanging="360"/>
      </w:pPr>
      <w:rPr>
        <w:rFonts w:ascii="Wingdings" w:hAnsi="Wingdings" w:hint="default"/>
      </w:rPr>
    </w:lvl>
    <w:lvl w:ilvl="3" w:tplc="04220001">
      <w:start w:val="1"/>
      <w:numFmt w:val="bullet"/>
      <w:lvlText w:val=""/>
      <w:lvlJc w:val="left"/>
      <w:pPr>
        <w:ind w:left="3600" w:hanging="360"/>
      </w:pPr>
      <w:rPr>
        <w:rFonts w:ascii="Symbol" w:hAnsi="Symbol" w:hint="default"/>
      </w:rPr>
    </w:lvl>
    <w:lvl w:ilvl="4" w:tplc="04220003">
      <w:start w:val="1"/>
      <w:numFmt w:val="bullet"/>
      <w:lvlText w:val="o"/>
      <w:lvlJc w:val="left"/>
      <w:pPr>
        <w:ind w:left="4320" w:hanging="360"/>
      </w:pPr>
      <w:rPr>
        <w:rFonts w:ascii="Courier New" w:hAnsi="Courier New" w:cs="Courier New" w:hint="default"/>
      </w:rPr>
    </w:lvl>
    <w:lvl w:ilvl="5" w:tplc="04220005">
      <w:start w:val="1"/>
      <w:numFmt w:val="bullet"/>
      <w:lvlText w:val=""/>
      <w:lvlJc w:val="left"/>
      <w:pPr>
        <w:ind w:left="5040" w:hanging="360"/>
      </w:pPr>
      <w:rPr>
        <w:rFonts w:ascii="Wingdings" w:hAnsi="Wingdings" w:hint="default"/>
      </w:rPr>
    </w:lvl>
    <w:lvl w:ilvl="6" w:tplc="04220001">
      <w:start w:val="1"/>
      <w:numFmt w:val="bullet"/>
      <w:lvlText w:val=""/>
      <w:lvlJc w:val="left"/>
      <w:pPr>
        <w:ind w:left="5760" w:hanging="360"/>
      </w:pPr>
      <w:rPr>
        <w:rFonts w:ascii="Symbol" w:hAnsi="Symbol" w:hint="default"/>
      </w:rPr>
    </w:lvl>
    <w:lvl w:ilvl="7" w:tplc="04220003">
      <w:start w:val="1"/>
      <w:numFmt w:val="bullet"/>
      <w:lvlText w:val="o"/>
      <w:lvlJc w:val="left"/>
      <w:pPr>
        <w:ind w:left="6480" w:hanging="360"/>
      </w:pPr>
      <w:rPr>
        <w:rFonts w:ascii="Courier New" w:hAnsi="Courier New" w:cs="Courier New" w:hint="default"/>
      </w:rPr>
    </w:lvl>
    <w:lvl w:ilvl="8" w:tplc="04220005">
      <w:start w:val="1"/>
      <w:numFmt w:val="bullet"/>
      <w:lvlText w:val=""/>
      <w:lvlJc w:val="left"/>
      <w:pPr>
        <w:ind w:left="7200" w:hanging="360"/>
      </w:pPr>
      <w:rPr>
        <w:rFonts w:ascii="Wingdings" w:hAnsi="Wingdings" w:hint="default"/>
      </w:rPr>
    </w:lvl>
  </w:abstractNum>
  <w:abstractNum w:abstractNumId="24" w15:restartNumberingAfterBreak="0">
    <w:nsid w:val="40454938"/>
    <w:multiLevelType w:val="hybridMultilevel"/>
    <w:tmpl w:val="3CD892DA"/>
    <w:lvl w:ilvl="0" w:tplc="AEDEFEFA">
      <w:start w:val="1"/>
      <w:numFmt w:val="bullet"/>
      <w:lvlText w:val="–"/>
      <w:lvlJc w:val="left"/>
      <w:pPr>
        <w:ind w:left="1211" w:hanging="360"/>
      </w:pPr>
      <w:rPr>
        <w:rFonts w:ascii="Times New Roman" w:hAnsi="Times New Roman" w:cs="Times New Roman" w:hint="default"/>
      </w:rPr>
    </w:lvl>
    <w:lvl w:ilvl="1" w:tplc="35E2AB2C">
      <w:numFmt w:val="bullet"/>
      <w:lvlText w:val="•"/>
      <w:lvlJc w:val="left"/>
      <w:pPr>
        <w:ind w:left="1931" w:hanging="360"/>
      </w:pPr>
      <w:rPr>
        <w:rFonts w:ascii="Times New Roman" w:eastAsiaTheme="minorHAnsi" w:hAnsi="Times New Roman" w:cs="Times New Roman"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5" w15:restartNumberingAfterBreak="0">
    <w:nsid w:val="43A31968"/>
    <w:multiLevelType w:val="hybridMultilevel"/>
    <w:tmpl w:val="DD6059AE"/>
    <w:lvl w:ilvl="0" w:tplc="04190001">
      <w:start w:val="1"/>
      <w:numFmt w:val="bullet"/>
      <w:lvlText w:val=""/>
      <w:lvlJc w:val="left"/>
      <w:pPr>
        <w:ind w:left="1429" w:hanging="360"/>
      </w:pPr>
      <w:rPr>
        <w:rFonts w:ascii="Symbol" w:hAnsi="Symbol" w:hint="default"/>
      </w:rPr>
    </w:lvl>
    <w:lvl w:ilvl="1" w:tplc="AEDEFE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5B16C0A"/>
    <w:multiLevelType w:val="hybridMultilevel"/>
    <w:tmpl w:val="306AC54A"/>
    <w:lvl w:ilvl="0" w:tplc="AEDEFEFA">
      <w:start w:val="1"/>
      <w:numFmt w:val="bullet"/>
      <w:lvlText w:val="–"/>
      <w:lvlJc w:val="left"/>
      <w:pPr>
        <w:ind w:left="1440" w:hanging="360"/>
      </w:pPr>
      <w:rPr>
        <w:rFonts w:ascii="Times New Roman" w:hAnsi="Times New Roman" w:cs="Times New Roman" w:hint="default"/>
      </w:rPr>
    </w:lvl>
    <w:lvl w:ilvl="1" w:tplc="04220003">
      <w:start w:val="1"/>
      <w:numFmt w:val="bullet"/>
      <w:lvlText w:val="o"/>
      <w:lvlJc w:val="left"/>
      <w:pPr>
        <w:ind w:left="2160" w:hanging="360"/>
      </w:pPr>
      <w:rPr>
        <w:rFonts w:ascii="Courier New" w:hAnsi="Courier New" w:cs="Courier New" w:hint="default"/>
      </w:rPr>
    </w:lvl>
    <w:lvl w:ilvl="2" w:tplc="04220005">
      <w:start w:val="1"/>
      <w:numFmt w:val="bullet"/>
      <w:lvlText w:val=""/>
      <w:lvlJc w:val="left"/>
      <w:pPr>
        <w:ind w:left="2880" w:hanging="360"/>
      </w:pPr>
      <w:rPr>
        <w:rFonts w:ascii="Wingdings" w:hAnsi="Wingdings" w:hint="default"/>
      </w:rPr>
    </w:lvl>
    <w:lvl w:ilvl="3" w:tplc="04220001">
      <w:start w:val="1"/>
      <w:numFmt w:val="bullet"/>
      <w:lvlText w:val=""/>
      <w:lvlJc w:val="left"/>
      <w:pPr>
        <w:ind w:left="3600" w:hanging="360"/>
      </w:pPr>
      <w:rPr>
        <w:rFonts w:ascii="Symbol" w:hAnsi="Symbol" w:hint="default"/>
      </w:rPr>
    </w:lvl>
    <w:lvl w:ilvl="4" w:tplc="04220003">
      <w:start w:val="1"/>
      <w:numFmt w:val="bullet"/>
      <w:lvlText w:val="o"/>
      <w:lvlJc w:val="left"/>
      <w:pPr>
        <w:ind w:left="4320" w:hanging="360"/>
      </w:pPr>
      <w:rPr>
        <w:rFonts w:ascii="Courier New" w:hAnsi="Courier New" w:cs="Courier New" w:hint="default"/>
      </w:rPr>
    </w:lvl>
    <w:lvl w:ilvl="5" w:tplc="04220005">
      <w:start w:val="1"/>
      <w:numFmt w:val="bullet"/>
      <w:lvlText w:val=""/>
      <w:lvlJc w:val="left"/>
      <w:pPr>
        <w:ind w:left="5040" w:hanging="360"/>
      </w:pPr>
      <w:rPr>
        <w:rFonts w:ascii="Wingdings" w:hAnsi="Wingdings" w:hint="default"/>
      </w:rPr>
    </w:lvl>
    <w:lvl w:ilvl="6" w:tplc="04220001">
      <w:start w:val="1"/>
      <w:numFmt w:val="bullet"/>
      <w:lvlText w:val=""/>
      <w:lvlJc w:val="left"/>
      <w:pPr>
        <w:ind w:left="5760" w:hanging="360"/>
      </w:pPr>
      <w:rPr>
        <w:rFonts w:ascii="Symbol" w:hAnsi="Symbol" w:hint="default"/>
      </w:rPr>
    </w:lvl>
    <w:lvl w:ilvl="7" w:tplc="04220003">
      <w:start w:val="1"/>
      <w:numFmt w:val="bullet"/>
      <w:lvlText w:val="o"/>
      <w:lvlJc w:val="left"/>
      <w:pPr>
        <w:ind w:left="6480" w:hanging="360"/>
      </w:pPr>
      <w:rPr>
        <w:rFonts w:ascii="Courier New" w:hAnsi="Courier New" w:cs="Courier New" w:hint="default"/>
      </w:rPr>
    </w:lvl>
    <w:lvl w:ilvl="8" w:tplc="04220005">
      <w:start w:val="1"/>
      <w:numFmt w:val="bullet"/>
      <w:lvlText w:val=""/>
      <w:lvlJc w:val="left"/>
      <w:pPr>
        <w:ind w:left="7200" w:hanging="360"/>
      </w:pPr>
      <w:rPr>
        <w:rFonts w:ascii="Wingdings" w:hAnsi="Wingdings" w:hint="default"/>
      </w:rPr>
    </w:lvl>
  </w:abstractNum>
  <w:abstractNum w:abstractNumId="27" w15:restartNumberingAfterBreak="0">
    <w:nsid w:val="46915D51"/>
    <w:multiLevelType w:val="hybridMultilevel"/>
    <w:tmpl w:val="62AE4B92"/>
    <w:lvl w:ilvl="0" w:tplc="04190001">
      <w:start w:val="1"/>
      <w:numFmt w:val="bullet"/>
      <w:lvlText w:val=""/>
      <w:lvlJc w:val="left"/>
      <w:pPr>
        <w:ind w:left="1429" w:hanging="360"/>
      </w:pPr>
      <w:rPr>
        <w:rFonts w:ascii="Symbol" w:hAnsi="Symbol" w:hint="default"/>
      </w:rPr>
    </w:lvl>
    <w:lvl w:ilvl="1" w:tplc="AEDEFE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B17948"/>
    <w:multiLevelType w:val="multilevel"/>
    <w:tmpl w:val="794CF3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9D23160"/>
    <w:multiLevelType w:val="hybridMultilevel"/>
    <w:tmpl w:val="BD98EE6A"/>
    <w:lvl w:ilvl="0" w:tplc="320C6136">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4BA11E06"/>
    <w:multiLevelType w:val="hybridMultilevel"/>
    <w:tmpl w:val="EF7C1EEA"/>
    <w:lvl w:ilvl="0" w:tplc="AEDEFE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E88010B"/>
    <w:multiLevelType w:val="hybridMultilevel"/>
    <w:tmpl w:val="78B8A648"/>
    <w:lvl w:ilvl="0" w:tplc="AEDEFEFA">
      <w:start w:val="1"/>
      <w:numFmt w:val="bullet"/>
      <w:lvlText w:val="–"/>
      <w:lvlJc w:val="left"/>
      <w:pPr>
        <w:ind w:left="7023" w:hanging="360"/>
      </w:pPr>
      <w:rPr>
        <w:rFonts w:ascii="Times New Roman" w:hAnsi="Times New Roman" w:cs="Times New Roman"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2" w15:restartNumberingAfterBreak="0">
    <w:nsid w:val="4FBB706F"/>
    <w:multiLevelType w:val="hybridMultilevel"/>
    <w:tmpl w:val="2D0438EC"/>
    <w:lvl w:ilvl="0" w:tplc="AEDEFEFA">
      <w:start w:val="1"/>
      <w:numFmt w:val="bullet"/>
      <w:lvlText w:val="–"/>
      <w:lvlJc w:val="left"/>
      <w:pPr>
        <w:ind w:left="1440" w:hanging="360"/>
      </w:pPr>
      <w:rPr>
        <w:rFonts w:ascii="Times New Roman" w:hAnsi="Times New Roman" w:cs="Times New Roman" w:hint="default"/>
      </w:rPr>
    </w:lvl>
    <w:lvl w:ilvl="1" w:tplc="04220003">
      <w:start w:val="1"/>
      <w:numFmt w:val="bullet"/>
      <w:lvlText w:val="o"/>
      <w:lvlJc w:val="left"/>
      <w:pPr>
        <w:ind w:left="2160" w:hanging="360"/>
      </w:pPr>
      <w:rPr>
        <w:rFonts w:ascii="Courier New" w:hAnsi="Courier New" w:cs="Courier New" w:hint="default"/>
      </w:rPr>
    </w:lvl>
    <w:lvl w:ilvl="2" w:tplc="04220005">
      <w:start w:val="1"/>
      <w:numFmt w:val="bullet"/>
      <w:lvlText w:val=""/>
      <w:lvlJc w:val="left"/>
      <w:pPr>
        <w:ind w:left="2880" w:hanging="360"/>
      </w:pPr>
      <w:rPr>
        <w:rFonts w:ascii="Wingdings" w:hAnsi="Wingdings" w:hint="default"/>
      </w:rPr>
    </w:lvl>
    <w:lvl w:ilvl="3" w:tplc="04220001">
      <w:start w:val="1"/>
      <w:numFmt w:val="bullet"/>
      <w:lvlText w:val=""/>
      <w:lvlJc w:val="left"/>
      <w:pPr>
        <w:ind w:left="3600" w:hanging="360"/>
      </w:pPr>
      <w:rPr>
        <w:rFonts w:ascii="Symbol" w:hAnsi="Symbol" w:hint="default"/>
      </w:rPr>
    </w:lvl>
    <w:lvl w:ilvl="4" w:tplc="04220003">
      <w:start w:val="1"/>
      <w:numFmt w:val="bullet"/>
      <w:lvlText w:val="o"/>
      <w:lvlJc w:val="left"/>
      <w:pPr>
        <w:ind w:left="4320" w:hanging="360"/>
      </w:pPr>
      <w:rPr>
        <w:rFonts w:ascii="Courier New" w:hAnsi="Courier New" w:cs="Courier New" w:hint="default"/>
      </w:rPr>
    </w:lvl>
    <w:lvl w:ilvl="5" w:tplc="04220005">
      <w:start w:val="1"/>
      <w:numFmt w:val="bullet"/>
      <w:lvlText w:val=""/>
      <w:lvlJc w:val="left"/>
      <w:pPr>
        <w:ind w:left="5040" w:hanging="360"/>
      </w:pPr>
      <w:rPr>
        <w:rFonts w:ascii="Wingdings" w:hAnsi="Wingdings" w:hint="default"/>
      </w:rPr>
    </w:lvl>
    <w:lvl w:ilvl="6" w:tplc="04220001">
      <w:start w:val="1"/>
      <w:numFmt w:val="bullet"/>
      <w:lvlText w:val=""/>
      <w:lvlJc w:val="left"/>
      <w:pPr>
        <w:ind w:left="5760" w:hanging="360"/>
      </w:pPr>
      <w:rPr>
        <w:rFonts w:ascii="Symbol" w:hAnsi="Symbol" w:hint="default"/>
      </w:rPr>
    </w:lvl>
    <w:lvl w:ilvl="7" w:tplc="04220003">
      <w:start w:val="1"/>
      <w:numFmt w:val="bullet"/>
      <w:lvlText w:val="o"/>
      <w:lvlJc w:val="left"/>
      <w:pPr>
        <w:ind w:left="6480" w:hanging="360"/>
      </w:pPr>
      <w:rPr>
        <w:rFonts w:ascii="Courier New" w:hAnsi="Courier New" w:cs="Courier New" w:hint="default"/>
      </w:rPr>
    </w:lvl>
    <w:lvl w:ilvl="8" w:tplc="04220005">
      <w:start w:val="1"/>
      <w:numFmt w:val="bullet"/>
      <w:lvlText w:val=""/>
      <w:lvlJc w:val="left"/>
      <w:pPr>
        <w:ind w:left="7200" w:hanging="360"/>
      </w:pPr>
      <w:rPr>
        <w:rFonts w:ascii="Wingdings" w:hAnsi="Wingdings" w:hint="default"/>
      </w:rPr>
    </w:lvl>
  </w:abstractNum>
  <w:abstractNum w:abstractNumId="33" w15:restartNumberingAfterBreak="0">
    <w:nsid w:val="51AF66A1"/>
    <w:multiLevelType w:val="hybridMultilevel"/>
    <w:tmpl w:val="0902F656"/>
    <w:lvl w:ilvl="0" w:tplc="AEDEFEFA">
      <w:start w:val="1"/>
      <w:numFmt w:val="bullet"/>
      <w:lvlText w:val="–"/>
      <w:lvlJc w:val="left"/>
      <w:pPr>
        <w:ind w:left="7023" w:hanging="360"/>
      </w:pPr>
      <w:rPr>
        <w:rFonts w:ascii="Times New Roman" w:hAnsi="Times New Roman" w:cs="Times New Roman"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4" w15:restartNumberingAfterBreak="0">
    <w:nsid w:val="543E166A"/>
    <w:multiLevelType w:val="multilevel"/>
    <w:tmpl w:val="AA80A504"/>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DA267F8"/>
    <w:multiLevelType w:val="hybridMultilevel"/>
    <w:tmpl w:val="C524A7A2"/>
    <w:lvl w:ilvl="0" w:tplc="04190001">
      <w:start w:val="1"/>
      <w:numFmt w:val="bullet"/>
      <w:lvlText w:val=""/>
      <w:lvlJc w:val="left"/>
      <w:pPr>
        <w:ind w:left="1429" w:hanging="360"/>
      </w:pPr>
      <w:rPr>
        <w:rFonts w:ascii="Symbol" w:hAnsi="Symbol" w:hint="default"/>
      </w:rPr>
    </w:lvl>
    <w:lvl w:ilvl="1" w:tplc="AEDEFE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2DD160C"/>
    <w:multiLevelType w:val="hybridMultilevel"/>
    <w:tmpl w:val="18DACDCC"/>
    <w:lvl w:ilvl="0" w:tplc="04190001">
      <w:start w:val="1"/>
      <w:numFmt w:val="bullet"/>
      <w:lvlText w:val=""/>
      <w:lvlJc w:val="left"/>
      <w:pPr>
        <w:ind w:left="1429" w:hanging="360"/>
      </w:pPr>
      <w:rPr>
        <w:rFonts w:ascii="Symbol" w:hAnsi="Symbol" w:hint="default"/>
      </w:rPr>
    </w:lvl>
    <w:lvl w:ilvl="1" w:tplc="AEDEFE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783661D"/>
    <w:multiLevelType w:val="hybridMultilevel"/>
    <w:tmpl w:val="75B4EF42"/>
    <w:lvl w:ilvl="0" w:tplc="AEDEFE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8EF7011"/>
    <w:multiLevelType w:val="hybridMultilevel"/>
    <w:tmpl w:val="F26A9050"/>
    <w:lvl w:ilvl="0" w:tplc="04190001">
      <w:start w:val="1"/>
      <w:numFmt w:val="bullet"/>
      <w:lvlText w:val=""/>
      <w:lvlJc w:val="left"/>
      <w:pPr>
        <w:ind w:left="1429" w:hanging="360"/>
      </w:pPr>
      <w:rPr>
        <w:rFonts w:ascii="Symbol" w:hAnsi="Symbol" w:hint="default"/>
      </w:rPr>
    </w:lvl>
    <w:lvl w:ilvl="1" w:tplc="AEDEFE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BA43246"/>
    <w:multiLevelType w:val="multilevel"/>
    <w:tmpl w:val="91A4AE88"/>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0" w:firstLine="0"/>
      </w:pPr>
      <w:rPr>
        <w:rFonts w:hint="default"/>
        <w:b/>
        <w:bCs/>
        <w:i w:val="0"/>
        <w:iCs w:val="0"/>
      </w:rPr>
    </w:lvl>
    <w:lvl w:ilvl="2">
      <w:start w:val="1"/>
      <w:numFmt w:val="decimal"/>
      <w:pStyle w:val="3"/>
      <w:suff w:val="space"/>
      <w:lvlText w:val="%1.%2.%3"/>
      <w:lvlJc w:val="left"/>
      <w:pPr>
        <w:ind w:left="0" w:firstLine="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0" w15:restartNumberingAfterBreak="0">
    <w:nsid w:val="6D552DD0"/>
    <w:multiLevelType w:val="hybridMultilevel"/>
    <w:tmpl w:val="95F0B1FA"/>
    <w:lvl w:ilvl="0" w:tplc="AEDEFEFA">
      <w:start w:val="1"/>
      <w:numFmt w:val="bullet"/>
      <w:lvlText w:val="–"/>
      <w:lvlJc w:val="left"/>
      <w:pPr>
        <w:ind w:left="7023" w:hanging="360"/>
      </w:pPr>
      <w:rPr>
        <w:rFonts w:ascii="Times New Roman" w:hAnsi="Times New Roman" w:cs="Times New Roman"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1" w15:restartNumberingAfterBreak="0">
    <w:nsid w:val="6EF75491"/>
    <w:multiLevelType w:val="hybridMultilevel"/>
    <w:tmpl w:val="E7BCC316"/>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2" w15:restartNumberingAfterBreak="0">
    <w:nsid w:val="728A6289"/>
    <w:multiLevelType w:val="hybridMultilevel"/>
    <w:tmpl w:val="C09483EC"/>
    <w:lvl w:ilvl="0" w:tplc="AEDEFEF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72BA2583"/>
    <w:multiLevelType w:val="hybridMultilevel"/>
    <w:tmpl w:val="AF420F00"/>
    <w:lvl w:ilvl="0" w:tplc="10EC698C">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44" w15:restartNumberingAfterBreak="0">
    <w:nsid w:val="743A2330"/>
    <w:multiLevelType w:val="hybridMultilevel"/>
    <w:tmpl w:val="43AED4E6"/>
    <w:lvl w:ilvl="0" w:tplc="AEDEFEFA">
      <w:start w:val="1"/>
      <w:numFmt w:val="bullet"/>
      <w:lvlText w:val="–"/>
      <w:lvlJc w:val="left"/>
      <w:pPr>
        <w:ind w:left="1440" w:hanging="360"/>
      </w:pPr>
      <w:rPr>
        <w:rFonts w:ascii="Times New Roman" w:hAnsi="Times New Roman" w:cs="Times New Roman" w:hint="default"/>
      </w:rPr>
    </w:lvl>
    <w:lvl w:ilvl="1" w:tplc="04220003">
      <w:start w:val="1"/>
      <w:numFmt w:val="bullet"/>
      <w:lvlText w:val="o"/>
      <w:lvlJc w:val="left"/>
      <w:pPr>
        <w:ind w:left="2160" w:hanging="360"/>
      </w:pPr>
      <w:rPr>
        <w:rFonts w:ascii="Courier New" w:hAnsi="Courier New" w:cs="Courier New" w:hint="default"/>
      </w:rPr>
    </w:lvl>
    <w:lvl w:ilvl="2" w:tplc="04220005">
      <w:start w:val="1"/>
      <w:numFmt w:val="bullet"/>
      <w:lvlText w:val=""/>
      <w:lvlJc w:val="left"/>
      <w:pPr>
        <w:ind w:left="2880" w:hanging="360"/>
      </w:pPr>
      <w:rPr>
        <w:rFonts w:ascii="Wingdings" w:hAnsi="Wingdings" w:hint="default"/>
      </w:rPr>
    </w:lvl>
    <w:lvl w:ilvl="3" w:tplc="04220001">
      <w:start w:val="1"/>
      <w:numFmt w:val="bullet"/>
      <w:lvlText w:val=""/>
      <w:lvlJc w:val="left"/>
      <w:pPr>
        <w:ind w:left="3600" w:hanging="360"/>
      </w:pPr>
      <w:rPr>
        <w:rFonts w:ascii="Symbol" w:hAnsi="Symbol" w:hint="default"/>
      </w:rPr>
    </w:lvl>
    <w:lvl w:ilvl="4" w:tplc="04220003">
      <w:start w:val="1"/>
      <w:numFmt w:val="bullet"/>
      <w:lvlText w:val="o"/>
      <w:lvlJc w:val="left"/>
      <w:pPr>
        <w:ind w:left="4320" w:hanging="360"/>
      </w:pPr>
      <w:rPr>
        <w:rFonts w:ascii="Courier New" w:hAnsi="Courier New" w:cs="Courier New" w:hint="default"/>
      </w:rPr>
    </w:lvl>
    <w:lvl w:ilvl="5" w:tplc="04220005">
      <w:start w:val="1"/>
      <w:numFmt w:val="bullet"/>
      <w:lvlText w:val=""/>
      <w:lvlJc w:val="left"/>
      <w:pPr>
        <w:ind w:left="5040" w:hanging="360"/>
      </w:pPr>
      <w:rPr>
        <w:rFonts w:ascii="Wingdings" w:hAnsi="Wingdings" w:hint="default"/>
      </w:rPr>
    </w:lvl>
    <w:lvl w:ilvl="6" w:tplc="04220001">
      <w:start w:val="1"/>
      <w:numFmt w:val="bullet"/>
      <w:lvlText w:val=""/>
      <w:lvlJc w:val="left"/>
      <w:pPr>
        <w:ind w:left="5760" w:hanging="360"/>
      </w:pPr>
      <w:rPr>
        <w:rFonts w:ascii="Symbol" w:hAnsi="Symbol" w:hint="default"/>
      </w:rPr>
    </w:lvl>
    <w:lvl w:ilvl="7" w:tplc="04220003">
      <w:start w:val="1"/>
      <w:numFmt w:val="bullet"/>
      <w:lvlText w:val="o"/>
      <w:lvlJc w:val="left"/>
      <w:pPr>
        <w:ind w:left="6480" w:hanging="360"/>
      </w:pPr>
      <w:rPr>
        <w:rFonts w:ascii="Courier New" w:hAnsi="Courier New" w:cs="Courier New" w:hint="default"/>
      </w:rPr>
    </w:lvl>
    <w:lvl w:ilvl="8" w:tplc="04220005">
      <w:start w:val="1"/>
      <w:numFmt w:val="bullet"/>
      <w:lvlText w:val=""/>
      <w:lvlJc w:val="left"/>
      <w:pPr>
        <w:ind w:left="7200" w:hanging="360"/>
      </w:pPr>
      <w:rPr>
        <w:rFonts w:ascii="Wingdings" w:hAnsi="Wingdings" w:hint="default"/>
      </w:rPr>
    </w:lvl>
  </w:abstractNum>
  <w:abstractNum w:abstractNumId="45" w15:restartNumberingAfterBreak="0">
    <w:nsid w:val="764177D8"/>
    <w:multiLevelType w:val="hybridMultilevel"/>
    <w:tmpl w:val="FA727488"/>
    <w:lvl w:ilvl="0" w:tplc="AEDEFE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8454907"/>
    <w:multiLevelType w:val="hybridMultilevel"/>
    <w:tmpl w:val="ADDE9AF6"/>
    <w:lvl w:ilvl="0" w:tplc="AEDEFE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3290338">
    <w:abstractNumId w:val="1"/>
  </w:num>
  <w:num w:numId="2" w16cid:durableId="2088574265">
    <w:abstractNumId w:val="34"/>
  </w:num>
  <w:num w:numId="3" w16cid:durableId="1290668985">
    <w:abstractNumId w:val="10"/>
  </w:num>
  <w:num w:numId="4" w16cid:durableId="881137235">
    <w:abstractNumId w:val="16"/>
  </w:num>
  <w:num w:numId="5" w16cid:durableId="1505046456">
    <w:abstractNumId w:val="24"/>
  </w:num>
  <w:num w:numId="6" w16cid:durableId="1536118558">
    <w:abstractNumId w:val="4"/>
  </w:num>
  <w:num w:numId="7" w16cid:durableId="1015036296">
    <w:abstractNumId w:val="26"/>
  </w:num>
  <w:num w:numId="8" w16cid:durableId="400761465">
    <w:abstractNumId w:val="44"/>
  </w:num>
  <w:num w:numId="9" w16cid:durableId="1147743306">
    <w:abstractNumId w:val="23"/>
  </w:num>
  <w:num w:numId="10" w16cid:durableId="2062705442">
    <w:abstractNumId w:val="32"/>
  </w:num>
  <w:num w:numId="11" w16cid:durableId="1375890229">
    <w:abstractNumId w:val="22"/>
  </w:num>
  <w:num w:numId="12" w16cid:durableId="1822579857">
    <w:abstractNumId w:val="21"/>
  </w:num>
  <w:num w:numId="13" w16cid:durableId="1907958227">
    <w:abstractNumId w:val="41"/>
  </w:num>
  <w:num w:numId="14" w16cid:durableId="77217375">
    <w:abstractNumId w:val="7"/>
  </w:num>
  <w:num w:numId="15" w16cid:durableId="15734108">
    <w:abstractNumId w:val="2"/>
  </w:num>
  <w:num w:numId="16" w16cid:durableId="645203546">
    <w:abstractNumId w:val="8"/>
  </w:num>
  <w:num w:numId="17" w16cid:durableId="490760047">
    <w:abstractNumId w:val="17"/>
  </w:num>
  <w:num w:numId="18" w16cid:durableId="1171023310">
    <w:abstractNumId w:val="42"/>
  </w:num>
  <w:num w:numId="19" w16cid:durableId="1924298461">
    <w:abstractNumId w:val="19"/>
  </w:num>
  <w:num w:numId="20" w16cid:durableId="90661339">
    <w:abstractNumId w:val="14"/>
  </w:num>
  <w:num w:numId="21" w16cid:durableId="1508980782">
    <w:abstractNumId w:val="5"/>
  </w:num>
  <w:num w:numId="22" w16cid:durableId="1853687726">
    <w:abstractNumId w:val="20"/>
  </w:num>
  <w:num w:numId="23" w16cid:durableId="544102279">
    <w:abstractNumId w:val="0"/>
  </w:num>
  <w:num w:numId="24" w16cid:durableId="1671517715">
    <w:abstractNumId w:val="11"/>
  </w:num>
  <w:num w:numId="25" w16cid:durableId="289628451">
    <w:abstractNumId w:val="15"/>
  </w:num>
  <w:num w:numId="26" w16cid:durableId="763693436">
    <w:abstractNumId w:val="46"/>
  </w:num>
  <w:num w:numId="27" w16cid:durableId="312683678">
    <w:abstractNumId w:val="6"/>
  </w:num>
  <w:num w:numId="28" w16cid:durableId="23724069">
    <w:abstractNumId w:val="30"/>
  </w:num>
  <w:num w:numId="29" w16cid:durableId="1997101537">
    <w:abstractNumId w:val="45"/>
  </w:num>
  <w:num w:numId="30" w16cid:durableId="1806703786">
    <w:abstractNumId w:val="12"/>
  </w:num>
  <w:num w:numId="31" w16cid:durableId="1128863102">
    <w:abstractNumId w:val="37"/>
  </w:num>
  <w:num w:numId="32" w16cid:durableId="982738271">
    <w:abstractNumId w:val="33"/>
  </w:num>
  <w:num w:numId="33" w16cid:durableId="541405104">
    <w:abstractNumId w:val="40"/>
  </w:num>
  <w:num w:numId="34" w16cid:durableId="1786802134">
    <w:abstractNumId w:val="31"/>
  </w:num>
  <w:num w:numId="35" w16cid:durableId="1312833855">
    <w:abstractNumId w:val="13"/>
  </w:num>
  <w:num w:numId="36" w16cid:durableId="1793085652">
    <w:abstractNumId w:val="25"/>
  </w:num>
  <w:num w:numId="37" w16cid:durableId="1303001475">
    <w:abstractNumId w:val="36"/>
  </w:num>
  <w:num w:numId="38" w16cid:durableId="241178995">
    <w:abstractNumId w:val="38"/>
  </w:num>
  <w:num w:numId="39" w16cid:durableId="1489394098">
    <w:abstractNumId w:val="27"/>
  </w:num>
  <w:num w:numId="40" w16cid:durableId="1344085461">
    <w:abstractNumId w:val="35"/>
  </w:num>
  <w:num w:numId="41" w16cid:durableId="2142529534">
    <w:abstractNumId w:val="43"/>
  </w:num>
  <w:num w:numId="42" w16cid:durableId="1450010002">
    <w:abstractNumId w:val="18"/>
  </w:num>
  <w:num w:numId="43" w16cid:durableId="1885212235">
    <w:abstractNumId w:val="29"/>
  </w:num>
  <w:num w:numId="44" w16cid:durableId="886918457">
    <w:abstractNumId w:val="28"/>
  </w:num>
  <w:num w:numId="45" w16cid:durableId="1380782328">
    <w:abstractNumId w:val="9"/>
  </w:num>
  <w:num w:numId="46" w16cid:durableId="221715510">
    <w:abstractNumId w:val="3"/>
  </w:num>
  <w:num w:numId="47" w16cid:durableId="1728145951">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SortMethod w:val="0000"/>
  <w:defaultTabStop w:val="709"/>
  <w:hyphenationZone w:val="425"/>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B6"/>
    <w:rsid w:val="0000237C"/>
    <w:rsid w:val="00002507"/>
    <w:rsid w:val="000036BC"/>
    <w:rsid w:val="000047F8"/>
    <w:rsid w:val="00005055"/>
    <w:rsid w:val="000054BE"/>
    <w:rsid w:val="00005BD9"/>
    <w:rsid w:val="00006667"/>
    <w:rsid w:val="00010C25"/>
    <w:rsid w:val="000119B2"/>
    <w:rsid w:val="0001201E"/>
    <w:rsid w:val="00012107"/>
    <w:rsid w:val="00013564"/>
    <w:rsid w:val="00015A88"/>
    <w:rsid w:val="00015D02"/>
    <w:rsid w:val="00021C90"/>
    <w:rsid w:val="00023F05"/>
    <w:rsid w:val="0003052A"/>
    <w:rsid w:val="00030B1F"/>
    <w:rsid w:val="00031962"/>
    <w:rsid w:val="00032F02"/>
    <w:rsid w:val="00033BC2"/>
    <w:rsid w:val="000350C7"/>
    <w:rsid w:val="00036E96"/>
    <w:rsid w:val="000411F6"/>
    <w:rsid w:val="0004368A"/>
    <w:rsid w:val="0004420C"/>
    <w:rsid w:val="000443EF"/>
    <w:rsid w:val="00044A30"/>
    <w:rsid w:val="00045E2E"/>
    <w:rsid w:val="000465F1"/>
    <w:rsid w:val="00050A84"/>
    <w:rsid w:val="00051ACB"/>
    <w:rsid w:val="00052C97"/>
    <w:rsid w:val="00054777"/>
    <w:rsid w:val="00055BE7"/>
    <w:rsid w:val="000564D1"/>
    <w:rsid w:val="00057180"/>
    <w:rsid w:val="00057ED3"/>
    <w:rsid w:val="00062B18"/>
    <w:rsid w:val="00062CDA"/>
    <w:rsid w:val="000634D3"/>
    <w:rsid w:val="00063A2C"/>
    <w:rsid w:val="000658E6"/>
    <w:rsid w:val="000672FE"/>
    <w:rsid w:val="00070795"/>
    <w:rsid w:val="00070F59"/>
    <w:rsid w:val="00073D48"/>
    <w:rsid w:val="0007433E"/>
    <w:rsid w:val="0007497F"/>
    <w:rsid w:val="00075984"/>
    <w:rsid w:val="000766A5"/>
    <w:rsid w:val="00082AF5"/>
    <w:rsid w:val="000834F9"/>
    <w:rsid w:val="00083F49"/>
    <w:rsid w:val="00084308"/>
    <w:rsid w:val="000845A9"/>
    <w:rsid w:val="00085D5C"/>
    <w:rsid w:val="0008692A"/>
    <w:rsid w:val="00087226"/>
    <w:rsid w:val="0009036E"/>
    <w:rsid w:val="000903A3"/>
    <w:rsid w:val="00090459"/>
    <w:rsid w:val="00090667"/>
    <w:rsid w:val="00091374"/>
    <w:rsid w:val="00094405"/>
    <w:rsid w:val="00094FA9"/>
    <w:rsid w:val="00095286"/>
    <w:rsid w:val="00095B1A"/>
    <w:rsid w:val="0009701D"/>
    <w:rsid w:val="00097E8F"/>
    <w:rsid w:val="000A076C"/>
    <w:rsid w:val="000A08AB"/>
    <w:rsid w:val="000A1A61"/>
    <w:rsid w:val="000A2066"/>
    <w:rsid w:val="000A2879"/>
    <w:rsid w:val="000A5394"/>
    <w:rsid w:val="000A671B"/>
    <w:rsid w:val="000A67BB"/>
    <w:rsid w:val="000A6E72"/>
    <w:rsid w:val="000A729D"/>
    <w:rsid w:val="000B1B73"/>
    <w:rsid w:val="000B42CB"/>
    <w:rsid w:val="000B59DB"/>
    <w:rsid w:val="000B5DF7"/>
    <w:rsid w:val="000B6498"/>
    <w:rsid w:val="000C0621"/>
    <w:rsid w:val="000C22F2"/>
    <w:rsid w:val="000C2BA8"/>
    <w:rsid w:val="000C4E7A"/>
    <w:rsid w:val="000C6421"/>
    <w:rsid w:val="000C6CB2"/>
    <w:rsid w:val="000C7A5E"/>
    <w:rsid w:val="000D2EEA"/>
    <w:rsid w:val="000D687A"/>
    <w:rsid w:val="000D6F6F"/>
    <w:rsid w:val="000E00A7"/>
    <w:rsid w:val="000E0B4A"/>
    <w:rsid w:val="000E0D86"/>
    <w:rsid w:val="000E2122"/>
    <w:rsid w:val="000E266D"/>
    <w:rsid w:val="000E4004"/>
    <w:rsid w:val="000E70C7"/>
    <w:rsid w:val="000F06C8"/>
    <w:rsid w:val="000F0930"/>
    <w:rsid w:val="000F1412"/>
    <w:rsid w:val="000F2F71"/>
    <w:rsid w:val="000F4AF1"/>
    <w:rsid w:val="001003EB"/>
    <w:rsid w:val="00102092"/>
    <w:rsid w:val="001026AA"/>
    <w:rsid w:val="001033D6"/>
    <w:rsid w:val="001064B6"/>
    <w:rsid w:val="001077D3"/>
    <w:rsid w:val="00107B75"/>
    <w:rsid w:val="00110954"/>
    <w:rsid w:val="00112222"/>
    <w:rsid w:val="00113F32"/>
    <w:rsid w:val="001144C6"/>
    <w:rsid w:val="00115BE2"/>
    <w:rsid w:val="0012087B"/>
    <w:rsid w:val="00121BE5"/>
    <w:rsid w:val="00122B83"/>
    <w:rsid w:val="00123545"/>
    <w:rsid w:val="001246ED"/>
    <w:rsid w:val="00130046"/>
    <w:rsid w:val="00130F48"/>
    <w:rsid w:val="001316D7"/>
    <w:rsid w:val="00131F3F"/>
    <w:rsid w:val="0013568A"/>
    <w:rsid w:val="001358B6"/>
    <w:rsid w:val="00136967"/>
    <w:rsid w:val="00137564"/>
    <w:rsid w:val="0013775D"/>
    <w:rsid w:val="00142D53"/>
    <w:rsid w:val="00143814"/>
    <w:rsid w:val="0014543F"/>
    <w:rsid w:val="00145BA6"/>
    <w:rsid w:val="001523DD"/>
    <w:rsid w:val="00152495"/>
    <w:rsid w:val="00164DC5"/>
    <w:rsid w:val="00165204"/>
    <w:rsid w:val="0016584A"/>
    <w:rsid w:val="001667D8"/>
    <w:rsid w:val="001725CB"/>
    <w:rsid w:val="00173101"/>
    <w:rsid w:val="001736F2"/>
    <w:rsid w:val="00173743"/>
    <w:rsid w:val="00175A69"/>
    <w:rsid w:val="00176424"/>
    <w:rsid w:val="001766F4"/>
    <w:rsid w:val="001773C5"/>
    <w:rsid w:val="00180B75"/>
    <w:rsid w:val="00181354"/>
    <w:rsid w:val="00181E00"/>
    <w:rsid w:val="00182507"/>
    <w:rsid w:val="0018384D"/>
    <w:rsid w:val="00187251"/>
    <w:rsid w:val="0018753E"/>
    <w:rsid w:val="00190113"/>
    <w:rsid w:val="0019084B"/>
    <w:rsid w:val="001910C1"/>
    <w:rsid w:val="00194E84"/>
    <w:rsid w:val="001A01E1"/>
    <w:rsid w:val="001A1DDB"/>
    <w:rsid w:val="001A3E2F"/>
    <w:rsid w:val="001A5455"/>
    <w:rsid w:val="001A6547"/>
    <w:rsid w:val="001A6B58"/>
    <w:rsid w:val="001A71DB"/>
    <w:rsid w:val="001A78CC"/>
    <w:rsid w:val="001A7C53"/>
    <w:rsid w:val="001B02A0"/>
    <w:rsid w:val="001B0708"/>
    <w:rsid w:val="001B1F57"/>
    <w:rsid w:val="001B2ED5"/>
    <w:rsid w:val="001B53F8"/>
    <w:rsid w:val="001C2127"/>
    <w:rsid w:val="001C30F4"/>
    <w:rsid w:val="001C4B25"/>
    <w:rsid w:val="001C5126"/>
    <w:rsid w:val="001C6940"/>
    <w:rsid w:val="001C75B3"/>
    <w:rsid w:val="001D009A"/>
    <w:rsid w:val="001D1E37"/>
    <w:rsid w:val="001D45FB"/>
    <w:rsid w:val="001D5ACF"/>
    <w:rsid w:val="001D6034"/>
    <w:rsid w:val="001E0462"/>
    <w:rsid w:val="001E1740"/>
    <w:rsid w:val="001E1A9F"/>
    <w:rsid w:val="001E23A3"/>
    <w:rsid w:val="001E2C0C"/>
    <w:rsid w:val="001E3144"/>
    <w:rsid w:val="001E4375"/>
    <w:rsid w:val="001E5AEF"/>
    <w:rsid w:val="001E5EBF"/>
    <w:rsid w:val="001E6A4E"/>
    <w:rsid w:val="001E7A67"/>
    <w:rsid w:val="001F0DFC"/>
    <w:rsid w:val="001F1C87"/>
    <w:rsid w:val="001F4B98"/>
    <w:rsid w:val="001F4DC0"/>
    <w:rsid w:val="001F5009"/>
    <w:rsid w:val="001F5DDF"/>
    <w:rsid w:val="001F61AD"/>
    <w:rsid w:val="001F633B"/>
    <w:rsid w:val="001F6740"/>
    <w:rsid w:val="00200E11"/>
    <w:rsid w:val="00202787"/>
    <w:rsid w:val="00206861"/>
    <w:rsid w:val="00207710"/>
    <w:rsid w:val="002106C2"/>
    <w:rsid w:val="0021281D"/>
    <w:rsid w:val="002129F5"/>
    <w:rsid w:val="00213FB4"/>
    <w:rsid w:val="00214567"/>
    <w:rsid w:val="002151F5"/>
    <w:rsid w:val="00215A86"/>
    <w:rsid w:val="00215AA1"/>
    <w:rsid w:val="00216922"/>
    <w:rsid w:val="00216D6A"/>
    <w:rsid w:val="00220019"/>
    <w:rsid w:val="002216DD"/>
    <w:rsid w:val="0022204F"/>
    <w:rsid w:val="002229F5"/>
    <w:rsid w:val="00222BFD"/>
    <w:rsid w:val="0022362A"/>
    <w:rsid w:val="00225131"/>
    <w:rsid w:val="00225672"/>
    <w:rsid w:val="00226593"/>
    <w:rsid w:val="00226ADA"/>
    <w:rsid w:val="002305D3"/>
    <w:rsid w:val="002309DA"/>
    <w:rsid w:val="00231C1D"/>
    <w:rsid w:val="002331B3"/>
    <w:rsid w:val="00234046"/>
    <w:rsid w:val="002342F2"/>
    <w:rsid w:val="002346E6"/>
    <w:rsid w:val="00234D58"/>
    <w:rsid w:val="00234EC7"/>
    <w:rsid w:val="00234F2B"/>
    <w:rsid w:val="002360B3"/>
    <w:rsid w:val="0023636A"/>
    <w:rsid w:val="00237135"/>
    <w:rsid w:val="0023779C"/>
    <w:rsid w:val="00242A1E"/>
    <w:rsid w:val="00242E47"/>
    <w:rsid w:val="00244E29"/>
    <w:rsid w:val="00245B01"/>
    <w:rsid w:val="00247737"/>
    <w:rsid w:val="00251F50"/>
    <w:rsid w:val="00252E53"/>
    <w:rsid w:val="002539F6"/>
    <w:rsid w:val="00254443"/>
    <w:rsid w:val="002552D7"/>
    <w:rsid w:val="00255CE5"/>
    <w:rsid w:val="002568D4"/>
    <w:rsid w:val="00256E33"/>
    <w:rsid w:val="00257650"/>
    <w:rsid w:val="00257C44"/>
    <w:rsid w:val="00260A02"/>
    <w:rsid w:val="0026133F"/>
    <w:rsid w:val="0026156B"/>
    <w:rsid w:val="002638C5"/>
    <w:rsid w:val="0026396E"/>
    <w:rsid w:val="00264AB1"/>
    <w:rsid w:val="00264C67"/>
    <w:rsid w:val="0026593B"/>
    <w:rsid w:val="002663A9"/>
    <w:rsid w:val="0026648C"/>
    <w:rsid w:val="002669CB"/>
    <w:rsid w:val="002720D1"/>
    <w:rsid w:val="002724B6"/>
    <w:rsid w:val="00272E75"/>
    <w:rsid w:val="00273AD2"/>
    <w:rsid w:val="00273BA5"/>
    <w:rsid w:val="00273EA9"/>
    <w:rsid w:val="002745F3"/>
    <w:rsid w:val="00274C24"/>
    <w:rsid w:val="00274DF9"/>
    <w:rsid w:val="00275E28"/>
    <w:rsid w:val="00276652"/>
    <w:rsid w:val="00276BE4"/>
    <w:rsid w:val="00281F52"/>
    <w:rsid w:val="0028622C"/>
    <w:rsid w:val="00286584"/>
    <w:rsid w:val="002869C6"/>
    <w:rsid w:val="0029138C"/>
    <w:rsid w:val="0029207B"/>
    <w:rsid w:val="00293B4F"/>
    <w:rsid w:val="00293C49"/>
    <w:rsid w:val="0029409F"/>
    <w:rsid w:val="0029500F"/>
    <w:rsid w:val="002A2F4F"/>
    <w:rsid w:val="002A5C64"/>
    <w:rsid w:val="002A640A"/>
    <w:rsid w:val="002A640B"/>
    <w:rsid w:val="002A78A3"/>
    <w:rsid w:val="002B1F5C"/>
    <w:rsid w:val="002B1FAB"/>
    <w:rsid w:val="002B44E1"/>
    <w:rsid w:val="002B5035"/>
    <w:rsid w:val="002B5A03"/>
    <w:rsid w:val="002B5E71"/>
    <w:rsid w:val="002B6453"/>
    <w:rsid w:val="002C1392"/>
    <w:rsid w:val="002C3323"/>
    <w:rsid w:val="002C5C70"/>
    <w:rsid w:val="002C7CF7"/>
    <w:rsid w:val="002D0053"/>
    <w:rsid w:val="002D7494"/>
    <w:rsid w:val="002E02E0"/>
    <w:rsid w:val="002E0933"/>
    <w:rsid w:val="002E2DAC"/>
    <w:rsid w:val="002E36BC"/>
    <w:rsid w:val="002E3D59"/>
    <w:rsid w:val="002E5C1B"/>
    <w:rsid w:val="002F01E7"/>
    <w:rsid w:val="002F0887"/>
    <w:rsid w:val="002F0D95"/>
    <w:rsid w:val="002F21C2"/>
    <w:rsid w:val="002F4849"/>
    <w:rsid w:val="002F6261"/>
    <w:rsid w:val="002F62B0"/>
    <w:rsid w:val="002F7EC1"/>
    <w:rsid w:val="00300F12"/>
    <w:rsid w:val="0030174B"/>
    <w:rsid w:val="0030174C"/>
    <w:rsid w:val="00304383"/>
    <w:rsid w:val="00304418"/>
    <w:rsid w:val="003077D2"/>
    <w:rsid w:val="00312BF8"/>
    <w:rsid w:val="00315A06"/>
    <w:rsid w:val="00317040"/>
    <w:rsid w:val="00322308"/>
    <w:rsid w:val="00322717"/>
    <w:rsid w:val="00323562"/>
    <w:rsid w:val="003241F6"/>
    <w:rsid w:val="0032448D"/>
    <w:rsid w:val="003247AF"/>
    <w:rsid w:val="00326285"/>
    <w:rsid w:val="00326B87"/>
    <w:rsid w:val="003347FA"/>
    <w:rsid w:val="00334E43"/>
    <w:rsid w:val="00335DA5"/>
    <w:rsid w:val="003369C6"/>
    <w:rsid w:val="00341919"/>
    <w:rsid w:val="0034388F"/>
    <w:rsid w:val="00345531"/>
    <w:rsid w:val="00345E17"/>
    <w:rsid w:val="00346D8A"/>
    <w:rsid w:val="00351FF7"/>
    <w:rsid w:val="003526D5"/>
    <w:rsid w:val="00353CB4"/>
    <w:rsid w:val="0035482F"/>
    <w:rsid w:val="003550A1"/>
    <w:rsid w:val="003568B5"/>
    <w:rsid w:val="003576F3"/>
    <w:rsid w:val="00360346"/>
    <w:rsid w:val="00361226"/>
    <w:rsid w:val="003642FD"/>
    <w:rsid w:val="003666AD"/>
    <w:rsid w:val="00366C9C"/>
    <w:rsid w:val="00367311"/>
    <w:rsid w:val="003722A5"/>
    <w:rsid w:val="00372CA8"/>
    <w:rsid w:val="00373489"/>
    <w:rsid w:val="00373E26"/>
    <w:rsid w:val="00374A27"/>
    <w:rsid w:val="0037656C"/>
    <w:rsid w:val="003767FE"/>
    <w:rsid w:val="00383BDF"/>
    <w:rsid w:val="003867F5"/>
    <w:rsid w:val="003911E9"/>
    <w:rsid w:val="00391309"/>
    <w:rsid w:val="00392CBB"/>
    <w:rsid w:val="00393753"/>
    <w:rsid w:val="00395122"/>
    <w:rsid w:val="00396C27"/>
    <w:rsid w:val="00397550"/>
    <w:rsid w:val="003A19DB"/>
    <w:rsid w:val="003A2CD7"/>
    <w:rsid w:val="003A33A4"/>
    <w:rsid w:val="003A36D1"/>
    <w:rsid w:val="003A7EFC"/>
    <w:rsid w:val="003B020C"/>
    <w:rsid w:val="003B0FE4"/>
    <w:rsid w:val="003B192F"/>
    <w:rsid w:val="003B1B86"/>
    <w:rsid w:val="003B37B5"/>
    <w:rsid w:val="003B39E6"/>
    <w:rsid w:val="003B42F6"/>
    <w:rsid w:val="003B4B03"/>
    <w:rsid w:val="003B4C15"/>
    <w:rsid w:val="003B579E"/>
    <w:rsid w:val="003B635D"/>
    <w:rsid w:val="003C247C"/>
    <w:rsid w:val="003C27C0"/>
    <w:rsid w:val="003C3890"/>
    <w:rsid w:val="003C46B5"/>
    <w:rsid w:val="003C5C16"/>
    <w:rsid w:val="003C7572"/>
    <w:rsid w:val="003C7978"/>
    <w:rsid w:val="003D06F5"/>
    <w:rsid w:val="003D16D2"/>
    <w:rsid w:val="003D5063"/>
    <w:rsid w:val="003D5563"/>
    <w:rsid w:val="003D7482"/>
    <w:rsid w:val="003E1A13"/>
    <w:rsid w:val="003E2A33"/>
    <w:rsid w:val="003E2B60"/>
    <w:rsid w:val="003E43D9"/>
    <w:rsid w:val="003E595A"/>
    <w:rsid w:val="003E6445"/>
    <w:rsid w:val="003F07F3"/>
    <w:rsid w:val="003F19FE"/>
    <w:rsid w:val="003F1B5D"/>
    <w:rsid w:val="003F274A"/>
    <w:rsid w:val="003F3D06"/>
    <w:rsid w:val="003F549A"/>
    <w:rsid w:val="003F600F"/>
    <w:rsid w:val="003F60DB"/>
    <w:rsid w:val="003F689A"/>
    <w:rsid w:val="003F7252"/>
    <w:rsid w:val="003F7DB3"/>
    <w:rsid w:val="004001F3"/>
    <w:rsid w:val="00401E7A"/>
    <w:rsid w:val="004042AB"/>
    <w:rsid w:val="00404E72"/>
    <w:rsid w:val="004053E3"/>
    <w:rsid w:val="004070A4"/>
    <w:rsid w:val="004075A0"/>
    <w:rsid w:val="004102AD"/>
    <w:rsid w:val="00414A18"/>
    <w:rsid w:val="0041530C"/>
    <w:rsid w:val="00417CCF"/>
    <w:rsid w:val="00420DA0"/>
    <w:rsid w:val="0042104E"/>
    <w:rsid w:val="00422339"/>
    <w:rsid w:val="004256A5"/>
    <w:rsid w:val="004267B9"/>
    <w:rsid w:val="004267D8"/>
    <w:rsid w:val="00426F30"/>
    <w:rsid w:val="004276B4"/>
    <w:rsid w:val="00427D6F"/>
    <w:rsid w:val="00430F87"/>
    <w:rsid w:val="00431464"/>
    <w:rsid w:val="00431EF0"/>
    <w:rsid w:val="004326ED"/>
    <w:rsid w:val="004336F1"/>
    <w:rsid w:val="004339D7"/>
    <w:rsid w:val="004352EF"/>
    <w:rsid w:val="0043688E"/>
    <w:rsid w:val="0043720D"/>
    <w:rsid w:val="00437B7E"/>
    <w:rsid w:val="00437FFA"/>
    <w:rsid w:val="004410D8"/>
    <w:rsid w:val="00442A24"/>
    <w:rsid w:val="00442C77"/>
    <w:rsid w:val="00444014"/>
    <w:rsid w:val="0044412E"/>
    <w:rsid w:val="0044429D"/>
    <w:rsid w:val="00445CFB"/>
    <w:rsid w:val="00447C31"/>
    <w:rsid w:val="00447E3B"/>
    <w:rsid w:val="0045345D"/>
    <w:rsid w:val="00453A6E"/>
    <w:rsid w:val="00453B62"/>
    <w:rsid w:val="00454D84"/>
    <w:rsid w:val="00455CCC"/>
    <w:rsid w:val="00455FD5"/>
    <w:rsid w:val="00456FCB"/>
    <w:rsid w:val="004572A5"/>
    <w:rsid w:val="00457566"/>
    <w:rsid w:val="00460DA2"/>
    <w:rsid w:val="004615D2"/>
    <w:rsid w:val="00461617"/>
    <w:rsid w:val="00463A6B"/>
    <w:rsid w:val="00463F42"/>
    <w:rsid w:val="00464B81"/>
    <w:rsid w:val="0046628E"/>
    <w:rsid w:val="004731D2"/>
    <w:rsid w:val="00475198"/>
    <w:rsid w:val="0047591D"/>
    <w:rsid w:val="00480794"/>
    <w:rsid w:val="00481ECE"/>
    <w:rsid w:val="00482B7B"/>
    <w:rsid w:val="00483809"/>
    <w:rsid w:val="00484554"/>
    <w:rsid w:val="0048479B"/>
    <w:rsid w:val="004864E0"/>
    <w:rsid w:val="00486A97"/>
    <w:rsid w:val="004911F6"/>
    <w:rsid w:val="004927AB"/>
    <w:rsid w:val="00492DAE"/>
    <w:rsid w:val="004934B5"/>
    <w:rsid w:val="004944EC"/>
    <w:rsid w:val="00495B46"/>
    <w:rsid w:val="00497668"/>
    <w:rsid w:val="004976CF"/>
    <w:rsid w:val="004977B2"/>
    <w:rsid w:val="00497878"/>
    <w:rsid w:val="004A04E7"/>
    <w:rsid w:val="004A148C"/>
    <w:rsid w:val="004A245F"/>
    <w:rsid w:val="004A46CF"/>
    <w:rsid w:val="004A594E"/>
    <w:rsid w:val="004A5AC5"/>
    <w:rsid w:val="004A77FE"/>
    <w:rsid w:val="004A7B69"/>
    <w:rsid w:val="004B06E2"/>
    <w:rsid w:val="004B0D9D"/>
    <w:rsid w:val="004B1A52"/>
    <w:rsid w:val="004B3D84"/>
    <w:rsid w:val="004B4913"/>
    <w:rsid w:val="004B6D96"/>
    <w:rsid w:val="004B702B"/>
    <w:rsid w:val="004C0598"/>
    <w:rsid w:val="004C089A"/>
    <w:rsid w:val="004C0A1A"/>
    <w:rsid w:val="004C1FAA"/>
    <w:rsid w:val="004C3AD8"/>
    <w:rsid w:val="004C5C41"/>
    <w:rsid w:val="004C5CFE"/>
    <w:rsid w:val="004C5D30"/>
    <w:rsid w:val="004C68C2"/>
    <w:rsid w:val="004C6C64"/>
    <w:rsid w:val="004D0977"/>
    <w:rsid w:val="004D336E"/>
    <w:rsid w:val="004D4ADF"/>
    <w:rsid w:val="004D5A2A"/>
    <w:rsid w:val="004E257A"/>
    <w:rsid w:val="004E29C0"/>
    <w:rsid w:val="004E34B7"/>
    <w:rsid w:val="004E3CD8"/>
    <w:rsid w:val="004E519D"/>
    <w:rsid w:val="004E524C"/>
    <w:rsid w:val="004E58EF"/>
    <w:rsid w:val="004E60A0"/>
    <w:rsid w:val="004E66D7"/>
    <w:rsid w:val="004F067B"/>
    <w:rsid w:val="004F2371"/>
    <w:rsid w:val="004F2DDE"/>
    <w:rsid w:val="004F3862"/>
    <w:rsid w:val="004F4E8E"/>
    <w:rsid w:val="004F4EE8"/>
    <w:rsid w:val="004F5569"/>
    <w:rsid w:val="004F56AE"/>
    <w:rsid w:val="004F57ED"/>
    <w:rsid w:val="004F5BF2"/>
    <w:rsid w:val="005017AC"/>
    <w:rsid w:val="00501D6E"/>
    <w:rsid w:val="00501E22"/>
    <w:rsid w:val="00502499"/>
    <w:rsid w:val="00503FB8"/>
    <w:rsid w:val="00511236"/>
    <w:rsid w:val="0051132A"/>
    <w:rsid w:val="00512A69"/>
    <w:rsid w:val="00512B81"/>
    <w:rsid w:val="00512FFF"/>
    <w:rsid w:val="005146D7"/>
    <w:rsid w:val="00516A83"/>
    <w:rsid w:val="00516AE2"/>
    <w:rsid w:val="00517225"/>
    <w:rsid w:val="005206EA"/>
    <w:rsid w:val="00520C4B"/>
    <w:rsid w:val="00521E39"/>
    <w:rsid w:val="00522937"/>
    <w:rsid w:val="00522FB1"/>
    <w:rsid w:val="005232EC"/>
    <w:rsid w:val="005245A7"/>
    <w:rsid w:val="00525C6F"/>
    <w:rsid w:val="005269F9"/>
    <w:rsid w:val="00527361"/>
    <w:rsid w:val="00527A66"/>
    <w:rsid w:val="00530802"/>
    <w:rsid w:val="005324D4"/>
    <w:rsid w:val="005356F6"/>
    <w:rsid w:val="005371C4"/>
    <w:rsid w:val="005408A5"/>
    <w:rsid w:val="0054093B"/>
    <w:rsid w:val="0054156C"/>
    <w:rsid w:val="0054346D"/>
    <w:rsid w:val="00543E57"/>
    <w:rsid w:val="00543F1A"/>
    <w:rsid w:val="00544AEA"/>
    <w:rsid w:val="00545C4D"/>
    <w:rsid w:val="00545F73"/>
    <w:rsid w:val="00550984"/>
    <w:rsid w:val="0055293B"/>
    <w:rsid w:val="00553F1A"/>
    <w:rsid w:val="00555163"/>
    <w:rsid w:val="00555610"/>
    <w:rsid w:val="00557253"/>
    <w:rsid w:val="00557E6D"/>
    <w:rsid w:val="00560836"/>
    <w:rsid w:val="00561559"/>
    <w:rsid w:val="005640AD"/>
    <w:rsid w:val="005643B5"/>
    <w:rsid w:val="00565B0B"/>
    <w:rsid w:val="0057285B"/>
    <w:rsid w:val="005734C3"/>
    <w:rsid w:val="00573599"/>
    <w:rsid w:val="00573CF6"/>
    <w:rsid w:val="00574C03"/>
    <w:rsid w:val="005754A3"/>
    <w:rsid w:val="00577700"/>
    <w:rsid w:val="00580853"/>
    <w:rsid w:val="00581836"/>
    <w:rsid w:val="005845C0"/>
    <w:rsid w:val="00586410"/>
    <w:rsid w:val="00591768"/>
    <w:rsid w:val="00592756"/>
    <w:rsid w:val="00592BCB"/>
    <w:rsid w:val="00592C17"/>
    <w:rsid w:val="005934AD"/>
    <w:rsid w:val="00593978"/>
    <w:rsid w:val="00593EF4"/>
    <w:rsid w:val="00594C38"/>
    <w:rsid w:val="0059747E"/>
    <w:rsid w:val="005A0B2E"/>
    <w:rsid w:val="005A1335"/>
    <w:rsid w:val="005A3BD9"/>
    <w:rsid w:val="005A4100"/>
    <w:rsid w:val="005A4EC4"/>
    <w:rsid w:val="005A686C"/>
    <w:rsid w:val="005B11BF"/>
    <w:rsid w:val="005B2D67"/>
    <w:rsid w:val="005B2D72"/>
    <w:rsid w:val="005B38A2"/>
    <w:rsid w:val="005B3A4D"/>
    <w:rsid w:val="005B6F08"/>
    <w:rsid w:val="005B7989"/>
    <w:rsid w:val="005C181F"/>
    <w:rsid w:val="005C2B0B"/>
    <w:rsid w:val="005C3B16"/>
    <w:rsid w:val="005C4FA9"/>
    <w:rsid w:val="005C51CD"/>
    <w:rsid w:val="005C5306"/>
    <w:rsid w:val="005C5500"/>
    <w:rsid w:val="005C62B6"/>
    <w:rsid w:val="005C6984"/>
    <w:rsid w:val="005C7093"/>
    <w:rsid w:val="005C717D"/>
    <w:rsid w:val="005D3A3D"/>
    <w:rsid w:val="005D3DCF"/>
    <w:rsid w:val="005D5305"/>
    <w:rsid w:val="005D56E9"/>
    <w:rsid w:val="005D5E4E"/>
    <w:rsid w:val="005D7075"/>
    <w:rsid w:val="005E1E19"/>
    <w:rsid w:val="005E38A8"/>
    <w:rsid w:val="005E4639"/>
    <w:rsid w:val="005E792A"/>
    <w:rsid w:val="005F1284"/>
    <w:rsid w:val="005F3A78"/>
    <w:rsid w:val="005F66F4"/>
    <w:rsid w:val="006015EB"/>
    <w:rsid w:val="0060429D"/>
    <w:rsid w:val="0060467E"/>
    <w:rsid w:val="00604EC1"/>
    <w:rsid w:val="00604F33"/>
    <w:rsid w:val="0060674F"/>
    <w:rsid w:val="006073A6"/>
    <w:rsid w:val="006105AC"/>
    <w:rsid w:val="00610C09"/>
    <w:rsid w:val="00613406"/>
    <w:rsid w:val="00613BA4"/>
    <w:rsid w:val="0061635D"/>
    <w:rsid w:val="00616B2D"/>
    <w:rsid w:val="00620B51"/>
    <w:rsid w:val="0062101A"/>
    <w:rsid w:val="00621A53"/>
    <w:rsid w:val="00622328"/>
    <w:rsid w:val="006235F1"/>
    <w:rsid w:val="0062438B"/>
    <w:rsid w:val="00624C10"/>
    <w:rsid w:val="0062599A"/>
    <w:rsid w:val="0062605B"/>
    <w:rsid w:val="006262BF"/>
    <w:rsid w:val="00626492"/>
    <w:rsid w:val="00627EC6"/>
    <w:rsid w:val="00632876"/>
    <w:rsid w:val="00632FB4"/>
    <w:rsid w:val="0063453E"/>
    <w:rsid w:val="0063463C"/>
    <w:rsid w:val="00634C94"/>
    <w:rsid w:val="006350D5"/>
    <w:rsid w:val="006353F3"/>
    <w:rsid w:val="00637B7F"/>
    <w:rsid w:val="00643031"/>
    <w:rsid w:val="00644B93"/>
    <w:rsid w:val="00644E43"/>
    <w:rsid w:val="00645ED3"/>
    <w:rsid w:val="00646220"/>
    <w:rsid w:val="00650A9A"/>
    <w:rsid w:val="00650C30"/>
    <w:rsid w:val="00653C44"/>
    <w:rsid w:val="00655803"/>
    <w:rsid w:val="0065599F"/>
    <w:rsid w:val="00655D42"/>
    <w:rsid w:val="00655DE6"/>
    <w:rsid w:val="006572C0"/>
    <w:rsid w:val="006577A5"/>
    <w:rsid w:val="00657A27"/>
    <w:rsid w:val="0066075C"/>
    <w:rsid w:val="006612D2"/>
    <w:rsid w:val="00663ADD"/>
    <w:rsid w:val="0066476B"/>
    <w:rsid w:val="00666A48"/>
    <w:rsid w:val="006705AD"/>
    <w:rsid w:val="00671CB4"/>
    <w:rsid w:val="00672323"/>
    <w:rsid w:val="006747A5"/>
    <w:rsid w:val="00675AEA"/>
    <w:rsid w:val="00676DE9"/>
    <w:rsid w:val="00677B1A"/>
    <w:rsid w:val="00680855"/>
    <w:rsid w:val="006863F3"/>
    <w:rsid w:val="00686448"/>
    <w:rsid w:val="006869FD"/>
    <w:rsid w:val="00687F09"/>
    <w:rsid w:val="00690F43"/>
    <w:rsid w:val="0069148E"/>
    <w:rsid w:val="00693DDD"/>
    <w:rsid w:val="006941CF"/>
    <w:rsid w:val="006946D2"/>
    <w:rsid w:val="006950D5"/>
    <w:rsid w:val="00696F5E"/>
    <w:rsid w:val="0069766F"/>
    <w:rsid w:val="006A01E7"/>
    <w:rsid w:val="006A13BB"/>
    <w:rsid w:val="006A28F2"/>
    <w:rsid w:val="006A2DC8"/>
    <w:rsid w:val="006A3A04"/>
    <w:rsid w:val="006A3BF3"/>
    <w:rsid w:val="006A653C"/>
    <w:rsid w:val="006B03A8"/>
    <w:rsid w:val="006B1336"/>
    <w:rsid w:val="006B18DD"/>
    <w:rsid w:val="006B3DA9"/>
    <w:rsid w:val="006B42FD"/>
    <w:rsid w:val="006B4428"/>
    <w:rsid w:val="006B546D"/>
    <w:rsid w:val="006B5A46"/>
    <w:rsid w:val="006B6F51"/>
    <w:rsid w:val="006C15F7"/>
    <w:rsid w:val="006C610D"/>
    <w:rsid w:val="006C72F4"/>
    <w:rsid w:val="006C7C00"/>
    <w:rsid w:val="006D1A12"/>
    <w:rsid w:val="006D21EE"/>
    <w:rsid w:val="006D378E"/>
    <w:rsid w:val="006D3D5E"/>
    <w:rsid w:val="006D425E"/>
    <w:rsid w:val="006E0DB6"/>
    <w:rsid w:val="006E243C"/>
    <w:rsid w:val="006E251B"/>
    <w:rsid w:val="006E36CC"/>
    <w:rsid w:val="006E41E3"/>
    <w:rsid w:val="006E4816"/>
    <w:rsid w:val="006E4C2C"/>
    <w:rsid w:val="006E5CF6"/>
    <w:rsid w:val="006E660C"/>
    <w:rsid w:val="006E6E11"/>
    <w:rsid w:val="006F0BE6"/>
    <w:rsid w:val="006F0C2E"/>
    <w:rsid w:val="006F237B"/>
    <w:rsid w:val="006F27C0"/>
    <w:rsid w:val="006F27E2"/>
    <w:rsid w:val="006F4127"/>
    <w:rsid w:val="006F5237"/>
    <w:rsid w:val="006F601B"/>
    <w:rsid w:val="006F697E"/>
    <w:rsid w:val="006F70A9"/>
    <w:rsid w:val="007012CE"/>
    <w:rsid w:val="00701B51"/>
    <w:rsid w:val="00704AF4"/>
    <w:rsid w:val="00705A94"/>
    <w:rsid w:val="00706C07"/>
    <w:rsid w:val="00710879"/>
    <w:rsid w:val="0071190A"/>
    <w:rsid w:val="00712739"/>
    <w:rsid w:val="00714126"/>
    <w:rsid w:val="00715063"/>
    <w:rsid w:val="007168B6"/>
    <w:rsid w:val="007176E4"/>
    <w:rsid w:val="0072140E"/>
    <w:rsid w:val="00723610"/>
    <w:rsid w:val="00723762"/>
    <w:rsid w:val="00723784"/>
    <w:rsid w:val="00723906"/>
    <w:rsid w:val="00723B00"/>
    <w:rsid w:val="00724F1E"/>
    <w:rsid w:val="00725D20"/>
    <w:rsid w:val="00726152"/>
    <w:rsid w:val="0073118C"/>
    <w:rsid w:val="0073125B"/>
    <w:rsid w:val="00731F87"/>
    <w:rsid w:val="0073225D"/>
    <w:rsid w:val="00732B48"/>
    <w:rsid w:val="00734909"/>
    <w:rsid w:val="00735398"/>
    <w:rsid w:val="007359AF"/>
    <w:rsid w:val="00735DF1"/>
    <w:rsid w:val="00737D81"/>
    <w:rsid w:val="007414CF"/>
    <w:rsid w:val="00741FBD"/>
    <w:rsid w:val="007429D5"/>
    <w:rsid w:val="00751A53"/>
    <w:rsid w:val="007526AB"/>
    <w:rsid w:val="00754A9D"/>
    <w:rsid w:val="00754D9E"/>
    <w:rsid w:val="00756186"/>
    <w:rsid w:val="00756DA9"/>
    <w:rsid w:val="00756DD9"/>
    <w:rsid w:val="00757519"/>
    <w:rsid w:val="00757E81"/>
    <w:rsid w:val="007604DF"/>
    <w:rsid w:val="00761B97"/>
    <w:rsid w:val="00762858"/>
    <w:rsid w:val="00763D76"/>
    <w:rsid w:val="00764748"/>
    <w:rsid w:val="00765D10"/>
    <w:rsid w:val="00767BD7"/>
    <w:rsid w:val="0077335E"/>
    <w:rsid w:val="0078119E"/>
    <w:rsid w:val="00783B01"/>
    <w:rsid w:val="00784B55"/>
    <w:rsid w:val="00784C5F"/>
    <w:rsid w:val="00785C66"/>
    <w:rsid w:val="0078691C"/>
    <w:rsid w:val="00786AD4"/>
    <w:rsid w:val="00790016"/>
    <w:rsid w:val="007903EF"/>
    <w:rsid w:val="0079118A"/>
    <w:rsid w:val="00792194"/>
    <w:rsid w:val="00792C1F"/>
    <w:rsid w:val="00794153"/>
    <w:rsid w:val="00794191"/>
    <w:rsid w:val="00794A2D"/>
    <w:rsid w:val="00794A8A"/>
    <w:rsid w:val="00795710"/>
    <w:rsid w:val="00796153"/>
    <w:rsid w:val="0079666E"/>
    <w:rsid w:val="007969BA"/>
    <w:rsid w:val="00796D8F"/>
    <w:rsid w:val="007A1063"/>
    <w:rsid w:val="007A1941"/>
    <w:rsid w:val="007A39B2"/>
    <w:rsid w:val="007A4582"/>
    <w:rsid w:val="007A5B35"/>
    <w:rsid w:val="007A5CA6"/>
    <w:rsid w:val="007A5E0E"/>
    <w:rsid w:val="007A6F75"/>
    <w:rsid w:val="007B1E8F"/>
    <w:rsid w:val="007B341D"/>
    <w:rsid w:val="007B6700"/>
    <w:rsid w:val="007B6DDA"/>
    <w:rsid w:val="007B7E2A"/>
    <w:rsid w:val="007C3692"/>
    <w:rsid w:val="007C526A"/>
    <w:rsid w:val="007C7567"/>
    <w:rsid w:val="007C7ABD"/>
    <w:rsid w:val="007C7BD6"/>
    <w:rsid w:val="007D09CC"/>
    <w:rsid w:val="007D11C0"/>
    <w:rsid w:val="007D2A5F"/>
    <w:rsid w:val="007D52F1"/>
    <w:rsid w:val="007D6369"/>
    <w:rsid w:val="007D6CD1"/>
    <w:rsid w:val="007E0B34"/>
    <w:rsid w:val="007E0C16"/>
    <w:rsid w:val="007E0C1D"/>
    <w:rsid w:val="007E2E3C"/>
    <w:rsid w:val="007E410F"/>
    <w:rsid w:val="007E4D41"/>
    <w:rsid w:val="007E6013"/>
    <w:rsid w:val="007E6642"/>
    <w:rsid w:val="007E6CC3"/>
    <w:rsid w:val="007E78FB"/>
    <w:rsid w:val="007E7DA1"/>
    <w:rsid w:val="007F1CAF"/>
    <w:rsid w:val="007F370C"/>
    <w:rsid w:val="007F46D0"/>
    <w:rsid w:val="007F67D6"/>
    <w:rsid w:val="007F6B42"/>
    <w:rsid w:val="007F7919"/>
    <w:rsid w:val="007F791A"/>
    <w:rsid w:val="008009B8"/>
    <w:rsid w:val="00800DBC"/>
    <w:rsid w:val="00800E29"/>
    <w:rsid w:val="008018A1"/>
    <w:rsid w:val="00806211"/>
    <w:rsid w:val="0080714B"/>
    <w:rsid w:val="008110EE"/>
    <w:rsid w:val="00811A71"/>
    <w:rsid w:val="00812A15"/>
    <w:rsid w:val="00816D36"/>
    <w:rsid w:val="0082250F"/>
    <w:rsid w:val="00822E14"/>
    <w:rsid w:val="0082555D"/>
    <w:rsid w:val="0082634B"/>
    <w:rsid w:val="00827DD8"/>
    <w:rsid w:val="008312F7"/>
    <w:rsid w:val="0083273F"/>
    <w:rsid w:val="00833556"/>
    <w:rsid w:val="00836630"/>
    <w:rsid w:val="00851182"/>
    <w:rsid w:val="00855506"/>
    <w:rsid w:val="00856A91"/>
    <w:rsid w:val="0086012D"/>
    <w:rsid w:val="0086139A"/>
    <w:rsid w:val="00862874"/>
    <w:rsid w:val="00863881"/>
    <w:rsid w:val="0086728E"/>
    <w:rsid w:val="00870D5D"/>
    <w:rsid w:val="00871042"/>
    <w:rsid w:val="00872C84"/>
    <w:rsid w:val="008744F2"/>
    <w:rsid w:val="00877023"/>
    <w:rsid w:val="00877324"/>
    <w:rsid w:val="00877535"/>
    <w:rsid w:val="0087781A"/>
    <w:rsid w:val="00877915"/>
    <w:rsid w:val="0088230E"/>
    <w:rsid w:val="00884254"/>
    <w:rsid w:val="008845E1"/>
    <w:rsid w:val="00891634"/>
    <w:rsid w:val="00891C7F"/>
    <w:rsid w:val="0089316A"/>
    <w:rsid w:val="00893399"/>
    <w:rsid w:val="00893695"/>
    <w:rsid w:val="0089583F"/>
    <w:rsid w:val="00896E83"/>
    <w:rsid w:val="0089731E"/>
    <w:rsid w:val="008A34C3"/>
    <w:rsid w:val="008A4421"/>
    <w:rsid w:val="008A4E02"/>
    <w:rsid w:val="008A63BC"/>
    <w:rsid w:val="008B0375"/>
    <w:rsid w:val="008B2D91"/>
    <w:rsid w:val="008B52D1"/>
    <w:rsid w:val="008C0FE5"/>
    <w:rsid w:val="008C1334"/>
    <w:rsid w:val="008C1E1B"/>
    <w:rsid w:val="008C22B2"/>
    <w:rsid w:val="008C236C"/>
    <w:rsid w:val="008C3BF5"/>
    <w:rsid w:val="008C4C96"/>
    <w:rsid w:val="008C55A4"/>
    <w:rsid w:val="008C68BD"/>
    <w:rsid w:val="008D1E6E"/>
    <w:rsid w:val="008D217F"/>
    <w:rsid w:val="008D2D52"/>
    <w:rsid w:val="008D2DB8"/>
    <w:rsid w:val="008D30F4"/>
    <w:rsid w:val="008D3812"/>
    <w:rsid w:val="008D3CE1"/>
    <w:rsid w:val="008D499A"/>
    <w:rsid w:val="008D7158"/>
    <w:rsid w:val="008E1345"/>
    <w:rsid w:val="008E1630"/>
    <w:rsid w:val="008E1C9E"/>
    <w:rsid w:val="008E4A1B"/>
    <w:rsid w:val="008E4EBD"/>
    <w:rsid w:val="008E7EB1"/>
    <w:rsid w:val="008F1C0F"/>
    <w:rsid w:val="008F277B"/>
    <w:rsid w:val="008F37A2"/>
    <w:rsid w:val="008F43E9"/>
    <w:rsid w:val="008F5CF0"/>
    <w:rsid w:val="008F64F2"/>
    <w:rsid w:val="008F6BEC"/>
    <w:rsid w:val="008F791D"/>
    <w:rsid w:val="00900293"/>
    <w:rsid w:val="00900B97"/>
    <w:rsid w:val="00902818"/>
    <w:rsid w:val="00904839"/>
    <w:rsid w:val="00905582"/>
    <w:rsid w:val="0091063E"/>
    <w:rsid w:val="009110B2"/>
    <w:rsid w:val="00914463"/>
    <w:rsid w:val="00914C3B"/>
    <w:rsid w:val="00920DB0"/>
    <w:rsid w:val="00921D86"/>
    <w:rsid w:val="00922448"/>
    <w:rsid w:val="009230E7"/>
    <w:rsid w:val="0092493B"/>
    <w:rsid w:val="0092558C"/>
    <w:rsid w:val="009257AD"/>
    <w:rsid w:val="0092682B"/>
    <w:rsid w:val="00926F6F"/>
    <w:rsid w:val="00930F76"/>
    <w:rsid w:val="00932031"/>
    <w:rsid w:val="0093222D"/>
    <w:rsid w:val="00933723"/>
    <w:rsid w:val="00934EAE"/>
    <w:rsid w:val="00937399"/>
    <w:rsid w:val="009422C8"/>
    <w:rsid w:val="00942CF2"/>
    <w:rsid w:val="00944D39"/>
    <w:rsid w:val="00944E01"/>
    <w:rsid w:val="009459BA"/>
    <w:rsid w:val="00945F36"/>
    <w:rsid w:val="00947581"/>
    <w:rsid w:val="0095196F"/>
    <w:rsid w:val="0095274B"/>
    <w:rsid w:val="00952C69"/>
    <w:rsid w:val="00953506"/>
    <w:rsid w:val="0095598F"/>
    <w:rsid w:val="0096192B"/>
    <w:rsid w:val="00965826"/>
    <w:rsid w:val="00965D5B"/>
    <w:rsid w:val="00966745"/>
    <w:rsid w:val="009667A1"/>
    <w:rsid w:val="00966FD8"/>
    <w:rsid w:val="0097173A"/>
    <w:rsid w:val="00971B31"/>
    <w:rsid w:val="0097220C"/>
    <w:rsid w:val="00972356"/>
    <w:rsid w:val="00974165"/>
    <w:rsid w:val="00975321"/>
    <w:rsid w:val="00975BBC"/>
    <w:rsid w:val="00975D50"/>
    <w:rsid w:val="00976506"/>
    <w:rsid w:val="00980A40"/>
    <w:rsid w:val="00983379"/>
    <w:rsid w:val="0098376A"/>
    <w:rsid w:val="00983D60"/>
    <w:rsid w:val="00984759"/>
    <w:rsid w:val="00984A5C"/>
    <w:rsid w:val="00986EE3"/>
    <w:rsid w:val="009870E5"/>
    <w:rsid w:val="00987993"/>
    <w:rsid w:val="00990507"/>
    <w:rsid w:val="00991699"/>
    <w:rsid w:val="00992607"/>
    <w:rsid w:val="009929C0"/>
    <w:rsid w:val="00993D5E"/>
    <w:rsid w:val="0099457D"/>
    <w:rsid w:val="009949EB"/>
    <w:rsid w:val="00994AF0"/>
    <w:rsid w:val="00996137"/>
    <w:rsid w:val="009963E0"/>
    <w:rsid w:val="009965D6"/>
    <w:rsid w:val="009A0F49"/>
    <w:rsid w:val="009A268A"/>
    <w:rsid w:val="009A5456"/>
    <w:rsid w:val="009A59E7"/>
    <w:rsid w:val="009B09E4"/>
    <w:rsid w:val="009B0F5C"/>
    <w:rsid w:val="009B1CA6"/>
    <w:rsid w:val="009B2EB8"/>
    <w:rsid w:val="009B2F43"/>
    <w:rsid w:val="009B4F51"/>
    <w:rsid w:val="009B52C4"/>
    <w:rsid w:val="009B5623"/>
    <w:rsid w:val="009B591E"/>
    <w:rsid w:val="009B5F36"/>
    <w:rsid w:val="009B608A"/>
    <w:rsid w:val="009C01A6"/>
    <w:rsid w:val="009C52BF"/>
    <w:rsid w:val="009C7E8D"/>
    <w:rsid w:val="009D04BF"/>
    <w:rsid w:val="009D2962"/>
    <w:rsid w:val="009D38D2"/>
    <w:rsid w:val="009D4BB6"/>
    <w:rsid w:val="009D75EF"/>
    <w:rsid w:val="009D7B9E"/>
    <w:rsid w:val="009E0337"/>
    <w:rsid w:val="009E034E"/>
    <w:rsid w:val="009E1A84"/>
    <w:rsid w:val="009E344D"/>
    <w:rsid w:val="009E4851"/>
    <w:rsid w:val="009E4900"/>
    <w:rsid w:val="009E4929"/>
    <w:rsid w:val="009E6328"/>
    <w:rsid w:val="009F178C"/>
    <w:rsid w:val="009F2EA2"/>
    <w:rsid w:val="009F37B4"/>
    <w:rsid w:val="009F3B54"/>
    <w:rsid w:val="009F3D28"/>
    <w:rsid w:val="009F4CDC"/>
    <w:rsid w:val="009F500F"/>
    <w:rsid w:val="009F6EAE"/>
    <w:rsid w:val="009F72BB"/>
    <w:rsid w:val="00A004D9"/>
    <w:rsid w:val="00A02215"/>
    <w:rsid w:val="00A02EA1"/>
    <w:rsid w:val="00A02EBD"/>
    <w:rsid w:val="00A04738"/>
    <w:rsid w:val="00A048C6"/>
    <w:rsid w:val="00A05C06"/>
    <w:rsid w:val="00A06751"/>
    <w:rsid w:val="00A06FA2"/>
    <w:rsid w:val="00A076EB"/>
    <w:rsid w:val="00A1068B"/>
    <w:rsid w:val="00A138BD"/>
    <w:rsid w:val="00A13F0A"/>
    <w:rsid w:val="00A14F79"/>
    <w:rsid w:val="00A15C84"/>
    <w:rsid w:val="00A21665"/>
    <w:rsid w:val="00A23DE5"/>
    <w:rsid w:val="00A26F4D"/>
    <w:rsid w:val="00A275DB"/>
    <w:rsid w:val="00A278CB"/>
    <w:rsid w:val="00A27ECE"/>
    <w:rsid w:val="00A308C3"/>
    <w:rsid w:val="00A34D50"/>
    <w:rsid w:val="00A35B92"/>
    <w:rsid w:val="00A35BFD"/>
    <w:rsid w:val="00A36D2C"/>
    <w:rsid w:val="00A405F4"/>
    <w:rsid w:val="00A406EC"/>
    <w:rsid w:val="00A40782"/>
    <w:rsid w:val="00A4138A"/>
    <w:rsid w:val="00A43BCA"/>
    <w:rsid w:val="00A44A2F"/>
    <w:rsid w:val="00A4582C"/>
    <w:rsid w:val="00A45952"/>
    <w:rsid w:val="00A460E8"/>
    <w:rsid w:val="00A47E07"/>
    <w:rsid w:val="00A5046A"/>
    <w:rsid w:val="00A5091D"/>
    <w:rsid w:val="00A516EF"/>
    <w:rsid w:val="00A53322"/>
    <w:rsid w:val="00A5362A"/>
    <w:rsid w:val="00A6114F"/>
    <w:rsid w:val="00A6182E"/>
    <w:rsid w:val="00A625D6"/>
    <w:rsid w:val="00A62BA3"/>
    <w:rsid w:val="00A6394E"/>
    <w:rsid w:val="00A64376"/>
    <w:rsid w:val="00A6522F"/>
    <w:rsid w:val="00A66F4A"/>
    <w:rsid w:val="00A71761"/>
    <w:rsid w:val="00A71DD6"/>
    <w:rsid w:val="00A72AB8"/>
    <w:rsid w:val="00A730FE"/>
    <w:rsid w:val="00A7341E"/>
    <w:rsid w:val="00A74E4A"/>
    <w:rsid w:val="00A76063"/>
    <w:rsid w:val="00A816A5"/>
    <w:rsid w:val="00A824B7"/>
    <w:rsid w:val="00A84B4D"/>
    <w:rsid w:val="00A85A02"/>
    <w:rsid w:val="00A85FA6"/>
    <w:rsid w:val="00A865BF"/>
    <w:rsid w:val="00A8691D"/>
    <w:rsid w:val="00A87612"/>
    <w:rsid w:val="00A91D46"/>
    <w:rsid w:val="00A91D63"/>
    <w:rsid w:val="00A953AA"/>
    <w:rsid w:val="00A95509"/>
    <w:rsid w:val="00A96179"/>
    <w:rsid w:val="00A96838"/>
    <w:rsid w:val="00A969D1"/>
    <w:rsid w:val="00AA0C01"/>
    <w:rsid w:val="00AA1524"/>
    <w:rsid w:val="00AA23AC"/>
    <w:rsid w:val="00AA42F9"/>
    <w:rsid w:val="00AB34AC"/>
    <w:rsid w:val="00AB39C2"/>
    <w:rsid w:val="00AB3C74"/>
    <w:rsid w:val="00AB6B57"/>
    <w:rsid w:val="00AC1E43"/>
    <w:rsid w:val="00AC2754"/>
    <w:rsid w:val="00AC5BB6"/>
    <w:rsid w:val="00AC72EC"/>
    <w:rsid w:val="00AC76CF"/>
    <w:rsid w:val="00AD0440"/>
    <w:rsid w:val="00AD0AA7"/>
    <w:rsid w:val="00AD47EB"/>
    <w:rsid w:val="00AD771F"/>
    <w:rsid w:val="00AD7EA9"/>
    <w:rsid w:val="00AE0DBC"/>
    <w:rsid w:val="00AE34D3"/>
    <w:rsid w:val="00AE490D"/>
    <w:rsid w:val="00AE4935"/>
    <w:rsid w:val="00AE4BF6"/>
    <w:rsid w:val="00AE4FE8"/>
    <w:rsid w:val="00AE7544"/>
    <w:rsid w:val="00AE7B59"/>
    <w:rsid w:val="00AF2554"/>
    <w:rsid w:val="00AF4770"/>
    <w:rsid w:val="00AF4F2A"/>
    <w:rsid w:val="00AF5477"/>
    <w:rsid w:val="00AF6E55"/>
    <w:rsid w:val="00AF7B17"/>
    <w:rsid w:val="00AF7EC1"/>
    <w:rsid w:val="00B010B8"/>
    <w:rsid w:val="00B01D25"/>
    <w:rsid w:val="00B028F8"/>
    <w:rsid w:val="00B03FB8"/>
    <w:rsid w:val="00B044AA"/>
    <w:rsid w:val="00B06955"/>
    <w:rsid w:val="00B10507"/>
    <w:rsid w:val="00B11AB6"/>
    <w:rsid w:val="00B13A0D"/>
    <w:rsid w:val="00B13D94"/>
    <w:rsid w:val="00B14411"/>
    <w:rsid w:val="00B1462A"/>
    <w:rsid w:val="00B1474E"/>
    <w:rsid w:val="00B14B26"/>
    <w:rsid w:val="00B14D62"/>
    <w:rsid w:val="00B16096"/>
    <w:rsid w:val="00B1610F"/>
    <w:rsid w:val="00B16D08"/>
    <w:rsid w:val="00B16EBA"/>
    <w:rsid w:val="00B22D4D"/>
    <w:rsid w:val="00B231AA"/>
    <w:rsid w:val="00B2558D"/>
    <w:rsid w:val="00B2590A"/>
    <w:rsid w:val="00B25B04"/>
    <w:rsid w:val="00B26177"/>
    <w:rsid w:val="00B27301"/>
    <w:rsid w:val="00B30CDA"/>
    <w:rsid w:val="00B3158E"/>
    <w:rsid w:val="00B319AB"/>
    <w:rsid w:val="00B34B4B"/>
    <w:rsid w:val="00B37727"/>
    <w:rsid w:val="00B41768"/>
    <w:rsid w:val="00B422C1"/>
    <w:rsid w:val="00B44A7F"/>
    <w:rsid w:val="00B44C4F"/>
    <w:rsid w:val="00B44F4E"/>
    <w:rsid w:val="00B4579A"/>
    <w:rsid w:val="00B466A9"/>
    <w:rsid w:val="00B467DA"/>
    <w:rsid w:val="00B501E2"/>
    <w:rsid w:val="00B51B2C"/>
    <w:rsid w:val="00B539C6"/>
    <w:rsid w:val="00B540E9"/>
    <w:rsid w:val="00B5740E"/>
    <w:rsid w:val="00B6190A"/>
    <w:rsid w:val="00B6265C"/>
    <w:rsid w:val="00B62CFD"/>
    <w:rsid w:val="00B62ED5"/>
    <w:rsid w:val="00B666A6"/>
    <w:rsid w:val="00B66C13"/>
    <w:rsid w:val="00B6780D"/>
    <w:rsid w:val="00B67FF0"/>
    <w:rsid w:val="00B73AAF"/>
    <w:rsid w:val="00B73AD6"/>
    <w:rsid w:val="00B74189"/>
    <w:rsid w:val="00B74AB1"/>
    <w:rsid w:val="00B74BA8"/>
    <w:rsid w:val="00B76FB1"/>
    <w:rsid w:val="00B807C1"/>
    <w:rsid w:val="00B820A0"/>
    <w:rsid w:val="00B82181"/>
    <w:rsid w:val="00B846E1"/>
    <w:rsid w:val="00B851A8"/>
    <w:rsid w:val="00B858A5"/>
    <w:rsid w:val="00B85DFB"/>
    <w:rsid w:val="00B85E34"/>
    <w:rsid w:val="00B909C5"/>
    <w:rsid w:val="00B935A9"/>
    <w:rsid w:val="00B93ED3"/>
    <w:rsid w:val="00B9593D"/>
    <w:rsid w:val="00B96B6C"/>
    <w:rsid w:val="00B974DD"/>
    <w:rsid w:val="00B978DC"/>
    <w:rsid w:val="00B97A75"/>
    <w:rsid w:val="00BA08AD"/>
    <w:rsid w:val="00BA354A"/>
    <w:rsid w:val="00BA4D57"/>
    <w:rsid w:val="00BA5A11"/>
    <w:rsid w:val="00BA6956"/>
    <w:rsid w:val="00BA708B"/>
    <w:rsid w:val="00BB0582"/>
    <w:rsid w:val="00BB145A"/>
    <w:rsid w:val="00BB3E98"/>
    <w:rsid w:val="00BB57E1"/>
    <w:rsid w:val="00BC10F7"/>
    <w:rsid w:val="00BC1F93"/>
    <w:rsid w:val="00BC2744"/>
    <w:rsid w:val="00BC4C87"/>
    <w:rsid w:val="00BC504D"/>
    <w:rsid w:val="00BC57D8"/>
    <w:rsid w:val="00BC5FA2"/>
    <w:rsid w:val="00BC6ED8"/>
    <w:rsid w:val="00BD3737"/>
    <w:rsid w:val="00BD3A2E"/>
    <w:rsid w:val="00BD4423"/>
    <w:rsid w:val="00BD6448"/>
    <w:rsid w:val="00BD6BE1"/>
    <w:rsid w:val="00BD751B"/>
    <w:rsid w:val="00BE26FE"/>
    <w:rsid w:val="00BE2E23"/>
    <w:rsid w:val="00BE3510"/>
    <w:rsid w:val="00BE4450"/>
    <w:rsid w:val="00BE78B9"/>
    <w:rsid w:val="00BF0537"/>
    <w:rsid w:val="00BF1477"/>
    <w:rsid w:val="00BF2EAF"/>
    <w:rsid w:val="00BF503B"/>
    <w:rsid w:val="00BF63CB"/>
    <w:rsid w:val="00C00771"/>
    <w:rsid w:val="00C008A0"/>
    <w:rsid w:val="00C01B6C"/>
    <w:rsid w:val="00C029AB"/>
    <w:rsid w:val="00C02E1E"/>
    <w:rsid w:val="00C02E3F"/>
    <w:rsid w:val="00C0534C"/>
    <w:rsid w:val="00C0594D"/>
    <w:rsid w:val="00C075D0"/>
    <w:rsid w:val="00C10766"/>
    <w:rsid w:val="00C10C95"/>
    <w:rsid w:val="00C11133"/>
    <w:rsid w:val="00C12EFD"/>
    <w:rsid w:val="00C13675"/>
    <w:rsid w:val="00C14C24"/>
    <w:rsid w:val="00C154B3"/>
    <w:rsid w:val="00C15C0E"/>
    <w:rsid w:val="00C163F6"/>
    <w:rsid w:val="00C164DD"/>
    <w:rsid w:val="00C17118"/>
    <w:rsid w:val="00C1760D"/>
    <w:rsid w:val="00C1763E"/>
    <w:rsid w:val="00C22C32"/>
    <w:rsid w:val="00C3198F"/>
    <w:rsid w:val="00C33535"/>
    <w:rsid w:val="00C3375B"/>
    <w:rsid w:val="00C33A3E"/>
    <w:rsid w:val="00C33FF1"/>
    <w:rsid w:val="00C34007"/>
    <w:rsid w:val="00C354FE"/>
    <w:rsid w:val="00C361E2"/>
    <w:rsid w:val="00C36D73"/>
    <w:rsid w:val="00C4381D"/>
    <w:rsid w:val="00C438DB"/>
    <w:rsid w:val="00C45334"/>
    <w:rsid w:val="00C45A0F"/>
    <w:rsid w:val="00C45F26"/>
    <w:rsid w:val="00C46DA1"/>
    <w:rsid w:val="00C47CA1"/>
    <w:rsid w:val="00C50D68"/>
    <w:rsid w:val="00C527A8"/>
    <w:rsid w:val="00C533F1"/>
    <w:rsid w:val="00C53907"/>
    <w:rsid w:val="00C544F8"/>
    <w:rsid w:val="00C54A27"/>
    <w:rsid w:val="00C551D0"/>
    <w:rsid w:val="00C56F75"/>
    <w:rsid w:val="00C60F0A"/>
    <w:rsid w:val="00C62B13"/>
    <w:rsid w:val="00C63073"/>
    <w:rsid w:val="00C65137"/>
    <w:rsid w:val="00C65183"/>
    <w:rsid w:val="00C71327"/>
    <w:rsid w:val="00C713E6"/>
    <w:rsid w:val="00C736D6"/>
    <w:rsid w:val="00C7498A"/>
    <w:rsid w:val="00C75514"/>
    <w:rsid w:val="00C75527"/>
    <w:rsid w:val="00C804D8"/>
    <w:rsid w:val="00C849C9"/>
    <w:rsid w:val="00C85901"/>
    <w:rsid w:val="00C85BC9"/>
    <w:rsid w:val="00C87BD8"/>
    <w:rsid w:val="00C90886"/>
    <w:rsid w:val="00C90D02"/>
    <w:rsid w:val="00C9252D"/>
    <w:rsid w:val="00C94BF3"/>
    <w:rsid w:val="00CA35A7"/>
    <w:rsid w:val="00CA3C1C"/>
    <w:rsid w:val="00CA4046"/>
    <w:rsid w:val="00CA4B3D"/>
    <w:rsid w:val="00CA61DD"/>
    <w:rsid w:val="00CA6762"/>
    <w:rsid w:val="00CA7A76"/>
    <w:rsid w:val="00CB0EDB"/>
    <w:rsid w:val="00CB2782"/>
    <w:rsid w:val="00CB2CC0"/>
    <w:rsid w:val="00CB2CDD"/>
    <w:rsid w:val="00CB39ED"/>
    <w:rsid w:val="00CB43D6"/>
    <w:rsid w:val="00CB49BE"/>
    <w:rsid w:val="00CB666B"/>
    <w:rsid w:val="00CB6C84"/>
    <w:rsid w:val="00CC0455"/>
    <w:rsid w:val="00CC3DC2"/>
    <w:rsid w:val="00CC4A79"/>
    <w:rsid w:val="00CC4EAA"/>
    <w:rsid w:val="00CC4ECD"/>
    <w:rsid w:val="00CC5BD8"/>
    <w:rsid w:val="00CC7C02"/>
    <w:rsid w:val="00CD114B"/>
    <w:rsid w:val="00CD1C5A"/>
    <w:rsid w:val="00CD2500"/>
    <w:rsid w:val="00CD27BD"/>
    <w:rsid w:val="00CD4638"/>
    <w:rsid w:val="00CD7861"/>
    <w:rsid w:val="00CE0137"/>
    <w:rsid w:val="00CE0B38"/>
    <w:rsid w:val="00CE16C6"/>
    <w:rsid w:val="00CE1E8E"/>
    <w:rsid w:val="00CE2AF2"/>
    <w:rsid w:val="00CE5717"/>
    <w:rsid w:val="00CE6257"/>
    <w:rsid w:val="00CE6858"/>
    <w:rsid w:val="00CE7B4B"/>
    <w:rsid w:val="00CE7E47"/>
    <w:rsid w:val="00CF0748"/>
    <w:rsid w:val="00CF0F49"/>
    <w:rsid w:val="00CF1326"/>
    <w:rsid w:val="00CF13A9"/>
    <w:rsid w:val="00CF2B7A"/>
    <w:rsid w:val="00CF35D3"/>
    <w:rsid w:val="00CF4060"/>
    <w:rsid w:val="00CF418D"/>
    <w:rsid w:val="00CF46FA"/>
    <w:rsid w:val="00CF5096"/>
    <w:rsid w:val="00CF79FE"/>
    <w:rsid w:val="00CF7FCE"/>
    <w:rsid w:val="00D02BC7"/>
    <w:rsid w:val="00D02E9A"/>
    <w:rsid w:val="00D03D47"/>
    <w:rsid w:val="00D0503A"/>
    <w:rsid w:val="00D057F9"/>
    <w:rsid w:val="00D15225"/>
    <w:rsid w:val="00D20A57"/>
    <w:rsid w:val="00D216C3"/>
    <w:rsid w:val="00D2199B"/>
    <w:rsid w:val="00D2392C"/>
    <w:rsid w:val="00D27CFB"/>
    <w:rsid w:val="00D3024F"/>
    <w:rsid w:val="00D30E85"/>
    <w:rsid w:val="00D33F6C"/>
    <w:rsid w:val="00D34B6B"/>
    <w:rsid w:val="00D34DD8"/>
    <w:rsid w:val="00D368A5"/>
    <w:rsid w:val="00D404A7"/>
    <w:rsid w:val="00D40ED0"/>
    <w:rsid w:val="00D4292F"/>
    <w:rsid w:val="00D43B4A"/>
    <w:rsid w:val="00D460AE"/>
    <w:rsid w:val="00D46DB4"/>
    <w:rsid w:val="00D50517"/>
    <w:rsid w:val="00D52349"/>
    <w:rsid w:val="00D528BA"/>
    <w:rsid w:val="00D52ACD"/>
    <w:rsid w:val="00D52E0E"/>
    <w:rsid w:val="00D53305"/>
    <w:rsid w:val="00D534AC"/>
    <w:rsid w:val="00D556FD"/>
    <w:rsid w:val="00D57000"/>
    <w:rsid w:val="00D57488"/>
    <w:rsid w:val="00D60232"/>
    <w:rsid w:val="00D626D4"/>
    <w:rsid w:val="00D6340B"/>
    <w:rsid w:val="00D63824"/>
    <w:rsid w:val="00D651E8"/>
    <w:rsid w:val="00D6532F"/>
    <w:rsid w:val="00D65BAF"/>
    <w:rsid w:val="00D71782"/>
    <w:rsid w:val="00D72715"/>
    <w:rsid w:val="00D73385"/>
    <w:rsid w:val="00D738AA"/>
    <w:rsid w:val="00D74349"/>
    <w:rsid w:val="00D75002"/>
    <w:rsid w:val="00D75852"/>
    <w:rsid w:val="00D77309"/>
    <w:rsid w:val="00D7764F"/>
    <w:rsid w:val="00D778E7"/>
    <w:rsid w:val="00D77CE8"/>
    <w:rsid w:val="00D801C1"/>
    <w:rsid w:val="00D80C52"/>
    <w:rsid w:val="00D8236B"/>
    <w:rsid w:val="00D83380"/>
    <w:rsid w:val="00D84CE2"/>
    <w:rsid w:val="00D85D09"/>
    <w:rsid w:val="00D87500"/>
    <w:rsid w:val="00D91853"/>
    <w:rsid w:val="00D9285C"/>
    <w:rsid w:val="00D9433F"/>
    <w:rsid w:val="00D9557D"/>
    <w:rsid w:val="00DA189C"/>
    <w:rsid w:val="00DA4182"/>
    <w:rsid w:val="00DA4333"/>
    <w:rsid w:val="00DA4C20"/>
    <w:rsid w:val="00DA5765"/>
    <w:rsid w:val="00DA57F3"/>
    <w:rsid w:val="00DB014F"/>
    <w:rsid w:val="00DB523A"/>
    <w:rsid w:val="00DB6427"/>
    <w:rsid w:val="00DB7C8E"/>
    <w:rsid w:val="00DC253A"/>
    <w:rsid w:val="00DC4BF0"/>
    <w:rsid w:val="00DC6E69"/>
    <w:rsid w:val="00DC7436"/>
    <w:rsid w:val="00DC7B2E"/>
    <w:rsid w:val="00DD1A1F"/>
    <w:rsid w:val="00DD2FB5"/>
    <w:rsid w:val="00DD5B72"/>
    <w:rsid w:val="00DE0050"/>
    <w:rsid w:val="00DE04D9"/>
    <w:rsid w:val="00DE0F28"/>
    <w:rsid w:val="00DE1CFB"/>
    <w:rsid w:val="00DE2DD3"/>
    <w:rsid w:val="00DE35E0"/>
    <w:rsid w:val="00DE69EC"/>
    <w:rsid w:val="00DE7507"/>
    <w:rsid w:val="00DE7892"/>
    <w:rsid w:val="00DF114C"/>
    <w:rsid w:val="00DF1C0C"/>
    <w:rsid w:val="00DF299E"/>
    <w:rsid w:val="00DF340E"/>
    <w:rsid w:val="00DF35B7"/>
    <w:rsid w:val="00DF42CD"/>
    <w:rsid w:val="00DF6646"/>
    <w:rsid w:val="00DF69D7"/>
    <w:rsid w:val="00E01A4D"/>
    <w:rsid w:val="00E01A70"/>
    <w:rsid w:val="00E0257C"/>
    <w:rsid w:val="00E065D5"/>
    <w:rsid w:val="00E06CC1"/>
    <w:rsid w:val="00E10466"/>
    <w:rsid w:val="00E10878"/>
    <w:rsid w:val="00E11C3C"/>
    <w:rsid w:val="00E12FF2"/>
    <w:rsid w:val="00E15468"/>
    <w:rsid w:val="00E15803"/>
    <w:rsid w:val="00E1671C"/>
    <w:rsid w:val="00E1778A"/>
    <w:rsid w:val="00E21C51"/>
    <w:rsid w:val="00E26F36"/>
    <w:rsid w:val="00E27590"/>
    <w:rsid w:val="00E31AD2"/>
    <w:rsid w:val="00E32498"/>
    <w:rsid w:val="00E32990"/>
    <w:rsid w:val="00E329B0"/>
    <w:rsid w:val="00E33F3F"/>
    <w:rsid w:val="00E35601"/>
    <w:rsid w:val="00E371C4"/>
    <w:rsid w:val="00E3749B"/>
    <w:rsid w:val="00E37EAA"/>
    <w:rsid w:val="00E452AC"/>
    <w:rsid w:val="00E50A0B"/>
    <w:rsid w:val="00E5163E"/>
    <w:rsid w:val="00E52176"/>
    <w:rsid w:val="00E52A6A"/>
    <w:rsid w:val="00E5335E"/>
    <w:rsid w:val="00E53D97"/>
    <w:rsid w:val="00E54728"/>
    <w:rsid w:val="00E55213"/>
    <w:rsid w:val="00E555CA"/>
    <w:rsid w:val="00E55D5B"/>
    <w:rsid w:val="00E5755B"/>
    <w:rsid w:val="00E57662"/>
    <w:rsid w:val="00E65C70"/>
    <w:rsid w:val="00E6645A"/>
    <w:rsid w:val="00E6701C"/>
    <w:rsid w:val="00E67137"/>
    <w:rsid w:val="00E705B3"/>
    <w:rsid w:val="00E706E7"/>
    <w:rsid w:val="00E70FF9"/>
    <w:rsid w:val="00E710AD"/>
    <w:rsid w:val="00E7167D"/>
    <w:rsid w:val="00E72415"/>
    <w:rsid w:val="00E73FA4"/>
    <w:rsid w:val="00E763A1"/>
    <w:rsid w:val="00E77E77"/>
    <w:rsid w:val="00E806A3"/>
    <w:rsid w:val="00E83006"/>
    <w:rsid w:val="00E834D5"/>
    <w:rsid w:val="00E83C1D"/>
    <w:rsid w:val="00E855E4"/>
    <w:rsid w:val="00E90AC7"/>
    <w:rsid w:val="00E91F9A"/>
    <w:rsid w:val="00E92EE5"/>
    <w:rsid w:val="00E9680D"/>
    <w:rsid w:val="00E96922"/>
    <w:rsid w:val="00EA0C8A"/>
    <w:rsid w:val="00EA26B0"/>
    <w:rsid w:val="00EA2EE6"/>
    <w:rsid w:val="00EA3C0A"/>
    <w:rsid w:val="00EA5432"/>
    <w:rsid w:val="00EA59BA"/>
    <w:rsid w:val="00EA61D8"/>
    <w:rsid w:val="00EA642A"/>
    <w:rsid w:val="00EB0254"/>
    <w:rsid w:val="00EB290B"/>
    <w:rsid w:val="00EB4BE0"/>
    <w:rsid w:val="00EB51AD"/>
    <w:rsid w:val="00EB5FF0"/>
    <w:rsid w:val="00EB68F5"/>
    <w:rsid w:val="00EB79C9"/>
    <w:rsid w:val="00EC0B47"/>
    <w:rsid w:val="00EC14C4"/>
    <w:rsid w:val="00EC1746"/>
    <w:rsid w:val="00EC31F6"/>
    <w:rsid w:val="00EC748D"/>
    <w:rsid w:val="00EC754E"/>
    <w:rsid w:val="00ED01EA"/>
    <w:rsid w:val="00ED0C6A"/>
    <w:rsid w:val="00ED1B45"/>
    <w:rsid w:val="00ED5696"/>
    <w:rsid w:val="00ED6FF7"/>
    <w:rsid w:val="00ED749F"/>
    <w:rsid w:val="00EE046C"/>
    <w:rsid w:val="00EE3228"/>
    <w:rsid w:val="00EE488D"/>
    <w:rsid w:val="00EE4A30"/>
    <w:rsid w:val="00EE5B1E"/>
    <w:rsid w:val="00EE5B5D"/>
    <w:rsid w:val="00EE7036"/>
    <w:rsid w:val="00EE71BD"/>
    <w:rsid w:val="00EF274E"/>
    <w:rsid w:val="00EF6F72"/>
    <w:rsid w:val="00F007AC"/>
    <w:rsid w:val="00F0190F"/>
    <w:rsid w:val="00F0257F"/>
    <w:rsid w:val="00F02AE6"/>
    <w:rsid w:val="00F02BD6"/>
    <w:rsid w:val="00F02E00"/>
    <w:rsid w:val="00F04125"/>
    <w:rsid w:val="00F055B0"/>
    <w:rsid w:val="00F07FB1"/>
    <w:rsid w:val="00F10DB6"/>
    <w:rsid w:val="00F11BDB"/>
    <w:rsid w:val="00F15A52"/>
    <w:rsid w:val="00F15E80"/>
    <w:rsid w:val="00F21DDD"/>
    <w:rsid w:val="00F22ADB"/>
    <w:rsid w:val="00F22F50"/>
    <w:rsid w:val="00F24126"/>
    <w:rsid w:val="00F24E73"/>
    <w:rsid w:val="00F25AD3"/>
    <w:rsid w:val="00F27905"/>
    <w:rsid w:val="00F30DE1"/>
    <w:rsid w:val="00F310A9"/>
    <w:rsid w:val="00F31C70"/>
    <w:rsid w:val="00F321A0"/>
    <w:rsid w:val="00F32E94"/>
    <w:rsid w:val="00F35D78"/>
    <w:rsid w:val="00F363D7"/>
    <w:rsid w:val="00F36D75"/>
    <w:rsid w:val="00F37C76"/>
    <w:rsid w:val="00F42101"/>
    <w:rsid w:val="00F42F43"/>
    <w:rsid w:val="00F43B23"/>
    <w:rsid w:val="00F47CC7"/>
    <w:rsid w:val="00F50B6F"/>
    <w:rsid w:val="00F5190E"/>
    <w:rsid w:val="00F5255C"/>
    <w:rsid w:val="00F526C5"/>
    <w:rsid w:val="00F53886"/>
    <w:rsid w:val="00F53C1A"/>
    <w:rsid w:val="00F53F20"/>
    <w:rsid w:val="00F56F99"/>
    <w:rsid w:val="00F61193"/>
    <w:rsid w:val="00F614F2"/>
    <w:rsid w:val="00F62C9F"/>
    <w:rsid w:val="00F63D61"/>
    <w:rsid w:val="00F64A30"/>
    <w:rsid w:val="00F6691B"/>
    <w:rsid w:val="00F66F54"/>
    <w:rsid w:val="00F673CA"/>
    <w:rsid w:val="00F67BBE"/>
    <w:rsid w:val="00F71531"/>
    <w:rsid w:val="00F72130"/>
    <w:rsid w:val="00F74018"/>
    <w:rsid w:val="00F75528"/>
    <w:rsid w:val="00F817E9"/>
    <w:rsid w:val="00F81D1C"/>
    <w:rsid w:val="00F822BC"/>
    <w:rsid w:val="00F83498"/>
    <w:rsid w:val="00F8382A"/>
    <w:rsid w:val="00F83CE3"/>
    <w:rsid w:val="00F84CC1"/>
    <w:rsid w:val="00F85152"/>
    <w:rsid w:val="00F8563E"/>
    <w:rsid w:val="00F86237"/>
    <w:rsid w:val="00F87823"/>
    <w:rsid w:val="00F90220"/>
    <w:rsid w:val="00F90626"/>
    <w:rsid w:val="00F92271"/>
    <w:rsid w:val="00F92D40"/>
    <w:rsid w:val="00F94376"/>
    <w:rsid w:val="00F97A29"/>
    <w:rsid w:val="00FA0428"/>
    <w:rsid w:val="00FA0927"/>
    <w:rsid w:val="00FA241E"/>
    <w:rsid w:val="00FA49A0"/>
    <w:rsid w:val="00FA4F91"/>
    <w:rsid w:val="00FA661D"/>
    <w:rsid w:val="00FA76C2"/>
    <w:rsid w:val="00FB0689"/>
    <w:rsid w:val="00FB06A6"/>
    <w:rsid w:val="00FB0D96"/>
    <w:rsid w:val="00FB1F84"/>
    <w:rsid w:val="00FB38E7"/>
    <w:rsid w:val="00FB4513"/>
    <w:rsid w:val="00FB7EBC"/>
    <w:rsid w:val="00FC21E2"/>
    <w:rsid w:val="00FC46BC"/>
    <w:rsid w:val="00FC594F"/>
    <w:rsid w:val="00FC5F0E"/>
    <w:rsid w:val="00FC734F"/>
    <w:rsid w:val="00FC784E"/>
    <w:rsid w:val="00FD2E3B"/>
    <w:rsid w:val="00FD3F96"/>
    <w:rsid w:val="00FD434B"/>
    <w:rsid w:val="00FD50C9"/>
    <w:rsid w:val="00FD530B"/>
    <w:rsid w:val="00FD6868"/>
    <w:rsid w:val="00FE0E31"/>
    <w:rsid w:val="00FE3807"/>
    <w:rsid w:val="00FE4BEC"/>
    <w:rsid w:val="00FE4D3C"/>
    <w:rsid w:val="00FE69ED"/>
    <w:rsid w:val="00FF2F17"/>
    <w:rsid w:val="00FF54BB"/>
    <w:rsid w:val="00FF5856"/>
    <w:rsid w:val="00FF6A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6CBA5"/>
  <w15:docId w15:val="{55BDDC2B-AD3C-47A9-B504-22ADBC579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A5C64"/>
    <w:pPr>
      <w:spacing w:after="0" w:line="360" w:lineRule="auto"/>
      <w:ind w:firstLine="851"/>
      <w:jc w:val="both"/>
    </w:pPr>
    <w:rPr>
      <w:rFonts w:ascii="Times New Roman" w:hAnsi="Times New Roman"/>
      <w:sz w:val="28"/>
      <w:lang w:val="uk-UA"/>
    </w:rPr>
  </w:style>
  <w:style w:type="paragraph" w:styleId="1">
    <w:name w:val="heading 1"/>
    <w:basedOn w:val="a0"/>
    <w:next w:val="a0"/>
    <w:link w:val="10"/>
    <w:uiPriority w:val="9"/>
    <w:qFormat/>
    <w:rsid w:val="00A02EBD"/>
    <w:pPr>
      <w:keepNext/>
      <w:keepLines/>
      <w:numPr>
        <w:numId w:val="47"/>
      </w:numPr>
      <w:tabs>
        <w:tab w:val="left" w:pos="284"/>
      </w:tabs>
      <w:jc w:val="center"/>
      <w:outlineLvl w:val="0"/>
    </w:pPr>
    <w:rPr>
      <w:rFonts w:eastAsia="Times New Roman" w:cs="Times New Roman"/>
      <w:b/>
      <w:bCs/>
      <w:caps/>
      <w:szCs w:val="28"/>
      <w:lang w:eastAsia="ru-RU"/>
    </w:rPr>
  </w:style>
  <w:style w:type="paragraph" w:styleId="2">
    <w:name w:val="heading 2"/>
    <w:basedOn w:val="a0"/>
    <w:next w:val="a0"/>
    <w:link w:val="20"/>
    <w:uiPriority w:val="9"/>
    <w:unhideWhenUsed/>
    <w:qFormat/>
    <w:rsid w:val="0062101A"/>
    <w:pPr>
      <w:keepNext/>
      <w:keepLines/>
      <w:numPr>
        <w:ilvl w:val="1"/>
        <w:numId w:val="47"/>
      </w:numPr>
      <w:jc w:val="center"/>
      <w:outlineLvl w:val="1"/>
    </w:pPr>
    <w:rPr>
      <w:rFonts w:eastAsiaTheme="majorEastAsia" w:cs="Times New Roman"/>
      <w:b/>
      <w:bCs/>
      <w:szCs w:val="28"/>
    </w:rPr>
  </w:style>
  <w:style w:type="paragraph" w:styleId="3">
    <w:name w:val="heading 3"/>
    <w:basedOn w:val="a0"/>
    <w:next w:val="a0"/>
    <w:link w:val="30"/>
    <w:uiPriority w:val="9"/>
    <w:unhideWhenUsed/>
    <w:qFormat/>
    <w:rsid w:val="00095286"/>
    <w:pPr>
      <w:keepNext/>
      <w:keepLines/>
      <w:numPr>
        <w:ilvl w:val="2"/>
        <w:numId w:val="47"/>
      </w:numPr>
      <w:jc w:val="center"/>
      <w:outlineLvl w:val="2"/>
    </w:pPr>
    <w:rPr>
      <w:rFonts w:eastAsiaTheme="majorEastAsia" w:cstheme="majorBidi"/>
      <w:b/>
      <w:noProof/>
      <w:szCs w:val="24"/>
    </w:rPr>
  </w:style>
  <w:style w:type="paragraph" w:styleId="4">
    <w:name w:val="heading 4"/>
    <w:basedOn w:val="a0"/>
    <w:next w:val="a0"/>
    <w:link w:val="40"/>
    <w:uiPriority w:val="9"/>
    <w:semiHidden/>
    <w:unhideWhenUsed/>
    <w:rsid w:val="00AB34AC"/>
    <w:pPr>
      <w:keepNext/>
      <w:keepLines/>
      <w:numPr>
        <w:ilvl w:val="3"/>
        <w:numId w:val="47"/>
      </w:numPr>
      <w:spacing w:before="200" w:line="240" w:lineRule="auto"/>
      <w:jc w:val="left"/>
      <w:outlineLvl w:val="3"/>
    </w:pPr>
    <w:rPr>
      <w:rFonts w:asciiTheme="majorHAnsi" w:eastAsiaTheme="majorEastAsia" w:hAnsiTheme="majorHAnsi" w:cstheme="majorBidi"/>
      <w:b/>
      <w:bCs/>
      <w:i/>
      <w:iCs/>
      <w:color w:val="4F81BD" w:themeColor="accent1"/>
      <w:sz w:val="20"/>
      <w:szCs w:val="20"/>
      <w:lang w:eastAsia="ru-RU"/>
    </w:rPr>
  </w:style>
  <w:style w:type="paragraph" w:styleId="5">
    <w:name w:val="heading 5"/>
    <w:basedOn w:val="a0"/>
    <w:next w:val="a0"/>
    <w:link w:val="50"/>
    <w:uiPriority w:val="9"/>
    <w:rsid w:val="00AB34AC"/>
    <w:pPr>
      <w:keepNext/>
      <w:numPr>
        <w:ilvl w:val="4"/>
        <w:numId w:val="47"/>
      </w:numPr>
      <w:spacing w:line="240" w:lineRule="auto"/>
      <w:jc w:val="center"/>
      <w:outlineLvl w:val="4"/>
    </w:pPr>
    <w:rPr>
      <w:rFonts w:eastAsia="Times New Roman" w:cs="Times New Roman"/>
      <w:sz w:val="36"/>
      <w:szCs w:val="20"/>
      <w:lang w:eastAsia="ru-RU"/>
    </w:rPr>
  </w:style>
  <w:style w:type="paragraph" w:styleId="6">
    <w:name w:val="heading 6"/>
    <w:basedOn w:val="a0"/>
    <w:next w:val="a0"/>
    <w:link w:val="60"/>
    <w:uiPriority w:val="9"/>
    <w:semiHidden/>
    <w:unhideWhenUsed/>
    <w:rsid w:val="00F31C70"/>
    <w:pPr>
      <w:keepNext/>
      <w:keepLines/>
      <w:numPr>
        <w:ilvl w:val="5"/>
        <w:numId w:val="47"/>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F31C70"/>
    <w:pPr>
      <w:keepNext/>
      <w:keepLines/>
      <w:numPr>
        <w:ilvl w:val="6"/>
        <w:numId w:val="47"/>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F31C70"/>
    <w:pPr>
      <w:keepNext/>
      <w:keepLines/>
      <w:numPr>
        <w:ilvl w:val="7"/>
        <w:numId w:val="47"/>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F31C70"/>
    <w:pPr>
      <w:keepNext/>
      <w:keepLines/>
      <w:numPr>
        <w:ilvl w:val="8"/>
        <w:numId w:val="4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A02EBD"/>
    <w:rPr>
      <w:rFonts w:ascii="Times New Roman" w:eastAsia="Times New Roman" w:hAnsi="Times New Roman" w:cs="Times New Roman"/>
      <w:b/>
      <w:bCs/>
      <w:caps/>
      <w:sz w:val="28"/>
      <w:szCs w:val="28"/>
      <w:lang w:val="uk-UA" w:eastAsia="ru-RU"/>
    </w:rPr>
  </w:style>
  <w:style w:type="character" w:customStyle="1" w:styleId="20">
    <w:name w:val="Заголовок 2 Знак"/>
    <w:basedOn w:val="a1"/>
    <w:link w:val="2"/>
    <w:uiPriority w:val="9"/>
    <w:rsid w:val="0062101A"/>
    <w:rPr>
      <w:rFonts w:ascii="Times New Roman" w:eastAsiaTheme="majorEastAsia" w:hAnsi="Times New Roman" w:cs="Times New Roman"/>
      <w:b/>
      <w:bCs/>
      <w:sz w:val="28"/>
      <w:szCs w:val="28"/>
      <w:lang w:val="uk-UA"/>
    </w:rPr>
  </w:style>
  <w:style w:type="character" w:customStyle="1" w:styleId="40">
    <w:name w:val="Заголовок 4 Знак"/>
    <w:basedOn w:val="a1"/>
    <w:link w:val="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50">
    <w:name w:val="Заголовок 5 Знак"/>
    <w:basedOn w:val="a1"/>
    <w:link w:val="5"/>
    <w:uiPriority w:val="9"/>
    <w:rsid w:val="00E55D5B"/>
    <w:rPr>
      <w:rFonts w:ascii="Times New Roman" w:eastAsia="Times New Roman" w:hAnsi="Times New Roman" w:cs="Times New Roman"/>
      <w:sz w:val="36"/>
      <w:szCs w:val="20"/>
      <w:lang w:val="uk-UA" w:eastAsia="ru-RU"/>
    </w:rPr>
  </w:style>
  <w:style w:type="paragraph" w:styleId="a">
    <w:name w:val="List Paragraph"/>
    <w:basedOn w:val="a4"/>
    <w:qFormat/>
    <w:rsid w:val="00481ECE"/>
    <w:pPr>
      <w:numPr>
        <w:numId w:val="42"/>
      </w:numPr>
      <w:tabs>
        <w:tab w:val="left" w:pos="1134"/>
      </w:tabs>
      <w:ind w:left="0" w:firstLine="851"/>
    </w:pPr>
  </w:style>
  <w:style w:type="character" w:customStyle="1" w:styleId="hps">
    <w:name w:val="hps"/>
    <w:basedOn w:val="a1"/>
    <w:rsid w:val="00AB34AC"/>
  </w:style>
  <w:style w:type="character" w:customStyle="1" w:styleId="atn">
    <w:name w:val="atn"/>
    <w:basedOn w:val="a1"/>
    <w:rsid w:val="00AB34AC"/>
  </w:style>
  <w:style w:type="paragraph" w:styleId="a5">
    <w:name w:val="header"/>
    <w:basedOn w:val="a0"/>
    <w:link w:val="a6"/>
    <w:uiPriority w:val="99"/>
    <w:unhideWhenUsed/>
    <w:rsid w:val="00AB34AC"/>
    <w:pPr>
      <w:tabs>
        <w:tab w:val="center" w:pos="4677"/>
        <w:tab w:val="right" w:pos="9355"/>
      </w:tabs>
      <w:spacing w:line="240" w:lineRule="auto"/>
    </w:pPr>
  </w:style>
  <w:style w:type="character" w:customStyle="1" w:styleId="a6">
    <w:name w:val="Верхній колонтитул Знак"/>
    <w:basedOn w:val="a1"/>
    <w:link w:val="a5"/>
    <w:uiPriority w:val="99"/>
    <w:rsid w:val="00AB34AC"/>
    <w:rPr>
      <w:rFonts w:ascii="Times New Roman" w:hAnsi="Times New Roman"/>
      <w:sz w:val="28"/>
    </w:rPr>
  </w:style>
  <w:style w:type="paragraph" w:customStyle="1" w:styleId="a7">
    <w:name w:val="Чертежный"/>
    <w:uiPriority w:val="99"/>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a8"/>
    <w:link w:val="DP-KURSAK0"/>
    <w:rsid w:val="00AB34AC"/>
    <w:pPr>
      <w:spacing w:line="360" w:lineRule="auto"/>
      <w:ind w:firstLine="851"/>
      <w:contextualSpacing w:val="0"/>
    </w:pPr>
  </w:style>
  <w:style w:type="character" w:customStyle="1" w:styleId="DP-KURSAK0">
    <w:name w:val="DP-KURSAK Знак"/>
    <w:basedOn w:val="a1"/>
    <w:link w:val="DP-KURSAK"/>
    <w:rsid w:val="00AB34AC"/>
    <w:rPr>
      <w:rFonts w:ascii="Times New Roman" w:hAnsi="Times New Roman"/>
      <w:sz w:val="28"/>
    </w:rPr>
  </w:style>
  <w:style w:type="paragraph" w:styleId="a8">
    <w:name w:val="No Spacing"/>
    <w:uiPriority w:val="1"/>
    <w:rsid w:val="00AB34AC"/>
    <w:pPr>
      <w:spacing w:after="0" w:line="240" w:lineRule="auto"/>
      <w:ind w:firstLine="567"/>
      <w:contextualSpacing/>
      <w:jc w:val="both"/>
    </w:pPr>
    <w:rPr>
      <w:rFonts w:ascii="Times New Roman" w:hAnsi="Times New Roman"/>
      <w:sz w:val="28"/>
    </w:rPr>
  </w:style>
  <w:style w:type="paragraph" w:styleId="a9">
    <w:name w:val="Plain Text"/>
    <w:basedOn w:val="a0"/>
    <w:link w:val="aa"/>
    <w:rsid w:val="00AB34AC"/>
    <w:pPr>
      <w:spacing w:line="240" w:lineRule="auto"/>
      <w:ind w:firstLine="0"/>
      <w:jc w:val="left"/>
    </w:pPr>
    <w:rPr>
      <w:rFonts w:ascii="Courier New" w:eastAsia="Times New Roman" w:hAnsi="Courier New" w:cs="Courier New"/>
      <w:sz w:val="20"/>
      <w:szCs w:val="20"/>
      <w:lang w:eastAsia="ru-RU"/>
    </w:rPr>
  </w:style>
  <w:style w:type="character" w:customStyle="1" w:styleId="aa">
    <w:name w:val="Текст Знак"/>
    <w:basedOn w:val="a1"/>
    <w:link w:val="a9"/>
    <w:rsid w:val="00AB34AC"/>
    <w:rPr>
      <w:rFonts w:ascii="Courier New" w:eastAsia="Times New Roman" w:hAnsi="Courier New" w:cs="Courier New"/>
      <w:sz w:val="20"/>
      <w:szCs w:val="20"/>
      <w:lang w:eastAsia="ru-RU"/>
    </w:rPr>
  </w:style>
  <w:style w:type="paragraph" w:styleId="ab">
    <w:name w:val="Body Text"/>
    <w:basedOn w:val="a0"/>
    <w:link w:val="ac"/>
    <w:rsid w:val="00C50D68"/>
    <w:pPr>
      <w:widowControl w:val="0"/>
      <w:tabs>
        <w:tab w:val="num" w:pos="720"/>
      </w:tabs>
    </w:pPr>
    <w:rPr>
      <w:rFonts w:eastAsia="Times New Roman" w:cs="Times New Roman"/>
      <w:szCs w:val="24"/>
      <w:lang w:eastAsia="ru-RU"/>
    </w:rPr>
  </w:style>
  <w:style w:type="character" w:customStyle="1" w:styleId="ac">
    <w:name w:val="Основний текст Знак"/>
    <w:basedOn w:val="a1"/>
    <w:link w:val="ab"/>
    <w:rsid w:val="00C50D68"/>
    <w:rPr>
      <w:rFonts w:ascii="Times New Roman" w:eastAsia="Times New Roman" w:hAnsi="Times New Roman" w:cs="Times New Roman"/>
      <w:sz w:val="28"/>
      <w:szCs w:val="24"/>
      <w:lang w:val="uk-UA" w:eastAsia="ru-RU"/>
    </w:rPr>
  </w:style>
  <w:style w:type="paragraph" w:styleId="21">
    <w:name w:val="Body Text 2"/>
    <w:basedOn w:val="a0"/>
    <w:link w:val="22"/>
    <w:rsid w:val="00AB34AC"/>
    <w:pPr>
      <w:spacing w:after="120" w:line="480" w:lineRule="auto"/>
      <w:ind w:firstLine="0"/>
      <w:jc w:val="left"/>
    </w:pPr>
    <w:rPr>
      <w:rFonts w:eastAsia="Times New Roman" w:cs="Times New Roman"/>
      <w:sz w:val="20"/>
      <w:szCs w:val="20"/>
      <w:lang w:eastAsia="ru-RU"/>
    </w:rPr>
  </w:style>
  <w:style w:type="character" w:customStyle="1" w:styleId="22">
    <w:name w:val="Основний текст 2 Знак"/>
    <w:basedOn w:val="a1"/>
    <w:link w:val="21"/>
    <w:rsid w:val="00AB34AC"/>
    <w:rPr>
      <w:rFonts w:ascii="Times New Roman" w:eastAsia="Times New Roman" w:hAnsi="Times New Roman" w:cs="Times New Roman"/>
      <w:sz w:val="20"/>
      <w:szCs w:val="20"/>
      <w:lang w:eastAsia="ru-RU"/>
    </w:rPr>
  </w:style>
  <w:style w:type="paragraph" w:customStyle="1" w:styleId="MyText">
    <w:name w:val="My_Text"/>
    <w:basedOn w:val="a0"/>
    <w:link w:val="MyText0"/>
    <w:uiPriority w:val="99"/>
    <w:rsid w:val="00AB34AC"/>
    <w:rPr>
      <w:rFonts w:eastAsia="Times New Roman" w:cs="Times New Roman"/>
      <w:sz w:val="24"/>
      <w:szCs w:val="20"/>
      <w:lang w:eastAsia="ru-RU"/>
    </w:rPr>
  </w:style>
  <w:style w:type="character" w:customStyle="1" w:styleId="MyText0">
    <w:name w:val="My_Text Знак"/>
    <w:link w:val="MyText"/>
    <w:uiPriority w:val="99"/>
    <w:rsid w:val="00AB34AC"/>
    <w:rPr>
      <w:rFonts w:ascii="Times New Roman" w:eastAsia="Times New Roman" w:hAnsi="Times New Roman" w:cs="Times New Roman"/>
      <w:sz w:val="24"/>
      <w:szCs w:val="20"/>
      <w:lang w:val="uk-UA" w:eastAsia="ru-RU"/>
    </w:rPr>
  </w:style>
  <w:style w:type="character" w:styleId="ad">
    <w:name w:val="Hyperlink"/>
    <w:uiPriority w:val="99"/>
    <w:unhideWhenUsed/>
    <w:qFormat/>
    <w:rsid w:val="009F3B54"/>
  </w:style>
  <w:style w:type="character" w:customStyle="1" w:styleId="apple-converted-space">
    <w:name w:val="apple-converted-space"/>
    <w:basedOn w:val="a1"/>
    <w:rsid w:val="00AB34AC"/>
  </w:style>
  <w:style w:type="paragraph" w:styleId="ae">
    <w:name w:val="footer"/>
    <w:basedOn w:val="a0"/>
    <w:link w:val="af"/>
    <w:uiPriority w:val="99"/>
    <w:unhideWhenUsed/>
    <w:rsid w:val="00AB34AC"/>
    <w:pPr>
      <w:tabs>
        <w:tab w:val="center" w:pos="4677"/>
        <w:tab w:val="right" w:pos="9355"/>
      </w:tabs>
      <w:spacing w:line="240" w:lineRule="auto"/>
    </w:pPr>
  </w:style>
  <w:style w:type="character" w:customStyle="1" w:styleId="af">
    <w:name w:val="Нижній колонтитул Знак"/>
    <w:basedOn w:val="a1"/>
    <w:link w:val="ae"/>
    <w:uiPriority w:val="99"/>
    <w:rsid w:val="00AB34AC"/>
    <w:rPr>
      <w:rFonts w:ascii="Times New Roman" w:hAnsi="Times New Roman"/>
      <w:sz w:val="28"/>
    </w:rPr>
  </w:style>
  <w:style w:type="paragraph" w:styleId="af0">
    <w:name w:val="Body Text Indent"/>
    <w:basedOn w:val="a0"/>
    <w:link w:val="af1"/>
    <w:unhideWhenUsed/>
    <w:rsid w:val="00AB34AC"/>
    <w:pPr>
      <w:spacing w:after="120"/>
      <w:ind w:left="283"/>
    </w:pPr>
  </w:style>
  <w:style w:type="character" w:customStyle="1" w:styleId="af1">
    <w:name w:val="Основний текст з відступом Знак"/>
    <w:basedOn w:val="a1"/>
    <w:link w:val="af0"/>
    <w:rsid w:val="00AB34AC"/>
    <w:rPr>
      <w:rFonts w:ascii="Times New Roman" w:hAnsi="Times New Roman"/>
      <w:sz w:val="28"/>
    </w:rPr>
  </w:style>
  <w:style w:type="paragraph" w:styleId="31">
    <w:name w:val="Body Text Indent 3"/>
    <w:basedOn w:val="a0"/>
    <w:link w:val="32"/>
    <w:rsid w:val="00AB34AC"/>
    <w:pPr>
      <w:spacing w:after="120" w:line="240" w:lineRule="auto"/>
      <w:ind w:left="283" w:firstLine="0"/>
      <w:jc w:val="left"/>
    </w:pPr>
    <w:rPr>
      <w:rFonts w:eastAsia="Times New Roman" w:cs="Times New Roman"/>
      <w:sz w:val="16"/>
      <w:szCs w:val="16"/>
      <w:lang w:eastAsia="ru-RU"/>
    </w:rPr>
  </w:style>
  <w:style w:type="character" w:customStyle="1" w:styleId="32">
    <w:name w:val="Основний текст з відступом 3 Знак"/>
    <w:basedOn w:val="a1"/>
    <w:link w:val="31"/>
    <w:rsid w:val="00AB34AC"/>
    <w:rPr>
      <w:rFonts w:ascii="Times New Roman" w:eastAsia="Times New Roman" w:hAnsi="Times New Roman" w:cs="Times New Roman"/>
      <w:sz w:val="16"/>
      <w:szCs w:val="16"/>
      <w:lang w:eastAsia="ru-RU"/>
    </w:rPr>
  </w:style>
  <w:style w:type="paragraph" w:styleId="af2">
    <w:name w:val="Balloon Text"/>
    <w:basedOn w:val="a0"/>
    <w:link w:val="af3"/>
    <w:uiPriority w:val="99"/>
    <w:semiHidden/>
    <w:unhideWhenUsed/>
    <w:rsid w:val="00AB34AC"/>
    <w:pPr>
      <w:spacing w:line="240" w:lineRule="auto"/>
    </w:pPr>
    <w:rPr>
      <w:rFonts w:ascii="Tahoma" w:hAnsi="Tahoma" w:cs="Tahoma"/>
      <w:sz w:val="16"/>
      <w:szCs w:val="16"/>
    </w:rPr>
  </w:style>
  <w:style w:type="character" w:customStyle="1" w:styleId="af3">
    <w:name w:val="Текст у виносці Знак"/>
    <w:basedOn w:val="a1"/>
    <w:link w:val="af2"/>
    <w:uiPriority w:val="99"/>
    <w:semiHidden/>
    <w:rsid w:val="00AB34AC"/>
    <w:rPr>
      <w:rFonts w:ascii="Tahoma" w:hAnsi="Tahoma" w:cs="Tahoma"/>
      <w:sz w:val="16"/>
      <w:szCs w:val="16"/>
    </w:rPr>
  </w:style>
  <w:style w:type="character" w:styleId="af4">
    <w:name w:val="page number"/>
    <w:basedOn w:val="a1"/>
    <w:rsid w:val="00AB34AC"/>
  </w:style>
  <w:style w:type="paragraph" w:styleId="af5">
    <w:name w:val="Title"/>
    <w:basedOn w:val="a0"/>
    <w:next w:val="a0"/>
    <w:link w:val="af6"/>
    <w:uiPriority w:val="9"/>
    <w:qFormat/>
    <w:rsid w:val="00DA4C20"/>
    <w:pPr>
      <w:widowControl w:val="0"/>
      <w:ind w:firstLine="0"/>
      <w:jc w:val="center"/>
      <w:outlineLvl w:val="0"/>
    </w:pPr>
    <w:rPr>
      <w:rFonts w:eastAsia="Times New Roman" w:cs="Times New Roman"/>
      <w:b/>
      <w:szCs w:val="20"/>
      <w:lang w:eastAsia="ru-RU"/>
    </w:rPr>
  </w:style>
  <w:style w:type="character" w:customStyle="1" w:styleId="af6">
    <w:name w:val="Назва Знак"/>
    <w:basedOn w:val="a1"/>
    <w:link w:val="af5"/>
    <w:uiPriority w:val="9"/>
    <w:rsid w:val="00DA4C20"/>
    <w:rPr>
      <w:rFonts w:ascii="Times New Roman" w:eastAsia="Times New Roman" w:hAnsi="Times New Roman" w:cs="Times New Roman"/>
      <w:b/>
      <w:sz w:val="28"/>
      <w:szCs w:val="20"/>
      <w:lang w:val="uk-UA" w:eastAsia="ru-RU"/>
    </w:rPr>
  </w:style>
  <w:style w:type="paragraph" w:styleId="af7">
    <w:name w:val="Subtitle"/>
    <w:basedOn w:val="a0"/>
    <w:link w:val="af8"/>
    <w:rsid w:val="00AB34AC"/>
    <w:pPr>
      <w:widowControl w:val="0"/>
      <w:spacing w:line="240" w:lineRule="auto"/>
      <w:ind w:firstLine="0"/>
      <w:jc w:val="center"/>
    </w:pPr>
    <w:rPr>
      <w:rFonts w:eastAsia="Times New Roman" w:cs="Times New Roman"/>
      <w:sz w:val="32"/>
      <w:szCs w:val="20"/>
      <w:lang w:eastAsia="ru-RU"/>
    </w:rPr>
  </w:style>
  <w:style w:type="character" w:customStyle="1" w:styleId="af8">
    <w:name w:val="Підзаголовок Знак"/>
    <w:basedOn w:val="a1"/>
    <w:link w:val="af7"/>
    <w:rsid w:val="00AB34AC"/>
    <w:rPr>
      <w:rFonts w:ascii="Times New Roman" w:eastAsia="Times New Roman" w:hAnsi="Times New Roman" w:cs="Times New Roman"/>
      <w:sz w:val="32"/>
      <w:szCs w:val="20"/>
      <w:lang w:val="uk-UA" w:eastAsia="ru-RU"/>
    </w:rPr>
  </w:style>
  <w:style w:type="paragraph" w:styleId="HTML">
    <w:name w:val="HTML Preformatted"/>
    <w:basedOn w:val="a0"/>
    <w:link w:val="HTML0"/>
    <w:uiPriority w:val="99"/>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ий HTML Знак"/>
    <w:basedOn w:val="a1"/>
    <w:link w:val="HTML"/>
    <w:uiPriority w:val="99"/>
    <w:rsid w:val="00AB34AC"/>
    <w:rPr>
      <w:rFonts w:ascii="Courier New" w:eastAsia="Times New Roman" w:hAnsi="Courier New" w:cs="Courier New"/>
      <w:sz w:val="20"/>
      <w:szCs w:val="20"/>
      <w:lang w:eastAsia="ru-RU"/>
    </w:rPr>
  </w:style>
  <w:style w:type="character" w:customStyle="1" w:styleId="start-tag">
    <w:name w:val="start-tag"/>
    <w:basedOn w:val="a1"/>
    <w:rsid w:val="00AB34AC"/>
  </w:style>
  <w:style w:type="character" w:customStyle="1" w:styleId="attribute-name">
    <w:name w:val="attribute-name"/>
    <w:basedOn w:val="a1"/>
    <w:rsid w:val="00AB34AC"/>
  </w:style>
  <w:style w:type="character" w:customStyle="1" w:styleId="end-tag">
    <w:name w:val="end-tag"/>
    <w:basedOn w:val="a1"/>
    <w:rsid w:val="00AB34AC"/>
  </w:style>
  <w:style w:type="paragraph" w:styleId="af9">
    <w:name w:val="TOC Heading"/>
    <w:basedOn w:val="1"/>
    <w:next w:val="a0"/>
    <w:uiPriority w:val="39"/>
    <w:unhideWhenUsed/>
    <w:rsid w:val="004E60A0"/>
    <w:pPr>
      <w:spacing w:line="276" w:lineRule="auto"/>
      <w:outlineLvl w:val="9"/>
    </w:pPr>
    <w:rPr>
      <w:rFonts w:asciiTheme="majorHAnsi" w:eastAsiaTheme="majorEastAsia" w:hAnsiTheme="majorHAnsi" w:cstheme="majorBidi"/>
      <w:color w:val="365F91" w:themeColor="accent1" w:themeShade="BF"/>
    </w:rPr>
  </w:style>
  <w:style w:type="paragraph" w:styleId="11">
    <w:name w:val="toc 1"/>
    <w:basedOn w:val="a0"/>
    <w:next w:val="a0"/>
    <w:autoRedefine/>
    <w:uiPriority w:val="39"/>
    <w:unhideWhenUsed/>
    <w:rsid w:val="00E710AD"/>
    <w:pPr>
      <w:tabs>
        <w:tab w:val="left" w:pos="284"/>
        <w:tab w:val="right" w:pos="9345"/>
      </w:tabs>
      <w:ind w:firstLine="0"/>
    </w:pPr>
    <w:rPr>
      <w:rFonts w:cs="Times New Roman"/>
      <w:iCs/>
      <w:noProof/>
      <w:szCs w:val="24"/>
      <w:lang w:eastAsia="ru-RU"/>
    </w:rPr>
  </w:style>
  <w:style w:type="paragraph" w:styleId="23">
    <w:name w:val="toc 2"/>
    <w:basedOn w:val="a0"/>
    <w:next w:val="a0"/>
    <w:autoRedefine/>
    <w:uiPriority w:val="39"/>
    <w:unhideWhenUsed/>
    <w:rsid w:val="00E710AD"/>
    <w:pPr>
      <w:tabs>
        <w:tab w:val="left" w:pos="425"/>
        <w:tab w:val="left" w:pos="567"/>
        <w:tab w:val="left" w:pos="851"/>
        <w:tab w:val="right" w:pos="9345"/>
      </w:tabs>
      <w:ind w:firstLine="0"/>
      <w:jc w:val="left"/>
    </w:pPr>
    <w:rPr>
      <w:bCs/>
    </w:rPr>
  </w:style>
  <w:style w:type="paragraph" w:styleId="33">
    <w:name w:val="toc 3"/>
    <w:basedOn w:val="a0"/>
    <w:next w:val="a0"/>
    <w:autoRedefine/>
    <w:uiPriority w:val="39"/>
    <w:unhideWhenUsed/>
    <w:rsid w:val="00E710AD"/>
    <w:pPr>
      <w:tabs>
        <w:tab w:val="left" w:pos="680"/>
        <w:tab w:val="left" w:pos="1276"/>
        <w:tab w:val="right" w:pos="9345"/>
      </w:tabs>
      <w:ind w:firstLine="0"/>
    </w:pPr>
    <w:rPr>
      <w:szCs w:val="20"/>
    </w:rPr>
  </w:style>
  <w:style w:type="paragraph" w:styleId="41">
    <w:name w:val="toc 4"/>
    <w:basedOn w:val="a0"/>
    <w:next w:val="a0"/>
    <w:autoRedefine/>
    <w:uiPriority w:val="39"/>
    <w:semiHidden/>
    <w:unhideWhenUsed/>
    <w:rsid w:val="004E60A0"/>
    <w:pPr>
      <w:ind w:left="840"/>
      <w:jc w:val="left"/>
    </w:pPr>
    <w:rPr>
      <w:rFonts w:asciiTheme="minorHAnsi" w:hAnsiTheme="minorHAnsi"/>
      <w:sz w:val="20"/>
      <w:szCs w:val="20"/>
    </w:rPr>
  </w:style>
  <w:style w:type="paragraph" w:styleId="51">
    <w:name w:val="toc 5"/>
    <w:basedOn w:val="a0"/>
    <w:next w:val="a0"/>
    <w:autoRedefine/>
    <w:uiPriority w:val="39"/>
    <w:semiHidden/>
    <w:unhideWhenUsed/>
    <w:rsid w:val="004E60A0"/>
    <w:pPr>
      <w:ind w:left="1120"/>
      <w:jc w:val="left"/>
    </w:pPr>
    <w:rPr>
      <w:rFonts w:asciiTheme="minorHAnsi" w:hAnsiTheme="minorHAnsi"/>
      <w:sz w:val="20"/>
      <w:szCs w:val="20"/>
    </w:rPr>
  </w:style>
  <w:style w:type="paragraph" w:styleId="61">
    <w:name w:val="toc 6"/>
    <w:basedOn w:val="a0"/>
    <w:next w:val="a0"/>
    <w:autoRedefine/>
    <w:uiPriority w:val="39"/>
    <w:semiHidden/>
    <w:unhideWhenUsed/>
    <w:rsid w:val="004E60A0"/>
    <w:pPr>
      <w:ind w:left="1400"/>
      <w:jc w:val="left"/>
    </w:pPr>
    <w:rPr>
      <w:rFonts w:asciiTheme="minorHAnsi" w:hAnsiTheme="minorHAnsi"/>
      <w:sz w:val="20"/>
      <w:szCs w:val="20"/>
    </w:rPr>
  </w:style>
  <w:style w:type="paragraph" w:styleId="71">
    <w:name w:val="toc 7"/>
    <w:basedOn w:val="a0"/>
    <w:next w:val="a0"/>
    <w:autoRedefine/>
    <w:uiPriority w:val="39"/>
    <w:semiHidden/>
    <w:unhideWhenUsed/>
    <w:rsid w:val="004E60A0"/>
    <w:pPr>
      <w:ind w:left="1680"/>
      <w:jc w:val="left"/>
    </w:pPr>
    <w:rPr>
      <w:rFonts w:asciiTheme="minorHAnsi" w:hAnsiTheme="minorHAnsi"/>
      <w:sz w:val="20"/>
      <w:szCs w:val="20"/>
    </w:rPr>
  </w:style>
  <w:style w:type="paragraph" w:styleId="81">
    <w:name w:val="toc 8"/>
    <w:basedOn w:val="a0"/>
    <w:next w:val="a0"/>
    <w:autoRedefine/>
    <w:uiPriority w:val="39"/>
    <w:semiHidden/>
    <w:unhideWhenUsed/>
    <w:rsid w:val="004E60A0"/>
    <w:pPr>
      <w:ind w:left="1960"/>
      <w:jc w:val="left"/>
    </w:pPr>
    <w:rPr>
      <w:rFonts w:asciiTheme="minorHAnsi" w:hAnsiTheme="minorHAnsi"/>
      <w:sz w:val="20"/>
      <w:szCs w:val="20"/>
    </w:rPr>
  </w:style>
  <w:style w:type="paragraph" w:styleId="91">
    <w:name w:val="toc 9"/>
    <w:basedOn w:val="a0"/>
    <w:next w:val="a0"/>
    <w:autoRedefine/>
    <w:uiPriority w:val="39"/>
    <w:semiHidden/>
    <w:unhideWhenUsed/>
    <w:rsid w:val="004E60A0"/>
    <w:pPr>
      <w:ind w:left="2240"/>
      <w:jc w:val="left"/>
    </w:pPr>
    <w:rPr>
      <w:rFonts w:asciiTheme="minorHAnsi" w:hAnsiTheme="minorHAnsi"/>
      <w:sz w:val="20"/>
      <w:szCs w:val="20"/>
    </w:rPr>
  </w:style>
  <w:style w:type="paragraph" w:styleId="afa">
    <w:name w:val="Normal (Web)"/>
    <w:basedOn w:val="a0"/>
    <w:uiPriority w:val="99"/>
    <w:unhideWhenUsed/>
    <w:rsid w:val="00B467DA"/>
    <w:pPr>
      <w:spacing w:before="100" w:beforeAutospacing="1" w:after="100" w:afterAutospacing="1" w:line="240" w:lineRule="auto"/>
      <w:ind w:firstLine="0"/>
      <w:jc w:val="left"/>
    </w:pPr>
    <w:rPr>
      <w:rFonts w:eastAsia="Times New Roman" w:cs="Times New Roman"/>
      <w:sz w:val="24"/>
      <w:szCs w:val="24"/>
      <w:lang w:eastAsia="ru-RU"/>
    </w:rPr>
  </w:style>
  <w:style w:type="character" w:styleId="afb">
    <w:name w:val="FollowedHyperlink"/>
    <w:basedOn w:val="a1"/>
    <w:uiPriority w:val="99"/>
    <w:semiHidden/>
    <w:unhideWhenUsed/>
    <w:rsid w:val="00B467DA"/>
    <w:rPr>
      <w:color w:val="800080" w:themeColor="followedHyperlink"/>
      <w:u w:val="single"/>
    </w:rPr>
  </w:style>
  <w:style w:type="paragraph" w:styleId="afc">
    <w:name w:val="caption"/>
    <w:basedOn w:val="a0"/>
    <w:next w:val="a0"/>
    <w:link w:val="afd"/>
    <w:uiPriority w:val="35"/>
    <w:unhideWhenUsed/>
    <w:qFormat/>
    <w:rsid w:val="007B341D"/>
    <w:pPr>
      <w:spacing w:after="120"/>
      <w:ind w:firstLine="0"/>
      <w:jc w:val="center"/>
    </w:pPr>
    <w:rPr>
      <w:iCs/>
      <w:szCs w:val="18"/>
    </w:rPr>
  </w:style>
  <w:style w:type="character" w:customStyle="1" w:styleId="30">
    <w:name w:val="Заголовок 3 Знак"/>
    <w:basedOn w:val="a1"/>
    <w:link w:val="3"/>
    <w:uiPriority w:val="9"/>
    <w:rsid w:val="00095286"/>
    <w:rPr>
      <w:rFonts w:ascii="Times New Roman" w:eastAsiaTheme="majorEastAsia" w:hAnsi="Times New Roman" w:cstheme="majorBidi"/>
      <w:b/>
      <w:noProof/>
      <w:sz w:val="28"/>
      <w:szCs w:val="24"/>
      <w:lang w:val="uk-UA"/>
    </w:rPr>
  </w:style>
  <w:style w:type="table" w:styleId="afe">
    <w:name w:val="Table Grid"/>
    <w:basedOn w:val="a2"/>
    <w:uiPriority w:val="39"/>
    <w:rsid w:val="00F5190E"/>
    <w:pPr>
      <w:spacing w:after="0" w:line="360" w:lineRule="auto"/>
    </w:pPr>
    <w:rPr>
      <w:rFonts w:ascii="Times New Roman" w:eastAsiaTheme="minorEastAsia"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right w:w="113" w:type="dxa"/>
      </w:tblCellMar>
    </w:tblPr>
  </w:style>
  <w:style w:type="paragraph" w:customStyle="1" w:styleId="aff">
    <w:name w:val="Назва таблиці"/>
    <w:basedOn w:val="afc"/>
    <w:link w:val="aff0"/>
    <w:uiPriority w:val="97"/>
    <w:qFormat/>
    <w:rsid w:val="00833556"/>
    <w:pPr>
      <w:keepNext/>
      <w:jc w:val="right"/>
    </w:pPr>
  </w:style>
  <w:style w:type="paragraph" w:customStyle="1" w:styleId="aff1">
    <w:name w:val="ДП_Останній абзац розділу"/>
    <w:basedOn w:val="a0"/>
    <w:link w:val="aff2"/>
    <w:uiPriority w:val="98"/>
    <w:rsid w:val="00481ECE"/>
    <w:pPr>
      <w:spacing w:after="120"/>
    </w:pPr>
  </w:style>
  <w:style w:type="character" w:customStyle="1" w:styleId="afd">
    <w:name w:val="Назва об'єкта Знак"/>
    <w:basedOn w:val="a1"/>
    <w:link w:val="afc"/>
    <w:uiPriority w:val="35"/>
    <w:rsid w:val="007B341D"/>
    <w:rPr>
      <w:rFonts w:ascii="Times New Roman" w:hAnsi="Times New Roman"/>
      <w:iCs/>
      <w:sz w:val="28"/>
      <w:szCs w:val="18"/>
      <w:lang w:val="uk-UA"/>
    </w:rPr>
  </w:style>
  <w:style w:type="character" w:customStyle="1" w:styleId="aff0">
    <w:name w:val="Назва таблиці Знак"/>
    <w:basedOn w:val="afd"/>
    <w:link w:val="aff"/>
    <w:uiPriority w:val="97"/>
    <w:rsid w:val="00833556"/>
    <w:rPr>
      <w:rFonts w:ascii="Times New Roman" w:hAnsi="Times New Roman"/>
      <w:iCs/>
      <w:sz w:val="28"/>
      <w:szCs w:val="18"/>
      <w:lang w:val="uk-UA"/>
    </w:rPr>
  </w:style>
  <w:style w:type="character" w:customStyle="1" w:styleId="aff2">
    <w:name w:val="ДП_Останній абзац розділу Знак"/>
    <w:basedOn w:val="a1"/>
    <w:link w:val="aff1"/>
    <w:uiPriority w:val="98"/>
    <w:rsid w:val="00481ECE"/>
    <w:rPr>
      <w:rFonts w:ascii="Times New Roman" w:hAnsi="Times New Roman"/>
      <w:sz w:val="28"/>
      <w:lang w:val="uk-UA"/>
    </w:rPr>
  </w:style>
  <w:style w:type="character" w:styleId="aff3">
    <w:name w:val="annotation reference"/>
    <w:basedOn w:val="a1"/>
    <w:uiPriority w:val="99"/>
    <w:semiHidden/>
    <w:unhideWhenUsed/>
    <w:rsid w:val="00A4582C"/>
    <w:rPr>
      <w:sz w:val="16"/>
      <w:szCs w:val="16"/>
    </w:rPr>
  </w:style>
  <w:style w:type="paragraph" w:styleId="aff4">
    <w:name w:val="annotation text"/>
    <w:basedOn w:val="a0"/>
    <w:link w:val="aff5"/>
    <w:uiPriority w:val="99"/>
    <w:semiHidden/>
    <w:unhideWhenUsed/>
    <w:rsid w:val="00A4582C"/>
    <w:pPr>
      <w:spacing w:line="240" w:lineRule="auto"/>
    </w:pPr>
    <w:rPr>
      <w:sz w:val="20"/>
      <w:szCs w:val="20"/>
    </w:rPr>
  </w:style>
  <w:style w:type="character" w:customStyle="1" w:styleId="aff5">
    <w:name w:val="Текст примітки Знак"/>
    <w:basedOn w:val="a1"/>
    <w:link w:val="aff4"/>
    <w:uiPriority w:val="99"/>
    <w:semiHidden/>
    <w:rsid w:val="00A4582C"/>
    <w:rPr>
      <w:rFonts w:ascii="Times New Roman" w:hAnsi="Times New Roman"/>
      <w:sz w:val="20"/>
      <w:szCs w:val="20"/>
    </w:rPr>
  </w:style>
  <w:style w:type="paragraph" w:styleId="aff6">
    <w:name w:val="annotation subject"/>
    <w:basedOn w:val="aff4"/>
    <w:next w:val="aff4"/>
    <w:link w:val="aff7"/>
    <w:uiPriority w:val="99"/>
    <w:semiHidden/>
    <w:unhideWhenUsed/>
    <w:rsid w:val="00A4582C"/>
    <w:rPr>
      <w:b/>
      <w:bCs/>
    </w:rPr>
  </w:style>
  <w:style w:type="character" w:customStyle="1" w:styleId="aff7">
    <w:name w:val="Тема примітки Знак"/>
    <w:basedOn w:val="aff5"/>
    <w:link w:val="aff6"/>
    <w:uiPriority w:val="99"/>
    <w:semiHidden/>
    <w:rsid w:val="00A4582C"/>
    <w:rPr>
      <w:rFonts w:ascii="Times New Roman" w:hAnsi="Times New Roman"/>
      <w:b/>
      <w:bCs/>
      <w:sz w:val="20"/>
      <w:szCs w:val="20"/>
    </w:rPr>
  </w:style>
  <w:style w:type="character" w:customStyle="1" w:styleId="12">
    <w:name w:val="Неразрешенное упоминание1"/>
    <w:basedOn w:val="a1"/>
    <w:uiPriority w:val="99"/>
    <w:semiHidden/>
    <w:unhideWhenUsed/>
    <w:rsid w:val="003B4C15"/>
    <w:rPr>
      <w:color w:val="605E5C"/>
      <w:shd w:val="clear" w:color="auto" w:fill="E1DFDD"/>
    </w:rPr>
  </w:style>
  <w:style w:type="table" w:styleId="aff8">
    <w:name w:val="Grid Table Light"/>
    <w:basedOn w:val="a2"/>
    <w:uiPriority w:val="40"/>
    <w:rsid w:val="003B4C1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4">
    <w:name w:val="Неразрешенное упоминание2"/>
    <w:basedOn w:val="a1"/>
    <w:uiPriority w:val="99"/>
    <w:semiHidden/>
    <w:unhideWhenUsed/>
    <w:rsid w:val="000F4AF1"/>
    <w:rPr>
      <w:color w:val="605E5C"/>
      <w:shd w:val="clear" w:color="auto" w:fill="E1DFDD"/>
    </w:rPr>
  </w:style>
  <w:style w:type="paragraph" w:customStyle="1" w:styleId="Codelisting">
    <w:name w:val="Code listing"/>
    <w:basedOn w:val="a0"/>
    <w:link w:val="CodelistingChar"/>
    <w:qFormat/>
    <w:rsid w:val="001B2ED5"/>
    <w:pPr>
      <w:spacing w:line="240" w:lineRule="auto"/>
      <w:ind w:firstLine="0"/>
    </w:pPr>
    <w:rPr>
      <w:rFonts w:ascii="Consolas" w:hAnsi="Consolas"/>
      <w:sz w:val="20"/>
      <w:szCs w:val="20"/>
    </w:rPr>
  </w:style>
  <w:style w:type="character" w:customStyle="1" w:styleId="CodelistingChar">
    <w:name w:val="Code listing Char"/>
    <w:basedOn w:val="a1"/>
    <w:link w:val="Codelisting"/>
    <w:rsid w:val="001B2ED5"/>
    <w:rPr>
      <w:rFonts w:ascii="Consolas" w:hAnsi="Consolas"/>
      <w:sz w:val="20"/>
      <w:szCs w:val="20"/>
      <w:lang w:val="uk-UA"/>
    </w:rPr>
  </w:style>
  <w:style w:type="paragraph" w:customStyle="1" w:styleId="a4">
    <w:name w:val="ДП_Основний"/>
    <w:link w:val="aff9"/>
    <w:qFormat/>
    <w:rsid w:val="00986EE3"/>
    <w:pPr>
      <w:spacing w:after="0" w:line="360" w:lineRule="auto"/>
      <w:ind w:firstLine="851"/>
      <w:contextualSpacing/>
      <w:jc w:val="both"/>
    </w:pPr>
    <w:rPr>
      <w:rFonts w:ascii="Times New Roman" w:hAnsi="Times New Roman"/>
      <w:sz w:val="28"/>
      <w:lang w:val="uk-UA"/>
    </w:rPr>
  </w:style>
  <w:style w:type="character" w:customStyle="1" w:styleId="aff9">
    <w:name w:val="ДП_Основний Знак"/>
    <w:basedOn w:val="a1"/>
    <w:link w:val="a4"/>
    <w:rsid w:val="00986EE3"/>
    <w:rPr>
      <w:rFonts w:ascii="Times New Roman" w:hAnsi="Times New Roman"/>
      <w:sz w:val="28"/>
      <w:lang w:val="uk-UA"/>
    </w:rPr>
  </w:style>
  <w:style w:type="character" w:customStyle="1" w:styleId="Char">
    <w:name w:val="Жирні речення Char"/>
    <w:basedOn w:val="aff9"/>
    <w:link w:val="affa"/>
    <w:locked/>
    <w:rsid w:val="00986EE3"/>
    <w:rPr>
      <w:rFonts w:ascii="Times New Roman" w:hAnsi="Times New Roman" w:cs="Times New Roman"/>
      <w:b/>
      <w:sz w:val="28"/>
      <w:lang w:val="uk-UA"/>
    </w:rPr>
  </w:style>
  <w:style w:type="paragraph" w:customStyle="1" w:styleId="affa">
    <w:name w:val="Жирні речення"/>
    <w:basedOn w:val="a4"/>
    <w:link w:val="Char"/>
    <w:rsid w:val="00986EE3"/>
    <w:rPr>
      <w:rFonts w:cs="Times New Roman"/>
      <w:b/>
    </w:rPr>
  </w:style>
  <w:style w:type="character" w:customStyle="1" w:styleId="shorttext">
    <w:name w:val="short_text"/>
    <w:rsid w:val="00986EE3"/>
  </w:style>
  <w:style w:type="character" w:styleId="affb">
    <w:name w:val="Strong"/>
    <w:basedOn w:val="a1"/>
    <w:uiPriority w:val="22"/>
    <w:rsid w:val="00A36D2C"/>
    <w:rPr>
      <w:b/>
      <w:bCs/>
    </w:rPr>
  </w:style>
  <w:style w:type="paragraph" w:customStyle="1" w:styleId="affc">
    <w:name w:val="ДП_Рисунок"/>
    <w:basedOn w:val="ab"/>
    <w:next w:val="Image"/>
    <w:rsid w:val="001D5ACF"/>
    <w:pPr>
      <w:keepNext/>
      <w:widowControl/>
      <w:tabs>
        <w:tab w:val="clear" w:pos="720"/>
      </w:tabs>
      <w:autoSpaceDE w:val="0"/>
      <w:autoSpaceDN w:val="0"/>
      <w:ind w:firstLine="0"/>
      <w:jc w:val="center"/>
    </w:pPr>
    <w:rPr>
      <w:noProof/>
      <w:szCs w:val="28"/>
      <w:lang w:eastAsia="en-US"/>
    </w:rPr>
  </w:style>
  <w:style w:type="paragraph" w:customStyle="1" w:styleId="Image">
    <w:name w:val="Image"/>
    <w:basedOn w:val="affc"/>
    <w:next w:val="a0"/>
    <w:qFormat/>
    <w:rsid w:val="00CD2500"/>
  </w:style>
  <w:style w:type="character" w:styleId="HTML1">
    <w:name w:val="HTML Code"/>
    <w:basedOn w:val="a1"/>
    <w:uiPriority w:val="99"/>
    <w:semiHidden/>
    <w:unhideWhenUsed/>
    <w:rsid w:val="00B820A0"/>
    <w:rPr>
      <w:rFonts w:ascii="Courier New" w:eastAsia="Times New Roman" w:hAnsi="Courier New" w:cs="Courier New"/>
      <w:sz w:val="20"/>
      <w:szCs w:val="20"/>
    </w:rPr>
  </w:style>
  <w:style w:type="character" w:customStyle="1" w:styleId="y2iqfc">
    <w:name w:val="y2iqfc"/>
    <w:basedOn w:val="a1"/>
    <w:rsid w:val="00655803"/>
  </w:style>
  <w:style w:type="character" w:customStyle="1" w:styleId="notion-enable-hover">
    <w:name w:val="notion-enable-hover"/>
    <w:basedOn w:val="a1"/>
    <w:rsid w:val="009422C8"/>
  </w:style>
  <w:style w:type="paragraph" w:customStyle="1" w:styleId="affd">
    <w:name w:val="основний текст"/>
    <w:basedOn w:val="a0"/>
    <w:link w:val="affe"/>
    <w:qFormat/>
    <w:rsid w:val="008E1630"/>
    <w:rPr>
      <w:rFonts w:eastAsia="Times New Roman" w:cs="Times New Roman"/>
      <w:noProof/>
      <w:szCs w:val="28"/>
      <w:lang w:val="ru-RU"/>
    </w:rPr>
  </w:style>
  <w:style w:type="character" w:customStyle="1" w:styleId="affe">
    <w:name w:val="основний текст Знак"/>
    <w:basedOn w:val="a1"/>
    <w:link w:val="affd"/>
    <w:rsid w:val="008E1630"/>
    <w:rPr>
      <w:rFonts w:ascii="Times New Roman" w:eastAsia="Times New Roman" w:hAnsi="Times New Roman" w:cs="Times New Roman"/>
      <w:noProof/>
      <w:sz w:val="28"/>
      <w:szCs w:val="28"/>
    </w:rPr>
  </w:style>
  <w:style w:type="paragraph" w:customStyle="1" w:styleId="afff">
    <w:name w:val="Додаток"/>
    <w:basedOn w:val="af5"/>
    <w:link w:val="afff0"/>
    <w:rsid w:val="00274DF9"/>
  </w:style>
  <w:style w:type="paragraph" w:customStyle="1" w:styleId="Aftetableline">
    <w:name w:val="Afte table line"/>
    <w:basedOn w:val="a4"/>
    <w:link w:val="AftetablelineChar"/>
    <w:qFormat/>
    <w:rsid w:val="00FD6868"/>
    <w:pPr>
      <w:spacing w:before="120"/>
    </w:pPr>
  </w:style>
  <w:style w:type="character" w:customStyle="1" w:styleId="afff0">
    <w:name w:val="Додаток Знак"/>
    <w:basedOn w:val="af6"/>
    <w:link w:val="afff"/>
    <w:rsid w:val="00274DF9"/>
    <w:rPr>
      <w:rFonts w:ascii="Times New Roman" w:eastAsia="Times New Roman" w:hAnsi="Times New Roman" w:cs="Times New Roman"/>
      <w:b/>
      <w:sz w:val="28"/>
      <w:szCs w:val="20"/>
      <w:lang w:val="uk-UA" w:eastAsia="ru-RU"/>
    </w:rPr>
  </w:style>
  <w:style w:type="character" w:styleId="afff1">
    <w:name w:val="Unresolved Mention"/>
    <w:basedOn w:val="a1"/>
    <w:uiPriority w:val="99"/>
    <w:semiHidden/>
    <w:unhideWhenUsed/>
    <w:rsid w:val="00877023"/>
    <w:rPr>
      <w:color w:val="605E5C"/>
      <w:shd w:val="clear" w:color="auto" w:fill="E1DFDD"/>
    </w:rPr>
  </w:style>
  <w:style w:type="character" w:customStyle="1" w:styleId="AftetablelineChar">
    <w:name w:val="Afte table line Char"/>
    <w:basedOn w:val="aff9"/>
    <w:link w:val="Aftetableline"/>
    <w:rsid w:val="00FD6868"/>
    <w:rPr>
      <w:rFonts w:ascii="Times New Roman" w:hAnsi="Times New Roman"/>
      <w:sz w:val="28"/>
      <w:lang w:val="uk-UA"/>
    </w:rPr>
  </w:style>
  <w:style w:type="character" w:customStyle="1" w:styleId="60">
    <w:name w:val="Заголовок 6 Знак"/>
    <w:basedOn w:val="a1"/>
    <w:link w:val="6"/>
    <w:uiPriority w:val="9"/>
    <w:semiHidden/>
    <w:rsid w:val="00F31C70"/>
    <w:rPr>
      <w:rFonts w:asciiTheme="majorHAnsi" w:eastAsiaTheme="majorEastAsia" w:hAnsiTheme="majorHAnsi" w:cstheme="majorBidi"/>
      <w:color w:val="243F60" w:themeColor="accent1" w:themeShade="7F"/>
      <w:sz w:val="28"/>
      <w:lang w:val="uk-UA"/>
    </w:rPr>
  </w:style>
  <w:style w:type="character" w:customStyle="1" w:styleId="70">
    <w:name w:val="Заголовок 7 Знак"/>
    <w:basedOn w:val="a1"/>
    <w:link w:val="7"/>
    <w:uiPriority w:val="9"/>
    <w:semiHidden/>
    <w:rsid w:val="00F31C70"/>
    <w:rPr>
      <w:rFonts w:asciiTheme="majorHAnsi" w:eastAsiaTheme="majorEastAsia" w:hAnsiTheme="majorHAnsi" w:cstheme="majorBidi"/>
      <w:i/>
      <w:iCs/>
      <w:color w:val="243F60" w:themeColor="accent1" w:themeShade="7F"/>
      <w:sz w:val="28"/>
      <w:lang w:val="uk-UA"/>
    </w:rPr>
  </w:style>
  <w:style w:type="character" w:customStyle="1" w:styleId="80">
    <w:name w:val="Заголовок 8 Знак"/>
    <w:basedOn w:val="a1"/>
    <w:link w:val="8"/>
    <w:uiPriority w:val="9"/>
    <w:semiHidden/>
    <w:rsid w:val="00F31C70"/>
    <w:rPr>
      <w:rFonts w:asciiTheme="majorHAnsi" w:eastAsiaTheme="majorEastAsia" w:hAnsiTheme="majorHAnsi" w:cstheme="majorBidi"/>
      <w:color w:val="272727" w:themeColor="text1" w:themeTint="D8"/>
      <w:sz w:val="21"/>
      <w:szCs w:val="21"/>
      <w:lang w:val="uk-UA"/>
    </w:rPr>
  </w:style>
  <w:style w:type="character" w:customStyle="1" w:styleId="90">
    <w:name w:val="Заголовок 9 Знак"/>
    <w:basedOn w:val="a1"/>
    <w:link w:val="9"/>
    <w:uiPriority w:val="9"/>
    <w:semiHidden/>
    <w:rsid w:val="00F31C70"/>
    <w:rPr>
      <w:rFonts w:asciiTheme="majorHAnsi" w:eastAsiaTheme="majorEastAsia" w:hAnsiTheme="majorHAnsi" w:cstheme="majorBidi"/>
      <w:i/>
      <w:iCs/>
      <w:color w:val="272727" w:themeColor="text1" w:themeTint="D8"/>
      <w:sz w:val="21"/>
      <w:szCs w:val="21"/>
      <w:lang w:val="uk-UA"/>
    </w:rPr>
  </w:style>
  <w:style w:type="paragraph" w:customStyle="1" w:styleId="FakeTitle">
    <w:name w:val="Fake Title"/>
    <w:basedOn w:val="a0"/>
    <w:link w:val="FakeTitleChar"/>
    <w:qFormat/>
    <w:rsid w:val="000F1412"/>
    <w:pPr>
      <w:jc w:val="center"/>
    </w:pPr>
    <w:rPr>
      <w:b/>
      <w:bCs/>
    </w:rPr>
  </w:style>
  <w:style w:type="character" w:customStyle="1" w:styleId="FakeTitleChar">
    <w:name w:val="Fake Title Char"/>
    <w:basedOn w:val="a1"/>
    <w:link w:val="FakeTitle"/>
    <w:rsid w:val="000F1412"/>
    <w:rPr>
      <w:rFonts w:ascii="Times New Roman" w:hAnsi="Times New Roman"/>
      <w:b/>
      <w:bCs/>
      <w:sz w:val="28"/>
      <w:lang w:val="uk-UA"/>
    </w:rPr>
  </w:style>
  <w:style w:type="paragraph" w:customStyle="1" w:styleId="FrameTitle">
    <w:name w:val="Frame Title"/>
    <w:basedOn w:val="a0"/>
    <w:link w:val="FrameTitleChar"/>
    <w:qFormat/>
    <w:rsid w:val="009F3B54"/>
    <w:pPr>
      <w:spacing w:line="240" w:lineRule="auto"/>
      <w:ind w:firstLine="0"/>
      <w:jc w:val="center"/>
    </w:pPr>
    <w:rPr>
      <w:rFonts w:ascii="ISOCPEUR" w:hAnsi="ISOCPEUR"/>
      <w:sz w:val="16"/>
      <w:szCs w:val="16"/>
    </w:rPr>
  </w:style>
  <w:style w:type="character" w:customStyle="1" w:styleId="FrameTitleChar">
    <w:name w:val="Frame Title Char"/>
    <w:basedOn w:val="a1"/>
    <w:link w:val="FrameTitle"/>
    <w:rsid w:val="009F3B54"/>
    <w:rPr>
      <w:rFonts w:ascii="ISOCPEUR" w:hAnsi="ISOCPEUR"/>
      <w:sz w:val="16"/>
      <w:szCs w:val="16"/>
      <w:lang w:val="uk-UA"/>
    </w:rPr>
  </w:style>
  <w:style w:type="paragraph" w:customStyle="1" w:styleId="TableTitle">
    <w:name w:val="Table Title"/>
    <w:basedOn w:val="a0"/>
    <w:link w:val="TableTitleChar"/>
    <w:qFormat/>
    <w:rsid w:val="00CD2500"/>
    <w:pPr>
      <w:jc w:val="right"/>
    </w:pPr>
  </w:style>
  <w:style w:type="character" w:customStyle="1" w:styleId="TableTitleChar">
    <w:name w:val="Table Title Char"/>
    <w:basedOn w:val="a1"/>
    <w:link w:val="TableTitle"/>
    <w:rsid w:val="00CD2500"/>
    <w:rPr>
      <w:rFonts w:ascii="Times New Roman" w:hAnsi="Times New Roman"/>
      <w:sz w:val="28"/>
      <w:lang w:val="uk-UA"/>
    </w:rPr>
  </w:style>
  <w:style w:type="paragraph" w:customStyle="1" w:styleId="TableText">
    <w:name w:val="Table Text"/>
    <w:basedOn w:val="a0"/>
    <w:link w:val="TableTextChar"/>
    <w:qFormat/>
    <w:rsid w:val="00F5190E"/>
    <w:pPr>
      <w:ind w:firstLine="0"/>
    </w:pPr>
    <w:rPr>
      <w:rFonts w:eastAsiaTheme="minorEastAsia"/>
      <w:sz w:val="20"/>
      <w:szCs w:val="20"/>
    </w:rPr>
  </w:style>
  <w:style w:type="character" w:customStyle="1" w:styleId="TableTextChar">
    <w:name w:val="Table Text Char"/>
    <w:basedOn w:val="a1"/>
    <w:link w:val="TableText"/>
    <w:rsid w:val="00F5190E"/>
    <w:rPr>
      <w:rFonts w:ascii="Times New Roman" w:eastAsiaTheme="minorEastAsia" w:hAnsi="Times New Roman"/>
      <w:sz w:val="20"/>
      <w:szCs w:val="20"/>
      <w:lang w:val="uk-UA"/>
    </w:rPr>
  </w:style>
  <w:style w:type="paragraph" w:customStyle="1" w:styleId="afff2">
    <w:name w:val="Абзац після таблиці"/>
    <w:basedOn w:val="a0"/>
    <w:link w:val="Char0"/>
    <w:uiPriority w:val="98"/>
    <w:qFormat/>
    <w:rsid w:val="00644E43"/>
    <w:pPr>
      <w:spacing w:before="160"/>
      <w:contextualSpacing/>
    </w:pPr>
  </w:style>
  <w:style w:type="character" w:customStyle="1" w:styleId="Char1">
    <w:name w:val="Назва таблиці Char"/>
    <w:basedOn w:val="afd"/>
    <w:uiPriority w:val="97"/>
    <w:rsid w:val="00644E43"/>
    <w:rPr>
      <w:rFonts w:ascii="Times New Roman" w:hAnsi="Times New Roman"/>
      <w:iCs w:val="0"/>
      <w:sz w:val="28"/>
      <w:szCs w:val="18"/>
      <w:lang w:val="uk-UA"/>
    </w:rPr>
  </w:style>
  <w:style w:type="character" w:customStyle="1" w:styleId="Char0">
    <w:name w:val="Абзац після таблиці Char"/>
    <w:basedOn w:val="a1"/>
    <w:link w:val="afff2"/>
    <w:uiPriority w:val="98"/>
    <w:rsid w:val="00644E43"/>
    <w:rPr>
      <w:rFonts w:ascii="Times New Roman" w:hAnsi="Times New Roman"/>
      <w:sz w:val="28"/>
      <w:lang w:val="uk-UA"/>
    </w:rPr>
  </w:style>
  <w:style w:type="paragraph" w:customStyle="1" w:styleId="afff3">
    <w:name w:val="Малюнок"/>
    <w:basedOn w:val="a0"/>
    <w:link w:val="afff4"/>
    <w:autoRedefine/>
    <w:qFormat/>
    <w:rsid w:val="00644E43"/>
    <w:pPr>
      <w:tabs>
        <w:tab w:val="num" w:pos="720"/>
        <w:tab w:val="left" w:pos="6612"/>
      </w:tabs>
      <w:ind w:firstLine="0"/>
      <w:jc w:val="center"/>
    </w:pPr>
    <w:rPr>
      <w:rFonts w:eastAsia="Calibri" w:cs="Times New Roman"/>
      <w:noProof/>
      <w:szCs w:val="28"/>
      <w:lang w:val="ru-RU" w:eastAsia="ru-RU"/>
    </w:rPr>
  </w:style>
  <w:style w:type="character" w:customStyle="1" w:styleId="afff4">
    <w:name w:val="Малюнок Знак"/>
    <w:basedOn w:val="affe"/>
    <w:link w:val="afff3"/>
    <w:rsid w:val="00644E43"/>
    <w:rPr>
      <w:rFonts w:ascii="Times New Roman" w:eastAsia="Calibri" w:hAnsi="Times New Roman" w:cs="Times New Roman"/>
      <w:noProof/>
      <w:sz w:val="28"/>
      <w:szCs w:val="28"/>
      <w:lang w:eastAsia="ru-RU"/>
    </w:rPr>
  </w:style>
  <w:style w:type="paragraph" w:customStyle="1" w:styleId="afff5">
    <w:name w:val="Зміст"/>
    <w:basedOn w:val="11"/>
    <w:link w:val="afff6"/>
    <w:qFormat/>
    <w:rsid w:val="0082555D"/>
    <w:pPr>
      <w:tabs>
        <w:tab w:val="clear" w:pos="284"/>
        <w:tab w:val="left" w:pos="440"/>
      </w:tabs>
      <w:spacing w:after="100" w:line="259" w:lineRule="auto"/>
      <w:jc w:val="left"/>
    </w:pPr>
    <w:rPr>
      <w:rFonts w:eastAsia="Calibri" w:cstheme="minorBidi"/>
      <w:iCs w:val="0"/>
      <w:szCs w:val="22"/>
      <w:lang w:val="ru-RU" w:eastAsia="en-US"/>
    </w:rPr>
  </w:style>
  <w:style w:type="character" w:customStyle="1" w:styleId="afff6">
    <w:name w:val="Зміст Знак"/>
    <w:basedOn w:val="a1"/>
    <w:link w:val="afff5"/>
    <w:rsid w:val="0082555D"/>
    <w:rPr>
      <w:rFonts w:ascii="Times New Roman" w:eastAsia="Calibri" w:hAnsi="Times New Roman"/>
      <w:noProof/>
      <w:sz w:val="28"/>
    </w:rPr>
  </w:style>
  <w:style w:type="paragraph" w:customStyle="1" w:styleId="afff7">
    <w:name w:val="ВЕСЬ ТЕКСТ"/>
    <w:link w:val="afff8"/>
    <w:qFormat/>
    <w:rsid w:val="00360346"/>
    <w:pPr>
      <w:widowControl w:val="0"/>
      <w:spacing w:after="0" w:line="360" w:lineRule="auto"/>
      <w:ind w:firstLine="357"/>
      <w:jc w:val="both"/>
    </w:pPr>
    <w:rPr>
      <w:rFonts w:ascii="Times New Roman" w:eastAsia="Arial" w:hAnsi="Times New Roman" w:cs="Times New Roman"/>
      <w:color w:val="000000"/>
      <w:sz w:val="28"/>
      <w:szCs w:val="28"/>
      <w:lang w:val="uk-UA" w:eastAsia="uk-UA"/>
    </w:rPr>
  </w:style>
  <w:style w:type="character" w:customStyle="1" w:styleId="afff8">
    <w:name w:val="ВЕСЬ ТЕКСТ Знак"/>
    <w:basedOn w:val="a1"/>
    <w:link w:val="afff7"/>
    <w:rsid w:val="00360346"/>
    <w:rPr>
      <w:rFonts w:ascii="Times New Roman" w:eastAsia="Arial" w:hAnsi="Times New Roman" w:cs="Times New Roman"/>
      <w:color w:val="000000"/>
      <w:sz w:val="28"/>
      <w:szCs w:val="28"/>
      <w:lang w:val="uk-UA" w:eastAsia="uk-UA"/>
    </w:rPr>
  </w:style>
  <w:style w:type="character" w:styleId="afff9">
    <w:name w:val="Placeholder Text"/>
    <w:basedOn w:val="a1"/>
    <w:uiPriority w:val="99"/>
    <w:semiHidden/>
    <w:rsid w:val="001077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5379">
      <w:bodyDiv w:val="1"/>
      <w:marLeft w:val="0"/>
      <w:marRight w:val="0"/>
      <w:marTop w:val="0"/>
      <w:marBottom w:val="0"/>
      <w:divBdr>
        <w:top w:val="none" w:sz="0" w:space="0" w:color="auto"/>
        <w:left w:val="none" w:sz="0" w:space="0" w:color="auto"/>
        <w:bottom w:val="none" w:sz="0" w:space="0" w:color="auto"/>
        <w:right w:val="none" w:sz="0" w:space="0" w:color="auto"/>
      </w:divBdr>
    </w:div>
    <w:div w:id="5449930">
      <w:bodyDiv w:val="1"/>
      <w:marLeft w:val="0"/>
      <w:marRight w:val="0"/>
      <w:marTop w:val="0"/>
      <w:marBottom w:val="0"/>
      <w:divBdr>
        <w:top w:val="none" w:sz="0" w:space="0" w:color="auto"/>
        <w:left w:val="none" w:sz="0" w:space="0" w:color="auto"/>
        <w:bottom w:val="none" w:sz="0" w:space="0" w:color="auto"/>
        <w:right w:val="none" w:sz="0" w:space="0" w:color="auto"/>
      </w:divBdr>
      <w:divsChild>
        <w:div w:id="211305176">
          <w:marLeft w:val="0"/>
          <w:marRight w:val="0"/>
          <w:marTop w:val="0"/>
          <w:marBottom w:val="0"/>
          <w:divBdr>
            <w:top w:val="none" w:sz="0" w:space="0" w:color="auto"/>
            <w:left w:val="none" w:sz="0" w:space="0" w:color="auto"/>
            <w:bottom w:val="none" w:sz="0" w:space="0" w:color="auto"/>
            <w:right w:val="none" w:sz="0" w:space="0" w:color="auto"/>
          </w:divBdr>
        </w:div>
      </w:divsChild>
    </w:div>
    <w:div w:id="49505013">
      <w:bodyDiv w:val="1"/>
      <w:marLeft w:val="0"/>
      <w:marRight w:val="0"/>
      <w:marTop w:val="0"/>
      <w:marBottom w:val="0"/>
      <w:divBdr>
        <w:top w:val="none" w:sz="0" w:space="0" w:color="auto"/>
        <w:left w:val="none" w:sz="0" w:space="0" w:color="auto"/>
        <w:bottom w:val="none" w:sz="0" w:space="0" w:color="auto"/>
        <w:right w:val="none" w:sz="0" w:space="0" w:color="auto"/>
      </w:divBdr>
    </w:div>
    <w:div w:id="76440118">
      <w:bodyDiv w:val="1"/>
      <w:marLeft w:val="0"/>
      <w:marRight w:val="0"/>
      <w:marTop w:val="0"/>
      <w:marBottom w:val="0"/>
      <w:divBdr>
        <w:top w:val="none" w:sz="0" w:space="0" w:color="auto"/>
        <w:left w:val="none" w:sz="0" w:space="0" w:color="auto"/>
        <w:bottom w:val="none" w:sz="0" w:space="0" w:color="auto"/>
        <w:right w:val="none" w:sz="0" w:space="0" w:color="auto"/>
      </w:divBdr>
    </w:div>
    <w:div w:id="76903205">
      <w:bodyDiv w:val="1"/>
      <w:marLeft w:val="0"/>
      <w:marRight w:val="0"/>
      <w:marTop w:val="0"/>
      <w:marBottom w:val="0"/>
      <w:divBdr>
        <w:top w:val="none" w:sz="0" w:space="0" w:color="auto"/>
        <w:left w:val="none" w:sz="0" w:space="0" w:color="auto"/>
        <w:bottom w:val="none" w:sz="0" w:space="0" w:color="auto"/>
        <w:right w:val="none" w:sz="0" w:space="0" w:color="auto"/>
      </w:divBdr>
      <w:divsChild>
        <w:div w:id="272322209">
          <w:marLeft w:val="0"/>
          <w:marRight w:val="0"/>
          <w:marTop w:val="0"/>
          <w:marBottom w:val="0"/>
          <w:divBdr>
            <w:top w:val="none" w:sz="0" w:space="0" w:color="auto"/>
            <w:left w:val="none" w:sz="0" w:space="0" w:color="auto"/>
            <w:bottom w:val="none" w:sz="0" w:space="0" w:color="auto"/>
            <w:right w:val="none" w:sz="0" w:space="0" w:color="auto"/>
          </w:divBdr>
        </w:div>
      </w:divsChild>
    </w:div>
    <w:div w:id="77407702">
      <w:bodyDiv w:val="1"/>
      <w:marLeft w:val="0"/>
      <w:marRight w:val="0"/>
      <w:marTop w:val="0"/>
      <w:marBottom w:val="0"/>
      <w:divBdr>
        <w:top w:val="none" w:sz="0" w:space="0" w:color="auto"/>
        <w:left w:val="none" w:sz="0" w:space="0" w:color="auto"/>
        <w:bottom w:val="none" w:sz="0" w:space="0" w:color="auto"/>
        <w:right w:val="none" w:sz="0" w:space="0" w:color="auto"/>
      </w:divBdr>
      <w:divsChild>
        <w:div w:id="1806384603">
          <w:marLeft w:val="0"/>
          <w:marRight w:val="0"/>
          <w:marTop w:val="0"/>
          <w:marBottom w:val="0"/>
          <w:divBdr>
            <w:top w:val="none" w:sz="0" w:space="0" w:color="auto"/>
            <w:left w:val="none" w:sz="0" w:space="0" w:color="auto"/>
            <w:bottom w:val="none" w:sz="0" w:space="0" w:color="auto"/>
            <w:right w:val="none" w:sz="0" w:space="0" w:color="auto"/>
          </w:divBdr>
        </w:div>
      </w:divsChild>
    </w:div>
    <w:div w:id="90978623">
      <w:bodyDiv w:val="1"/>
      <w:marLeft w:val="0"/>
      <w:marRight w:val="0"/>
      <w:marTop w:val="0"/>
      <w:marBottom w:val="0"/>
      <w:divBdr>
        <w:top w:val="none" w:sz="0" w:space="0" w:color="auto"/>
        <w:left w:val="none" w:sz="0" w:space="0" w:color="auto"/>
        <w:bottom w:val="none" w:sz="0" w:space="0" w:color="auto"/>
        <w:right w:val="none" w:sz="0" w:space="0" w:color="auto"/>
      </w:divBdr>
    </w:div>
    <w:div w:id="97482573">
      <w:bodyDiv w:val="1"/>
      <w:marLeft w:val="0"/>
      <w:marRight w:val="0"/>
      <w:marTop w:val="0"/>
      <w:marBottom w:val="0"/>
      <w:divBdr>
        <w:top w:val="none" w:sz="0" w:space="0" w:color="auto"/>
        <w:left w:val="none" w:sz="0" w:space="0" w:color="auto"/>
        <w:bottom w:val="none" w:sz="0" w:space="0" w:color="auto"/>
        <w:right w:val="none" w:sz="0" w:space="0" w:color="auto"/>
      </w:divBdr>
    </w:div>
    <w:div w:id="112528010">
      <w:bodyDiv w:val="1"/>
      <w:marLeft w:val="0"/>
      <w:marRight w:val="0"/>
      <w:marTop w:val="0"/>
      <w:marBottom w:val="0"/>
      <w:divBdr>
        <w:top w:val="none" w:sz="0" w:space="0" w:color="auto"/>
        <w:left w:val="none" w:sz="0" w:space="0" w:color="auto"/>
        <w:bottom w:val="none" w:sz="0" w:space="0" w:color="auto"/>
        <w:right w:val="none" w:sz="0" w:space="0" w:color="auto"/>
      </w:divBdr>
    </w:div>
    <w:div w:id="161703983">
      <w:bodyDiv w:val="1"/>
      <w:marLeft w:val="0"/>
      <w:marRight w:val="0"/>
      <w:marTop w:val="0"/>
      <w:marBottom w:val="0"/>
      <w:divBdr>
        <w:top w:val="none" w:sz="0" w:space="0" w:color="auto"/>
        <w:left w:val="none" w:sz="0" w:space="0" w:color="auto"/>
        <w:bottom w:val="none" w:sz="0" w:space="0" w:color="auto"/>
        <w:right w:val="none" w:sz="0" w:space="0" w:color="auto"/>
      </w:divBdr>
      <w:divsChild>
        <w:div w:id="1151096301">
          <w:marLeft w:val="0"/>
          <w:marRight w:val="0"/>
          <w:marTop w:val="0"/>
          <w:marBottom w:val="0"/>
          <w:divBdr>
            <w:top w:val="none" w:sz="0" w:space="0" w:color="auto"/>
            <w:left w:val="none" w:sz="0" w:space="0" w:color="auto"/>
            <w:bottom w:val="none" w:sz="0" w:space="0" w:color="auto"/>
            <w:right w:val="none" w:sz="0" w:space="0" w:color="auto"/>
          </w:divBdr>
        </w:div>
      </w:divsChild>
    </w:div>
    <w:div w:id="168911769">
      <w:bodyDiv w:val="1"/>
      <w:marLeft w:val="0"/>
      <w:marRight w:val="0"/>
      <w:marTop w:val="0"/>
      <w:marBottom w:val="0"/>
      <w:divBdr>
        <w:top w:val="none" w:sz="0" w:space="0" w:color="auto"/>
        <w:left w:val="none" w:sz="0" w:space="0" w:color="auto"/>
        <w:bottom w:val="none" w:sz="0" w:space="0" w:color="auto"/>
        <w:right w:val="none" w:sz="0" w:space="0" w:color="auto"/>
      </w:divBdr>
    </w:div>
    <w:div w:id="176047847">
      <w:bodyDiv w:val="1"/>
      <w:marLeft w:val="0"/>
      <w:marRight w:val="0"/>
      <w:marTop w:val="0"/>
      <w:marBottom w:val="0"/>
      <w:divBdr>
        <w:top w:val="none" w:sz="0" w:space="0" w:color="auto"/>
        <w:left w:val="none" w:sz="0" w:space="0" w:color="auto"/>
        <w:bottom w:val="none" w:sz="0" w:space="0" w:color="auto"/>
        <w:right w:val="none" w:sz="0" w:space="0" w:color="auto"/>
      </w:divBdr>
      <w:divsChild>
        <w:div w:id="101414026">
          <w:marLeft w:val="0"/>
          <w:marRight w:val="0"/>
          <w:marTop w:val="0"/>
          <w:marBottom w:val="0"/>
          <w:divBdr>
            <w:top w:val="none" w:sz="0" w:space="0" w:color="auto"/>
            <w:left w:val="none" w:sz="0" w:space="0" w:color="auto"/>
            <w:bottom w:val="none" w:sz="0" w:space="0" w:color="auto"/>
            <w:right w:val="none" w:sz="0" w:space="0" w:color="auto"/>
          </w:divBdr>
        </w:div>
      </w:divsChild>
    </w:div>
    <w:div w:id="179052402">
      <w:bodyDiv w:val="1"/>
      <w:marLeft w:val="0"/>
      <w:marRight w:val="0"/>
      <w:marTop w:val="0"/>
      <w:marBottom w:val="0"/>
      <w:divBdr>
        <w:top w:val="none" w:sz="0" w:space="0" w:color="auto"/>
        <w:left w:val="none" w:sz="0" w:space="0" w:color="auto"/>
        <w:bottom w:val="none" w:sz="0" w:space="0" w:color="auto"/>
        <w:right w:val="none" w:sz="0" w:space="0" w:color="auto"/>
      </w:divBdr>
      <w:divsChild>
        <w:div w:id="1329484983">
          <w:marLeft w:val="0"/>
          <w:marRight w:val="0"/>
          <w:marTop w:val="0"/>
          <w:marBottom w:val="0"/>
          <w:divBdr>
            <w:top w:val="none" w:sz="0" w:space="0" w:color="auto"/>
            <w:left w:val="none" w:sz="0" w:space="0" w:color="auto"/>
            <w:bottom w:val="none" w:sz="0" w:space="0" w:color="auto"/>
            <w:right w:val="none" w:sz="0" w:space="0" w:color="auto"/>
          </w:divBdr>
        </w:div>
      </w:divsChild>
    </w:div>
    <w:div w:id="187790718">
      <w:bodyDiv w:val="1"/>
      <w:marLeft w:val="0"/>
      <w:marRight w:val="0"/>
      <w:marTop w:val="0"/>
      <w:marBottom w:val="0"/>
      <w:divBdr>
        <w:top w:val="none" w:sz="0" w:space="0" w:color="auto"/>
        <w:left w:val="none" w:sz="0" w:space="0" w:color="auto"/>
        <w:bottom w:val="none" w:sz="0" w:space="0" w:color="auto"/>
        <w:right w:val="none" w:sz="0" w:space="0" w:color="auto"/>
      </w:divBdr>
    </w:div>
    <w:div w:id="193274196">
      <w:bodyDiv w:val="1"/>
      <w:marLeft w:val="0"/>
      <w:marRight w:val="0"/>
      <w:marTop w:val="0"/>
      <w:marBottom w:val="0"/>
      <w:divBdr>
        <w:top w:val="none" w:sz="0" w:space="0" w:color="auto"/>
        <w:left w:val="none" w:sz="0" w:space="0" w:color="auto"/>
        <w:bottom w:val="none" w:sz="0" w:space="0" w:color="auto"/>
        <w:right w:val="none" w:sz="0" w:space="0" w:color="auto"/>
      </w:divBdr>
    </w:div>
    <w:div w:id="196238643">
      <w:bodyDiv w:val="1"/>
      <w:marLeft w:val="0"/>
      <w:marRight w:val="0"/>
      <w:marTop w:val="0"/>
      <w:marBottom w:val="0"/>
      <w:divBdr>
        <w:top w:val="none" w:sz="0" w:space="0" w:color="auto"/>
        <w:left w:val="none" w:sz="0" w:space="0" w:color="auto"/>
        <w:bottom w:val="none" w:sz="0" w:space="0" w:color="auto"/>
        <w:right w:val="none" w:sz="0" w:space="0" w:color="auto"/>
      </w:divBdr>
      <w:divsChild>
        <w:div w:id="1501047908">
          <w:marLeft w:val="0"/>
          <w:marRight w:val="0"/>
          <w:marTop w:val="0"/>
          <w:marBottom w:val="0"/>
          <w:divBdr>
            <w:top w:val="none" w:sz="0" w:space="0" w:color="auto"/>
            <w:left w:val="none" w:sz="0" w:space="0" w:color="auto"/>
            <w:bottom w:val="none" w:sz="0" w:space="0" w:color="auto"/>
            <w:right w:val="none" w:sz="0" w:space="0" w:color="auto"/>
          </w:divBdr>
        </w:div>
      </w:divsChild>
    </w:div>
    <w:div w:id="197162723">
      <w:bodyDiv w:val="1"/>
      <w:marLeft w:val="0"/>
      <w:marRight w:val="0"/>
      <w:marTop w:val="0"/>
      <w:marBottom w:val="0"/>
      <w:divBdr>
        <w:top w:val="none" w:sz="0" w:space="0" w:color="auto"/>
        <w:left w:val="none" w:sz="0" w:space="0" w:color="auto"/>
        <w:bottom w:val="none" w:sz="0" w:space="0" w:color="auto"/>
        <w:right w:val="none" w:sz="0" w:space="0" w:color="auto"/>
      </w:divBdr>
    </w:div>
    <w:div w:id="220488366">
      <w:bodyDiv w:val="1"/>
      <w:marLeft w:val="0"/>
      <w:marRight w:val="0"/>
      <w:marTop w:val="0"/>
      <w:marBottom w:val="0"/>
      <w:divBdr>
        <w:top w:val="none" w:sz="0" w:space="0" w:color="auto"/>
        <w:left w:val="none" w:sz="0" w:space="0" w:color="auto"/>
        <w:bottom w:val="none" w:sz="0" w:space="0" w:color="auto"/>
        <w:right w:val="none" w:sz="0" w:space="0" w:color="auto"/>
      </w:divBdr>
    </w:div>
    <w:div w:id="221991541">
      <w:bodyDiv w:val="1"/>
      <w:marLeft w:val="0"/>
      <w:marRight w:val="0"/>
      <w:marTop w:val="0"/>
      <w:marBottom w:val="0"/>
      <w:divBdr>
        <w:top w:val="none" w:sz="0" w:space="0" w:color="auto"/>
        <w:left w:val="none" w:sz="0" w:space="0" w:color="auto"/>
        <w:bottom w:val="none" w:sz="0" w:space="0" w:color="auto"/>
        <w:right w:val="none" w:sz="0" w:space="0" w:color="auto"/>
      </w:divBdr>
    </w:div>
    <w:div w:id="230311428">
      <w:bodyDiv w:val="1"/>
      <w:marLeft w:val="0"/>
      <w:marRight w:val="0"/>
      <w:marTop w:val="0"/>
      <w:marBottom w:val="0"/>
      <w:divBdr>
        <w:top w:val="none" w:sz="0" w:space="0" w:color="auto"/>
        <w:left w:val="none" w:sz="0" w:space="0" w:color="auto"/>
        <w:bottom w:val="none" w:sz="0" w:space="0" w:color="auto"/>
        <w:right w:val="none" w:sz="0" w:space="0" w:color="auto"/>
      </w:divBdr>
    </w:div>
    <w:div w:id="236324500">
      <w:bodyDiv w:val="1"/>
      <w:marLeft w:val="0"/>
      <w:marRight w:val="0"/>
      <w:marTop w:val="0"/>
      <w:marBottom w:val="0"/>
      <w:divBdr>
        <w:top w:val="none" w:sz="0" w:space="0" w:color="auto"/>
        <w:left w:val="none" w:sz="0" w:space="0" w:color="auto"/>
        <w:bottom w:val="none" w:sz="0" w:space="0" w:color="auto"/>
        <w:right w:val="none" w:sz="0" w:space="0" w:color="auto"/>
      </w:divBdr>
      <w:divsChild>
        <w:div w:id="1964336445">
          <w:marLeft w:val="0"/>
          <w:marRight w:val="0"/>
          <w:marTop w:val="0"/>
          <w:marBottom w:val="0"/>
          <w:divBdr>
            <w:top w:val="none" w:sz="0" w:space="0" w:color="auto"/>
            <w:left w:val="none" w:sz="0" w:space="0" w:color="auto"/>
            <w:bottom w:val="none" w:sz="0" w:space="0" w:color="auto"/>
            <w:right w:val="none" w:sz="0" w:space="0" w:color="auto"/>
          </w:divBdr>
        </w:div>
      </w:divsChild>
    </w:div>
    <w:div w:id="263810892">
      <w:bodyDiv w:val="1"/>
      <w:marLeft w:val="0"/>
      <w:marRight w:val="0"/>
      <w:marTop w:val="0"/>
      <w:marBottom w:val="0"/>
      <w:divBdr>
        <w:top w:val="none" w:sz="0" w:space="0" w:color="auto"/>
        <w:left w:val="none" w:sz="0" w:space="0" w:color="auto"/>
        <w:bottom w:val="none" w:sz="0" w:space="0" w:color="auto"/>
        <w:right w:val="none" w:sz="0" w:space="0" w:color="auto"/>
      </w:divBdr>
      <w:divsChild>
        <w:div w:id="592084264">
          <w:marLeft w:val="0"/>
          <w:marRight w:val="0"/>
          <w:marTop w:val="0"/>
          <w:marBottom w:val="0"/>
          <w:divBdr>
            <w:top w:val="none" w:sz="0" w:space="0" w:color="auto"/>
            <w:left w:val="none" w:sz="0" w:space="0" w:color="auto"/>
            <w:bottom w:val="none" w:sz="0" w:space="0" w:color="auto"/>
            <w:right w:val="none" w:sz="0" w:space="0" w:color="auto"/>
          </w:divBdr>
        </w:div>
      </w:divsChild>
    </w:div>
    <w:div w:id="273757332">
      <w:bodyDiv w:val="1"/>
      <w:marLeft w:val="0"/>
      <w:marRight w:val="0"/>
      <w:marTop w:val="0"/>
      <w:marBottom w:val="0"/>
      <w:divBdr>
        <w:top w:val="none" w:sz="0" w:space="0" w:color="auto"/>
        <w:left w:val="none" w:sz="0" w:space="0" w:color="auto"/>
        <w:bottom w:val="none" w:sz="0" w:space="0" w:color="auto"/>
        <w:right w:val="none" w:sz="0" w:space="0" w:color="auto"/>
      </w:divBdr>
    </w:div>
    <w:div w:id="318265357">
      <w:bodyDiv w:val="1"/>
      <w:marLeft w:val="0"/>
      <w:marRight w:val="0"/>
      <w:marTop w:val="0"/>
      <w:marBottom w:val="0"/>
      <w:divBdr>
        <w:top w:val="none" w:sz="0" w:space="0" w:color="auto"/>
        <w:left w:val="none" w:sz="0" w:space="0" w:color="auto"/>
        <w:bottom w:val="none" w:sz="0" w:space="0" w:color="auto"/>
        <w:right w:val="none" w:sz="0" w:space="0" w:color="auto"/>
      </w:divBdr>
    </w:div>
    <w:div w:id="321354280">
      <w:bodyDiv w:val="1"/>
      <w:marLeft w:val="0"/>
      <w:marRight w:val="0"/>
      <w:marTop w:val="0"/>
      <w:marBottom w:val="0"/>
      <w:divBdr>
        <w:top w:val="none" w:sz="0" w:space="0" w:color="auto"/>
        <w:left w:val="none" w:sz="0" w:space="0" w:color="auto"/>
        <w:bottom w:val="none" w:sz="0" w:space="0" w:color="auto"/>
        <w:right w:val="none" w:sz="0" w:space="0" w:color="auto"/>
      </w:divBdr>
      <w:divsChild>
        <w:div w:id="908808378">
          <w:marLeft w:val="0"/>
          <w:marRight w:val="0"/>
          <w:marTop w:val="0"/>
          <w:marBottom w:val="0"/>
          <w:divBdr>
            <w:top w:val="none" w:sz="0" w:space="0" w:color="auto"/>
            <w:left w:val="none" w:sz="0" w:space="0" w:color="auto"/>
            <w:bottom w:val="none" w:sz="0" w:space="0" w:color="auto"/>
            <w:right w:val="none" w:sz="0" w:space="0" w:color="auto"/>
          </w:divBdr>
        </w:div>
      </w:divsChild>
    </w:div>
    <w:div w:id="332100559">
      <w:bodyDiv w:val="1"/>
      <w:marLeft w:val="0"/>
      <w:marRight w:val="0"/>
      <w:marTop w:val="0"/>
      <w:marBottom w:val="0"/>
      <w:divBdr>
        <w:top w:val="none" w:sz="0" w:space="0" w:color="auto"/>
        <w:left w:val="none" w:sz="0" w:space="0" w:color="auto"/>
        <w:bottom w:val="none" w:sz="0" w:space="0" w:color="auto"/>
        <w:right w:val="none" w:sz="0" w:space="0" w:color="auto"/>
      </w:divBdr>
    </w:div>
    <w:div w:id="341053575">
      <w:bodyDiv w:val="1"/>
      <w:marLeft w:val="0"/>
      <w:marRight w:val="0"/>
      <w:marTop w:val="0"/>
      <w:marBottom w:val="0"/>
      <w:divBdr>
        <w:top w:val="none" w:sz="0" w:space="0" w:color="auto"/>
        <w:left w:val="none" w:sz="0" w:space="0" w:color="auto"/>
        <w:bottom w:val="none" w:sz="0" w:space="0" w:color="auto"/>
        <w:right w:val="none" w:sz="0" w:space="0" w:color="auto"/>
      </w:divBdr>
      <w:divsChild>
        <w:div w:id="777027026">
          <w:marLeft w:val="0"/>
          <w:marRight w:val="0"/>
          <w:marTop w:val="0"/>
          <w:marBottom w:val="0"/>
          <w:divBdr>
            <w:top w:val="none" w:sz="0" w:space="0" w:color="auto"/>
            <w:left w:val="none" w:sz="0" w:space="0" w:color="auto"/>
            <w:bottom w:val="none" w:sz="0" w:space="0" w:color="auto"/>
            <w:right w:val="none" w:sz="0" w:space="0" w:color="auto"/>
          </w:divBdr>
        </w:div>
      </w:divsChild>
    </w:div>
    <w:div w:id="349794596">
      <w:bodyDiv w:val="1"/>
      <w:marLeft w:val="0"/>
      <w:marRight w:val="0"/>
      <w:marTop w:val="0"/>
      <w:marBottom w:val="0"/>
      <w:divBdr>
        <w:top w:val="none" w:sz="0" w:space="0" w:color="auto"/>
        <w:left w:val="none" w:sz="0" w:space="0" w:color="auto"/>
        <w:bottom w:val="none" w:sz="0" w:space="0" w:color="auto"/>
        <w:right w:val="none" w:sz="0" w:space="0" w:color="auto"/>
      </w:divBdr>
    </w:div>
    <w:div w:id="369114297">
      <w:bodyDiv w:val="1"/>
      <w:marLeft w:val="0"/>
      <w:marRight w:val="0"/>
      <w:marTop w:val="0"/>
      <w:marBottom w:val="0"/>
      <w:divBdr>
        <w:top w:val="none" w:sz="0" w:space="0" w:color="auto"/>
        <w:left w:val="none" w:sz="0" w:space="0" w:color="auto"/>
        <w:bottom w:val="none" w:sz="0" w:space="0" w:color="auto"/>
        <w:right w:val="none" w:sz="0" w:space="0" w:color="auto"/>
      </w:divBdr>
      <w:divsChild>
        <w:div w:id="735199744">
          <w:marLeft w:val="0"/>
          <w:marRight w:val="0"/>
          <w:marTop w:val="0"/>
          <w:marBottom w:val="0"/>
          <w:divBdr>
            <w:top w:val="none" w:sz="0" w:space="0" w:color="auto"/>
            <w:left w:val="none" w:sz="0" w:space="0" w:color="auto"/>
            <w:bottom w:val="none" w:sz="0" w:space="0" w:color="auto"/>
            <w:right w:val="none" w:sz="0" w:space="0" w:color="auto"/>
          </w:divBdr>
        </w:div>
      </w:divsChild>
    </w:div>
    <w:div w:id="418870567">
      <w:bodyDiv w:val="1"/>
      <w:marLeft w:val="0"/>
      <w:marRight w:val="0"/>
      <w:marTop w:val="0"/>
      <w:marBottom w:val="0"/>
      <w:divBdr>
        <w:top w:val="none" w:sz="0" w:space="0" w:color="auto"/>
        <w:left w:val="none" w:sz="0" w:space="0" w:color="auto"/>
        <w:bottom w:val="none" w:sz="0" w:space="0" w:color="auto"/>
        <w:right w:val="none" w:sz="0" w:space="0" w:color="auto"/>
      </w:divBdr>
    </w:div>
    <w:div w:id="427891727">
      <w:bodyDiv w:val="1"/>
      <w:marLeft w:val="0"/>
      <w:marRight w:val="0"/>
      <w:marTop w:val="0"/>
      <w:marBottom w:val="0"/>
      <w:divBdr>
        <w:top w:val="none" w:sz="0" w:space="0" w:color="auto"/>
        <w:left w:val="none" w:sz="0" w:space="0" w:color="auto"/>
        <w:bottom w:val="none" w:sz="0" w:space="0" w:color="auto"/>
        <w:right w:val="none" w:sz="0" w:space="0" w:color="auto"/>
      </w:divBdr>
    </w:div>
    <w:div w:id="446387943">
      <w:bodyDiv w:val="1"/>
      <w:marLeft w:val="0"/>
      <w:marRight w:val="0"/>
      <w:marTop w:val="0"/>
      <w:marBottom w:val="0"/>
      <w:divBdr>
        <w:top w:val="none" w:sz="0" w:space="0" w:color="auto"/>
        <w:left w:val="none" w:sz="0" w:space="0" w:color="auto"/>
        <w:bottom w:val="none" w:sz="0" w:space="0" w:color="auto"/>
        <w:right w:val="none" w:sz="0" w:space="0" w:color="auto"/>
      </w:divBdr>
      <w:divsChild>
        <w:div w:id="733939206">
          <w:marLeft w:val="0"/>
          <w:marRight w:val="0"/>
          <w:marTop w:val="0"/>
          <w:marBottom w:val="0"/>
          <w:divBdr>
            <w:top w:val="none" w:sz="0" w:space="0" w:color="auto"/>
            <w:left w:val="none" w:sz="0" w:space="0" w:color="auto"/>
            <w:bottom w:val="none" w:sz="0" w:space="0" w:color="auto"/>
            <w:right w:val="none" w:sz="0" w:space="0" w:color="auto"/>
          </w:divBdr>
        </w:div>
      </w:divsChild>
    </w:div>
    <w:div w:id="453984804">
      <w:bodyDiv w:val="1"/>
      <w:marLeft w:val="0"/>
      <w:marRight w:val="0"/>
      <w:marTop w:val="0"/>
      <w:marBottom w:val="0"/>
      <w:divBdr>
        <w:top w:val="none" w:sz="0" w:space="0" w:color="auto"/>
        <w:left w:val="none" w:sz="0" w:space="0" w:color="auto"/>
        <w:bottom w:val="none" w:sz="0" w:space="0" w:color="auto"/>
        <w:right w:val="none" w:sz="0" w:space="0" w:color="auto"/>
      </w:divBdr>
    </w:div>
    <w:div w:id="520700921">
      <w:bodyDiv w:val="1"/>
      <w:marLeft w:val="0"/>
      <w:marRight w:val="0"/>
      <w:marTop w:val="0"/>
      <w:marBottom w:val="0"/>
      <w:divBdr>
        <w:top w:val="none" w:sz="0" w:space="0" w:color="auto"/>
        <w:left w:val="none" w:sz="0" w:space="0" w:color="auto"/>
        <w:bottom w:val="none" w:sz="0" w:space="0" w:color="auto"/>
        <w:right w:val="none" w:sz="0" w:space="0" w:color="auto"/>
      </w:divBdr>
    </w:div>
    <w:div w:id="528184187">
      <w:bodyDiv w:val="1"/>
      <w:marLeft w:val="0"/>
      <w:marRight w:val="0"/>
      <w:marTop w:val="0"/>
      <w:marBottom w:val="0"/>
      <w:divBdr>
        <w:top w:val="none" w:sz="0" w:space="0" w:color="auto"/>
        <w:left w:val="none" w:sz="0" w:space="0" w:color="auto"/>
        <w:bottom w:val="none" w:sz="0" w:space="0" w:color="auto"/>
        <w:right w:val="none" w:sz="0" w:space="0" w:color="auto"/>
      </w:divBdr>
      <w:divsChild>
        <w:div w:id="2065449446">
          <w:marLeft w:val="0"/>
          <w:marRight w:val="0"/>
          <w:marTop w:val="0"/>
          <w:marBottom w:val="0"/>
          <w:divBdr>
            <w:top w:val="none" w:sz="0" w:space="0" w:color="auto"/>
            <w:left w:val="none" w:sz="0" w:space="0" w:color="auto"/>
            <w:bottom w:val="none" w:sz="0" w:space="0" w:color="auto"/>
            <w:right w:val="none" w:sz="0" w:space="0" w:color="auto"/>
          </w:divBdr>
        </w:div>
      </w:divsChild>
    </w:div>
    <w:div w:id="552426225">
      <w:bodyDiv w:val="1"/>
      <w:marLeft w:val="0"/>
      <w:marRight w:val="0"/>
      <w:marTop w:val="0"/>
      <w:marBottom w:val="0"/>
      <w:divBdr>
        <w:top w:val="none" w:sz="0" w:space="0" w:color="auto"/>
        <w:left w:val="none" w:sz="0" w:space="0" w:color="auto"/>
        <w:bottom w:val="none" w:sz="0" w:space="0" w:color="auto"/>
        <w:right w:val="none" w:sz="0" w:space="0" w:color="auto"/>
      </w:divBdr>
    </w:div>
    <w:div w:id="563106300">
      <w:bodyDiv w:val="1"/>
      <w:marLeft w:val="0"/>
      <w:marRight w:val="0"/>
      <w:marTop w:val="0"/>
      <w:marBottom w:val="0"/>
      <w:divBdr>
        <w:top w:val="none" w:sz="0" w:space="0" w:color="auto"/>
        <w:left w:val="none" w:sz="0" w:space="0" w:color="auto"/>
        <w:bottom w:val="none" w:sz="0" w:space="0" w:color="auto"/>
        <w:right w:val="none" w:sz="0" w:space="0" w:color="auto"/>
      </w:divBdr>
    </w:div>
    <w:div w:id="568002210">
      <w:bodyDiv w:val="1"/>
      <w:marLeft w:val="0"/>
      <w:marRight w:val="0"/>
      <w:marTop w:val="0"/>
      <w:marBottom w:val="0"/>
      <w:divBdr>
        <w:top w:val="none" w:sz="0" w:space="0" w:color="auto"/>
        <w:left w:val="none" w:sz="0" w:space="0" w:color="auto"/>
        <w:bottom w:val="none" w:sz="0" w:space="0" w:color="auto"/>
        <w:right w:val="none" w:sz="0" w:space="0" w:color="auto"/>
      </w:divBdr>
    </w:div>
    <w:div w:id="578245869">
      <w:bodyDiv w:val="1"/>
      <w:marLeft w:val="0"/>
      <w:marRight w:val="0"/>
      <w:marTop w:val="0"/>
      <w:marBottom w:val="0"/>
      <w:divBdr>
        <w:top w:val="none" w:sz="0" w:space="0" w:color="auto"/>
        <w:left w:val="none" w:sz="0" w:space="0" w:color="auto"/>
        <w:bottom w:val="none" w:sz="0" w:space="0" w:color="auto"/>
        <w:right w:val="none" w:sz="0" w:space="0" w:color="auto"/>
      </w:divBdr>
    </w:div>
    <w:div w:id="580601698">
      <w:bodyDiv w:val="1"/>
      <w:marLeft w:val="0"/>
      <w:marRight w:val="0"/>
      <w:marTop w:val="0"/>
      <w:marBottom w:val="0"/>
      <w:divBdr>
        <w:top w:val="none" w:sz="0" w:space="0" w:color="auto"/>
        <w:left w:val="none" w:sz="0" w:space="0" w:color="auto"/>
        <w:bottom w:val="none" w:sz="0" w:space="0" w:color="auto"/>
        <w:right w:val="none" w:sz="0" w:space="0" w:color="auto"/>
      </w:divBdr>
    </w:div>
    <w:div w:id="583685653">
      <w:bodyDiv w:val="1"/>
      <w:marLeft w:val="0"/>
      <w:marRight w:val="0"/>
      <w:marTop w:val="0"/>
      <w:marBottom w:val="0"/>
      <w:divBdr>
        <w:top w:val="none" w:sz="0" w:space="0" w:color="auto"/>
        <w:left w:val="none" w:sz="0" w:space="0" w:color="auto"/>
        <w:bottom w:val="none" w:sz="0" w:space="0" w:color="auto"/>
        <w:right w:val="none" w:sz="0" w:space="0" w:color="auto"/>
      </w:divBdr>
    </w:div>
    <w:div w:id="587155825">
      <w:bodyDiv w:val="1"/>
      <w:marLeft w:val="0"/>
      <w:marRight w:val="0"/>
      <w:marTop w:val="0"/>
      <w:marBottom w:val="0"/>
      <w:divBdr>
        <w:top w:val="none" w:sz="0" w:space="0" w:color="auto"/>
        <w:left w:val="none" w:sz="0" w:space="0" w:color="auto"/>
        <w:bottom w:val="none" w:sz="0" w:space="0" w:color="auto"/>
        <w:right w:val="none" w:sz="0" w:space="0" w:color="auto"/>
      </w:divBdr>
    </w:div>
    <w:div w:id="591283346">
      <w:bodyDiv w:val="1"/>
      <w:marLeft w:val="0"/>
      <w:marRight w:val="0"/>
      <w:marTop w:val="0"/>
      <w:marBottom w:val="0"/>
      <w:divBdr>
        <w:top w:val="none" w:sz="0" w:space="0" w:color="auto"/>
        <w:left w:val="none" w:sz="0" w:space="0" w:color="auto"/>
        <w:bottom w:val="none" w:sz="0" w:space="0" w:color="auto"/>
        <w:right w:val="none" w:sz="0" w:space="0" w:color="auto"/>
      </w:divBdr>
    </w:div>
    <w:div w:id="599874097">
      <w:bodyDiv w:val="1"/>
      <w:marLeft w:val="0"/>
      <w:marRight w:val="0"/>
      <w:marTop w:val="0"/>
      <w:marBottom w:val="0"/>
      <w:divBdr>
        <w:top w:val="none" w:sz="0" w:space="0" w:color="auto"/>
        <w:left w:val="none" w:sz="0" w:space="0" w:color="auto"/>
        <w:bottom w:val="none" w:sz="0" w:space="0" w:color="auto"/>
        <w:right w:val="none" w:sz="0" w:space="0" w:color="auto"/>
      </w:divBdr>
    </w:div>
    <w:div w:id="613559003">
      <w:bodyDiv w:val="1"/>
      <w:marLeft w:val="0"/>
      <w:marRight w:val="0"/>
      <w:marTop w:val="0"/>
      <w:marBottom w:val="0"/>
      <w:divBdr>
        <w:top w:val="none" w:sz="0" w:space="0" w:color="auto"/>
        <w:left w:val="none" w:sz="0" w:space="0" w:color="auto"/>
        <w:bottom w:val="none" w:sz="0" w:space="0" w:color="auto"/>
        <w:right w:val="none" w:sz="0" w:space="0" w:color="auto"/>
      </w:divBdr>
    </w:div>
    <w:div w:id="618952178">
      <w:bodyDiv w:val="1"/>
      <w:marLeft w:val="0"/>
      <w:marRight w:val="0"/>
      <w:marTop w:val="0"/>
      <w:marBottom w:val="0"/>
      <w:divBdr>
        <w:top w:val="none" w:sz="0" w:space="0" w:color="auto"/>
        <w:left w:val="none" w:sz="0" w:space="0" w:color="auto"/>
        <w:bottom w:val="none" w:sz="0" w:space="0" w:color="auto"/>
        <w:right w:val="none" w:sz="0" w:space="0" w:color="auto"/>
      </w:divBdr>
    </w:div>
    <w:div w:id="623583705">
      <w:bodyDiv w:val="1"/>
      <w:marLeft w:val="0"/>
      <w:marRight w:val="0"/>
      <w:marTop w:val="0"/>
      <w:marBottom w:val="0"/>
      <w:divBdr>
        <w:top w:val="none" w:sz="0" w:space="0" w:color="auto"/>
        <w:left w:val="none" w:sz="0" w:space="0" w:color="auto"/>
        <w:bottom w:val="none" w:sz="0" w:space="0" w:color="auto"/>
        <w:right w:val="none" w:sz="0" w:space="0" w:color="auto"/>
      </w:divBdr>
      <w:divsChild>
        <w:div w:id="1337882984">
          <w:marLeft w:val="0"/>
          <w:marRight w:val="0"/>
          <w:marTop w:val="0"/>
          <w:marBottom w:val="0"/>
          <w:divBdr>
            <w:top w:val="none" w:sz="0" w:space="0" w:color="auto"/>
            <w:left w:val="none" w:sz="0" w:space="0" w:color="auto"/>
            <w:bottom w:val="none" w:sz="0" w:space="0" w:color="auto"/>
            <w:right w:val="none" w:sz="0" w:space="0" w:color="auto"/>
          </w:divBdr>
        </w:div>
      </w:divsChild>
    </w:div>
    <w:div w:id="624193517">
      <w:bodyDiv w:val="1"/>
      <w:marLeft w:val="0"/>
      <w:marRight w:val="0"/>
      <w:marTop w:val="0"/>
      <w:marBottom w:val="0"/>
      <w:divBdr>
        <w:top w:val="none" w:sz="0" w:space="0" w:color="auto"/>
        <w:left w:val="none" w:sz="0" w:space="0" w:color="auto"/>
        <w:bottom w:val="none" w:sz="0" w:space="0" w:color="auto"/>
        <w:right w:val="none" w:sz="0" w:space="0" w:color="auto"/>
      </w:divBdr>
    </w:div>
    <w:div w:id="626395790">
      <w:bodyDiv w:val="1"/>
      <w:marLeft w:val="0"/>
      <w:marRight w:val="0"/>
      <w:marTop w:val="0"/>
      <w:marBottom w:val="0"/>
      <w:divBdr>
        <w:top w:val="none" w:sz="0" w:space="0" w:color="auto"/>
        <w:left w:val="none" w:sz="0" w:space="0" w:color="auto"/>
        <w:bottom w:val="none" w:sz="0" w:space="0" w:color="auto"/>
        <w:right w:val="none" w:sz="0" w:space="0" w:color="auto"/>
      </w:divBdr>
      <w:divsChild>
        <w:div w:id="834685868">
          <w:marLeft w:val="0"/>
          <w:marRight w:val="0"/>
          <w:marTop w:val="0"/>
          <w:marBottom w:val="0"/>
          <w:divBdr>
            <w:top w:val="none" w:sz="0" w:space="0" w:color="auto"/>
            <w:left w:val="none" w:sz="0" w:space="0" w:color="auto"/>
            <w:bottom w:val="none" w:sz="0" w:space="0" w:color="auto"/>
            <w:right w:val="none" w:sz="0" w:space="0" w:color="auto"/>
          </w:divBdr>
        </w:div>
      </w:divsChild>
    </w:div>
    <w:div w:id="658734324">
      <w:bodyDiv w:val="1"/>
      <w:marLeft w:val="0"/>
      <w:marRight w:val="0"/>
      <w:marTop w:val="0"/>
      <w:marBottom w:val="0"/>
      <w:divBdr>
        <w:top w:val="none" w:sz="0" w:space="0" w:color="auto"/>
        <w:left w:val="none" w:sz="0" w:space="0" w:color="auto"/>
        <w:bottom w:val="none" w:sz="0" w:space="0" w:color="auto"/>
        <w:right w:val="none" w:sz="0" w:space="0" w:color="auto"/>
      </w:divBdr>
    </w:div>
    <w:div w:id="662197812">
      <w:bodyDiv w:val="1"/>
      <w:marLeft w:val="0"/>
      <w:marRight w:val="0"/>
      <w:marTop w:val="0"/>
      <w:marBottom w:val="0"/>
      <w:divBdr>
        <w:top w:val="none" w:sz="0" w:space="0" w:color="auto"/>
        <w:left w:val="none" w:sz="0" w:space="0" w:color="auto"/>
        <w:bottom w:val="none" w:sz="0" w:space="0" w:color="auto"/>
        <w:right w:val="none" w:sz="0" w:space="0" w:color="auto"/>
      </w:divBdr>
    </w:div>
    <w:div w:id="677467054">
      <w:bodyDiv w:val="1"/>
      <w:marLeft w:val="0"/>
      <w:marRight w:val="0"/>
      <w:marTop w:val="0"/>
      <w:marBottom w:val="0"/>
      <w:divBdr>
        <w:top w:val="none" w:sz="0" w:space="0" w:color="auto"/>
        <w:left w:val="none" w:sz="0" w:space="0" w:color="auto"/>
        <w:bottom w:val="none" w:sz="0" w:space="0" w:color="auto"/>
        <w:right w:val="none" w:sz="0" w:space="0" w:color="auto"/>
      </w:divBdr>
    </w:div>
    <w:div w:id="715355185">
      <w:bodyDiv w:val="1"/>
      <w:marLeft w:val="0"/>
      <w:marRight w:val="0"/>
      <w:marTop w:val="0"/>
      <w:marBottom w:val="0"/>
      <w:divBdr>
        <w:top w:val="none" w:sz="0" w:space="0" w:color="auto"/>
        <w:left w:val="none" w:sz="0" w:space="0" w:color="auto"/>
        <w:bottom w:val="none" w:sz="0" w:space="0" w:color="auto"/>
        <w:right w:val="none" w:sz="0" w:space="0" w:color="auto"/>
      </w:divBdr>
    </w:div>
    <w:div w:id="729159172">
      <w:bodyDiv w:val="1"/>
      <w:marLeft w:val="0"/>
      <w:marRight w:val="0"/>
      <w:marTop w:val="0"/>
      <w:marBottom w:val="0"/>
      <w:divBdr>
        <w:top w:val="none" w:sz="0" w:space="0" w:color="auto"/>
        <w:left w:val="none" w:sz="0" w:space="0" w:color="auto"/>
        <w:bottom w:val="none" w:sz="0" w:space="0" w:color="auto"/>
        <w:right w:val="none" w:sz="0" w:space="0" w:color="auto"/>
      </w:divBdr>
    </w:div>
    <w:div w:id="768046664">
      <w:bodyDiv w:val="1"/>
      <w:marLeft w:val="0"/>
      <w:marRight w:val="0"/>
      <w:marTop w:val="0"/>
      <w:marBottom w:val="0"/>
      <w:divBdr>
        <w:top w:val="none" w:sz="0" w:space="0" w:color="auto"/>
        <w:left w:val="none" w:sz="0" w:space="0" w:color="auto"/>
        <w:bottom w:val="none" w:sz="0" w:space="0" w:color="auto"/>
        <w:right w:val="none" w:sz="0" w:space="0" w:color="auto"/>
      </w:divBdr>
      <w:divsChild>
        <w:div w:id="903832527">
          <w:marLeft w:val="0"/>
          <w:marRight w:val="0"/>
          <w:marTop w:val="0"/>
          <w:marBottom w:val="0"/>
          <w:divBdr>
            <w:top w:val="none" w:sz="0" w:space="0" w:color="auto"/>
            <w:left w:val="none" w:sz="0" w:space="0" w:color="auto"/>
            <w:bottom w:val="none" w:sz="0" w:space="0" w:color="auto"/>
            <w:right w:val="none" w:sz="0" w:space="0" w:color="auto"/>
          </w:divBdr>
        </w:div>
      </w:divsChild>
    </w:div>
    <w:div w:id="774788484">
      <w:bodyDiv w:val="1"/>
      <w:marLeft w:val="0"/>
      <w:marRight w:val="0"/>
      <w:marTop w:val="0"/>
      <w:marBottom w:val="0"/>
      <w:divBdr>
        <w:top w:val="none" w:sz="0" w:space="0" w:color="auto"/>
        <w:left w:val="none" w:sz="0" w:space="0" w:color="auto"/>
        <w:bottom w:val="none" w:sz="0" w:space="0" w:color="auto"/>
        <w:right w:val="none" w:sz="0" w:space="0" w:color="auto"/>
      </w:divBdr>
      <w:divsChild>
        <w:div w:id="1082751933">
          <w:marLeft w:val="0"/>
          <w:marRight w:val="0"/>
          <w:marTop w:val="0"/>
          <w:marBottom w:val="0"/>
          <w:divBdr>
            <w:top w:val="none" w:sz="0" w:space="0" w:color="auto"/>
            <w:left w:val="none" w:sz="0" w:space="0" w:color="auto"/>
            <w:bottom w:val="none" w:sz="0" w:space="0" w:color="auto"/>
            <w:right w:val="none" w:sz="0" w:space="0" w:color="auto"/>
          </w:divBdr>
        </w:div>
      </w:divsChild>
    </w:div>
    <w:div w:id="809517680">
      <w:bodyDiv w:val="1"/>
      <w:marLeft w:val="0"/>
      <w:marRight w:val="0"/>
      <w:marTop w:val="0"/>
      <w:marBottom w:val="0"/>
      <w:divBdr>
        <w:top w:val="none" w:sz="0" w:space="0" w:color="auto"/>
        <w:left w:val="none" w:sz="0" w:space="0" w:color="auto"/>
        <w:bottom w:val="none" w:sz="0" w:space="0" w:color="auto"/>
        <w:right w:val="none" w:sz="0" w:space="0" w:color="auto"/>
      </w:divBdr>
    </w:div>
    <w:div w:id="826821138">
      <w:bodyDiv w:val="1"/>
      <w:marLeft w:val="0"/>
      <w:marRight w:val="0"/>
      <w:marTop w:val="0"/>
      <w:marBottom w:val="0"/>
      <w:divBdr>
        <w:top w:val="none" w:sz="0" w:space="0" w:color="auto"/>
        <w:left w:val="none" w:sz="0" w:space="0" w:color="auto"/>
        <w:bottom w:val="none" w:sz="0" w:space="0" w:color="auto"/>
        <w:right w:val="none" w:sz="0" w:space="0" w:color="auto"/>
      </w:divBdr>
    </w:div>
    <w:div w:id="849028485">
      <w:bodyDiv w:val="1"/>
      <w:marLeft w:val="0"/>
      <w:marRight w:val="0"/>
      <w:marTop w:val="0"/>
      <w:marBottom w:val="0"/>
      <w:divBdr>
        <w:top w:val="none" w:sz="0" w:space="0" w:color="auto"/>
        <w:left w:val="none" w:sz="0" w:space="0" w:color="auto"/>
        <w:bottom w:val="none" w:sz="0" w:space="0" w:color="auto"/>
        <w:right w:val="none" w:sz="0" w:space="0" w:color="auto"/>
      </w:divBdr>
    </w:div>
    <w:div w:id="862398242">
      <w:bodyDiv w:val="1"/>
      <w:marLeft w:val="0"/>
      <w:marRight w:val="0"/>
      <w:marTop w:val="0"/>
      <w:marBottom w:val="0"/>
      <w:divBdr>
        <w:top w:val="none" w:sz="0" w:space="0" w:color="auto"/>
        <w:left w:val="none" w:sz="0" w:space="0" w:color="auto"/>
        <w:bottom w:val="none" w:sz="0" w:space="0" w:color="auto"/>
        <w:right w:val="none" w:sz="0" w:space="0" w:color="auto"/>
      </w:divBdr>
    </w:div>
    <w:div w:id="869538683">
      <w:bodyDiv w:val="1"/>
      <w:marLeft w:val="0"/>
      <w:marRight w:val="0"/>
      <w:marTop w:val="0"/>
      <w:marBottom w:val="0"/>
      <w:divBdr>
        <w:top w:val="none" w:sz="0" w:space="0" w:color="auto"/>
        <w:left w:val="none" w:sz="0" w:space="0" w:color="auto"/>
        <w:bottom w:val="none" w:sz="0" w:space="0" w:color="auto"/>
        <w:right w:val="none" w:sz="0" w:space="0" w:color="auto"/>
      </w:divBdr>
    </w:div>
    <w:div w:id="878592394">
      <w:bodyDiv w:val="1"/>
      <w:marLeft w:val="0"/>
      <w:marRight w:val="0"/>
      <w:marTop w:val="0"/>
      <w:marBottom w:val="0"/>
      <w:divBdr>
        <w:top w:val="none" w:sz="0" w:space="0" w:color="auto"/>
        <w:left w:val="none" w:sz="0" w:space="0" w:color="auto"/>
        <w:bottom w:val="none" w:sz="0" w:space="0" w:color="auto"/>
        <w:right w:val="none" w:sz="0" w:space="0" w:color="auto"/>
      </w:divBdr>
    </w:div>
    <w:div w:id="894240492">
      <w:bodyDiv w:val="1"/>
      <w:marLeft w:val="0"/>
      <w:marRight w:val="0"/>
      <w:marTop w:val="0"/>
      <w:marBottom w:val="0"/>
      <w:divBdr>
        <w:top w:val="none" w:sz="0" w:space="0" w:color="auto"/>
        <w:left w:val="none" w:sz="0" w:space="0" w:color="auto"/>
        <w:bottom w:val="none" w:sz="0" w:space="0" w:color="auto"/>
        <w:right w:val="none" w:sz="0" w:space="0" w:color="auto"/>
      </w:divBdr>
    </w:div>
    <w:div w:id="902447832">
      <w:bodyDiv w:val="1"/>
      <w:marLeft w:val="0"/>
      <w:marRight w:val="0"/>
      <w:marTop w:val="0"/>
      <w:marBottom w:val="0"/>
      <w:divBdr>
        <w:top w:val="none" w:sz="0" w:space="0" w:color="auto"/>
        <w:left w:val="none" w:sz="0" w:space="0" w:color="auto"/>
        <w:bottom w:val="none" w:sz="0" w:space="0" w:color="auto"/>
        <w:right w:val="none" w:sz="0" w:space="0" w:color="auto"/>
      </w:divBdr>
    </w:div>
    <w:div w:id="905186245">
      <w:bodyDiv w:val="1"/>
      <w:marLeft w:val="0"/>
      <w:marRight w:val="0"/>
      <w:marTop w:val="0"/>
      <w:marBottom w:val="0"/>
      <w:divBdr>
        <w:top w:val="none" w:sz="0" w:space="0" w:color="auto"/>
        <w:left w:val="none" w:sz="0" w:space="0" w:color="auto"/>
        <w:bottom w:val="none" w:sz="0" w:space="0" w:color="auto"/>
        <w:right w:val="none" w:sz="0" w:space="0" w:color="auto"/>
      </w:divBdr>
    </w:div>
    <w:div w:id="931665277">
      <w:bodyDiv w:val="1"/>
      <w:marLeft w:val="0"/>
      <w:marRight w:val="0"/>
      <w:marTop w:val="0"/>
      <w:marBottom w:val="0"/>
      <w:divBdr>
        <w:top w:val="none" w:sz="0" w:space="0" w:color="auto"/>
        <w:left w:val="none" w:sz="0" w:space="0" w:color="auto"/>
        <w:bottom w:val="none" w:sz="0" w:space="0" w:color="auto"/>
        <w:right w:val="none" w:sz="0" w:space="0" w:color="auto"/>
      </w:divBdr>
      <w:divsChild>
        <w:div w:id="1111818518">
          <w:marLeft w:val="0"/>
          <w:marRight w:val="0"/>
          <w:marTop w:val="0"/>
          <w:marBottom w:val="0"/>
          <w:divBdr>
            <w:top w:val="none" w:sz="0" w:space="0" w:color="auto"/>
            <w:left w:val="none" w:sz="0" w:space="0" w:color="auto"/>
            <w:bottom w:val="none" w:sz="0" w:space="0" w:color="auto"/>
            <w:right w:val="none" w:sz="0" w:space="0" w:color="auto"/>
          </w:divBdr>
        </w:div>
      </w:divsChild>
    </w:div>
    <w:div w:id="940532988">
      <w:bodyDiv w:val="1"/>
      <w:marLeft w:val="0"/>
      <w:marRight w:val="0"/>
      <w:marTop w:val="0"/>
      <w:marBottom w:val="0"/>
      <w:divBdr>
        <w:top w:val="none" w:sz="0" w:space="0" w:color="auto"/>
        <w:left w:val="none" w:sz="0" w:space="0" w:color="auto"/>
        <w:bottom w:val="none" w:sz="0" w:space="0" w:color="auto"/>
        <w:right w:val="none" w:sz="0" w:space="0" w:color="auto"/>
      </w:divBdr>
    </w:div>
    <w:div w:id="972563785">
      <w:bodyDiv w:val="1"/>
      <w:marLeft w:val="0"/>
      <w:marRight w:val="0"/>
      <w:marTop w:val="0"/>
      <w:marBottom w:val="0"/>
      <w:divBdr>
        <w:top w:val="none" w:sz="0" w:space="0" w:color="auto"/>
        <w:left w:val="none" w:sz="0" w:space="0" w:color="auto"/>
        <w:bottom w:val="none" w:sz="0" w:space="0" w:color="auto"/>
        <w:right w:val="none" w:sz="0" w:space="0" w:color="auto"/>
      </w:divBdr>
      <w:divsChild>
        <w:div w:id="1627002663">
          <w:marLeft w:val="0"/>
          <w:marRight w:val="0"/>
          <w:marTop w:val="0"/>
          <w:marBottom w:val="0"/>
          <w:divBdr>
            <w:top w:val="none" w:sz="0" w:space="0" w:color="auto"/>
            <w:left w:val="none" w:sz="0" w:space="0" w:color="auto"/>
            <w:bottom w:val="none" w:sz="0" w:space="0" w:color="auto"/>
            <w:right w:val="none" w:sz="0" w:space="0" w:color="auto"/>
          </w:divBdr>
        </w:div>
      </w:divsChild>
    </w:div>
    <w:div w:id="979459042">
      <w:bodyDiv w:val="1"/>
      <w:marLeft w:val="0"/>
      <w:marRight w:val="0"/>
      <w:marTop w:val="0"/>
      <w:marBottom w:val="0"/>
      <w:divBdr>
        <w:top w:val="none" w:sz="0" w:space="0" w:color="auto"/>
        <w:left w:val="none" w:sz="0" w:space="0" w:color="auto"/>
        <w:bottom w:val="none" w:sz="0" w:space="0" w:color="auto"/>
        <w:right w:val="none" w:sz="0" w:space="0" w:color="auto"/>
      </w:divBdr>
    </w:div>
    <w:div w:id="1048525874">
      <w:bodyDiv w:val="1"/>
      <w:marLeft w:val="0"/>
      <w:marRight w:val="0"/>
      <w:marTop w:val="0"/>
      <w:marBottom w:val="0"/>
      <w:divBdr>
        <w:top w:val="none" w:sz="0" w:space="0" w:color="auto"/>
        <w:left w:val="none" w:sz="0" w:space="0" w:color="auto"/>
        <w:bottom w:val="none" w:sz="0" w:space="0" w:color="auto"/>
        <w:right w:val="none" w:sz="0" w:space="0" w:color="auto"/>
      </w:divBdr>
    </w:div>
    <w:div w:id="1075736013">
      <w:bodyDiv w:val="1"/>
      <w:marLeft w:val="0"/>
      <w:marRight w:val="0"/>
      <w:marTop w:val="0"/>
      <w:marBottom w:val="0"/>
      <w:divBdr>
        <w:top w:val="none" w:sz="0" w:space="0" w:color="auto"/>
        <w:left w:val="none" w:sz="0" w:space="0" w:color="auto"/>
        <w:bottom w:val="none" w:sz="0" w:space="0" w:color="auto"/>
        <w:right w:val="none" w:sz="0" w:space="0" w:color="auto"/>
      </w:divBdr>
    </w:div>
    <w:div w:id="1077826941">
      <w:bodyDiv w:val="1"/>
      <w:marLeft w:val="0"/>
      <w:marRight w:val="0"/>
      <w:marTop w:val="0"/>
      <w:marBottom w:val="0"/>
      <w:divBdr>
        <w:top w:val="none" w:sz="0" w:space="0" w:color="auto"/>
        <w:left w:val="none" w:sz="0" w:space="0" w:color="auto"/>
        <w:bottom w:val="none" w:sz="0" w:space="0" w:color="auto"/>
        <w:right w:val="none" w:sz="0" w:space="0" w:color="auto"/>
      </w:divBdr>
      <w:divsChild>
        <w:div w:id="1719160866">
          <w:marLeft w:val="0"/>
          <w:marRight w:val="0"/>
          <w:marTop w:val="0"/>
          <w:marBottom w:val="0"/>
          <w:divBdr>
            <w:top w:val="none" w:sz="0" w:space="0" w:color="auto"/>
            <w:left w:val="none" w:sz="0" w:space="0" w:color="auto"/>
            <w:bottom w:val="none" w:sz="0" w:space="0" w:color="auto"/>
            <w:right w:val="none" w:sz="0" w:space="0" w:color="auto"/>
          </w:divBdr>
        </w:div>
      </w:divsChild>
    </w:div>
    <w:div w:id="1092970824">
      <w:bodyDiv w:val="1"/>
      <w:marLeft w:val="0"/>
      <w:marRight w:val="0"/>
      <w:marTop w:val="0"/>
      <w:marBottom w:val="0"/>
      <w:divBdr>
        <w:top w:val="none" w:sz="0" w:space="0" w:color="auto"/>
        <w:left w:val="none" w:sz="0" w:space="0" w:color="auto"/>
        <w:bottom w:val="none" w:sz="0" w:space="0" w:color="auto"/>
        <w:right w:val="none" w:sz="0" w:space="0" w:color="auto"/>
      </w:divBdr>
    </w:div>
    <w:div w:id="1109012770">
      <w:bodyDiv w:val="1"/>
      <w:marLeft w:val="0"/>
      <w:marRight w:val="0"/>
      <w:marTop w:val="0"/>
      <w:marBottom w:val="0"/>
      <w:divBdr>
        <w:top w:val="none" w:sz="0" w:space="0" w:color="auto"/>
        <w:left w:val="none" w:sz="0" w:space="0" w:color="auto"/>
        <w:bottom w:val="none" w:sz="0" w:space="0" w:color="auto"/>
        <w:right w:val="none" w:sz="0" w:space="0" w:color="auto"/>
      </w:divBdr>
      <w:divsChild>
        <w:div w:id="1331569154">
          <w:marLeft w:val="0"/>
          <w:marRight w:val="0"/>
          <w:marTop w:val="0"/>
          <w:marBottom w:val="0"/>
          <w:divBdr>
            <w:top w:val="none" w:sz="0" w:space="0" w:color="auto"/>
            <w:left w:val="none" w:sz="0" w:space="0" w:color="auto"/>
            <w:bottom w:val="none" w:sz="0" w:space="0" w:color="auto"/>
            <w:right w:val="none" w:sz="0" w:space="0" w:color="auto"/>
          </w:divBdr>
        </w:div>
      </w:divsChild>
    </w:div>
    <w:div w:id="1116951005">
      <w:bodyDiv w:val="1"/>
      <w:marLeft w:val="0"/>
      <w:marRight w:val="0"/>
      <w:marTop w:val="0"/>
      <w:marBottom w:val="0"/>
      <w:divBdr>
        <w:top w:val="none" w:sz="0" w:space="0" w:color="auto"/>
        <w:left w:val="none" w:sz="0" w:space="0" w:color="auto"/>
        <w:bottom w:val="none" w:sz="0" w:space="0" w:color="auto"/>
        <w:right w:val="none" w:sz="0" w:space="0" w:color="auto"/>
      </w:divBdr>
    </w:div>
    <w:div w:id="1117405514">
      <w:bodyDiv w:val="1"/>
      <w:marLeft w:val="0"/>
      <w:marRight w:val="0"/>
      <w:marTop w:val="0"/>
      <w:marBottom w:val="0"/>
      <w:divBdr>
        <w:top w:val="none" w:sz="0" w:space="0" w:color="auto"/>
        <w:left w:val="none" w:sz="0" w:space="0" w:color="auto"/>
        <w:bottom w:val="none" w:sz="0" w:space="0" w:color="auto"/>
        <w:right w:val="none" w:sz="0" w:space="0" w:color="auto"/>
      </w:divBdr>
    </w:div>
    <w:div w:id="1139148144">
      <w:bodyDiv w:val="1"/>
      <w:marLeft w:val="0"/>
      <w:marRight w:val="0"/>
      <w:marTop w:val="0"/>
      <w:marBottom w:val="0"/>
      <w:divBdr>
        <w:top w:val="none" w:sz="0" w:space="0" w:color="auto"/>
        <w:left w:val="none" w:sz="0" w:space="0" w:color="auto"/>
        <w:bottom w:val="none" w:sz="0" w:space="0" w:color="auto"/>
        <w:right w:val="none" w:sz="0" w:space="0" w:color="auto"/>
      </w:divBdr>
    </w:div>
    <w:div w:id="1149859690">
      <w:bodyDiv w:val="1"/>
      <w:marLeft w:val="0"/>
      <w:marRight w:val="0"/>
      <w:marTop w:val="0"/>
      <w:marBottom w:val="0"/>
      <w:divBdr>
        <w:top w:val="none" w:sz="0" w:space="0" w:color="auto"/>
        <w:left w:val="none" w:sz="0" w:space="0" w:color="auto"/>
        <w:bottom w:val="none" w:sz="0" w:space="0" w:color="auto"/>
        <w:right w:val="none" w:sz="0" w:space="0" w:color="auto"/>
      </w:divBdr>
      <w:divsChild>
        <w:div w:id="2046051882">
          <w:marLeft w:val="0"/>
          <w:marRight w:val="0"/>
          <w:marTop w:val="0"/>
          <w:marBottom w:val="0"/>
          <w:divBdr>
            <w:top w:val="none" w:sz="0" w:space="0" w:color="auto"/>
            <w:left w:val="none" w:sz="0" w:space="0" w:color="auto"/>
            <w:bottom w:val="none" w:sz="0" w:space="0" w:color="auto"/>
            <w:right w:val="none" w:sz="0" w:space="0" w:color="auto"/>
          </w:divBdr>
        </w:div>
      </w:divsChild>
    </w:div>
    <w:div w:id="1153913208">
      <w:bodyDiv w:val="1"/>
      <w:marLeft w:val="0"/>
      <w:marRight w:val="0"/>
      <w:marTop w:val="0"/>
      <w:marBottom w:val="0"/>
      <w:divBdr>
        <w:top w:val="none" w:sz="0" w:space="0" w:color="auto"/>
        <w:left w:val="none" w:sz="0" w:space="0" w:color="auto"/>
        <w:bottom w:val="none" w:sz="0" w:space="0" w:color="auto"/>
        <w:right w:val="none" w:sz="0" w:space="0" w:color="auto"/>
      </w:divBdr>
    </w:div>
    <w:div w:id="1165705800">
      <w:bodyDiv w:val="1"/>
      <w:marLeft w:val="0"/>
      <w:marRight w:val="0"/>
      <w:marTop w:val="0"/>
      <w:marBottom w:val="0"/>
      <w:divBdr>
        <w:top w:val="none" w:sz="0" w:space="0" w:color="auto"/>
        <w:left w:val="none" w:sz="0" w:space="0" w:color="auto"/>
        <w:bottom w:val="none" w:sz="0" w:space="0" w:color="auto"/>
        <w:right w:val="none" w:sz="0" w:space="0" w:color="auto"/>
      </w:divBdr>
    </w:div>
    <w:div w:id="1183783314">
      <w:bodyDiv w:val="1"/>
      <w:marLeft w:val="0"/>
      <w:marRight w:val="0"/>
      <w:marTop w:val="0"/>
      <w:marBottom w:val="0"/>
      <w:divBdr>
        <w:top w:val="none" w:sz="0" w:space="0" w:color="auto"/>
        <w:left w:val="none" w:sz="0" w:space="0" w:color="auto"/>
        <w:bottom w:val="none" w:sz="0" w:space="0" w:color="auto"/>
        <w:right w:val="none" w:sz="0" w:space="0" w:color="auto"/>
      </w:divBdr>
      <w:divsChild>
        <w:div w:id="1302036348">
          <w:blockQuote w:val="1"/>
          <w:marLeft w:val="0"/>
          <w:marRight w:val="0"/>
          <w:marTop w:val="0"/>
          <w:marBottom w:val="0"/>
          <w:divBdr>
            <w:top w:val="none" w:sz="0" w:space="0" w:color="auto"/>
            <w:left w:val="none" w:sz="0" w:space="0" w:color="auto"/>
            <w:bottom w:val="none" w:sz="0" w:space="0" w:color="auto"/>
            <w:right w:val="none" w:sz="0" w:space="0" w:color="auto"/>
          </w:divBdr>
        </w:div>
        <w:div w:id="1679648868">
          <w:marLeft w:val="0"/>
          <w:marRight w:val="0"/>
          <w:marTop w:val="0"/>
          <w:marBottom w:val="0"/>
          <w:divBdr>
            <w:top w:val="none" w:sz="0" w:space="0" w:color="auto"/>
            <w:left w:val="none" w:sz="0" w:space="0" w:color="auto"/>
            <w:bottom w:val="none" w:sz="0" w:space="0" w:color="auto"/>
            <w:right w:val="none" w:sz="0" w:space="0" w:color="auto"/>
          </w:divBdr>
        </w:div>
        <w:div w:id="1569000795">
          <w:marLeft w:val="0"/>
          <w:marRight w:val="15384"/>
          <w:marTop w:val="0"/>
          <w:marBottom w:val="0"/>
          <w:divBdr>
            <w:top w:val="none" w:sz="0" w:space="0" w:color="auto"/>
            <w:left w:val="none" w:sz="0" w:space="0" w:color="auto"/>
            <w:bottom w:val="none" w:sz="0" w:space="0" w:color="auto"/>
            <w:right w:val="none" w:sz="0" w:space="0" w:color="auto"/>
          </w:divBdr>
        </w:div>
        <w:div w:id="1938899900">
          <w:marLeft w:val="0"/>
          <w:marRight w:val="15384"/>
          <w:marTop w:val="0"/>
          <w:marBottom w:val="0"/>
          <w:divBdr>
            <w:top w:val="none" w:sz="0" w:space="0" w:color="auto"/>
            <w:left w:val="none" w:sz="0" w:space="0" w:color="auto"/>
            <w:bottom w:val="none" w:sz="0" w:space="0" w:color="auto"/>
            <w:right w:val="none" w:sz="0" w:space="0" w:color="auto"/>
          </w:divBdr>
        </w:div>
        <w:div w:id="805515061">
          <w:marLeft w:val="0"/>
          <w:marRight w:val="15384"/>
          <w:marTop w:val="0"/>
          <w:marBottom w:val="0"/>
          <w:divBdr>
            <w:top w:val="none" w:sz="0" w:space="0" w:color="auto"/>
            <w:left w:val="none" w:sz="0" w:space="0" w:color="auto"/>
            <w:bottom w:val="none" w:sz="0" w:space="0" w:color="auto"/>
            <w:right w:val="none" w:sz="0" w:space="0" w:color="auto"/>
          </w:divBdr>
        </w:div>
        <w:div w:id="656803712">
          <w:marLeft w:val="0"/>
          <w:marRight w:val="15384"/>
          <w:marTop w:val="0"/>
          <w:marBottom w:val="0"/>
          <w:divBdr>
            <w:top w:val="none" w:sz="0" w:space="0" w:color="auto"/>
            <w:left w:val="none" w:sz="0" w:space="0" w:color="auto"/>
            <w:bottom w:val="none" w:sz="0" w:space="0" w:color="auto"/>
            <w:right w:val="none" w:sz="0" w:space="0" w:color="auto"/>
          </w:divBdr>
        </w:div>
        <w:div w:id="1167787267">
          <w:marLeft w:val="0"/>
          <w:marRight w:val="15384"/>
          <w:marTop w:val="0"/>
          <w:marBottom w:val="0"/>
          <w:divBdr>
            <w:top w:val="none" w:sz="0" w:space="0" w:color="auto"/>
            <w:left w:val="none" w:sz="0" w:space="0" w:color="auto"/>
            <w:bottom w:val="none" w:sz="0" w:space="0" w:color="auto"/>
            <w:right w:val="none" w:sz="0" w:space="0" w:color="auto"/>
          </w:divBdr>
        </w:div>
        <w:div w:id="1043944787">
          <w:blockQuote w:val="1"/>
          <w:marLeft w:val="0"/>
          <w:marRight w:val="0"/>
          <w:marTop w:val="0"/>
          <w:marBottom w:val="0"/>
          <w:divBdr>
            <w:top w:val="none" w:sz="0" w:space="0" w:color="auto"/>
            <w:left w:val="none" w:sz="0" w:space="0" w:color="auto"/>
            <w:bottom w:val="none" w:sz="0" w:space="0" w:color="auto"/>
            <w:right w:val="none" w:sz="0" w:space="0" w:color="auto"/>
          </w:divBdr>
        </w:div>
        <w:div w:id="1625621277">
          <w:marLeft w:val="0"/>
          <w:marRight w:val="0"/>
          <w:marTop w:val="0"/>
          <w:marBottom w:val="0"/>
          <w:divBdr>
            <w:top w:val="none" w:sz="0" w:space="0" w:color="auto"/>
            <w:left w:val="none" w:sz="0" w:space="0" w:color="auto"/>
            <w:bottom w:val="none" w:sz="0" w:space="0" w:color="auto"/>
            <w:right w:val="none" w:sz="0" w:space="0" w:color="auto"/>
          </w:divBdr>
        </w:div>
        <w:div w:id="2100175778">
          <w:marLeft w:val="0"/>
          <w:marRight w:val="15384"/>
          <w:marTop w:val="0"/>
          <w:marBottom w:val="0"/>
          <w:divBdr>
            <w:top w:val="none" w:sz="0" w:space="0" w:color="auto"/>
            <w:left w:val="none" w:sz="0" w:space="0" w:color="auto"/>
            <w:bottom w:val="none" w:sz="0" w:space="0" w:color="auto"/>
            <w:right w:val="none" w:sz="0" w:space="0" w:color="auto"/>
          </w:divBdr>
        </w:div>
        <w:div w:id="469330199">
          <w:marLeft w:val="0"/>
          <w:marRight w:val="15384"/>
          <w:marTop w:val="0"/>
          <w:marBottom w:val="0"/>
          <w:divBdr>
            <w:top w:val="none" w:sz="0" w:space="0" w:color="auto"/>
            <w:left w:val="none" w:sz="0" w:space="0" w:color="auto"/>
            <w:bottom w:val="none" w:sz="0" w:space="0" w:color="auto"/>
            <w:right w:val="none" w:sz="0" w:space="0" w:color="auto"/>
          </w:divBdr>
        </w:div>
        <w:div w:id="1254127729">
          <w:marLeft w:val="0"/>
          <w:marRight w:val="15384"/>
          <w:marTop w:val="0"/>
          <w:marBottom w:val="0"/>
          <w:divBdr>
            <w:top w:val="none" w:sz="0" w:space="0" w:color="auto"/>
            <w:left w:val="none" w:sz="0" w:space="0" w:color="auto"/>
            <w:bottom w:val="none" w:sz="0" w:space="0" w:color="auto"/>
            <w:right w:val="none" w:sz="0" w:space="0" w:color="auto"/>
          </w:divBdr>
        </w:div>
        <w:div w:id="763036584">
          <w:marLeft w:val="0"/>
          <w:marRight w:val="15384"/>
          <w:marTop w:val="0"/>
          <w:marBottom w:val="0"/>
          <w:divBdr>
            <w:top w:val="none" w:sz="0" w:space="0" w:color="auto"/>
            <w:left w:val="none" w:sz="0" w:space="0" w:color="auto"/>
            <w:bottom w:val="none" w:sz="0" w:space="0" w:color="auto"/>
            <w:right w:val="none" w:sz="0" w:space="0" w:color="auto"/>
          </w:divBdr>
        </w:div>
        <w:div w:id="1310480993">
          <w:blockQuote w:val="1"/>
          <w:marLeft w:val="0"/>
          <w:marRight w:val="0"/>
          <w:marTop w:val="0"/>
          <w:marBottom w:val="0"/>
          <w:divBdr>
            <w:top w:val="none" w:sz="0" w:space="0" w:color="auto"/>
            <w:left w:val="none" w:sz="0" w:space="0" w:color="auto"/>
            <w:bottom w:val="none" w:sz="0" w:space="0" w:color="auto"/>
            <w:right w:val="none" w:sz="0" w:space="0" w:color="auto"/>
          </w:divBdr>
        </w:div>
        <w:div w:id="1419327532">
          <w:marLeft w:val="0"/>
          <w:marRight w:val="0"/>
          <w:marTop w:val="0"/>
          <w:marBottom w:val="0"/>
          <w:divBdr>
            <w:top w:val="none" w:sz="0" w:space="0" w:color="auto"/>
            <w:left w:val="none" w:sz="0" w:space="0" w:color="auto"/>
            <w:bottom w:val="none" w:sz="0" w:space="0" w:color="auto"/>
            <w:right w:val="none" w:sz="0" w:space="0" w:color="auto"/>
          </w:divBdr>
        </w:div>
        <w:div w:id="271981822">
          <w:marLeft w:val="0"/>
          <w:marRight w:val="15384"/>
          <w:marTop w:val="0"/>
          <w:marBottom w:val="0"/>
          <w:divBdr>
            <w:top w:val="none" w:sz="0" w:space="0" w:color="auto"/>
            <w:left w:val="none" w:sz="0" w:space="0" w:color="auto"/>
            <w:bottom w:val="none" w:sz="0" w:space="0" w:color="auto"/>
            <w:right w:val="none" w:sz="0" w:space="0" w:color="auto"/>
          </w:divBdr>
        </w:div>
        <w:div w:id="1052969289">
          <w:marLeft w:val="0"/>
          <w:marRight w:val="15384"/>
          <w:marTop w:val="0"/>
          <w:marBottom w:val="0"/>
          <w:divBdr>
            <w:top w:val="none" w:sz="0" w:space="0" w:color="auto"/>
            <w:left w:val="none" w:sz="0" w:space="0" w:color="auto"/>
            <w:bottom w:val="none" w:sz="0" w:space="0" w:color="auto"/>
            <w:right w:val="none" w:sz="0" w:space="0" w:color="auto"/>
          </w:divBdr>
        </w:div>
        <w:div w:id="813765107">
          <w:blockQuote w:val="1"/>
          <w:marLeft w:val="0"/>
          <w:marRight w:val="0"/>
          <w:marTop w:val="0"/>
          <w:marBottom w:val="0"/>
          <w:divBdr>
            <w:top w:val="none" w:sz="0" w:space="0" w:color="auto"/>
            <w:left w:val="none" w:sz="0" w:space="0" w:color="auto"/>
            <w:bottom w:val="none" w:sz="0" w:space="0" w:color="auto"/>
            <w:right w:val="none" w:sz="0" w:space="0" w:color="auto"/>
          </w:divBdr>
        </w:div>
        <w:div w:id="479004589">
          <w:marLeft w:val="0"/>
          <w:marRight w:val="0"/>
          <w:marTop w:val="0"/>
          <w:marBottom w:val="0"/>
          <w:divBdr>
            <w:top w:val="none" w:sz="0" w:space="0" w:color="auto"/>
            <w:left w:val="none" w:sz="0" w:space="0" w:color="auto"/>
            <w:bottom w:val="none" w:sz="0" w:space="0" w:color="auto"/>
            <w:right w:val="none" w:sz="0" w:space="0" w:color="auto"/>
          </w:divBdr>
        </w:div>
        <w:div w:id="155465696">
          <w:marLeft w:val="0"/>
          <w:marRight w:val="15384"/>
          <w:marTop w:val="0"/>
          <w:marBottom w:val="0"/>
          <w:divBdr>
            <w:top w:val="none" w:sz="0" w:space="0" w:color="auto"/>
            <w:left w:val="none" w:sz="0" w:space="0" w:color="auto"/>
            <w:bottom w:val="none" w:sz="0" w:space="0" w:color="auto"/>
            <w:right w:val="none" w:sz="0" w:space="0" w:color="auto"/>
          </w:divBdr>
        </w:div>
        <w:div w:id="682168792">
          <w:marLeft w:val="0"/>
          <w:marRight w:val="15384"/>
          <w:marTop w:val="0"/>
          <w:marBottom w:val="0"/>
          <w:divBdr>
            <w:top w:val="none" w:sz="0" w:space="0" w:color="auto"/>
            <w:left w:val="none" w:sz="0" w:space="0" w:color="auto"/>
            <w:bottom w:val="none" w:sz="0" w:space="0" w:color="auto"/>
            <w:right w:val="none" w:sz="0" w:space="0" w:color="auto"/>
          </w:divBdr>
        </w:div>
        <w:div w:id="382799607">
          <w:blockQuote w:val="1"/>
          <w:marLeft w:val="0"/>
          <w:marRight w:val="0"/>
          <w:marTop w:val="0"/>
          <w:marBottom w:val="0"/>
          <w:divBdr>
            <w:top w:val="none" w:sz="0" w:space="0" w:color="auto"/>
            <w:left w:val="none" w:sz="0" w:space="0" w:color="auto"/>
            <w:bottom w:val="none" w:sz="0" w:space="0" w:color="auto"/>
            <w:right w:val="none" w:sz="0" w:space="0" w:color="auto"/>
          </w:divBdr>
        </w:div>
        <w:div w:id="801771500">
          <w:marLeft w:val="0"/>
          <w:marRight w:val="0"/>
          <w:marTop w:val="0"/>
          <w:marBottom w:val="0"/>
          <w:divBdr>
            <w:top w:val="none" w:sz="0" w:space="0" w:color="auto"/>
            <w:left w:val="none" w:sz="0" w:space="0" w:color="auto"/>
            <w:bottom w:val="none" w:sz="0" w:space="0" w:color="auto"/>
            <w:right w:val="none" w:sz="0" w:space="0" w:color="auto"/>
          </w:divBdr>
        </w:div>
        <w:div w:id="1343781484">
          <w:blockQuote w:val="1"/>
          <w:marLeft w:val="0"/>
          <w:marRight w:val="0"/>
          <w:marTop w:val="0"/>
          <w:marBottom w:val="0"/>
          <w:divBdr>
            <w:top w:val="none" w:sz="0" w:space="0" w:color="auto"/>
            <w:left w:val="none" w:sz="0" w:space="0" w:color="auto"/>
            <w:bottom w:val="none" w:sz="0" w:space="0" w:color="auto"/>
            <w:right w:val="none" w:sz="0" w:space="0" w:color="auto"/>
          </w:divBdr>
        </w:div>
        <w:div w:id="866915594">
          <w:marLeft w:val="0"/>
          <w:marRight w:val="15384"/>
          <w:marTop w:val="0"/>
          <w:marBottom w:val="0"/>
          <w:divBdr>
            <w:top w:val="none" w:sz="0" w:space="0" w:color="auto"/>
            <w:left w:val="none" w:sz="0" w:space="0" w:color="auto"/>
            <w:bottom w:val="none" w:sz="0" w:space="0" w:color="auto"/>
            <w:right w:val="none" w:sz="0" w:space="0" w:color="auto"/>
          </w:divBdr>
        </w:div>
        <w:div w:id="809640776">
          <w:marLeft w:val="0"/>
          <w:marRight w:val="15384"/>
          <w:marTop w:val="0"/>
          <w:marBottom w:val="0"/>
          <w:divBdr>
            <w:top w:val="none" w:sz="0" w:space="0" w:color="auto"/>
            <w:left w:val="none" w:sz="0" w:space="0" w:color="auto"/>
            <w:bottom w:val="none" w:sz="0" w:space="0" w:color="auto"/>
            <w:right w:val="none" w:sz="0" w:space="0" w:color="auto"/>
          </w:divBdr>
        </w:div>
        <w:div w:id="423839756">
          <w:blockQuote w:val="1"/>
          <w:marLeft w:val="0"/>
          <w:marRight w:val="0"/>
          <w:marTop w:val="0"/>
          <w:marBottom w:val="0"/>
          <w:divBdr>
            <w:top w:val="none" w:sz="0" w:space="0" w:color="auto"/>
            <w:left w:val="none" w:sz="0" w:space="0" w:color="auto"/>
            <w:bottom w:val="none" w:sz="0" w:space="0" w:color="auto"/>
            <w:right w:val="none" w:sz="0" w:space="0" w:color="auto"/>
          </w:divBdr>
        </w:div>
        <w:div w:id="434792894">
          <w:marLeft w:val="0"/>
          <w:marRight w:val="0"/>
          <w:marTop w:val="0"/>
          <w:marBottom w:val="0"/>
          <w:divBdr>
            <w:top w:val="none" w:sz="0" w:space="0" w:color="auto"/>
            <w:left w:val="none" w:sz="0" w:space="0" w:color="auto"/>
            <w:bottom w:val="none" w:sz="0" w:space="0" w:color="auto"/>
            <w:right w:val="none" w:sz="0" w:space="0" w:color="auto"/>
          </w:divBdr>
        </w:div>
        <w:div w:id="1090154306">
          <w:blockQuote w:val="1"/>
          <w:marLeft w:val="0"/>
          <w:marRight w:val="0"/>
          <w:marTop w:val="0"/>
          <w:marBottom w:val="0"/>
          <w:divBdr>
            <w:top w:val="none" w:sz="0" w:space="0" w:color="auto"/>
            <w:left w:val="none" w:sz="0" w:space="0" w:color="auto"/>
            <w:bottom w:val="none" w:sz="0" w:space="0" w:color="auto"/>
            <w:right w:val="none" w:sz="0" w:space="0" w:color="auto"/>
          </w:divBdr>
        </w:div>
        <w:div w:id="1361474302">
          <w:marLeft w:val="0"/>
          <w:marRight w:val="15384"/>
          <w:marTop w:val="0"/>
          <w:marBottom w:val="0"/>
          <w:divBdr>
            <w:top w:val="none" w:sz="0" w:space="0" w:color="auto"/>
            <w:left w:val="none" w:sz="0" w:space="0" w:color="auto"/>
            <w:bottom w:val="none" w:sz="0" w:space="0" w:color="auto"/>
            <w:right w:val="none" w:sz="0" w:space="0" w:color="auto"/>
          </w:divBdr>
        </w:div>
        <w:div w:id="690299401">
          <w:marLeft w:val="0"/>
          <w:marRight w:val="15384"/>
          <w:marTop w:val="0"/>
          <w:marBottom w:val="0"/>
          <w:divBdr>
            <w:top w:val="none" w:sz="0" w:space="0" w:color="auto"/>
            <w:left w:val="none" w:sz="0" w:space="0" w:color="auto"/>
            <w:bottom w:val="none" w:sz="0" w:space="0" w:color="auto"/>
            <w:right w:val="none" w:sz="0" w:space="0" w:color="auto"/>
          </w:divBdr>
        </w:div>
        <w:div w:id="1007637792">
          <w:marLeft w:val="0"/>
          <w:marRight w:val="15384"/>
          <w:marTop w:val="0"/>
          <w:marBottom w:val="0"/>
          <w:divBdr>
            <w:top w:val="none" w:sz="0" w:space="0" w:color="auto"/>
            <w:left w:val="none" w:sz="0" w:space="0" w:color="auto"/>
            <w:bottom w:val="none" w:sz="0" w:space="0" w:color="auto"/>
            <w:right w:val="none" w:sz="0" w:space="0" w:color="auto"/>
          </w:divBdr>
        </w:div>
        <w:div w:id="989019129">
          <w:marLeft w:val="0"/>
          <w:marRight w:val="15384"/>
          <w:marTop w:val="0"/>
          <w:marBottom w:val="0"/>
          <w:divBdr>
            <w:top w:val="none" w:sz="0" w:space="0" w:color="auto"/>
            <w:left w:val="none" w:sz="0" w:space="0" w:color="auto"/>
            <w:bottom w:val="none" w:sz="0" w:space="0" w:color="auto"/>
            <w:right w:val="none" w:sz="0" w:space="0" w:color="auto"/>
          </w:divBdr>
        </w:div>
        <w:div w:id="1603369037">
          <w:blockQuote w:val="1"/>
          <w:marLeft w:val="0"/>
          <w:marRight w:val="0"/>
          <w:marTop w:val="0"/>
          <w:marBottom w:val="0"/>
          <w:divBdr>
            <w:top w:val="none" w:sz="0" w:space="0" w:color="auto"/>
            <w:left w:val="none" w:sz="0" w:space="0" w:color="auto"/>
            <w:bottom w:val="none" w:sz="0" w:space="0" w:color="auto"/>
            <w:right w:val="none" w:sz="0" w:space="0" w:color="auto"/>
          </w:divBdr>
        </w:div>
        <w:div w:id="1444226464">
          <w:marLeft w:val="0"/>
          <w:marRight w:val="0"/>
          <w:marTop w:val="0"/>
          <w:marBottom w:val="0"/>
          <w:divBdr>
            <w:top w:val="none" w:sz="0" w:space="0" w:color="auto"/>
            <w:left w:val="none" w:sz="0" w:space="0" w:color="auto"/>
            <w:bottom w:val="none" w:sz="0" w:space="0" w:color="auto"/>
            <w:right w:val="none" w:sz="0" w:space="0" w:color="auto"/>
          </w:divBdr>
        </w:div>
        <w:div w:id="87972921">
          <w:marLeft w:val="0"/>
          <w:marRight w:val="15384"/>
          <w:marTop w:val="0"/>
          <w:marBottom w:val="0"/>
          <w:divBdr>
            <w:top w:val="none" w:sz="0" w:space="0" w:color="auto"/>
            <w:left w:val="none" w:sz="0" w:space="0" w:color="auto"/>
            <w:bottom w:val="none" w:sz="0" w:space="0" w:color="auto"/>
            <w:right w:val="none" w:sz="0" w:space="0" w:color="auto"/>
          </w:divBdr>
        </w:div>
        <w:div w:id="656302608">
          <w:marLeft w:val="0"/>
          <w:marRight w:val="15384"/>
          <w:marTop w:val="0"/>
          <w:marBottom w:val="0"/>
          <w:divBdr>
            <w:top w:val="none" w:sz="0" w:space="0" w:color="auto"/>
            <w:left w:val="none" w:sz="0" w:space="0" w:color="auto"/>
            <w:bottom w:val="none" w:sz="0" w:space="0" w:color="auto"/>
            <w:right w:val="none" w:sz="0" w:space="0" w:color="auto"/>
          </w:divBdr>
        </w:div>
        <w:div w:id="731005476">
          <w:blockQuote w:val="1"/>
          <w:marLeft w:val="0"/>
          <w:marRight w:val="0"/>
          <w:marTop w:val="0"/>
          <w:marBottom w:val="0"/>
          <w:divBdr>
            <w:top w:val="none" w:sz="0" w:space="0" w:color="auto"/>
            <w:left w:val="none" w:sz="0" w:space="0" w:color="auto"/>
            <w:bottom w:val="none" w:sz="0" w:space="0" w:color="auto"/>
            <w:right w:val="none" w:sz="0" w:space="0" w:color="auto"/>
          </w:divBdr>
        </w:div>
        <w:div w:id="158236289">
          <w:marLeft w:val="0"/>
          <w:marRight w:val="0"/>
          <w:marTop w:val="0"/>
          <w:marBottom w:val="0"/>
          <w:divBdr>
            <w:top w:val="none" w:sz="0" w:space="0" w:color="auto"/>
            <w:left w:val="none" w:sz="0" w:space="0" w:color="auto"/>
            <w:bottom w:val="none" w:sz="0" w:space="0" w:color="auto"/>
            <w:right w:val="none" w:sz="0" w:space="0" w:color="auto"/>
          </w:divBdr>
        </w:div>
        <w:div w:id="1362901361">
          <w:blockQuote w:val="1"/>
          <w:marLeft w:val="0"/>
          <w:marRight w:val="0"/>
          <w:marTop w:val="0"/>
          <w:marBottom w:val="0"/>
          <w:divBdr>
            <w:top w:val="none" w:sz="0" w:space="0" w:color="auto"/>
            <w:left w:val="none" w:sz="0" w:space="0" w:color="auto"/>
            <w:bottom w:val="none" w:sz="0" w:space="0" w:color="auto"/>
            <w:right w:val="none" w:sz="0" w:space="0" w:color="auto"/>
          </w:divBdr>
        </w:div>
        <w:div w:id="933783937">
          <w:marLeft w:val="0"/>
          <w:marRight w:val="15384"/>
          <w:marTop w:val="0"/>
          <w:marBottom w:val="0"/>
          <w:divBdr>
            <w:top w:val="none" w:sz="0" w:space="0" w:color="auto"/>
            <w:left w:val="none" w:sz="0" w:space="0" w:color="auto"/>
            <w:bottom w:val="none" w:sz="0" w:space="0" w:color="auto"/>
            <w:right w:val="none" w:sz="0" w:space="0" w:color="auto"/>
          </w:divBdr>
        </w:div>
        <w:div w:id="515776925">
          <w:marLeft w:val="0"/>
          <w:marRight w:val="15384"/>
          <w:marTop w:val="0"/>
          <w:marBottom w:val="0"/>
          <w:divBdr>
            <w:top w:val="none" w:sz="0" w:space="0" w:color="auto"/>
            <w:left w:val="none" w:sz="0" w:space="0" w:color="auto"/>
            <w:bottom w:val="none" w:sz="0" w:space="0" w:color="auto"/>
            <w:right w:val="none" w:sz="0" w:space="0" w:color="auto"/>
          </w:divBdr>
        </w:div>
        <w:div w:id="267197573">
          <w:blockQuote w:val="1"/>
          <w:marLeft w:val="0"/>
          <w:marRight w:val="0"/>
          <w:marTop w:val="0"/>
          <w:marBottom w:val="0"/>
          <w:divBdr>
            <w:top w:val="none" w:sz="0" w:space="0" w:color="auto"/>
            <w:left w:val="none" w:sz="0" w:space="0" w:color="auto"/>
            <w:bottom w:val="none" w:sz="0" w:space="0" w:color="auto"/>
            <w:right w:val="none" w:sz="0" w:space="0" w:color="auto"/>
          </w:divBdr>
        </w:div>
        <w:div w:id="804659710">
          <w:marLeft w:val="0"/>
          <w:marRight w:val="0"/>
          <w:marTop w:val="0"/>
          <w:marBottom w:val="0"/>
          <w:divBdr>
            <w:top w:val="none" w:sz="0" w:space="0" w:color="auto"/>
            <w:left w:val="none" w:sz="0" w:space="0" w:color="auto"/>
            <w:bottom w:val="none" w:sz="0" w:space="0" w:color="auto"/>
            <w:right w:val="none" w:sz="0" w:space="0" w:color="auto"/>
          </w:divBdr>
        </w:div>
        <w:div w:id="837230360">
          <w:blockQuote w:val="1"/>
          <w:marLeft w:val="0"/>
          <w:marRight w:val="0"/>
          <w:marTop w:val="0"/>
          <w:marBottom w:val="0"/>
          <w:divBdr>
            <w:top w:val="none" w:sz="0" w:space="0" w:color="auto"/>
            <w:left w:val="none" w:sz="0" w:space="0" w:color="auto"/>
            <w:bottom w:val="none" w:sz="0" w:space="0" w:color="auto"/>
            <w:right w:val="none" w:sz="0" w:space="0" w:color="auto"/>
          </w:divBdr>
        </w:div>
        <w:div w:id="1971284462">
          <w:marLeft w:val="0"/>
          <w:marRight w:val="15384"/>
          <w:marTop w:val="0"/>
          <w:marBottom w:val="0"/>
          <w:divBdr>
            <w:top w:val="none" w:sz="0" w:space="0" w:color="auto"/>
            <w:left w:val="none" w:sz="0" w:space="0" w:color="auto"/>
            <w:bottom w:val="none" w:sz="0" w:space="0" w:color="auto"/>
            <w:right w:val="none" w:sz="0" w:space="0" w:color="auto"/>
          </w:divBdr>
        </w:div>
        <w:div w:id="2124493551">
          <w:marLeft w:val="0"/>
          <w:marRight w:val="15384"/>
          <w:marTop w:val="0"/>
          <w:marBottom w:val="0"/>
          <w:divBdr>
            <w:top w:val="none" w:sz="0" w:space="0" w:color="auto"/>
            <w:left w:val="none" w:sz="0" w:space="0" w:color="auto"/>
            <w:bottom w:val="none" w:sz="0" w:space="0" w:color="auto"/>
            <w:right w:val="none" w:sz="0" w:space="0" w:color="auto"/>
          </w:divBdr>
        </w:div>
        <w:div w:id="54671160">
          <w:blockQuote w:val="1"/>
          <w:marLeft w:val="0"/>
          <w:marRight w:val="0"/>
          <w:marTop w:val="0"/>
          <w:marBottom w:val="0"/>
          <w:divBdr>
            <w:top w:val="none" w:sz="0" w:space="0" w:color="auto"/>
            <w:left w:val="none" w:sz="0" w:space="0" w:color="auto"/>
            <w:bottom w:val="none" w:sz="0" w:space="0" w:color="auto"/>
            <w:right w:val="none" w:sz="0" w:space="0" w:color="auto"/>
          </w:divBdr>
        </w:div>
        <w:div w:id="1868833287">
          <w:marLeft w:val="0"/>
          <w:marRight w:val="0"/>
          <w:marTop w:val="0"/>
          <w:marBottom w:val="0"/>
          <w:divBdr>
            <w:top w:val="none" w:sz="0" w:space="0" w:color="auto"/>
            <w:left w:val="none" w:sz="0" w:space="0" w:color="auto"/>
            <w:bottom w:val="none" w:sz="0" w:space="0" w:color="auto"/>
            <w:right w:val="none" w:sz="0" w:space="0" w:color="auto"/>
          </w:divBdr>
        </w:div>
        <w:div w:id="1902519156">
          <w:blockQuote w:val="1"/>
          <w:marLeft w:val="0"/>
          <w:marRight w:val="0"/>
          <w:marTop w:val="0"/>
          <w:marBottom w:val="0"/>
          <w:divBdr>
            <w:top w:val="none" w:sz="0" w:space="0" w:color="auto"/>
            <w:left w:val="none" w:sz="0" w:space="0" w:color="auto"/>
            <w:bottom w:val="none" w:sz="0" w:space="0" w:color="auto"/>
            <w:right w:val="none" w:sz="0" w:space="0" w:color="auto"/>
          </w:divBdr>
        </w:div>
        <w:div w:id="440732783">
          <w:marLeft w:val="0"/>
          <w:marRight w:val="15384"/>
          <w:marTop w:val="0"/>
          <w:marBottom w:val="0"/>
          <w:divBdr>
            <w:top w:val="none" w:sz="0" w:space="0" w:color="auto"/>
            <w:left w:val="none" w:sz="0" w:space="0" w:color="auto"/>
            <w:bottom w:val="none" w:sz="0" w:space="0" w:color="auto"/>
            <w:right w:val="none" w:sz="0" w:space="0" w:color="auto"/>
          </w:divBdr>
        </w:div>
        <w:div w:id="428237022">
          <w:marLeft w:val="0"/>
          <w:marRight w:val="15384"/>
          <w:marTop w:val="0"/>
          <w:marBottom w:val="0"/>
          <w:divBdr>
            <w:top w:val="none" w:sz="0" w:space="0" w:color="auto"/>
            <w:left w:val="none" w:sz="0" w:space="0" w:color="auto"/>
            <w:bottom w:val="none" w:sz="0" w:space="0" w:color="auto"/>
            <w:right w:val="none" w:sz="0" w:space="0" w:color="auto"/>
          </w:divBdr>
        </w:div>
        <w:div w:id="1074549421">
          <w:blockQuote w:val="1"/>
          <w:marLeft w:val="0"/>
          <w:marRight w:val="0"/>
          <w:marTop w:val="0"/>
          <w:marBottom w:val="0"/>
          <w:divBdr>
            <w:top w:val="none" w:sz="0" w:space="0" w:color="auto"/>
            <w:left w:val="none" w:sz="0" w:space="0" w:color="auto"/>
            <w:bottom w:val="none" w:sz="0" w:space="0" w:color="auto"/>
            <w:right w:val="none" w:sz="0" w:space="0" w:color="auto"/>
          </w:divBdr>
        </w:div>
        <w:div w:id="1407918249">
          <w:marLeft w:val="0"/>
          <w:marRight w:val="0"/>
          <w:marTop w:val="0"/>
          <w:marBottom w:val="0"/>
          <w:divBdr>
            <w:top w:val="none" w:sz="0" w:space="0" w:color="auto"/>
            <w:left w:val="none" w:sz="0" w:space="0" w:color="auto"/>
            <w:bottom w:val="none" w:sz="0" w:space="0" w:color="auto"/>
            <w:right w:val="none" w:sz="0" w:space="0" w:color="auto"/>
          </w:divBdr>
        </w:div>
        <w:div w:id="1912233471">
          <w:blockQuote w:val="1"/>
          <w:marLeft w:val="0"/>
          <w:marRight w:val="0"/>
          <w:marTop w:val="0"/>
          <w:marBottom w:val="0"/>
          <w:divBdr>
            <w:top w:val="none" w:sz="0" w:space="0" w:color="auto"/>
            <w:left w:val="none" w:sz="0" w:space="0" w:color="auto"/>
            <w:bottom w:val="none" w:sz="0" w:space="0" w:color="auto"/>
            <w:right w:val="none" w:sz="0" w:space="0" w:color="auto"/>
          </w:divBdr>
        </w:div>
        <w:div w:id="657927645">
          <w:marLeft w:val="0"/>
          <w:marRight w:val="15384"/>
          <w:marTop w:val="0"/>
          <w:marBottom w:val="0"/>
          <w:divBdr>
            <w:top w:val="none" w:sz="0" w:space="0" w:color="auto"/>
            <w:left w:val="none" w:sz="0" w:space="0" w:color="auto"/>
            <w:bottom w:val="none" w:sz="0" w:space="0" w:color="auto"/>
            <w:right w:val="none" w:sz="0" w:space="0" w:color="auto"/>
          </w:divBdr>
        </w:div>
        <w:div w:id="2110004225">
          <w:marLeft w:val="0"/>
          <w:marRight w:val="15384"/>
          <w:marTop w:val="0"/>
          <w:marBottom w:val="0"/>
          <w:divBdr>
            <w:top w:val="none" w:sz="0" w:space="0" w:color="auto"/>
            <w:left w:val="none" w:sz="0" w:space="0" w:color="auto"/>
            <w:bottom w:val="none" w:sz="0" w:space="0" w:color="auto"/>
            <w:right w:val="none" w:sz="0" w:space="0" w:color="auto"/>
          </w:divBdr>
        </w:div>
        <w:div w:id="1771923857">
          <w:blockQuote w:val="1"/>
          <w:marLeft w:val="0"/>
          <w:marRight w:val="0"/>
          <w:marTop w:val="0"/>
          <w:marBottom w:val="0"/>
          <w:divBdr>
            <w:top w:val="none" w:sz="0" w:space="0" w:color="auto"/>
            <w:left w:val="none" w:sz="0" w:space="0" w:color="auto"/>
            <w:bottom w:val="none" w:sz="0" w:space="0" w:color="auto"/>
            <w:right w:val="none" w:sz="0" w:space="0" w:color="auto"/>
          </w:divBdr>
        </w:div>
        <w:div w:id="2029986176">
          <w:marLeft w:val="0"/>
          <w:marRight w:val="0"/>
          <w:marTop w:val="0"/>
          <w:marBottom w:val="0"/>
          <w:divBdr>
            <w:top w:val="none" w:sz="0" w:space="0" w:color="auto"/>
            <w:left w:val="none" w:sz="0" w:space="0" w:color="auto"/>
            <w:bottom w:val="none" w:sz="0" w:space="0" w:color="auto"/>
            <w:right w:val="none" w:sz="0" w:space="0" w:color="auto"/>
          </w:divBdr>
        </w:div>
        <w:div w:id="1162820904">
          <w:marLeft w:val="0"/>
          <w:marRight w:val="15384"/>
          <w:marTop w:val="0"/>
          <w:marBottom w:val="0"/>
          <w:divBdr>
            <w:top w:val="none" w:sz="0" w:space="0" w:color="auto"/>
            <w:left w:val="none" w:sz="0" w:space="0" w:color="auto"/>
            <w:bottom w:val="none" w:sz="0" w:space="0" w:color="auto"/>
            <w:right w:val="none" w:sz="0" w:space="0" w:color="auto"/>
          </w:divBdr>
        </w:div>
        <w:div w:id="1021518255">
          <w:marLeft w:val="0"/>
          <w:marRight w:val="15384"/>
          <w:marTop w:val="0"/>
          <w:marBottom w:val="0"/>
          <w:divBdr>
            <w:top w:val="none" w:sz="0" w:space="0" w:color="auto"/>
            <w:left w:val="none" w:sz="0" w:space="0" w:color="auto"/>
            <w:bottom w:val="none" w:sz="0" w:space="0" w:color="auto"/>
            <w:right w:val="none" w:sz="0" w:space="0" w:color="auto"/>
          </w:divBdr>
        </w:div>
        <w:div w:id="1000692479">
          <w:marLeft w:val="0"/>
          <w:marRight w:val="15384"/>
          <w:marTop w:val="0"/>
          <w:marBottom w:val="0"/>
          <w:divBdr>
            <w:top w:val="none" w:sz="0" w:space="0" w:color="auto"/>
            <w:left w:val="none" w:sz="0" w:space="0" w:color="auto"/>
            <w:bottom w:val="none" w:sz="0" w:space="0" w:color="auto"/>
            <w:right w:val="none" w:sz="0" w:space="0" w:color="auto"/>
          </w:divBdr>
        </w:div>
        <w:div w:id="224998209">
          <w:marLeft w:val="0"/>
          <w:marRight w:val="15384"/>
          <w:marTop w:val="0"/>
          <w:marBottom w:val="0"/>
          <w:divBdr>
            <w:top w:val="none" w:sz="0" w:space="0" w:color="auto"/>
            <w:left w:val="none" w:sz="0" w:space="0" w:color="auto"/>
            <w:bottom w:val="none" w:sz="0" w:space="0" w:color="auto"/>
            <w:right w:val="none" w:sz="0" w:space="0" w:color="auto"/>
          </w:divBdr>
        </w:div>
        <w:div w:id="1787191149">
          <w:marLeft w:val="0"/>
          <w:marRight w:val="15384"/>
          <w:marTop w:val="0"/>
          <w:marBottom w:val="0"/>
          <w:divBdr>
            <w:top w:val="none" w:sz="0" w:space="0" w:color="auto"/>
            <w:left w:val="none" w:sz="0" w:space="0" w:color="auto"/>
            <w:bottom w:val="none" w:sz="0" w:space="0" w:color="auto"/>
            <w:right w:val="none" w:sz="0" w:space="0" w:color="auto"/>
          </w:divBdr>
        </w:div>
        <w:div w:id="2126843565">
          <w:marLeft w:val="0"/>
          <w:marRight w:val="15384"/>
          <w:marTop w:val="0"/>
          <w:marBottom w:val="0"/>
          <w:divBdr>
            <w:top w:val="none" w:sz="0" w:space="0" w:color="auto"/>
            <w:left w:val="none" w:sz="0" w:space="0" w:color="auto"/>
            <w:bottom w:val="none" w:sz="0" w:space="0" w:color="auto"/>
            <w:right w:val="none" w:sz="0" w:space="0" w:color="auto"/>
          </w:divBdr>
        </w:div>
        <w:div w:id="402798582">
          <w:marLeft w:val="0"/>
          <w:marRight w:val="15384"/>
          <w:marTop w:val="0"/>
          <w:marBottom w:val="0"/>
          <w:divBdr>
            <w:top w:val="none" w:sz="0" w:space="0" w:color="auto"/>
            <w:left w:val="none" w:sz="0" w:space="0" w:color="auto"/>
            <w:bottom w:val="none" w:sz="0" w:space="0" w:color="auto"/>
            <w:right w:val="none" w:sz="0" w:space="0" w:color="auto"/>
          </w:divBdr>
        </w:div>
        <w:div w:id="42413729">
          <w:marLeft w:val="0"/>
          <w:marRight w:val="15384"/>
          <w:marTop w:val="0"/>
          <w:marBottom w:val="0"/>
          <w:divBdr>
            <w:top w:val="none" w:sz="0" w:space="0" w:color="auto"/>
            <w:left w:val="none" w:sz="0" w:space="0" w:color="auto"/>
            <w:bottom w:val="none" w:sz="0" w:space="0" w:color="auto"/>
            <w:right w:val="none" w:sz="0" w:space="0" w:color="auto"/>
          </w:divBdr>
        </w:div>
        <w:div w:id="2042628876">
          <w:blockQuote w:val="1"/>
          <w:marLeft w:val="0"/>
          <w:marRight w:val="0"/>
          <w:marTop w:val="0"/>
          <w:marBottom w:val="0"/>
          <w:divBdr>
            <w:top w:val="none" w:sz="0" w:space="0" w:color="auto"/>
            <w:left w:val="none" w:sz="0" w:space="0" w:color="auto"/>
            <w:bottom w:val="none" w:sz="0" w:space="0" w:color="auto"/>
            <w:right w:val="none" w:sz="0" w:space="0" w:color="auto"/>
          </w:divBdr>
        </w:div>
        <w:div w:id="1164735843">
          <w:marLeft w:val="0"/>
          <w:marRight w:val="0"/>
          <w:marTop w:val="0"/>
          <w:marBottom w:val="0"/>
          <w:divBdr>
            <w:top w:val="none" w:sz="0" w:space="0" w:color="auto"/>
            <w:left w:val="none" w:sz="0" w:space="0" w:color="auto"/>
            <w:bottom w:val="none" w:sz="0" w:space="0" w:color="auto"/>
            <w:right w:val="none" w:sz="0" w:space="0" w:color="auto"/>
          </w:divBdr>
        </w:div>
        <w:div w:id="1892811828">
          <w:marLeft w:val="0"/>
          <w:marRight w:val="15384"/>
          <w:marTop w:val="0"/>
          <w:marBottom w:val="0"/>
          <w:divBdr>
            <w:top w:val="none" w:sz="0" w:space="0" w:color="auto"/>
            <w:left w:val="none" w:sz="0" w:space="0" w:color="auto"/>
            <w:bottom w:val="none" w:sz="0" w:space="0" w:color="auto"/>
            <w:right w:val="none" w:sz="0" w:space="0" w:color="auto"/>
          </w:divBdr>
        </w:div>
        <w:div w:id="929463411">
          <w:marLeft w:val="0"/>
          <w:marRight w:val="15384"/>
          <w:marTop w:val="0"/>
          <w:marBottom w:val="0"/>
          <w:divBdr>
            <w:top w:val="none" w:sz="0" w:space="0" w:color="auto"/>
            <w:left w:val="none" w:sz="0" w:space="0" w:color="auto"/>
            <w:bottom w:val="none" w:sz="0" w:space="0" w:color="auto"/>
            <w:right w:val="none" w:sz="0" w:space="0" w:color="auto"/>
          </w:divBdr>
        </w:div>
        <w:div w:id="1992103213">
          <w:marLeft w:val="0"/>
          <w:marRight w:val="15384"/>
          <w:marTop w:val="0"/>
          <w:marBottom w:val="0"/>
          <w:divBdr>
            <w:top w:val="none" w:sz="0" w:space="0" w:color="auto"/>
            <w:left w:val="none" w:sz="0" w:space="0" w:color="auto"/>
            <w:bottom w:val="none" w:sz="0" w:space="0" w:color="auto"/>
            <w:right w:val="none" w:sz="0" w:space="0" w:color="auto"/>
          </w:divBdr>
        </w:div>
        <w:div w:id="1995375222">
          <w:marLeft w:val="0"/>
          <w:marRight w:val="15384"/>
          <w:marTop w:val="0"/>
          <w:marBottom w:val="0"/>
          <w:divBdr>
            <w:top w:val="none" w:sz="0" w:space="0" w:color="auto"/>
            <w:left w:val="none" w:sz="0" w:space="0" w:color="auto"/>
            <w:bottom w:val="none" w:sz="0" w:space="0" w:color="auto"/>
            <w:right w:val="none" w:sz="0" w:space="0" w:color="auto"/>
          </w:divBdr>
        </w:div>
        <w:div w:id="1585647329">
          <w:marLeft w:val="0"/>
          <w:marRight w:val="15384"/>
          <w:marTop w:val="0"/>
          <w:marBottom w:val="0"/>
          <w:divBdr>
            <w:top w:val="none" w:sz="0" w:space="0" w:color="auto"/>
            <w:left w:val="none" w:sz="0" w:space="0" w:color="auto"/>
            <w:bottom w:val="none" w:sz="0" w:space="0" w:color="auto"/>
            <w:right w:val="none" w:sz="0" w:space="0" w:color="auto"/>
          </w:divBdr>
        </w:div>
        <w:div w:id="1277758131">
          <w:marLeft w:val="0"/>
          <w:marRight w:val="15384"/>
          <w:marTop w:val="0"/>
          <w:marBottom w:val="0"/>
          <w:divBdr>
            <w:top w:val="none" w:sz="0" w:space="0" w:color="auto"/>
            <w:left w:val="none" w:sz="0" w:space="0" w:color="auto"/>
            <w:bottom w:val="none" w:sz="0" w:space="0" w:color="auto"/>
            <w:right w:val="none" w:sz="0" w:space="0" w:color="auto"/>
          </w:divBdr>
        </w:div>
        <w:div w:id="1904949236">
          <w:marLeft w:val="0"/>
          <w:marRight w:val="15384"/>
          <w:marTop w:val="0"/>
          <w:marBottom w:val="0"/>
          <w:divBdr>
            <w:top w:val="none" w:sz="0" w:space="0" w:color="auto"/>
            <w:left w:val="none" w:sz="0" w:space="0" w:color="auto"/>
            <w:bottom w:val="none" w:sz="0" w:space="0" w:color="auto"/>
            <w:right w:val="none" w:sz="0" w:space="0" w:color="auto"/>
          </w:divBdr>
        </w:div>
        <w:div w:id="820999154">
          <w:marLeft w:val="0"/>
          <w:marRight w:val="15384"/>
          <w:marTop w:val="0"/>
          <w:marBottom w:val="0"/>
          <w:divBdr>
            <w:top w:val="none" w:sz="0" w:space="0" w:color="auto"/>
            <w:left w:val="none" w:sz="0" w:space="0" w:color="auto"/>
            <w:bottom w:val="none" w:sz="0" w:space="0" w:color="auto"/>
            <w:right w:val="none" w:sz="0" w:space="0" w:color="auto"/>
          </w:divBdr>
        </w:div>
        <w:div w:id="726613353">
          <w:marLeft w:val="0"/>
          <w:marRight w:val="15384"/>
          <w:marTop w:val="0"/>
          <w:marBottom w:val="0"/>
          <w:divBdr>
            <w:top w:val="none" w:sz="0" w:space="0" w:color="auto"/>
            <w:left w:val="none" w:sz="0" w:space="0" w:color="auto"/>
            <w:bottom w:val="none" w:sz="0" w:space="0" w:color="auto"/>
            <w:right w:val="none" w:sz="0" w:space="0" w:color="auto"/>
          </w:divBdr>
        </w:div>
        <w:div w:id="2113548515">
          <w:blockQuote w:val="1"/>
          <w:marLeft w:val="0"/>
          <w:marRight w:val="0"/>
          <w:marTop w:val="0"/>
          <w:marBottom w:val="0"/>
          <w:divBdr>
            <w:top w:val="none" w:sz="0" w:space="0" w:color="auto"/>
            <w:left w:val="none" w:sz="0" w:space="0" w:color="auto"/>
            <w:bottom w:val="none" w:sz="0" w:space="0" w:color="auto"/>
            <w:right w:val="none" w:sz="0" w:space="0" w:color="auto"/>
          </w:divBdr>
        </w:div>
        <w:div w:id="371618117">
          <w:marLeft w:val="0"/>
          <w:marRight w:val="0"/>
          <w:marTop w:val="0"/>
          <w:marBottom w:val="0"/>
          <w:divBdr>
            <w:top w:val="none" w:sz="0" w:space="0" w:color="auto"/>
            <w:left w:val="none" w:sz="0" w:space="0" w:color="auto"/>
            <w:bottom w:val="none" w:sz="0" w:space="0" w:color="auto"/>
            <w:right w:val="none" w:sz="0" w:space="0" w:color="auto"/>
          </w:divBdr>
        </w:div>
        <w:div w:id="239097461">
          <w:marLeft w:val="0"/>
          <w:marRight w:val="15384"/>
          <w:marTop w:val="0"/>
          <w:marBottom w:val="0"/>
          <w:divBdr>
            <w:top w:val="none" w:sz="0" w:space="0" w:color="auto"/>
            <w:left w:val="none" w:sz="0" w:space="0" w:color="auto"/>
            <w:bottom w:val="none" w:sz="0" w:space="0" w:color="auto"/>
            <w:right w:val="none" w:sz="0" w:space="0" w:color="auto"/>
          </w:divBdr>
        </w:div>
        <w:div w:id="1939364586">
          <w:marLeft w:val="0"/>
          <w:marRight w:val="15384"/>
          <w:marTop w:val="0"/>
          <w:marBottom w:val="0"/>
          <w:divBdr>
            <w:top w:val="none" w:sz="0" w:space="0" w:color="auto"/>
            <w:left w:val="none" w:sz="0" w:space="0" w:color="auto"/>
            <w:bottom w:val="none" w:sz="0" w:space="0" w:color="auto"/>
            <w:right w:val="none" w:sz="0" w:space="0" w:color="auto"/>
          </w:divBdr>
        </w:div>
        <w:div w:id="1486554206">
          <w:marLeft w:val="0"/>
          <w:marRight w:val="15384"/>
          <w:marTop w:val="0"/>
          <w:marBottom w:val="0"/>
          <w:divBdr>
            <w:top w:val="none" w:sz="0" w:space="0" w:color="auto"/>
            <w:left w:val="none" w:sz="0" w:space="0" w:color="auto"/>
            <w:bottom w:val="none" w:sz="0" w:space="0" w:color="auto"/>
            <w:right w:val="none" w:sz="0" w:space="0" w:color="auto"/>
          </w:divBdr>
        </w:div>
        <w:div w:id="223491253">
          <w:blockQuote w:val="1"/>
          <w:marLeft w:val="0"/>
          <w:marRight w:val="0"/>
          <w:marTop w:val="0"/>
          <w:marBottom w:val="0"/>
          <w:divBdr>
            <w:top w:val="none" w:sz="0" w:space="0" w:color="auto"/>
            <w:left w:val="none" w:sz="0" w:space="0" w:color="auto"/>
            <w:bottom w:val="none" w:sz="0" w:space="0" w:color="auto"/>
            <w:right w:val="none" w:sz="0" w:space="0" w:color="auto"/>
          </w:divBdr>
        </w:div>
        <w:div w:id="576938505">
          <w:marLeft w:val="0"/>
          <w:marRight w:val="0"/>
          <w:marTop w:val="0"/>
          <w:marBottom w:val="0"/>
          <w:divBdr>
            <w:top w:val="none" w:sz="0" w:space="0" w:color="auto"/>
            <w:left w:val="none" w:sz="0" w:space="0" w:color="auto"/>
            <w:bottom w:val="none" w:sz="0" w:space="0" w:color="auto"/>
            <w:right w:val="none" w:sz="0" w:space="0" w:color="auto"/>
          </w:divBdr>
        </w:div>
        <w:div w:id="297809360">
          <w:blockQuote w:val="1"/>
          <w:marLeft w:val="0"/>
          <w:marRight w:val="0"/>
          <w:marTop w:val="0"/>
          <w:marBottom w:val="0"/>
          <w:divBdr>
            <w:top w:val="none" w:sz="0" w:space="0" w:color="auto"/>
            <w:left w:val="none" w:sz="0" w:space="0" w:color="auto"/>
            <w:bottom w:val="none" w:sz="0" w:space="0" w:color="auto"/>
            <w:right w:val="none" w:sz="0" w:space="0" w:color="auto"/>
          </w:divBdr>
        </w:div>
        <w:div w:id="377969573">
          <w:marLeft w:val="0"/>
          <w:marRight w:val="15384"/>
          <w:marTop w:val="0"/>
          <w:marBottom w:val="0"/>
          <w:divBdr>
            <w:top w:val="none" w:sz="0" w:space="0" w:color="auto"/>
            <w:left w:val="none" w:sz="0" w:space="0" w:color="auto"/>
            <w:bottom w:val="none" w:sz="0" w:space="0" w:color="auto"/>
            <w:right w:val="none" w:sz="0" w:space="0" w:color="auto"/>
          </w:divBdr>
        </w:div>
        <w:div w:id="1788889752">
          <w:marLeft w:val="0"/>
          <w:marRight w:val="15384"/>
          <w:marTop w:val="0"/>
          <w:marBottom w:val="0"/>
          <w:divBdr>
            <w:top w:val="none" w:sz="0" w:space="0" w:color="auto"/>
            <w:left w:val="none" w:sz="0" w:space="0" w:color="auto"/>
            <w:bottom w:val="none" w:sz="0" w:space="0" w:color="auto"/>
            <w:right w:val="none" w:sz="0" w:space="0" w:color="auto"/>
          </w:divBdr>
        </w:div>
        <w:div w:id="1183594506">
          <w:blockQuote w:val="1"/>
          <w:marLeft w:val="0"/>
          <w:marRight w:val="0"/>
          <w:marTop w:val="0"/>
          <w:marBottom w:val="0"/>
          <w:divBdr>
            <w:top w:val="none" w:sz="0" w:space="0" w:color="auto"/>
            <w:left w:val="none" w:sz="0" w:space="0" w:color="auto"/>
            <w:bottom w:val="none" w:sz="0" w:space="0" w:color="auto"/>
            <w:right w:val="none" w:sz="0" w:space="0" w:color="auto"/>
          </w:divBdr>
        </w:div>
        <w:div w:id="2092775464">
          <w:marLeft w:val="0"/>
          <w:marRight w:val="0"/>
          <w:marTop w:val="0"/>
          <w:marBottom w:val="0"/>
          <w:divBdr>
            <w:top w:val="none" w:sz="0" w:space="0" w:color="auto"/>
            <w:left w:val="none" w:sz="0" w:space="0" w:color="auto"/>
            <w:bottom w:val="none" w:sz="0" w:space="0" w:color="auto"/>
            <w:right w:val="none" w:sz="0" w:space="0" w:color="auto"/>
          </w:divBdr>
        </w:div>
        <w:div w:id="1964382890">
          <w:blockQuote w:val="1"/>
          <w:marLeft w:val="0"/>
          <w:marRight w:val="0"/>
          <w:marTop w:val="0"/>
          <w:marBottom w:val="0"/>
          <w:divBdr>
            <w:top w:val="none" w:sz="0" w:space="0" w:color="auto"/>
            <w:left w:val="none" w:sz="0" w:space="0" w:color="auto"/>
            <w:bottom w:val="none" w:sz="0" w:space="0" w:color="auto"/>
            <w:right w:val="none" w:sz="0" w:space="0" w:color="auto"/>
          </w:divBdr>
        </w:div>
        <w:div w:id="2015568068">
          <w:marLeft w:val="0"/>
          <w:marRight w:val="15384"/>
          <w:marTop w:val="0"/>
          <w:marBottom w:val="0"/>
          <w:divBdr>
            <w:top w:val="none" w:sz="0" w:space="0" w:color="auto"/>
            <w:left w:val="none" w:sz="0" w:space="0" w:color="auto"/>
            <w:bottom w:val="none" w:sz="0" w:space="0" w:color="auto"/>
            <w:right w:val="none" w:sz="0" w:space="0" w:color="auto"/>
          </w:divBdr>
        </w:div>
        <w:div w:id="13651602">
          <w:marLeft w:val="0"/>
          <w:marRight w:val="15384"/>
          <w:marTop w:val="0"/>
          <w:marBottom w:val="0"/>
          <w:divBdr>
            <w:top w:val="none" w:sz="0" w:space="0" w:color="auto"/>
            <w:left w:val="none" w:sz="0" w:space="0" w:color="auto"/>
            <w:bottom w:val="none" w:sz="0" w:space="0" w:color="auto"/>
            <w:right w:val="none" w:sz="0" w:space="0" w:color="auto"/>
          </w:divBdr>
        </w:div>
        <w:div w:id="1481657778">
          <w:marLeft w:val="0"/>
          <w:marRight w:val="15384"/>
          <w:marTop w:val="0"/>
          <w:marBottom w:val="0"/>
          <w:divBdr>
            <w:top w:val="none" w:sz="0" w:space="0" w:color="auto"/>
            <w:left w:val="none" w:sz="0" w:space="0" w:color="auto"/>
            <w:bottom w:val="none" w:sz="0" w:space="0" w:color="auto"/>
            <w:right w:val="none" w:sz="0" w:space="0" w:color="auto"/>
          </w:divBdr>
        </w:div>
        <w:div w:id="845362569">
          <w:blockQuote w:val="1"/>
          <w:marLeft w:val="0"/>
          <w:marRight w:val="0"/>
          <w:marTop w:val="0"/>
          <w:marBottom w:val="0"/>
          <w:divBdr>
            <w:top w:val="none" w:sz="0" w:space="0" w:color="auto"/>
            <w:left w:val="none" w:sz="0" w:space="0" w:color="auto"/>
            <w:bottom w:val="none" w:sz="0" w:space="0" w:color="auto"/>
            <w:right w:val="none" w:sz="0" w:space="0" w:color="auto"/>
          </w:divBdr>
        </w:div>
        <w:div w:id="1510943240">
          <w:marLeft w:val="0"/>
          <w:marRight w:val="0"/>
          <w:marTop w:val="0"/>
          <w:marBottom w:val="0"/>
          <w:divBdr>
            <w:top w:val="none" w:sz="0" w:space="0" w:color="auto"/>
            <w:left w:val="none" w:sz="0" w:space="0" w:color="auto"/>
            <w:bottom w:val="none" w:sz="0" w:space="0" w:color="auto"/>
            <w:right w:val="none" w:sz="0" w:space="0" w:color="auto"/>
          </w:divBdr>
        </w:div>
        <w:div w:id="56326101">
          <w:blockQuote w:val="1"/>
          <w:marLeft w:val="0"/>
          <w:marRight w:val="0"/>
          <w:marTop w:val="0"/>
          <w:marBottom w:val="0"/>
          <w:divBdr>
            <w:top w:val="none" w:sz="0" w:space="0" w:color="auto"/>
            <w:left w:val="none" w:sz="0" w:space="0" w:color="auto"/>
            <w:bottom w:val="none" w:sz="0" w:space="0" w:color="auto"/>
            <w:right w:val="none" w:sz="0" w:space="0" w:color="auto"/>
          </w:divBdr>
        </w:div>
        <w:div w:id="1089041964">
          <w:marLeft w:val="0"/>
          <w:marRight w:val="15384"/>
          <w:marTop w:val="0"/>
          <w:marBottom w:val="0"/>
          <w:divBdr>
            <w:top w:val="none" w:sz="0" w:space="0" w:color="auto"/>
            <w:left w:val="none" w:sz="0" w:space="0" w:color="auto"/>
            <w:bottom w:val="none" w:sz="0" w:space="0" w:color="auto"/>
            <w:right w:val="none" w:sz="0" w:space="0" w:color="auto"/>
          </w:divBdr>
        </w:div>
        <w:div w:id="681468342">
          <w:marLeft w:val="0"/>
          <w:marRight w:val="15384"/>
          <w:marTop w:val="0"/>
          <w:marBottom w:val="0"/>
          <w:divBdr>
            <w:top w:val="none" w:sz="0" w:space="0" w:color="auto"/>
            <w:left w:val="none" w:sz="0" w:space="0" w:color="auto"/>
            <w:bottom w:val="none" w:sz="0" w:space="0" w:color="auto"/>
            <w:right w:val="none" w:sz="0" w:space="0" w:color="auto"/>
          </w:divBdr>
        </w:div>
        <w:div w:id="588513296">
          <w:blockQuote w:val="1"/>
          <w:marLeft w:val="0"/>
          <w:marRight w:val="0"/>
          <w:marTop w:val="0"/>
          <w:marBottom w:val="0"/>
          <w:divBdr>
            <w:top w:val="none" w:sz="0" w:space="0" w:color="auto"/>
            <w:left w:val="none" w:sz="0" w:space="0" w:color="auto"/>
            <w:bottom w:val="none" w:sz="0" w:space="0" w:color="auto"/>
            <w:right w:val="none" w:sz="0" w:space="0" w:color="auto"/>
          </w:divBdr>
        </w:div>
        <w:div w:id="1877886001">
          <w:marLeft w:val="0"/>
          <w:marRight w:val="0"/>
          <w:marTop w:val="0"/>
          <w:marBottom w:val="0"/>
          <w:divBdr>
            <w:top w:val="none" w:sz="0" w:space="0" w:color="auto"/>
            <w:left w:val="none" w:sz="0" w:space="0" w:color="auto"/>
            <w:bottom w:val="none" w:sz="0" w:space="0" w:color="auto"/>
            <w:right w:val="none" w:sz="0" w:space="0" w:color="auto"/>
          </w:divBdr>
        </w:div>
        <w:div w:id="788472658">
          <w:blockQuote w:val="1"/>
          <w:marLeft w:val="0"/>
          <w:marRight w:val="0"/>
          <w:marTop w:val="0"/>
          <w:marBottom w:val="0"/>
          <w:divBdr>
            <w:top w:val="none" w:sz="0" w:space="0" w:color="auto"/>
            <w:left w:val="none" w:sz="0" w:space="0" w:color="auto"/>
            <w:bottom w:val="none" w:sz="0" w:space="0" w:color="auto"/>
            <w:right w:val="none" w:sz="0" w:space="0" w:color="auto"/>
          </w:divBdr>
        </w:div>
        <w:div w:id="415176281">
          <w:marLeft w:val="0"/>
          <w:marRight w:val="15384"/>
          <w:marTop w:val="0"/>
          <w:marBottom w:val="0"/>
          <w:divBdr>
            <w:top w:val="none" w:sz="0" w:space="0" w:color="auto"/>
            <w:left w:val="none" w:sz="0" w:space="0" w:color="auto"/>
            <w:bottom w:val="none" w:sz="0" w:space="0" w:color="auto"/>
            <w:right w:val="none" w:sz="0" w:space="0" w:color="auto"/>
          </w:divBdr>
        </w:div>
        <w:div w:id="1859345734">
          <w:marLeft w:val="0"/>
          <w:marRight w:val="15384"/>
          <w:marTop w:val="0"/>
          <w:marBottom w:val="0"/>
          <w:divBdr>
            <w:top w:val="none" w:sz="0" w:space="0" w:color="auto"/>
            <w:left w:val="none" w:sz="0" w:space="0" w:color="auto"/>
            <w:bottom w:val="none" w:sz="0" w:space="0" w:color="auto"/>
            <w:right w:val="none" w:sz="0" w:space="0" w:color="auto"/>
          </w:divBdr>
        </w:div>
        <w:div w:id="1719011809">
          <w:blockQuote w:val="1"/>
          <w:marLeft w:val="0"/>
          <w:marRight w:val="0"/>
          <w:marTop w:val="0"/>
          <w:marBottom w:val="0"/>
          <w:divBdr>
            <w:top w:val="none" w:sz="0" w:space="0" w:color="auto"/>
            <w:left w:val="none" w:sz="0" w:space="0" w:color="auto"/>
            <w:bottom w:val="none" w:sz="0" w:space="0" w:color="auto"/>
            <w:right w:val="none" w:sz="0" w:space="0" w:color="auto"/>
          </w:divBdr>
        </w:div>
        <w:div w:id="2045252042">
          <w:marLeft w:val="0"/>
          <w:marRight w:val="0"/>
          <w:marTop w:val="0"/>
          <w:marBottom w:val="0"/>
          <w:divBdr>
            <w:top w:val="none" w:sz="0" w:space="0" w:color="auto"/>
            <w:left w:val="none" w:sz="0" w:space="0" w:color="auto"/>
            <w:bottom w:val="none" w:sz="0" w:space="0" w:color="auto"/>
            <w:right w:val="none" w:sz="0" w:space="0" w:color="auto"/>
          </w:divBdr>
        </w:div>
        <w:div w:id="200942302">
          <w:blockQuote w:val="1"/>
          <w:marLeft w:val="0"/>
          <w:marRight w:val="0"/>
          <w:marTop w:val="0"/>
          <w:marBottom w:val="0"/>
          <w:divBdr>
            <w:top w:val="none" w:sz="0" w:space="0" w:color="auto"/>
            <w:left w:val="none" w:sz="0" w:space="0" w:color="auto"/>
            <w:bottom w:val="none" w:sz="0" w:space="0" w:color="auto"/>
            <w:right w:val="none" w:sz="0" w:space="0" w:color="auto"/>
          </w:divBdr>
        </w:div>
        <w:div w:id="710232729">
          <w:marLeft w:val="0"/>
          <w:marRight w:val="15384"/>
          <w:marTop w:val="0"/>
          <w:marBottom w:val="0"/>
          <w:divBdr>
            <w:top w:val="none" w:sz="0" w:space="0" w:color="auto"/>
            <w:left w:val="none" w:sz="0" w:space="0" w:color="auto"/>
            <w:bottom w:val="none" w:sz="0" w:space="0" w:color="auto"/>
            <w:right w:val="none" w:sz="0" w:space="0" w:color="auto"/>
          </w:divBdr>
        </w:div>
        <w:div w:id="1942641957">
          <w:marLeft w:val="0"/>
          <w:marRight w:val="15384"/>
          <w:marTop w:val="0"/>
          <w:marBottom w:val="0"/>
          <w:divBdr>
            <w:top w:val="none" w:sz="0" w:space="0" w:color="auto"/>
            <w:left w:val="none" w:sz="0" w:space="0" w:color="auto"/>
            <w:bottom w:val="none" w:sz="0" w:space="0" w:color="auto"/>
            <w:right w:val="none" w:sz="0" w:space="0" w:color="auto"/>
          </w:divBdr>
        </w:div>
        <w:div w:id="1846897430">
          <w:blockQuote w:val="1"/>
          <w:marLeft w:val="0"/>
          <w:marRight w:val="0"/>
          <w:marTop w:val="0"/>
          <w:marBottom w:val="0"/>
          <w:divBdr>
            <w:top w:val="none" w:sz="0" w:space="0" w:color="auto"/>
            <w:left w:val="none" w:sz="0" w:space="0" w:color="auto"/>
            <w:bottom w:val="none" w:sz="0" w:space="0" w:color="auto"/>
            <w:right w:val="none" w:sz="0" w:space="0" w:color="auto"/>
          </w:divBdr>
        </w:div>
        <w:div w:id="1393499223">
          <w:marLeft w:val="0"/>
          <w:marRight w:val="0"/>
          <w:marTop w:val="0"/>
          <w:marBottom w:val="0"/>
          <w:divBdr>
            <w:top w:val="none" w:sz="0" w:space="0" w:color="auto"/>
            <w:left w:val="none" w:sz="0" w:space="0" w:color="auto"/>
            <w:bottom w:val="none" w:sz="0" w:space="0" w:color="auto"/>
            <w:right w:val="none" w:sz="0" w:space="0" w:color="auto"/>
          </w:divBdr>
        </w:div>
        <w:div w:id="1281843107">
          <w:blockQuote w:val="1"/>
          <w:marLeft w:val="0"/>
          <w:marRight w:val="0"/>
          <w:marTop w:val="0"/>
          <w:marBottom w:val="0"/>
          <w:divBdr>
            <w:top w:val="none" w:sz="0" w:space="0" w:color="auto"/>
            <w:left w:val="none" w:sz="0" w:space="0" w:color="auto"/>
            <w:bottom w:val="none" w:sz="0" w:space="0" w:color="auto"/>
            <w:right w:val="none" w:sz="0" w:space="0" w:color="auto"/>
          </w:divBdr>
        </w:div>
        <w:div w:id="365762782">
          <w:marLeft w:val="0"/>
          <w:marRight w:val="15384"/>
          <w:marTop w:val="0"/>
          <w:marBottom w:val="0"/>
          <w:divBdr>
            <w:top w:val="none" w:sz="0" w:space="0" w:color="auto"/>
            <w:left w:val="none" w:sz="0" w:space="0" w:color="auto"/>
            <w:bottom w:val="none" w:sz="0" w:space="0" w:color="auto"/>
            <w:right w:val="none" w:sz="0" w:space="0" w:color="auto"/>
          </w:divBdr>
        </w:div>
        <w:div w:id="2122455323">
          <w:marLeft w:val="0"/>
          <w:marRight w:val="15384"/>
          <w:marTop w:val="0"/>
          <w:marBottom w:val="0"/>
          <w:divBdr>
            <w:top w:val="none" w:sz="0" w:space="0" w:color="auto"/>
            <w:left w:val="none" w:sz="0" w:space="0" w:color="auto"/>
            <w:bottom w:val="none" w:sz="0" w:space="0" w:color="auto"/>
            <w:right w:val="none" w:sz="0" w:space="0" w:color="auto"/>
          </w:divBdr>
        </w:div>
        <w:div w:id="968821903">
          <w:marLeft w:val="0"/>
          <w:marRight w:val="15384"/>
          <w:marTop w:val="0"/>
          <w:marBottom w:val="0"/>
          <w:divBdr>
            <w:top w:val="none" w:sz="0" w:space="0" w:color="auto"/>
            <w:left w:val="none" w:sz="0" w:space="0" w:color="auto"/>
            <w:bottom w:val="none" w:sz="0" w:space="0" w:color="auto"/>
            <w:right w:val="none" w:sz="0" w:space="0" w:color="auto"/>
          </w:divBdr>
        </w:div>
        <w:div w:id="1576160950">
          <w:blockQuote w:val="1"/>
          <w:marLeft w:val="0"/>
          <w:marRight w:val="0"/>
          <w:marTop w:val="0"/>
          <w:marBottom w:val="0"/>
          <w:divBdr>
            <w:top w:val="none" w:sz="0" w:space="0" w:color="auto"/>
            <w:left w:val="none" w:sz="0" w:space="0" w:color="auto"/>
            <w:bottom w:val="none" w:sz="0" w:space="0" w:color="auto"/>
            <w:right w:val="none" w:sz="0" w:space="0" w:color="auto"/>
          </w:divBdr>
        </w:div>
        <w:div w:id="1258363695">
          <w:marLeft w:val="0"/>
          <w:marRight w:val="0"/>
          <w:marTop w:val="0"/>
          <w:marBottom w:val="0"/>
          <w:divBdr>
            <w:top w:val="none" w:sz="0" w:space="0" w:color="auto"/>
            <w:left w:val="none" w:sz="0" w:space="0" w:color="auto"/>
            <w:bottom w:val="none" w:sz="0" w:space="0" w:color="auto"/>
            <w:right w:val="none" w:sz="0" w:space="0" w:color="auto"/>
          </w:divBdr>
        </w:div>
        <w:div w:id="1999916286">
          <w:blockQuote w:val="1"/>
          <w:marLeft w:val="0"/>
          <w:marRight w:val="0"/>
          <w:marTop w:val="0"/>
          <w:marBottom w:val="0"/>
          <w:divBdr>
            <w:top w:val="none" w:sz="0" w:space="0" w:color="auto"/>
            <w:left w:val="none" w:sz="0" w:space="0" w:color="auto"/>
            <w:bottom w:val="none" w:sz="0" w:space="0" w:color="auto"/>
            <w:right w:val="none" w:sz="0" w:space="0" w:color="auto"/>
          </w:divBdr>
        </w:div>
        <w:div w:id="1454908750">
          <w:marLeft w:val="0"/>
          <w:marRight w:val="15384"/>
          <w:marTop w:val="0"/>
          <w:marBottom w:val="0"/>
          <w:divBdr>
            <w:top w:val="none" w:sz="0" w:space="0" w:color="auto"/>
            <w:left w:val="none" w:sz="0" w:space="0" w:color="auto"/>
            <w:bottom w:val="none" w:sz="0" w:space="0" w:color="auto"/>
            <w:right w:val="none" w:sz="0" w:space="0" w:color="auto"/>
          </w:divBdr>
        </w:div>
        <w:div w:id="615677015">
          <w:marLeft w:val="0"/>
          <w:marRight w:val="15384"/>
          <w:marTop w:val="0"/>
          <w:marBottom w:val="0"/>
          <w:divBdr>
            <w:top w:val="none" w:sz="0" w:space="0" w:color="auto"/>
            <w:left w:val="none" w:sz="0" w:space="0" w:color="auto"/>
            <w:bottom w:val="none" w:sz="0" w:space="0" w:color="auto"/>
            <w:right w:val="none" w:sz="0" w:space="0" w:color="auto"/>
          </w:divBdr>
        </w:div>
        <w:div w:id="1174492756">
          <w:marLeft w:val="0"/>
          <w:marRight w:val="15384"/>
          <w:marTop w:val="0"/>
          <w:marBottom w:val="0"/>
          <w:divBdr>
            <w:top w:val="none" w:sz="0" w:space="0" w:color="auto"/>
            <w:left w:val="none" w:sz="0" w:space="0" w:color="auto"/>
            <w:bottom w:val="none" w:sz="0" w:space="0" w:color="auto"/>
            <w:right w:val="none" w:sz="0" w:space="0" w:color="auto"/>
          </w:divBdr>
        </w:div>
        <w:div w:id="2063477923">
          <w:blockQuote w:val="1"/>
          <w:marLeft w:val="0"/>
          <w:marRight w:val="0"/>
          <w:marTop w:val="0"/>
          <w:marBottom w:val="0"/>
          <w:divBdr>
            <w:top w:val="none" w:sz="0" w:space="0" w:color="auto"/>
            <w:left w:val="none" w:sz="0" w:space="0" w:color="auto"/>
            <w:bottom w:val="none" w:sz="0" w:space="0" w:color="auto"/>
            <w:right w:val="none" w:sz="0" w:space="0" w:color="auto"/>
          </w:divBdr>
        </w:div>
        <w:div w:id="118496859">
          <w:marLeft w:val="0"/>
          <w:marRight w:val="0"/>
          <w:marTop w:val="0"/>
          <w:marBottom w:val="0"/>
          <w:divBdr>
            <w:top w:val="none" w:sz="0" w:space="0" w:color="auto"/>
            <w:left w:val="none" w:sz="0" w:space="0" w:color="auto"/>
            <w:bottom w:val="none" w:sz="0" w:space="0" w:color="auto"/>
            <w:right w:val="none" w:sz="0" w:space="0" w:color="auto"/>
          </w:divBdr>
        </w:div>
        <w:div w:id="424497539">
          <w:marLeft w:val="0"/>
          <w:marRight w:val="15384"/>
          <w:marTop w:val="0"/>
          <w:marBottom w:val="0"/>
          <w:divBdr>
            <w:top w:val="none" w:sz="0" w:space="0" w:color="auto"/>
            <w:left w:val="none" w:sz="0" w:space="0" w:color="auto"/>
            <w:bottom w:val="none" w:sz="0" w:space="0" w:color="auto"/>
            <w:right w:val="none" w:sz="0" w:space="0" w:color="auto"/>
          </w:divBdr>
        </w:div>
        <w:div w:id="624696841">
          <w:marLeft w:val="0"/>
          <w:marRight w:val="15384"/>
          <w:marTop w:val="0"/>
          <w:marBottom w:val="0"/>
          <w:divBdr>
            <w:top w:val="none" w:sz="0" w:space="0" w:color="auto"/>
            <w:left w:val="none" w:sz="0" w:space="0" w:color="auto"/>
            <w:bottom w:val="none" w:sz="0" w:space="0" w:color="auto"/>
            <w:right w:val="none" w:sz="0" w:space="0" w:color="auto"/>
          </w:divBdr>
        </w:div>
        <w:div w:id="1436360724">
          <w:marLeft w:val="0"/>
          <w:marRight w:val="15384"/>
          <w:marTop w:val="0"/>
          <w:marBottom w:val="0"/>
          <w:divBdr>
            <w:top w:val="none" w:sz="0" w:space="0" w:color="auto"/>
            <w:left w:val="none" w:sz="0" w:space="0" w:color="auto"/>
            <w:bottom w:val="none" w:sz="0" w:space="0" w:color="auto"/>
            <w:right w:val="none" w:sz="0" w:space="0" w:color="auto"/>
          </w:divBdr>
        </w:div>
        <w:div w:id="1063867379">
          <w:marLeft w:val="0"/>
          <w:marRight w:val="15384"/>
          <w:marTop w:val="0"/>
          <w:marBottom w:val="0"/>
          <w:divBdr>
            <w:top w:val="none" w:sz="0" w:space="0" w:color="auto"/>
            <w:left w:val="none" w:sz="0" w:space="0" w:color="auto"/>
            <w:bottom w:val="none" w:sz="0" w:space="0" w:color="auto"/>
            <w:right w:val="none" w:sz="0" w:space="0" w:color="auto"/>
          </w:divBdr>
        </w:div>
        <w:div w:id="1371805481">
          <w:marLeft w:val="0"/>
          <w:marRight w:val="15384"/>
          <w:marTop w:val="0"/>
          <w:marBottom w:val="0"/>
          <w:divBdr>
            <w:top w:val="none" w:sz="0" w:space="0" w:color="auto"/>
            <w:left w:val="none" w:sz="0" w:space="0" w:color="auto"/>
            <w:bottom w:val="none" w:sz="0" w:space="0" w:color="auto"/>
            <w:right w:val="none" w:sz="0" w:space="0" w:color="auto"/>
          </w:divBdr>
        </w:div>
        <w:div w:id="386300726">
          <w:blockQuote w:val="1"/>
          <w:marLeft w:val="0"/>
          <w:marRight w:val="0"/>
          <w:marTop w:val="0"/>
          <w:marBottom w:val="0"/>
          <w:divBdr>
            <w:top w:val="none" w:sz="0" w:space="0" w:color="auto"/>
            <w:left w:val="none" w:sz="0" w:space="0" w:color="auto"/>
            <w:bottom w:val="none" w:sz="0" w:space="0" w:color="auto"/>
            <w:right w:val="none" w:sz="0" w:space="0" w:color="auto"/>
          </w:divBdr>
        </w:div>
        <w:div w:id="49888592">
          <w:marLeft w:val="0"/>
          <w:marRight w:val="0"/>
          <w:marTop w:val="0"/>
          <w:marBottom w:val="0"/>
          <w:divBdr>
            <w:top w:val="none" w:sz="0" w:space="0" w:color="auto"/>
            <w:left w:val="none" w:sz="0" w:space="0" w:color="auto"/>
            <w:bottom w:val="none" w:sz="0" w:space="0" w:color="auto"/>
            <w:right w:val="none" w:sz="0" w:space="0" w:color="auto"/>
          </w:divBdr>
        </w:div>
        <w:div w:id="1225023864">
          <w:marLeft w:val="0"/>
          <w:marRight w:val="15384"/>
          <w:marTop w:val="0"/>
          <w:marBottom w:val="0"/>
          <w:divBdr>
            <w:top w:val="none" w:sz="0" w:space="0" w:color="auto"/>
            <w:left w:val="none" w:sz="0" w:space="0" w:color="auto"/>
            <w:bottom w:val="none" w:sz="0" w:space="0" w:color="auto"/>
            <w:right w:val="none" w:sz="0" w:space="0" w:color="auto"/>
          </w:divBdr>
        </w:div>
        <w:div w:id="1301040241">
          <w:marLeft w:val="0"/>
          <w:marRight w:val="15384"/>
          <w:marTop w:val="0"/>
          <w:marBottom w:val="0"/>
          <w:divBdr>
            <w:top w:val="none" w:sz="0" w:space="0" w:color="auto"/>
            <w:left w:val="none" w:sz="0" w:space="0" w:color="auto"/>
            <w:bottom w:val="none" w:sz="0" w:space="0" w:color="auto"/>
            <w:right w:val="none" w:sz="0" w:space="0" w:color="auto"/>
          </w:divBdr>
        </w:div>
        <w:div w:id="396782058">
          <w:marLeft w:val="0"/>
          <w:marRight w:val="15384"/>
          <w:marTop w:val="0"/>
          <w:marBottom w:val="0"/>
          <w:divBdr>
            <w:top w:val="none" w:sz="0" w:space="0" w:color="auto"/>
            <w:left w:val="none" w:sz="0" w:space="0" w:color="auto"/>
            <w:bottom w:val="none" w:sz="0" w:space="0" w:color="auto"/>
            <w:right w:val="none" w:sz="0" w:space="0" w:color="auto"/>
          </w:divBdr>
        </w:div>
        <w:div w:id="1466464179">
          <w:marLeft w:val="0"/>
          <w:marRight w:val="15384"/>
          <w:marTop w:val="0"/>
          <w:marBottom w:val="0"/>
          <w:divBdr>
            <w:top w:val="none" w:sz="0" w:space="0" w:color="auto"/>
            <w:left w:val="none" w:sz="0" w:space="0" w:color="auto"/>
            <w:bottom w:val="none" w:sz="0" w:space="0" w:color="auto"/>
            <w:right w:val="none" w:sz="0" w:space="0" w:color="auto"/>
          </w:divBdr>
        </w:div>
        <w:div w:id="872035695">
          <w:marLeft w:val="0"/>
          <w:marRight w:val="15384"/>
          <w:marTop w:val="0"/>
          <w:marBottom w:val="0"/>
          <w:divBdr>
            <w:top w:val="none" w:sz="0" w:space="0" w:color="auto"/>
            <w:left w:val="none" w:sz="0" w:space="0" w:color="auto"/>
            <w:bottom w:val="none" w:sz="0" w:space="0" w:color="auto"/>
            <w:right w:val="none" w:sz="0" w:space="0" w:color="auto"/>
          </w:divBdr>
        </w:div>
        <w:div w:id="1960182581">
          <w:marLeft w:val="0"/>
          <w:marRight w:val="15384"/>
          <w:marTop w:val="0"/>
          <w:marBottom w:val="0"/>
          <w:divBdr>
            <w:top w:val="none" w:sz="0" w:space="0" w:color="auto"/>
            <w:left w:val="none" w:sz="0" w:space="0" w:color="auto"/>
            <w:bottom w:val="none" w:sz="0" w:space="0" w:color="auto"/>
            <w:right w:val="none" w:sz="0" w:space="0" w:color="auto"/>
          </w:divBdr>
        </w:div>
        <w:div w:id="335042209">
          <w:blockQuote w:val="1"/>
          <w:marLeft w:val="0"/>
          <w:marRight w:val="0"/>
          <w:marTop w:val="0"/>
          <w:marBottom w:val="0"/>
          <w:divBdr>
            <w:top w:val="none" w:sz="0" w:space="0" w:color="auto"/>
            <w:left w:val="none" w:sz="0" w:space="0" w:color="auto"/>
            <w:bottom w:val="none" w:sz="0" w:space="0" w:color="auto"/>
            <w:right w:val="none" w:sz="0" w:space="0" w:color="auto"/>
          </w:divBdr>
        </w:div>
        <w:div w:id="2012680781">
          <w:marLeft w:val="0"/>
          <w:marRight w:val="0"/>
          <w:marTop w:val="0"/>
          <w:marBottom w:val="0"/>
          <w:divBdr>
            <w:top w:val="none" w:sz="0" w:space="0" w:color="auto"/>
            <w:left w:val="none" w:sz="0" w:space="0" w:color="auto"/>
            <w:bottom w:val="none" w:sz="0" w:space="0" w:color="auto"/>
            <w:right w:val="none" w:sz="0" w:space="0" w:color="auto"/>
          </w:divBdr>
        </w:div>
        <w:div w:id="802501218">
          <w:marLeft w:val="0"/>
          <w:marRight w:val="15384"/>
          <w:marTop w:val="0"/>
          <w:marBottom w:val="0"/>
          <w:divBdr>
            <w:top w:val="none" w:sz="0" w:space="0" w:color="auto"/>
            <w:left w:val="none" w:sz="0" w:space="0" w:color="auto"/>
            <w:bottom w:val="none" w:sz="0" w:space="0" w:color="auto"/>
            <w:right w:val="none" w:sz="0" w:space="0" w:color="auto"/>
          </w:divBdr>
        </w:div>
        <w:div w:id="2091654219">
          <w:marLeft w:val="0"/>
          <w:marRight w:val="15384"/>
          <w:marTop w:val="0"/>
          <w:marBottom w:val="0"/>
          <w:divBdr>
            <w:top w:val="none" w:sz="0" w:space="0" w:color="auto"/>
            <w:left w:val="none" w:sz="0" w:space="0" w:color="auto"/>
            <w:bottom w:val="none" w:sz="0" w:space="0" w:color="auto"/>
            <w:right w:val="none" w:sz="0" w:space="0" w:color="auto"/>
          </w:divBdr>
        </w:div>
        <w:div w:id="2084907923">
          <w:marLeft w:val="0"/>
          <w:marRight w:val="15384"/>
          <w:marTop w:val="0"/>
          <w:marBottom w:val="0"/>
          <w:divBdr>
            <w:top w:val="none" w:sz="0" w:space="0" w:color="auto"/>
            <w:left w:val="none" w:sz="0" w:space="0" w:color="auto"/>
            <w:bottom w:val="none" w:sz="0" w:space="0" w:color="auto"/>
            <w:right w:val="none" w:sz="0" w:space="0" w:color="auto"/>
          </w:divBdr>
        </w:div>
        <w:div w:id="1090395948">
          <w:blockQuote w:val="1"/>
          <w:marLeft w:val="0"/>
          <w:marRight w:val="0"/>
          <w:marTop w:val="0"/>
          <w:marBottom w:val="0"/>
          <w:divBdr>
            <w:top w:val="none" w:sz="0" w:space="0" w:color="auto"/>
            <w:left w:val="none" w:sz="0" w:space="0" w:color="auto"/>
            <w:bottom w:val="none" w:sz="0" w:space="0" w:color="auto"/>
            <w:right w:val="none" w:sz="0" w:space="0" w:color="auto"/>
          </w:divBdr>
        </w:div>
        <w:div w:id="1946571513">
          <w:marLeft w:val="0"/>
          <w:marRight w:val="0"/>
          <w:marTop w:val="0"/>
          <w:marBottom w:val="0"/>
          <w:divBdr>
            <w:top w:val="none" w:sz="0" w:space="0" w:color="auto"/>
            <w:left w:val="none" w:sz="0" w:space="0" w:color="auto"/>
            <w:bottom w:val="none" w:sz="0" w:space="0" w:color="auto"/>
            <w:right w:val="none" w:sz="0" w:space="0" w:color="auto"/>
          </w:divBdr>
        </w:div>
        <w:div w:id="1021516670">
          <w:marLeft w:val="0"/>
          <w:marRight w:val="15384"/>
          <w:marTop w:val="0"/>
          <w:marBottom w:val="0"/>
          <w:divBdr>
            <w:top w:val="none" w:sz="0" w:space="0" w:color="auto"/>
            <w:left w:val="none" w:sz="0" w:space="0" w:color="auto"/>
            <w:bottom w:val="none" w:sz="0" w:space="0" w:color="auto"/>
            <w:right w:val="none" w:sz="0" w:space="0" w:color="auto"/>
          </w:divBdr>
        </w:div>
        <w:div w:id="982003388">
          <w:marLeft w:val="0"/>
          <w:marRight w:val="15384"/>
          <w:marTop w:val="0"/>
          <w:marBottom w:val="0"/>
          <w:divBdr>
            <w:top w:val="none" w:sz="0" w:space="0" w:color="auto"/>
            <w:left w:val="none" w:sz="0" w:space="0" w:color="auto"/>
            <w:bottom w:val="none" w:sz="0" w:space="0" w:color="auto"/>
            <w:right w:val="none" w:sz="0" w:space="0" w:color="auto"/>
          </w:divBdr>
        </w:div>
        <w:div w:id="1711613876">
          <w:marLeft w:val="0"/>
          <w:marRight w:val="15384"/>
          <w:marTop w:val="0"/>
          <w:marBottom w:val="0"/>
          <w:divBdr>
            <w:top w:val="none" w:sz="0" w:space="0" w:color="auto"/>
            <w:left w:val="none" w:sz="0" w:space="0" w:color="auto"/>
            <w:bottom w:val="none" w:sz="0" w:space="0" w:color="auto"/>
            <w:right w:val="none" w:sz="0" w:space="0" w:color="auto"/>
          </w:divBdr>
        </w:div>
        <w:div w:id="697434656">
          <w:marLeft w:val="0"/>
          <w:marRight w:val="15384"/>
          <w:marTop w:val="0"/>
          <w:marBottom w:val="0"/>
          <w:divBdr>
            <w:top w:val="none" w:sz="0" w:space="0" w:color="auto"/>
            <w:left w:val="none" w:sz="0" w:space="0" w:color="auto"/>
            <w:bottom w:val="none" w:sz="0" w:space="0" w:color="auto"/>
            <w:right w:val="none" w:sz="0" w:space="0" w:color="auto"/>
          </w:divBdr>
        </w:div>
        <w:div w:id="370809385">
          <w:blockQuote w:val="1"/>
          <w:marLeft w:val="0"/>
          <w:marRight w:val="0"/>
          <w:marTop w:val="0"/>
          <w:marBottom w:val="0"/>
          <w:divBdr>
            <w:top w:val="none" w:sz="0" w:space="0" w:color="auto"/>
            <w:left w:val="none" w:sz="0" w:space="0" w:color="auto"/>
            <w:bottom w:val="none" w:sz="0" w:space="0" w:color="auto"/>
            <w:right w:val="none" w:sz="0" w:space="0" w:color="auto"/>
          </w:divBdr>
        </w:div>
        <w:div w:id="926426181">
          <w:marLeft w:val="0"/>
          <w:marRight w:val="0"/>
          <w:marTop w:val="0"/>
          <w:marBottom w:val="0"/>
          <w:divBdr>
            <w:top w:val="none" w:sz="0" w:space="0" w:color="auto"/>
            <w:left w:val="none" w:sz="0" w:space="0" w:color="auto"/>
            <w:bottom w:val="none" w:sz="0" w:space="0" w:color="auto"/>
            <w:right w:val="none" w:sz="0" w:space="0" w:color="auto"/>
          </w:divBdr>
        </w:div>
        <w:div w:id="1934825167">
          <w:marLeft w:val="0"/>
          <w:marRight w:val="15384"/>
          <w:marTop w:val="0"/>
          <w:marBottom w:val="0"/>
          <w:divBdr>
            <w:top w:val="none" w:sz="0" w:space="0" w:color="auto"/>
            <w:left w:val="none" w:sz="0" w:space="0" w:color="auto"/>
            <w:bottom w:val="none" w:sz="0" w:space="0" w:color="auto"/>
            <w:right w:val="none" w:sz="0" w:space="0" w:color="auto"/>
          </w:divBdr>
        </w:div>
        <w:div w:id="452601000">
          <w:marLeft w:val="0"/>
          <w:marRight w:val="15384"/>
          <w:marTop w:val="0"/>
          <w:marBottom w:val="0"/>
          <w:divBdr>
            <w:top w:val="none" w:sz="0" w:space="0" w:color="auto"/>
            <w:left w:val="none" w:sz="0" w:space="0" w:color="auto"/>
            <w:bottom w:val="none" w:sz="0" w:space="0" w:color="auto"/>
            <w:right w:val="none" w:sz="0" w:space="0" w:color="auto"/>
          </w:divBdr>
        </w:div>
        <w:div w:id="1398019598">
          <w:marLeft w:val="0"/>
          <w:marRight w:val="15384"/>
          <w:marTop w:val="0"/>
          <w:marBottom w:val="0"/>
          <w:divBdr>
            <w:top w:val="none" w:sz="0" w:space="0" w:color="auto"/>
            <w:left w:val="none" w:sz="0" w:space="0" w:color="auto"/>
            <w:bottom w:val="none" w:sz="0" w:space="0" w:color="auto"/>
            <w:right w:val="none" w:sz="0" w:space="0" w:color="auto"/>
          </w:divBdr>
        </w:div>
        <w:div w:id="713696653">
          <w:blockQuote w:val="1"/>
          <w:marLeft w:val="0"/>
          <w:marRight w:val="0"/>
          <w:marTop w:val="0"/>
          <w:marBottom w:val="0"/>
          <w:divBdr>
            <w:top w:val="none" w:sz="0" w:space="0" w:color="auto"/>
            <w:left w:val="none" w:sz="0" w:space="0" w:color="auto"/>
            <w:bottom w:val="none" w:sz="0" w:space="0" w:color="auto"/>
            <w:right w:val="none" w:sz="0" w:space="0" w:color="auto"/>
          </w:divBdr>
        </w:div>
        <w:div w:id="912354524">
          <w:marLeft w:val="0"/>
          <w:marRight w:val="0"/>
          <w:marTop w:val="0"/>
          <w:marBottom w:val="0"/>
          <w:divBdr>
            <w:top w:val="none" w:sz="0" w:space="0" w:color="auto"/>
            <w:left w:val="none" w:sz="0" w:space="0" w:color="auto"/>
            <w:bottom w:val="none" w:sz="0" w:space="0" w:color="auto"/>
            <w:right w:val="none" w:sz="0" w:space="0" w:color="auto"/>
          </w:divBdr>
        </w:div>
        <w:div w:id="1262180402">
          <w:marLeft w:val="0"/>
          <w:marRight w:val="15384"/>
          <w:marTop w:val="0"/>
          <w:marBottom w:val="0"/>
          <w:divBdr>
            <w:top w:val="none" w:sz="0" w:space="0" w:color="auto"/>
            <w:left w:val="none" w:sz="0" w:space="0" w:color="auto"/>
            <w:bottom w:val="none" w:sz="0" w:space="0" w:color="auto"/>
            <w:right w:val="none" w:sz="0" w:space="0" w:color="auto"/>
          </w:divBdr>
        </w:div>
        <w:div w:id="691030839">
          <w:marLeft w:val="0"/>
          <w:marRight w:val="15384"/>
          <w:marTop w:val="0"/>
          <w:marBottom w:val="0"/>
          <w:divBdr>
            <w:top w:val="none" w:sz="0" w:space="0" w:color="auto"/>
            <w:left w:val="none" w:sz="0" w:space="0" w:color="auto"/>
            <w:bottom w:val="none" w:sz="0" w:space="0" w:color="auto"/>
            <w:right w:val="none" w:sz="0" w:space="0" w:color="auto"/>
          </w:divBdr>
        </w:div>
        <w:div w:id="658732956">
          <w:marLeft w:val="0"/>
          <w:marRight w:val="15384"/>
          <w:marTop w:val="0"/>
          <w:marBottom w:val="0"/>
          <w:divBdr>
            <w:top w:val="none" w:sz="0" w:space="0" w:color="auto"/>
            <w:left w:val="none" w:sz="0" w:space="0" w:color="auto"/>
            <w:bottom w:val="none" w:sz="0" w:space="0" w:color="auto"/>
            <w:right w:val="none" w:sz="0" w:space="0" w:color="auto"/>
          </w:divBdr>
        </w:div>
        <w:div w:id="1122461100">
          <w:blockQuote w:val="1"/>
          <w:marLeft w:val="0"/>
          <w:marRight w:val="0"/>
          <w:marTop w:val="0"/>
          <w:marBottom w:val="0"/>
          <w:divBdr>
            <w:top w:val="none" w:sz="0" w:space="0" w:color="auto"/>
            <w:left w:val="none" w:sz="0" w:space="0" w:color="auto"/>
            <w:bottom w:val="none" w:sz="0" w:space="0" w:color="auto"/>
            <w:right w:val="none" w:sz="0" w:space="0" w:color="auto"/>
          </w:divBdr>
        </w:div>
        <w:div w:id="666984880">
          <w:marLeft w:val="0"/>
          <w:marRight w:val="0"/>
          <w:marTop w:val="0"/>
          <w:marBottom w:val="0"/>
          <w:divBdr>
            <w:top w:val="none" w:sz="0" w:space="0" w:color="auto"/>
            <w:left w:val="none" w:sz="0" w:space="0" w:color="auto"/>
            <w:bottom w:val="none" w:sz="0" w:space="0" w:color="auto"/>
            <w:right w:val="none" w:sz="0" w:space="0" w:color="auto"/>
          </w:divBdr>
        </w:div>
        <w:div w:id="1256670043">
          <w:marLeft w:val="0"/>
          <w:marRight w:val="15384"/>
          <w:marTop w:val="0"/>
          <w:marBottom w:val="0"/>
          <w:divBdr>
            <w:top w:val="none" w:sz="0" w:space="0" w:color="auto"/>
            <w:left w:val="none" w:sz="0" w:space="0" w:color="auto"/>
            <w:bottom w:val="none" w:sz="0" w:space="0" w:color="auto"/>
            <w:right w:val="none" w:sz="0" w:space="0" w:color="auto"/>
          </w:divBdr>
        </w:div>
        <w:div w:id="290786628">
          <w:marLeft w:val="0"/>
          <w:marRight w:val="15384"/>
          <w:marTop w:val="0"/>
          <w:marBottom w:val="0"/>
          <w:divBdr>
            <w:top w:val="none" w:sz="0" w:space="0" w:color="auto"/>
            <w:left w:val="none" w:sz="0" w:space="0" w:color="auto"/>
            <w:bottom w:val="none" w:sz="0" w:space="0" w:color="auto"/>
            <w:right w:val="none" w:sz="0" w:space="0" w:color="auto"/>
          </w:divBdr>
        </w:div>
        <w:div w:id="1841238459">
          <w:marLeft w:val="0"/>
          <w:marRight w:val="15384"/>
          <w:marTop w:val="0"/>
          <w:marBottom w:val="0"/>
          <w:divBdr>
            <w:top w:val="none" w:sz="0" w:space="0" w:color="auto"/>
            <w:left w:val="none" w:sz="0" w:space="0" w:color="auto"/>
            <w:bottom w:val="none" w:sz="0" w:space="0" w:color="auto"/>
            <w:right w:val="none" w:sz="0" w:space="0" w:color="auto"/>
          </w:divBdr>
        </w:div>
        <w:div w:id="1178085252">
          <w:blockQuote w:val="1"/>
          <w:marLeft w:val="0"/>
          <w:marRight w:val="0"/>
          <w:marTop w:val="0"/>
          <w:marBottom w:val="0"/>
          <w:divBdr>
            <w:top w:val="none" w:sz="0" w:space="0" w:color="auto"/>
            <w:left w:val="none" w:sz="0" w:space="0" w:color="auto"/>
            <w:bottom w:val="none" w:sz="0" w:space="0" w:color="auto"/>
            <w:right w:val="none" w:sz="0" w:space="0" w:color="auto"/>
          </w:divBdr>
        </w:div>
        <w:div w:id="91174460">
          <w:marLeft w:val="0"/>
          <w:marRight w:val="0"/>
          <w:marTop w:val="0"/>
          <w:marBottom w:val="0"/>
          <w:divBdr>
            <w:top w:val="none" w:sz="0" w:space="0" w:color="auto"/>
            <w:left w:val="none" w:sz="0" w:space="0" w:color="auto"/>
            <w:bottom w:val="none" w:sz="0" w:space="0" w:color="auto"/>
            <w:right w:val="none" w:sz="0" w:space="0" w:color="auto"/>
          </w:divBdr>
        </w:div>
        <w:div w:id="857962426">
          <w:marLeft w:val="0"/>
          <w:marRight w:val="15384"/>
          <w:marTop w:val="0"/>
          <w:marBottom w:val="0"/>
          <w:divBdr>
            <w:top w:val="none" w:sz="0" w:space="0" w:color="auto"/>
            <w:left w:val="none" w:sz="0" w:space="0" w:color="auto"/>
            <w:bottom w:val="none" w:sz="0" w:space="0" w:color="auto"/>
            <w:right w:val="none" w:sz="0" w:space="0" w:color="auto"/>
          </w:divBdr>
        </w:div>
        <w:div w:id="1076786180">
          <w:marLeft w:val="0"/>
          <w:marRight w:val="15384"/>
          <w:marTop w:val="0"/>
          <w:marBottom w:val="0"/>
          <w:divBdr>
            <w:top w:val="none" w:sz="0" w:space="0" w:color="auto"/>
            <w:left w:val="none" w:sz="0" w:space="0" w:color="auto"/>
            <w:bottom w:val="none" w:sz="0" w:space="0" w:color="auto"/>
            <w:right w:val="none" w:sz="0" w:space="0" w:color="auto"/>
          </w:divBdr>
        </w:div>
        <w:div w:id="1901088663">
          <w:marLeft w:val="0"/>
          <w:marRight w:val="15384"/>
          <w:marTop w:val="0"/>
          <w:marBottom w:val="0"/>
          <w:divBdr>
            <w:top w:val="none" w:sz="0" w:space="0" w:color="auto"/>
            <w:left w:val="none" w:sz="0" w:space="0" w:color="auto"/>
            <w:bottom w:val="none" w:sz="0" w:space="0" w:color="auto"/>
            <w:right w:val="none" w:sz="0" w:space="0" w:color="auto"/>
          </w:divBdr>
        </w:div>
        <w:div w:id="1719433308">
          <w:blockQuote w:val="1"/>
          <w:marLeft w:val="0"/>
          <w:marRight w:val="0"/>
          <w:marTop w:val="0"/>
          <w:marBottom w:val="0"/>
          <w:divBdr>
            <w:top w:val="none" w:sz="0" w:space="0" w:color="auto"/>
            <w:left w:val="none" w:sz="0" w:space="0" w:color="auto"/>
            <w:bottom w:val="none" w:sz="0" w:space="0" w:color="auto"/>
            <w:right w:val="none" w:sz="0" w:space="0" w:color="auto"/>
          </w:divBdr>
        </w:div>
        <w:div w:id="415438154">
          <w:marLeft w:val="0"/>
          <w:marRight w:val="0"/>
          <w:marTop w:val="0"/>
          <w:marBottom w:val="0"/>
          <w:divBdr>
            <w:top w:val="none" w:sz="0" w:space="0" w:color="auto"/>
            <w:left w:val="none" w:sz="0" w:space="0" w:color="auto"/>
            <w:bottom w:val="none" w:sz="0" w:space="0" w:color="auto"/>
            <w:right w:val="none" w:sz="0" w:space="0" w:color="auto"/>
          </w:divBdr>
        </w:div>
        <w:div w:id="1251234034">
          <w:blockQuote w:val="1"/>
          <w:marLeft w:val="0"/>
          <w:marRight w:val="0"/>
          <w:marTop w:val="0"/>
          <w:marBottom w:val="0"/>
          <w:divBdr>
            <w:top w:val="none" w:sz="0" w:space="0" w:color="auto"/>
            <w:left w:val="none" w:sz="0" w:space="0" w:color="auto"/>
            <w:bottom w:val="none" w:sz="0" w:space="0" w:color="auto"/>
            <w:right w:val="none" w:sz="0" w:space="0" w:color="auto"/>
          </w:divBdr>
        </w:div>
        <w:div w:id="1975136284">
          <w:marLeft w:val="0"/>
          <w:marRight w:val="15384"/>
          <w:marTop w:val="0"/>
          <w:marBottom w:val="0"/>
          <w:divBdr>
            <w:top w:val="none" w:sz="0" w:space="0" w:color="auto"/>
            <w:left w:val="none" w:sz="0" w:space="0" w:color="auto"/>
            <w:bottom w:val="none" w:sz="0" w:space="0" w:color="auto"/>
            <w:right w:val="none" w:sz="0" w:space="0" w:color="auto"/>
          </w:divBdr>
        </w:div>
        <w:div w:id="820198983">
          <w:marLeft w:val="0"/>
          <w:marRight w:val="15384"/>
          <w:marTop w:val="0"/>
          <w:marBottom w:val="0"/>
          <w:divBdr>
            <w:top w:val="none" w:sz="0" w:space="0" w:color="auto"/>
            <w:left w:val="none" w:sz="0" w:space="0" w:color="auto"/>
            <w:bottom w:val="none" w:sz="0" w:space="0" w:color="auto"/>
            <w:right w:val="none" w:sz="0" w:space="0" w:color="auto"/>
          </w:divBdr>
        </w:div>
        <w:div w:id="1124232207">
          <w:marLeft w:val="0"/>
          <w:marRight w:val="15384"/>
          <w:marTop w:val="0"/>
          <w:marBottom w:val="0"/>
          <w:divBdr>
            <w:top w:val="none" w:sz="0" w:space="0" w:color="auto"/>
            <w:left w:val="none" w:sz="0" w:space="0" w:color="auto"/>
            <w:bottom w:val="none" w:sz="0" w:space="0" w:color="auto"/>
            <w:right w:val="none" w:sz="0" w:space="0" w:color="auto"/>
          </w:divBdr>
        </w:div>
        <w:div w:id="566302492">
          <w:blockQuote w:val="1"/>
          <w:marLeft w:val="0"/>
          <w:marRight w:val="0"/>
          <w:marTop w:val="0"/>
          <w:marBottom w:val="0"/>
          <w:divBdr>
            <w:top w:val="none" w:sz="0" w:space="0" w:color="auto"/>
            <w:left w:val="none" w:sz="0" w:space="0" w:color="auto"/>
            <w:bottom w:val="none" w:sz="0" w:space="0" w:color="auto"/>
            <w:right w:val="none" w:sz="0" w:space="0" w:color="auto"/>
          </w:divBdr>
        </w:div>
        <w:div w:id="300498380">
          <w:marLeft w:val="0"/>
          <w:marRight w:val="0"/>
          <w:marTop w:val="0"/>
          <w:marBottom w:val="0"/>
          <w:divBdr>
            <w:top w:val="none" w:sz="0" w:space="0" w:color="auto"/>
            <w:left w:val="none" w:sz="0" w:space="0" w:color="auto"/>
            <w:bottom w:val="none" w:sz="0" w:space="0" w:color="auto"/>
            <w:right w:val="none" w:sz="0" w:space="0" w:color="auto"/>
          </w:divBdr>
        </w:div>
        <w:div w:id="1685936151">
          <w:blockQuote w:val="1"/>
          <w:marLeft w:val="0"/>
          <w:marRight w:val="0"/>
          <w:marTop w:val="0"/>
          <w:marBottom w:val="0"/>
          <w:divBdr>
            <w:top w:val="none" w:sz="0" w:space="0" w:color="auto"/>
            <w:left w:val="none" w:sz="0" w:space="0" w:color="auto"/>
            <w:bottom w:val="none" w:sz="0" w:space="0" w:color="auto"/>
            <w:right w:val="none" w:sz="0" w:space="0" w:color="auto"/>
          </w:divBdr>
        </w:div>
        <w:div w:id="2067095687">
          <w:marLeft w:val="0"/>
          <w:marRight w:val="15384"/>
          <w:marTop w:val="0"/>
          <w:marBottom w:val="0"/>
          <w:divBdr>
            <w:top w:val="none" w:sz="0" w:space="0" w:color="auto"/>
            <w:left w:val="none" w:sz="0" w:space="0" w:color="auto"/>
            <w:bottom w:val="none" w:sz="0" w:space="0" w:color="auto"/>
            <w:right w:val="none" w:sz="0" w:space="0" w:color="auto"/>
          </w:divBdr>
        </w:div>
        <w:div w:id="1156531144">
          <w:marLeft w:val="0"/>
          <w:marRight w:val="15384"/>
          <w:marTop w:val="0"/>
          <w:marBottom w:val="0"/>
          <w:divBdr>
            <w:top w:val="none" w:sz="0" w:space="0" w:color="auto"/>
            <w:left w:val="none" w:sz="0" w:space="0" w:color="auto"/>
            <w:bottom w:val="none" w:sz="0" w:space="0" w:color="auto"/>
            <w:right w:val="none" w:sz="0" w:space="0" w:color="auto"/>
          </w:divBdr>
        </w:div>
        <w:div w:id="2074083997">
          <w:marLeft w:val="0"/>
          <w:marRight w:val="15384"/>
          <w:marTop w:val="0"/>
          <w:marBottom w:val="0"/>
          <w:divBdr>
            <w:top w:val="none" w:sz="0" w:space="0" w:color="auto"/>
            <w:left w:val="none" w:sz="0" w:space="0" w:color="auto"/>
            <w:bottom w:val="none" w:sz="0" w:space="0" w:color="auto"/>
            <w:right w:val="none" w:sz="0" w:space="0" w:color="auto"/>
          </w:divBdr>
        </w:div>
        <w:div w:id="1395591604">
          <w:blockQuote w:val="1"/>
          <w:marLeft w:val="0"/>
          <w:marRight w:val="0"/>
          <w:marTop w:val="0"/>
          <w:marBottom w:val="0"/>
          <w:divBdr>
            <w:top w:val="none" w:sz="0" w:space="0" w:color="auto"/>
            <w:left w:val="none" w:sz="0" w:space="0" w:color="auto"/>
            <w:bottom w:val="none" w:sz="0" w:space="0" w:color="auto"/>
            <w:right w:val="none" w:sz="0" w:space="0" w:color="auto"/>
          </w:divBdr>
        </w:div>
        <w:div w:id="1134248552">
          <w:marLeft w:val="0"/>
          <w:marRight w:val="0"/>
          <w:marTop w:val="0"/>
          <w:marBottom w:val="0"/>
          <w:divBdr>
            <w:top w:val="none" w:sz="0" w:space="0" w:color="auto"/>
            <w:left w:val="none" w:sz="0" w:space="0" w:color="auto"/>
            <w:bottom w:val="none" w:sz="0" w:space="0" w:color="auto"/>
            <w:right w:val="none" w:sz="0" w:space="0" w:color="auto"/>
          </w:divBdr>
        </w:div>
        <w:div w:id="917907420">
          <w:blockQuote w:val="1"/>
          <w:marLeft w:val="0"/>
          <w:marRight w:val="0"/>
          <w:marTop w:val="0"/>
          <w:marBottom w:val="0"/>
          <w:divBdr>
            <w:top w:val="none" w:sz="0" w:space="0" w:color="auto"/>
            <w:left w:val="none" w:sz="0" w:space="0" w:color="auto"/>
            <w:bottom w:val="none" w:sz="0" w:space="0" w:color="auto"/>
            <w:right w:val="none" w:sz="0" w:space="0" w:color="auto"/>
          </w:divBdr>
        </w:div>
        <w:div w:id="1139687193">
          <w:marLeft w:val="0"/>
          <w:marRight w:val="15384"/>
          <w:marTop w:val="0"/>
          <w:marBottom w:val="0"/>
          <w:divBdr>
            <w:top w:val="none" w:sz="0" w:space="0" w:color="auto"/>
            <w:left w:val="none" w:sz="0" w:space="0" w:color="auto"/>
            <w:bottom w:val="none" w:sz="0" w:space="0" w:color="auto"/>
            <w:right w:val="none" w:sz="0" w:space="0" w:color="auto"/>
          </w:divBdr>
        </w:div>
        <w:div w:id="889805885">
          <w:marLeft w:val="0"/>
          <w:marRight w:val="15384"/>
          <w:marTop w:val="0"/>
          <w:marBottom w:val="0"/>
          <w:divBdr>
            <w:top w:val="none" w:sz="0" w:space="0" w:color="auto"/>
            <w:left w:val="none" w:sz="0" w:space="0" w:color="auto"/>
            <w:bottom w:val="none" w:sz="0" w:space="0" w:color="auto"/>
            <w:right w:val="none" w:sz="0" w:space="0" w:color="auto"/>
          </w:divBdr>
        </w:div>
        <w:div w:id="1030692367">
          <w:marLeft w:val="0"/>
          <w:marRight w:val="15384"/>
          <w:marTop w:val="0"/>
          <w:marBottom w:val="0"/>
          <w:divBdr>
            <w:top w:val="none" w:sz="0" w:space="0" w:color="auto"/>
            <w:left w:val="none" w:sz="0" w:space="0" w:color="auto"/>
            <w:bottom w:val="none" w:sz="0" w:space="0" w:color="auto"/>
            <w:right w:val="none" w:sz="0" w:space="0" w:color="auto"/>
          </w:divBdr>
        </w:div>
        <w:div w:id="898395063">
          <w:blockQuote w:val="1"/>
          <w:marLeft w:val="0"/>
          <w:marRight w:val="0"/>
          <w:marTop w:val="0"/>
          <w:marBottom w:val="0"/>
          <w:divBdr>
            <w:top w:val="none" w:sz="0" w:space="0" w:color="auto"/>
            <w:left w:val="none" w:sz="0" w:space="0" w:color="auto"/>
            <w:bottom w:val="none" w:sz="0" w:space="0" w:color="auto"/>
            <w:right w:val="none" w:sz="0" w:space="0" w:color="auto"/>
          </w:divBdr>
        </w:div>
        <w:div w:id="2037193186">
          <w:marLeft w:val="0"/>
          <w:marRight w:val="0"/>
          <w:marTop w:val="0"/>
          <w:marBottom w:val="0"/>
          <w:divBdr>
            <w:top w:val="none" w:sz="0" w:space="0" w:color="auto"/>
            <w:left w:val="none" w:sz="0" w:space="0" w:color="auto"/>
            <w:bottom w:val="none" w:sz="0" w:space="0" w:color="auto"/>
            <w:right w:val="none" w:sz="0" w:space="0" w:color="auto"/>
          </w:divBdr>
        </w:div>
        <w:div w:id="2062094352">
          <w:blockQuote w:val="1"/>
          <w:marLeft w:val="0"/>
          <w:marRight w:val="0"/>
          <w:marTop w:val="0"/>
          <w:marBottom w:val="0"/>
          <w:divBdr>
            <w:top w:val="none" w:sz="0" w:space="0" w:color="auto"/>
            <w:left w:val="none" w:sz="0" w:space="0" w:color="auto"/>
            <w:bottom w:val="none" w:sz="0" w:space="0" w:color="auto"/>
            <w:right w:val="none" w:sz="0" w:space="0" w:color="auto"/>
          </w:divBdr>
        </w:div>
        <w:div w:id="1247108407">
          <w:marLeft w:val="0"/>
          <w:marRight w:val="15384"/>
          <w:marTop w:val="0"/>
          <w:marBottom w:val="0"/>
          <w:divBdr>
            <w:top w:val="none" w:sz="0" w:space="0" w:color="auto"/>
            <w:left w:val="none" w:sz="0" w:space="0" w:color="auto"/>
            <w:bottom w:val="none" w:sz="0" w:space="0" w:color="auto"/>
            <w:right w:val="none" w:sz="0" w:space="0" w:color="auto"/>
          </w:divBdr>
        </w:div>
        <w:div w:id="499852152">
          <w:marLeft w:val="0"/>
          <w:marRight w:val="15384"/>
          <w:marTop w:val="0"/>
          <w:marBottom w:val="0"/>
          <w:divBdr>
            <w:top w:val="none" w:sz="0" w:space="0" w:color="auto"/>
            <w:left w:val="none" w:sz="0" w:space="0" w:color="auto"/>
            <w:bottom w:val="none" w:sz="0" w:space="0" w:color="auto"/>
            <w:right w:val="none" w:sz="0" w:space="0" w:color="auto"/>
          </w:divBdr>
        </w:div>
        <w:div w:id="1420180277">
          <w:blockQuote w:val="1"/>
          <w:marLeft w:val="0"/>
          <w:marRight w:val="0"/>
          <w:marTop w:val="0"/>
          <w:marBottom w:val="0"/>
          <w:divBdr>
            <w:top w:val="none" w:sz="0" w:space="0" w:color="auto"/>
            <w:left w:val="none" w:sz="0" w:space="0" w:color="auto"/>
            <w:bottom w:val="none" w:sz="0" w:space="0" w:color="auto"/>
            <w:right w:val="none" w:sz="0" w:space="0" w:color="auto"/>
          </w:divBdr>
        </w:div>
        <w:div w:id="1882326064">
          <w:marLeft w:val="0"/>
          <w:marRight w:val="0"/>
          <w:marTop w:val="0"/>
          <w:marBottom w:val="0"/>
          <w:divBdr>
            <w:top w:val="none" w:sz="0" w:space="0" w:color="auto"/>
            <w:left w:val="none" w:sz="0" w:space="0" w:color="auto"/>
            <w:bottom w:val="none" w:sz="0" w:space="0" w:color="auto"/>
            <w:right w:val="none" w:sz="0" w:space="0" w:color="auto"/>
          </w:divBdr>
        </w:div>
        <w:div w:id="1043484357">
          <w:marLeft w:val="0"/>
          <w:marRight w:val="15384"/>
          <w:marTop w:val="0"/>
          <w:marBottom w:val="0"/>
          <w:divBdr>
            <w:top w:val="none" w:sz="0" w:space="0" w:color="auto"/>
            <w:left w:val="none" w:sz="0" w:space="0" w:color="auto"/>
            <w:bottom w:val="none" w:sz="0" w:space="0" w:color="auto"/>
            <w:right w:val="none" w:sz="0" w:space="0" w:color="auto"/>
          </w:divBdr>
        </w:div>
        <w:div w:id="1753550576">
          <w:marLeft w:val="0"/>
          <w:marRight w:val="15384"/>
          <w:marTop w:val="0"/>
          <w:marBottom w:val="0"/>
          <w:divBdr>
            <w:top w:val="none" w:sz="0" w:space="0" w:color="auto"/>
            <w:left w:val="none" w:sz="0" w:space="0" w:color="auto"/>
            <w:bottom w:val="none" w:sz="0" w:space="0" w:color="auto"/>
            <w:right w:val="none" w:sz="0" w:space="0" w:color="auto"/>
          </w:divBdr>
        </w:div>
        <w:div w:id="488399786">
          <w:marLeft w:val="0"/>
          <w:marRight w:val="15384"/>
          <w:marTop w:val="0"/>
          <w:marBottom w:val="0"/>
          <w:divBdr>
            <w:top w:val="none" w:sz="0" w:space="0" w:color="auto"/>
            <w:left w:val="none" w:sz="0" w:space="0" w:color="auto"/>
            <w:bottom w:val="none" w:sz="0" w:space="0" w:color="auto"/>
            <w:right w:val="none" w:sz="0" w:space="0" w:color="auto"/>
          </w:divBdr>
        </w:div>
        <w:div w:id="113644602">
          <w:blockQuote w:val="1"/>
          <w:marLeft w:val="0"/>
          <w:marRight w:val="0"/>
          <w:marTop w:val="0"/>
          <w:marBottom w:val="0"/>
          <w:divBdr>
            <w:top w:val="none" w:sz="0" w:space="0" w:color="auto"/>
            <w:left w:val="none" w:sz="0" w:space="0" w:color="auto"/>
            <w:bottom w:val="none" w:sz="0" w:space="0" w:color="auto"/>
            <w:right w:val="none" w:sz="0" w:space="0" w:color="auto"/>
          </w:divBdr>
        </w:div>
        <w:div w:id="1944920178">
          <w:marLeft w:val="0"/>
          <w:marRight w:val="0"/>
          <w:marTop w:val="0"/>
          <w:marBottom w:val="0"/>
          <w:divBdr>
            <w:top w:val="none" w:sz="0" w:space="0" w:color="auto"/>
            <w:left w:val="none" w:sz="0" w:space="0" w:color="auto"/>
            <w:bottom w:val="none" w:sz="0" w:space="0" w:color="auto"/>
            <w:right w:val="none" w:sz="0" w:space="0" w:color="auto"/>
          </w:divBdr>
        </w:div>
        <w:div w:id="1494253558">
          <w:blockQuote w:val="1"/>
          <w:marLeft w:val="0"/>
          <w:marRight w:val="0"/>
          <w:marTop w:val="0"/>
          <w:marBottom w:val="0"/>
          <w:divBdr>
            <w:top w:val="none" w:sz="0" w:space="0" w:color="auto"/>
            <w:left w:val="none" w:sz="0" w:space="0" w:color="auto"/>
            <w:bottom w:val="none" w:sz="0" w:space="0" w:color="auto"/>
            <w:right w:val="none" w:sz="0" w:space="0" w:color="auto"/>
          </w:divBdr>
        </w:div>
        <w:div w:id="655038636">
          <w:marLeft w:val="0"/>
          <w:marRight w:val="15384"/>
          <w:marTop w:val="0"/>
          <w:marBottom w:val="0"/>
          <w:divBdr>
            <w:top w:val="none" w:sz="0" w:space="0" w:color="auto"/>
            <w:left w:val="none" w:sz="0" w:space="0" w:color="auto"/>
            <w:bottom w:val="none" w:sz="0" w:space="0" w:color="auto"/>
            <w:right w:val="none" w:sz="0" w:space="0" w:color="auto"/>
          </w:divBdr>
        </w:div>
        <w:div w:id="2121104423">
          <w:marLeft w:val="0"/>
          <w:marRight w:val="15384"/>
          <w:marTop w:val="0"/>
          <w:marBottom w:val="0"/>
          <w:divBdr>
            <w:top w:val="none" w:sz="0" w:space="0" w:color="auto"/>
            <w:left w:val="none" w:sz="0" w:space="0" w:color="auto"/>
            <w:bottom w:val="none" w:sz="0" w:space="0" w:color="auto"/>
            <w:right w:val="none" w:sz="0" w:space="0" w:color="auto"/>
          </w:divBdr>
        </w:div>
        <w:div w:id="159515196">
          <w:marLeft w:val="0"/>
          <w:marRight w:val="15384"/>
          <w:marTop w:val="0"/>
          <w:marBottom w:val="0"/>
          <w:divBdr>
            <w:top w:val="none" w:sz="0" w:space="0" w:color="auto"/>
            <w:left w:val="none" w:sz="0" w:space="0" w:color="auto"/>
            <w:bottom w:val="none" w:sz="0" w:space="0" w:color="auto"/>
            <w:right w:val="none" w:sz="0" w:space="0" w:color="auto"/>
          </w:divBdr>
        </w:div>
        <w:div w:id="1125276935">
          <w:blockQuote w:val="1"/>
          <w:marLeft w:val="0"/>
          <w:marRight w:val="0"/>
          <w:marTop w:val="0"/>
          <w:marBottom w:val="0"/>
          <w:divBdr>
            <w:top w:val="none" w:sz="0" w:space="0" w:color="auto"/>
            <w:left w:val="none" w:sz="0" w:space="0" w:color="auto"/>
            <w:bottom w:val="none" w:sz="0" w:space="0" w:color="auto"/>
            <w:right w:val="none" w:sz="0" w:space="0" w:color="auto"/>
          </w:divBdr>
        </w:div>
        <w:div w:id="59258563">
          <w:marLeft w:val="0"/>
          <w:marRight w:val="0"/>
          <w:marTop w:val="0"/>
          <w:marBottom w:val="0"/>
          <w:divBdr>
            <w:top w:val="none" w:sz="0" w:space="0" w:color="auto"/>
            <w:left w:val="none" w:sz="0" w:space="0" w:color="auto"/>
            <w:bottom w:val="none" w:sz="0" w:space="0" w:color="auto"/>
            <w:right w:val="none" w:sz="0" w:space="0" w:color="auto"/>
          </w:divBdr>
        </w:div>
        <w:div w:id="1845822791">
          <w:marLeft w:val="0"/>
          <w:marRight w:val="15384"/>
          <w:marTop w:val="0"/>
          <w:marBottom w:val="0"/>
          <w:divBdr>
            <w:top w:val="none" w:sz="0" w:space="0" w:color="auto"/>
            <w:left w:val="none" w:sz="0" w:space="0" w:color="auto"/>
            <w:bottom w:val="none" w:sz="0" w:space="0" w:color="auto"/>
            <w:right w:val="none" w:sz="0" w:space="0" w:color="auto"/>
          </w:divBdr>
        </w:div>
        <w:div w:id="244075819">
          <w:marLeft w:val="0"/>
          <w:marRight w:val="15384"/>
          <w:marTop w:val="0"/>
          <w:marBottom w:val="0"/>
          <w:divBdr>
            <w:top w:val="none" w:sz="0" w:space="0" w:color="auto"/>
            <w:left w:val="none" w:sz="0" w:space="0" w:color="auto"/>
            <w:bottom w:val="none" w:sz="0" w:space="0" w:color="auto"/>
            <w:right w:val="none" w:sz="0" w:space="0" w:color="auto"/>
          </w:divBdr>
        </w:div>
        <w:div w:id="189731263">
          <w:marLeft w:val="0"/>
          <w:marRight w:val="15384"/>
          <w:marTop w:val="0"/>
          <w:marBottom w:val="0"/>
          <w:divBdr>
            <w:top w:val="none" w:sz="0" w:space="0" w:color="auto"/>
            <w:left w:val="none" w:sz="0" w:space="0" w:color="auto"/>
            <w:bottom w:val="none" w:sz="0" w:space="0" w:color="auto"/>
            <w:right w:val="none" w:sz="0" w:space="0" w:color="auto"/>
          </w:divBdr>
        </w:div>
        <w:div w:id="1263757247">
          <w:marLeft w:val="0"/>
          <w:marRight w:val="15384"/>
          <w:marTop w:val="0"/>
          <w:marBottom w:val="0"/>
          <w:divBdr>
            <w:top w:val="none" w:sz="0" w:space="0" w:color="auto"/>
            <w:left w:val="none" w:sz="0" w:space="0" w:color="auto"/>
            <w:bottom w:val="none" w:sz="0" w:space="0" w:color="auto"/>
            <w:right w:val="none" w:sz="0" w:space="0" w:color="auto"/>
          </w:divBdr>
        </w:div>
        <w:div w:id="1124882785">
          <w:blockQuote w:val="1"/>
          <w:marLeft w:val="0"/>
          <w:marRight w:val="0"/>
          <w:marTop w:val="0"/>
          <w:marBottom w:val="0"/>
          <w:divBdr>
            <w:top w:val="none" w:sz="0" w:space="0" w:color="auto"/>
            <w:left w:val="none" w:sz="0" w:space="0" w:color="auto"/>
            <w:bottom w:val="none" w:sz="0" w:space="0" w:color="auto"/>
            <w:right w:val="none" w:sz="0" w:space="0" w:color="auto"/>
          </w:divBdr>
        </w:div>
        <w:div w:id="276789706">
          <w:marLeft w:val="0"/>
          <w:marRight w:val="0"/>
          <w:marTop w:val="0"/>
          <w:marBottom w:val="0"/>
          <w:divBdr>
            <w:top w:val="none" w:sz="0" w:space="0" w:color="auto"/>
            <w:left w:val="none" w:sz="0" w:space="0" w:color="auto"/>
            <w:bottom w:val="none" w:sz="0" w:space="0" w:color="auto"/>
            <w:right w:val="none" w:sz="0" w:space="0" w:color="auto"/>
          </w:divBdr>
        </w:div>
        <w:div w:id="1547640389">
          <w:marLeft w:val="0"/>
          <w:marRight w:val="15384"/>
          <w:marTop w:val="0"/>
          <w:marBottom w:val="0"/>
          <w:divBdr>
            <w:top w:val="none" w:sz="0" w:space="0" w:color="auto"/>
            <w:left w:val="none" w:sz="0" w:space="0" w:color="auto"/>
            <w:bottom w:val="none" w:sz="0" w:space="0" w:color="auto"/>
            <w:right w:val="none" w:sz="0" w:space="0" w:color="auto"/>
          </w:divBdr>
        </w:div>
        <w:div w:id="1158309462">
          <w:marLeft w:val="0"/>
          <w:marRight w:val="15384"/>
          <w:marTop w:val="0"/>
          <w:marBottom w:val="0"/>
          <w:divBdr>
            <w:top w:val="none" w:sz="0" w:space="0" w:color="auto"/>
            <w:left w:val="none" w:sz="0" w:space="0" w:color="auto"/>
            <w:bottom w:val="none" w:sz="0" w:space="0" w:color="auto"/>
            <w:right w:val="none" w:sz="0" w:space="0" w:color="auto"/>
          </w:divBdr>
        </w:div>
        <w:div w:id="598874909">
          <w:marLeft w:val="0"/>
          <w:marRight w:val="15384"/>
          <w:marTop w:val="0"/>
          <w:marBottom w:val="0"/>
          <w:divBdr>
            <w:top w:val="none" w:sz="0" w:space="0" w:color="auto"/>
            <w:left w:val="none" w:sz="0" w:space="0" w:color="auto"/>
            <w:bottom w:val="none" w:sz="0" w:space="0" w:color="auto"/>
            <w:right w:val="none" w:sz="0" w:space="0" w:color="auto"/>
          </w:divBdr>
        </w:div>
        <w:div w:id="809639198">
          <w:blockQuote w:val="1"/>
          <w:marLeft w:val="0"/>
          <w:marRight w:val="0"/>
          <w:marTop w:val="0"/>
          <w:marBottom w:val="0"/>
          <w:divBdr>
            <w:top w:val="none" w:sz="0" w:space="0" w:color="auto"/>
            <w:left w:val="none" w:sz="0" w:space="0" w:color="auto"/>
            <w:bottom w:val="none" w:sz="0" w:space="0" w:color="auto"/>
            <w:right w:val="none" w:sz="0" w:space="0" w:color="auto"/>
          </w:divBdr>
        </w:div>
        <w:div w:id="125778642">
          <w:marLeft w:val="0"/>
          <w:marRight w:val="0"/>
          <w:marTop w:val="0"/>
          <w:marBottom w:val="0"/>
          <w:divBdr>
            <w:top w:val="none" w:sz="0" w:space="0" w:color="auto"/>
            <w:left w:val="none" w:sz="0" w:space="0" w:color="auto"/>
            <w:bottom w:val="none" w:sz="0" w:space="0" w:color="auto"/>
            <w:right w:val="none" w:sz="0" w:space="0" w:color="auto"/>
          </w:divBdr>
        </w:div>
        <w:div w:id="281888445">
          <w:marLeft w:val="0"/>
          <w:marRight w:val="15384"/>
          <w:marTop w:val="0"/>
          <w:marBottom w:val="0"/>
          <w:divBdr>
            <w:top w:val="none" w:sz="0" w:space="0" w:color="auto"/>
            <w:left w:val="none" w:sz="0" w:space="0" w:color="auto"/>
            <w:bottom w:val="none" w:sz="0" w:space="0" w:color="auto"/>
            <w:right w:val="none" w:sz="0" w:space="0" w:color="auto"/>
          </w:divBdr>
        </w:div>
        <w:div w:id="1658879428">
          <w:marLeft w:val="0"/>
          <w:marRight w:val="15384"/>
          <w:marTop w:val="0"/>
          <w:marBottom w:val="0"/>
          <w:divBdr>
            <w:top w:val="none" w:sz="0" w:space="0" w:color="auto"/>
            <w:left w:val="none" w:sz="0" w:space="0" w:color="auto"/>
            <w:bottom w:val="none" w:sz="0" w:space="0" w:color="auto"/>
            <w:right w:val="none" w:sz="0" w:space="0" w:color="auto"/>
          </w:divBdr>
        </w:div>
        <w:div w:id="1840584106">
          <w:marLeft w:val="0"/>
          <w:marRight w:val="15384"/>
          <w:marTop w:val="0"/>
          <w:marBottom w:val="0"/>
          <w:divBdr>
            <w:top w:val="none" w:sz="0" w:space="0" w:color="auto"/>
            <w:left w:val="none" w:sz="0" w:space="0" w:color="auto"/>
            <w:bottom w:val="none" w:sz="0" w:space="0" w:color="auto"/>
            <w:right w:val="none" w:sz="0" w:space="0" w:color="auto"/>
          </w:divBdr>
        </w:div>
        <w:div w:id="427392120">
          <w:marLeft w:val="0"/>
          <w:marRight w:val="15384"/>
          <w:marTop w:val="0"/>
          <w:marBottom w:val="0"/>
          <w:divBdr>
            <w:top w:val="none" w:sz="0" w:space="0" w:color="auto"/>
            <w:left w:val="none" w:sz="0" w:space="0" w:color="auto"/>
            <w:bottom w:val="none" w:sz="0" w:space="0" w:color="auto"/>
            <w:right w:val="none" w:sz="0" w:space="0" w:color="auto"/>
          </w:divBdr>
        </w:div>
        <w:div w:id="627930752">
          <w:marLeft w:val="0"/>
          <w:marRight w:val="15384"/>
          <w:marTop w:val="0"/>
          <w:marBottom w:val="0"/>
          <w:divBdr>
            <w:top w:val="none" w:sz="0" w:space="0" w:color="auto"/>
            <w:left w:val="none" w:sz="0" w:space="0" w:color="auto"/>
            <w:bottom w:val="none" w:sz="0" w:space="0" w:color="auto"/>
            <w:right w:val="none" w:sz="0" w:space="0" w:color="auto"/>
          </w:divBdr>
        </w:div>
        <w:div w:id="995837047">
          <w:marLeft w:val="0"/>
          <w:marRight w:val="15384"/>
          <w:marTop w:val="0"/>
          <w:marBottom w:val="0"/>
          <w:divBdr>
            <w:top w:val="none" w:sz="0" w:space="0" w:color="auto"/>
            <w:left w:val="none" w:sz="0" w:space="0" w:color="auto"/>
            <w:bottom w:val="none" w:sz="0" w:space="0" w:color="auto"/>
            <w:right w:val="none" w:sz="0" w:space="0" w:color="auto"/>
          </w:divBdr>
        </w:div>
        <w:div w:id="377553242">
          <w:blockQuote w:val="1"/>
          <w:marLeft w:val="0"/>
          <w:marRight w:val="0"/>
          <w:marTop w:val="0"/>
          <w:marBottom w:val="0"/>
          <w:divBdr>
            <w:top w:val="none" w:sz="0" w:space="0" w:color="auto"/>
            <w:left w:val="none" w:sz="0" w:space="0" w:color="auto"/>
            <w:bottom w:val="none" w:sz="0" w:space="0" w:color="auto"/>
            <w:right w:val="none" w:sz="0" w:space="0" w:color="auto"/>
          </w:divBdr>
        </w:div>
        <w:div w:id="1925718061">
          <w:marLeft w:val="0"/>
          <w:marRight w:val="0"/>
          <w:marTop w:val="0"/>
          <w:marBottom w:val="0"/>
          <w:divBdr>
            <w:top w:val="none" w:sz="0" w:space="0" w:color="auto"/>
            <w:left w:val="none" w:sz="0" w:space="0" w:color="auto"/>
            <w:bottom w:val="none" w:sz="0" w:space="0" w:color="auto"/>
            <w:right w:val="none" w:sz="0" w:space="0" w:color="auto"/>
          </w:divBdr>
        </w:div>
        <w:div w:id="1787431488">
          <w:marLeft w:val="0"/>
          <w:marRight w:val="15384"/>
          <w:marTop w:val="0"/>
          <w:marBottom w:val="0"/>
          <w:divBdr>
            <w:top w:val="none" w:sz="0" w:space="0" w:color="auto"/>
            <w:left w:val="none" w:sz="0" w:space="0" w:color="auto"/>
            <w:bottom w:val="none" w:sz="0" w:space="0" w:color="auto"/>
            <w:right w:val="none" w:sz="0" w:space="0" w:color="auto"/>
          </w:divBdr>
        </w:div>
        <w:div w:id="906962117">
          <w:marLeft w:val="0"/>
          <w:marRight w:val="15384"/>
          <w:marTop w:val="0"/>
          <w:marBottom w:val="0"/>
          <w:divBdr>
            <w:top w:val="none" w:sz="0" w:space="0" w:color="auto"/>
            <w:left w:val="none" w:sz="0" w:space="0" w:color="auto"/>
            <w:bottom w:val="none" w:sz="0" w:space="0" w:color="auto"/>
            <w:right w:val="none" w:sz="0" w:space="0" w:color="auto"/>
          </w:divBdr>
        </w:div>
        <w:div w:id="739206792">
          <w:marLeft w:val="0"/>
          <w:marRight w:val="15384"/>
          <w:marTop w:val="0"/>
          <w:marBottom w:val="0"/>
          <w:divBdr>
            <w:top w:val="none" w:sz="0" w:space="0" w:color="auto"/>
            <w:left w:val="none" w:sz="0" w:space="0" w:color="auto"/>
            <w:bottom w:val="none" w:sz="0" w:space="0" w:color="auto"/>
            <w:right w:val="none" w:sz="0" w:space="0" w:color="auto"/>
          </w:divBdr>
        </w:div>
        <w:div w:id="688527294">
          <w:marLeft w:val="0"/>
          <w:marRight w:val="15384"/>
          <w:marTop w:val="0"/>
          <w:marBottom w:val="0"/>
          <w:divBdr>
            <w:top w:val="none" w:sz="0" w:space="0" w:color="auto"/>
            <w:left w:val="none" w:sz="0" w:space="0" w:color="auto"/>
            <w:bottom w:val="none" w:sz="0" w:space="0" w:color="auto"/>
            <w:right w:val="none" w:sz="0" w:space="0" w:color="auto"/>
          </w:divBdr>
        </w:div>
        <w:div w:id="1678847530">
          <w:blockQuote w:val="1"/>
          <w:marLeft w:val="0"/>
          <w:marRight w:val="0"/>
          <w:marTop w:val="0"/>
          <w:marBottom w:val="0"/>
          <w:divBdr>
            <w:top w:val="none" w:sz="0" w:space="0" w:color="auto"/>
            <w:left w:val="none" w:sz="0" w:space="0" w:color="auto"/>
            <w:bottom w:val="none" w:sz="0" w:space="0" w:color="auto"/>
            <w:right w:val="none" w:sz="0" w:space="0" w:color="auto"/>
          </w:divBdr>
        </w:div>
        <w:div w:id="427241700">
          <w:marLeft w:val="0"/>
          <w:marRight w:val="0"/>
          <w:marTop w:val="0"/>
          <w:marBottom w:val="0"/>
          <w:divBdr>
            <w:top w:val="none" w:sz="0" w:space="0" w:color="auto"/>
            <w:left w:val="none" w:sz="0" w:space="0" w:color="auto"/>
            <w:bottom w:val="none" w:sz="0" w:space="0" w:color="auto"/>
            <w:right w:val="none" w:sz="0" w:space="0" w:color="auto"/>
          </w:divBdr>
        </w:div>
        <w:div w:id="695011071">
          <w:marLeft w:val="0"/>
          <w:marRight w:val="15384"/>
          <w:marTop w:val="0"/>
          <w:marBottom w:val="0"/>
          <w:divBdr>
            <w:top w:val="none" w:sz="0" w:space="0" w:color="auto"/>
            <w:left w:val="none" w:sz="0" w:space="0" w:color="auto"/>
            <w:bottom w:val="none" w:sz="0" w:space="0" w:color="auto"/>
            <w:right w:val="none" w:sz="0" w:space="0" w:color="auto"/>
          </w:divBdr>
        </w:div>
        <w:div w:id="1573158239">
          <w:marLeft w:val="0"/>
          <w:marRight w:val="15384"/>
          <w:marTop w:val="0"/>
          <w:marBottom w:val="0"/>
          <w:divBdr>
            <w:top w:val="none" w:sz="0" w:space="0" w:color="auto"/>
            <w:left w:val="none" w:sz="0" w:space="0" w:color="auto"/>
            <w:bottom w:val="none" w:sz="0" w:space="0" w:color="auto"/>
            <w:right w:val="none" w:sz="0" w:space="0" w:color="auto"/>
          </w:divBdr>
        </w:div>
        <w:div w:id="1431582419">
          <w:marLeft w:val="0"/>
          <w:marRight w:val="15384"/>
          <w:marTop w:val="0"/>
          <w:marBottom w:val="0"/>
          <w:divBdr>
            <w:top w:val="none" w:sz="0" w:space="0" w:color="auto"/>
            <w:left w:val="none" w:sz="0" w:space="0" w:color="auto"/>
            <w:bottom w:val="none" w:sz="0" w:space="0" w:color="auto"/>
            <w:right w:val="none" w:sz="0" w:space="0" w:color="auto"/>
          </w:divBdr>
        </w:div>
        <w:div w:id="1690644856">
          <w:blockQuote w:val="1"/>
          <w:marLeft w:val="0"/>
          <w:marRight w:val="0"/>
          <w:marTop w:val="0"/>
          <w:marBottom w:val="0"/>
          <w:divBdr>
            <w:top w:val="none" w:sz="0" w:space="0" w:color="auto"/>
            <w:left w:val="none" w:sz="0" w:space="0" w:color="auto"/>
            <w:bottom w:val="none" w:sz="0" w:space="0" w:color="auto"/>
            <w:right w:val="none" w:sz="0" w:space="0" w:color="auto"/>
          </w:divBdr>
        </w:div>
        <w:div w:id="1862012918">
          <w:marLeft w:val="0"/>
          <w:marRight w:val="0"/>
          <w:marTop w:val="0"/>
          <w:marBottom w:val="0"/>
          <w:divBdr>
            <w:top w:val="none" w:sz="0" w:space="0" w:color="auto"/>
            <w:left w:val="none" w:sz="0" w:space="0" w:color="auto"/>
            <w:bottom w:val="none" w:sz="0" w:space="0" w:color="auto"/>
            <w:right w:val="none" w:sz="0" w:space="0" w:color="auto"/>
          </w:divBdr>
        </w:div>
        <w:div w:id="1803843586">
          <w:blockQuote w:val="1"/>
          <w:marLeft w:val="0"/>
          <w:marRight w:val="0"/>
          <w:marTop w:val="0"/>
          <w:marBottom w:val="0"/>
          <w:divBdr>
            <w:top w:val="none" w:sz="0" w:space="0" w:color="auto"/>
            <w:left w:val="none" w:sz="0" w:space="0" w:color="auto"/>
            <w:bottom w:val="none" w:sz="0" w:space="0" w:color="auto"/>
            <w:right w:val="none" w:sz="0" w:space="0" w:color="auto"/>
          </w:divBdr>
        </w:div>
        <w:div w:id="178617178">
          <w:marLeft w:val="0"/>
          <w:marRight w:val="15384"/>
          <w:marTop w:val="0"/>
          <w:marBottom w:val="0"/>
          <w:divBdr>
            <w:top w:val="none" w:sz="0" w:space="0" w:color="auto"/>
            <w:left w:val="none" w:sz="0" w:space="0" w:color="auto"/>
            <w:bottom w:val="none" w:sz="0" w:space="0" w:color="auto"/>
            <w:right w:val="none" w:sz="0" w:space="0" w:color="auto"/>
          </w:divBdr>
        </w:div>
        <w:div w:id="1636065567">
          <w:marLeft w:val="0"/>
          <w:marRight w:val="15384"/>
          <w:marTop w:val="0"/>
          <w:marBottom w:val="0"/>
          <w:divBdr>
            <w:top w:val="none" w:sz="0" w:space="0" w:color="auto"/>
            <w:left w:val="none" w:sz="0" w:space="0" w:color="auto"/>
            <w:bottom w:val="none" w:sz="0" w:space="0" w:color="auto"/>
            <w:right w:val="none" w:sz="0" w:space="0" w:color="auto"/>
          </w:divBdr>
        </w:div>
        <w:div w:id="317148790">
          <w:blockQuote w:val="1"/>
          <w:marLeft w:val="0"/>
          <w:marRight w:val="0"/>
          <w:marTop w:val="0"/>
          <w:marBottom w:val="0"/>
          <w:divBdr>
            <w:top w:val="none" w:sz="0" w:space="0" w:color="auto"/>
            <w:left w:val="none" w:sz="0" w:space="0" w:color="auto"/>
            <w:bottom w:val="none" w:sz="0" w:space="0" w:color="auto"/>
            <w:right w:val="none" w:sz="0" w:space="0" w:color="auto"/>
          </w:divBdr>
        </w:div>
        <w:div w:id="628560040">
          <w:marLeft w:val="0"/>
          <w:marRight w:val="0"/>
          <w:marTop w:val="0"/>
          <w:marBottom w:val="0"/>
          <w:divBdr>
            <w:top w:val="none" w:sz="0" w:space="0" w:color="auto"/>
            <w:left w:val="none" w:sz="0" w:space="0" w:color="auto"/>
            <w:bottom w:val="none" w:sz="0" w:space="0" w:color="auto"/>
            <w:right w:val="none" w:sz="0" w:space="0" w:color="auto"/>
          </w:divBdr>
        </w:div>
        <w:div w:id="367411365">
          <w:blockQuote w:val="1"/>
          <w:marLeft w:val="0"/>
          <w:marRight w:val="0"/>
          <w:marTop w:val="0"/>
          <w:marBottom w:val="0"/>
          <w:divBdr>
            <w:top w:val="none" w:sz="0" w:space="0" w:color="auto"/>
            <w:left w:val="none" w:sz="0" w:space="0" w:color="auto"/>
            <w:bottom w:val="none" w:sz="0" w:space="0" w:color="auto"/>
            <w:right w:val="none" w:sz="0" w:space="0" w:color="auto"/>
          </w:divBdr>
        </w:div>
        <w:div w:id="341009195">
          <w:marLeft w:val="0"/>
          <w:marRight w:val="15384"/>
          <w:marTop w:val="0"/>
          <w:marBottom w:val="0"/>
          <w:divBdr>
            <w:top w:val="none" w:sz="0" w:space="0" w:color="auto"/>
            <w:left w:val="none" w:sz="0" w:space="0" w:color="auto"/>
            <w:bottom w:val="none" w:sz="0" w:space="0" w:color="auto"/>
            <w:right w:val="none" w:sz="0" w:space="0" w:color="auto"/>
          </w:divBdr>
        </w:div>
        <w:div w:id="534465955">
          <w:marLeft w:val="0"/>
          <w:marRight w:val="15384"/>
          <w:marTop w:val="0"/>
          <w:marBottom w:val="0"/>
          <w:divBdr>
            <w:top w:val="none" w:sz="0" w:space="0" w:color="auto"/>
            <w:left w:val="none" w:sz="0" w:space="0" w:color="auto"/>
            <w:bottom w:val="none" w:sz="0" w:space="0" w:color="auto"/>
            <w:right w:val="none" w:sz="0" w:space="0" w:color="auto"/>
          </w:divBdr>
        </w:div>
        <w:div w:id="2059671106">
          <w:marLeft w:val="0"/>
          <w:marRight w:val="15384"/>
          <w:marTop w:val="0"/>
          <w:marBottom w:val="0"/>
          <w:divBdr>
            <w:top w:val="none" w:sz="0" w:space="0" w:color="auto"/>
            <w:left w:val="none" w:sz="0" w:space="0" w:color="auto"/>
            <w:bottom w:val="none" w:sz="0" w:space="0" w:color="auto"/>
            <w:right w:val="none" w:sz="0" w:space="0" w:color="auto"/>
          </w:divBdr>
        </w:div>
        <w:div w:id="1913855046">
          <w:marLeft w:val="0"/>
          <w:marRight w:val="15384"/>
          <w:marTop w:val="0"/>
          <w:marBottom w:val="0"/>
          <w:divBdr>
            <w:top w:val="none" w:sz="0" w:space="0" w:color="auto"/>
            <w:left w:val="none" w:sz="0" w:space="0" w:color="auto"/>
            <w:bottom w:val="none" w:sz="0" w:space="0" w:color="auto"/>
            <w:right w:val="none" w:sz="0" w:space="0" w:color="auto"/>
          </w:divBdr>
        </w:div>
        <w:div w:id="827089308">
          <w:blockQuote w:val="1"/>
          <w:marLeft w:val="0"/>
          <w:marRight w:val="0"/>
          <w:marTop w:val="0"/>
          <w:marBottom w:val="0"/>
          <w:divBdr>
            <w:top w:val="none" w:sz="0" w:space="0" w:color="auto"/>
            <w:left w:val="none" w:sz="0" w:space="0" w:color="auto"/>
            <w:bottom w:val="none" w:sz="0" w:space="0" w:color="auto"/>
            <w:right w:val="none" w:sz="0" w:space="0" w:color="auto"/>
          </w:divBdr>
        </w:div>
        <w:div w:id="1265848429">
          <w:marLeft w:val="0"/>
          <w:marRight w:val="0"/>
          <w:marTop w:val="0"/>
          <w:marBottom w:val="0"/>
          <w:divBdr>
            <w:top w:val="none" w:sz="0" w:space="0" w:color="auto"/>
            <w:left w:val="none" w:sz="0" w:space="0" w:color="auto"/>
            <w:bottom w:val="none" w:sz="0" w:space="0" w:color="auto"/>
            <w:right w:val="none" w:sz="0" w:space="0" w:color="auto"/>
          </w:divBdr>
        </w:div>
        <w:div w:id="2032797733">
          <w:blockQuote w:val="1"/>
          <w:marLeft w:val="0"/>
          <w:marRight w:val="0"/>
          <w:marTop w:val="0"/>
          <w:marBottom w:val="0"/>
          <w:divBdr>
            <w:top w:val="none" w:sz="0" w:space="0" w:color="auto"/>
            <w:left w:val="none" w:sz="0" w:space="0" w:color="auto"/>
            <w:bottom w:val="none" w:sz="0" w:space="0" w:color="auto"/>
            <w:right w:val="none" w:sz="0" w:space="0" w:color="auto"/>
          </w:divBdr>
        </w:div>
        <w:div w:id="2134866365">
          <w:marLeft w:val="0"/>
          <w:marRight w:val="15384"/>
          <w:marTop w:val="0"/>
          <w:marBottom w:val="0"/>
          <w:divBdr>
            <w:top w:val="none" w:sz="0" w:space="0" w:color="auto"/>
            <w:left w:val="none" w:sz="0" w:space="0" w:color="auto"/>
            <w:bottom w:val="none" w:sz="0" w:space="0" w:color="auto"/>
            <w:right w:val="none" w:sz="0" w:space="0" w:color="auto"/>
          </w:divBdr>
        </w:div>
        <w:div w:id="1853758961">
          <w:marLeft w:val="0"/>
          <w:marRight w:val="15384"/>
          <w:marTop w:val="0"/>
          <w:marBottom w:val="0"/>
          <w:divBdr>
            <w:top w:val="none" w:sz="0" w:space="0" w:color="auto"/>
            <w:left w:val="none" w:sz="0" w:space="0" w:color="auto"/>
            <w:bottom w:val="none" w:sz="0" w:space="0" w:color="auto"/>
            <w:right w:val="none" w:sz="0" w:space="0" w:color="auto"/>
          </w:divBdr>
        </w:div>
        <w:div w:id="1146513935">
          <w:marLeft w:val="0"/>
          <w:marRight w:val="15384"/>
          <w:marTop w:val="0"/>
          <w:marBottom w:val="0"/>
          <w:divBdr>
            <w:top w:val="none" w:sz="0" w:space="0" w:color="auto"/>
            <w:left w:val="none" w:sz="0" w:space="0" w:color="auto"/>
            <w:bottom w:val="none" w:sz="0" w:space="0" w:color="auto"/>
            <w:right w:val="none" w:sz="0" w:space="0" w:color="auto"/>
          </w:divBdr>
        </w:div>
        <w:div w:id="1492136963">
          <w:blockQuote w:val="1"/>
          <w:marLeft w:val="0"/>
          <w:marRight w:val="0"/>
          <w:marTop w:val="0"/>
          <w:marBottom w:val="0"/>
          <w:divBdr>
            <w:top w:val="none" w:sz="0" w:space="0" w:color="auto"/>
            <w:left w:val="none" w:sz="0" w:space="0" w:color="auto"/>
            <w:bottom w:val="none" w:sz="0" w:space="0" w:color="auto"/>
            <w:right w:val="none" w:sz="0" w:space="0" w:color="auto"/>
          </w:divBdr>
        </w:div>
        <w:div w:id="1651859471">
          <w:marLeft w:val="0"/>
          <w:marRight w:val="0"/>
          <w:marTop w:val="0"/>
          <w:marBottom w:val="0"/>
          <w:divBdr>
            <w:top w:val="none" w:sz="0" w:space="0" w:color="auto"/>
            <w:left w:val="none" w:sz="0" w:space="0" w:color="auto"/>
            <w:bottom w:val="none" w:sz="0" w:space="0" w:color="auto"/>
            <w:right w:val="none" w:sz="0" w:space="0" w:color="auto"/>
          </w:divBdr>
        </w:div>
        <w:div w:id="1259217945">
          <w:blockQuote w:val="1"/>
          <w:marLeft w:val="0"/>
          <w:marRight w:val="0"/>
          <w:marTop w:val="0"/>
          <w:marBottom w:val="0"/>
          <w:divBdr>
            <w:top w:val="none" w:sz="0" w:space="0" w:color="auto"/>
            <w:left w:val="none" w:sz="0" w:space="0" w:color="auto"/>
            <w:bottom w:val="none" w:sz="0" w:space="0" w:color="auto"/>
            <w:right w:val="none" w:sz="0" w:space="0" w:color="auto"/>
          </w:divBdr>
        </w:div>
        <w:div w:id="1778133976">
          <w:marLeft w:val="0"/>
          <w:marRight w:val="15384"/>
          <w:marTop w:val="0"/>
          <w:marBottom w:val="0"/>
          <w:divBdr>
            <w:top w:val="none" w:sz="0" w:space="0" w:color="auto"/>
            <w:left w:val="none" w:sz="0" w:space="0" w:color="auto"/>
            <w:bottom w:val="none" w:sz="0" w:space="0" w:color="auto"/>
            <w:right w:val="none" w:sz="0" w:space="0" w:color="auto"/>
          </w:divBdr>
        </w:div>
        <w:div w:id="288556296">
          <w:marLeft w:val="0"/>
          <w:marRight w:val="15384"/>
          <w:marTop w:val="0"/>
          <w:marBottom w:val="0"/>
          <w:divBdr>
            <w:top w:val="none" w:sz="0" w:space="0" w:color="auto"/>
            <w:left w:val="none" w:sz="0" w:space="0" w:color="auto"/>
            <w:bottom w:val="none" w:sz="0" w:space="0" w:color="auto"/>
            <w:right w:val="none" w:sz="0" w:space="0" w:color="auto"/>
          </w:divBdr>
        </w:div>
        <w:div w:id="376470094">
          <w:marLeft w:val="0"/>
          <w:marRight w:val="15384"/>
          <w:marTop w:val="0"/>
          <w:marBottom w:val="0"/>
          <w:divBdr>
            <w:top w:val="none" w:sz="0" w:space="0" w:color="auto"/>
            <w:left w:val="none" w:sz="0" w:space="0" w:color="auto"/>
            <w:bottom w:val="none" w:sz="0" w:space="0" w:color="auto"/>
            <w:right w:val="none" w:sz="0" w:space="0" w:color="auto"/>
          </w:divBdr>
        </w:div>
        <w:div w:id="752556247">
          <w:blockQuote w:val="1"/>
          <w:marLeft w:val="0"/>
          <w:marRight w:val="0"/>
          <w:marTop w:val="0"/>
          <w:marBottom w:val="0"/>
          <w:divBdr>
            <w:top w:val="none" w:sz="0" w:space="0" w:color="auto"/>
            <w:left w:val="none" w:sz="0" w:space="0" w:color="auto"/>
            <w:bottom w:val="none" w:sz="0" w:space="0" w:color="auto"/>
            <w:right w:val="none" w:sz="0" w:space="0" w:color="auto"/>
          </w:divBdr>
        </w:div>
        <w:div w:id="27419255">
          <w:marLeft w:val="0"/>
          <w:marRight w:val="0"/>
          <w:marTop w:val="0"/>
          <w:marBottom w:val="0"/>
          <w:divBdr>
            <w:top w:val="none" w:sz="0" w:space="0" w:color="auto"/>
            <w:left w:val="none" w:sz="0" w:space="0" w:color="auto"/>
            <w:bottom w:val="none" w:sz="0" w:space="0" w:color="auto"/>
            <w:right w:val="none" w:sz="0" w:space="0" w:color="auto"/>
          </w:divBdr>
        </w:div>
        <w:div w:id="407002689">
          <w:blockQuote w:val="1"/>
          <w:marLeft w:val="0"/>
          <w:marRight w:val="0"/>
          <w:marTop w:val="0"/>
          <w:marBottom w:val="0"/>
          <w:divBdr>
            <w:top w:val="none" w:sz="0" w:space="0" w:color="auto"/>
            <w:left w:val="none" w:sz="0" w:space="0" w:color="auto"/>
            <w:bottom w:val="none" w:sz="0" w:space="0" w:color="auto"/>
            <w:right w:val="none" w:sz="0" w:space="0" w:color="auto"/>
          </w:divBdr>
        </w:div>
        <w:div w:id="239217590">
          <w:marLeft w:val="0"/>
          <w:marRight w:val="15384"/>
          <w:marTop w:val="0"/>
          <w:marBottom w:val="0"/>
          <w:divBdr>
            <w:top w:val="none" w:sz="0" w:space="0" w:color="auto"/>
            <w:left w:val="none" w:sz="0" w:space="0" w:color="auto"/>
            <w:bottom w:val="none" w:sz="0" w:space="0" w:color="auto"/>
            <w:right w:val="none" w:sz="0" w:space="0" w:color="auto"/>
          </w:divBdr>
        </w:div>
        <w:div w:id="1937247192">
          <w:marLeft w:val="0"/>
          <w:marRight w:val="15384"/>
          <w:marTop w:val="0"/>
          <w:marBottom w:val="0"/>
          <w:divBdr>
            <w:top w:val="none" w:sz="0" w:space="0" w:color="auto"/>
            <w:left w:val="none" w:sz="0" w:space="0" w:color="auto"/>
            <w:bottom w:val="none" w:sz="0" w:space="0" w:color="auto"/>
            <w:right w:val="none" w:sz="0" w:space="0" w:color="auto"/>
          </w:divBdr>
        </w:div>
        <w:div w:id="1857885901">
          <w:blockQuote w:val="1"/>
          <w:marLeft w:val="0"/>
          <w:marRight w:val="0"/>
          <w:marTop w:val="0"/>
          <w:marBottom w:val="0"/>
          <w:divBdr>
            <w:top w:val="none" w:sz="0" w:space="0" w:color="auto"/>
            <w:left w:val="none" w:sz="0" w:space="0" w:color="auto"/>
            <w:bottom w:val="none" w:sz="0" w:space="0" w:color="auto"/>
            <w:right w:val="none" w:sz="0" w:space="0" w:color="auto"/>
          </w:divBdr>
        </w:div>
        <w:div w:id="1178885703">
          <w:marLeft w:val="0"/>
          <w:marRight w:val="0"/>
          <w:marTop w:val="0"/>
          <w:marBottom w:val="0"/>
          <w:divBdr>
            <w:top w:val="none" w:sz="0" w:space="0" w:color="auto"/>
            <w:left w:val="none" w:sz="0" w:space="0" w:color="auto"/>
            <w:bottom w:val="none" w:sz="0" w:space="0" w:color="auto"/>
            <w:right w:val="none" w:sz="0" w:space="0" w:color="auto"/>
          </w:divBdr>
        </w:div>
        <w:div w:id="1877236095">
          <w:marLeft w:val="0"/>
          <w:marRight w:val="15384"/>
          <w:marTop w:val="0"/>
          <w:marBottom w:val="0"/>
          <w:divBdr>
            <w:top w:val="none" w:sz="0" w:space="0" w:color="auto"/>
            <w:left w:val="none" w:sz="0" w:space="0" w:color="auto"/>
            <w:bottom w:val="none" w:sz="0" w:space="0" w:color="auto"/>
            <w:right w:val="none" w:sz="0" w:space="0" w:color="auto"/>
          </w:divBdr>
        </w:div>
        <w:div w:id="88284206">
          <w:marLeft w:val="0"/>
          <w:marRight w:val="15384"/>
          <w:marTop w:val="0"/>
          <w:marBottom w:val="0"/>
          <w:divBdr>
            <w:top w:val="none" w:sz="0" w:space="0" w:color="auto"/>
            <w:left w:val="none" w:sz="0" w:space="0" w:color="auto"/>
            <w:bottom w:val="none" w:sz="0" w:space="0" w:color="auto"/>
            <w:right w:val="none" w:sz="0" w:space="0" w:color="auto"/>
          </w:divBdr>
        </w:div>
        <w:div w:id="416556031">
          <w:marLeft w:val="0"/>
          <w:marRight w:val="15384"/>
          <w:marTop w:val="0"/>
          <w:marBottom w:val="0"/>
          <w:divBdr>
            <w:top w:val="none" w:sz="0" w:space="0" w:color="auto"/>
            <w:left w:val="none" w:sz="0" w:space="0" w:color="auto"/>
            <w:bottom w:val="none" w:sz="0" w:space="0" w:color="auto"/>
            <w:right w:val="none" w:sz="0" w:space="0" w:color="auto"/>
          </w:divBdr>
        </w:div>
        <w:div w:id="923995953">
          <w:marLeft w:val="0"/>
          <w:marRight w:val="15384"/>
          <w:marTop w:val="0"/>
          <w:marBottom w:val="0"/>
          <w:divBdr>
            <w:top w:val="none" w:sz="0" w:space="0" w:color="auto"/>
            <w:left w:val="none" w:sz="0" w:space="0" w:color="auto"/>
            <w:bottom w:val="none" w:sz="0" w:space="0" w:color="auto"/>
            <w:right w:val="none" w:sz="0" w:space="0" w:color="auto"/>
          </w:divBdr>
        </w:div>
        <w:div w:id="1726636636">
          <w:blockQuote w:val="1"/>
          <w:marLeft w:val="0"/>
          <w:marRight w:val="0"/>
          <w:marTop w:val="0"/>
          <w:marBottom w:val="0"/>
          <w:divBdr>
            <w:top w:val="none" w:sz="0" w:space="0" w:color="auto"/>
            <w:left w:val="none" w:sz="0" w:space="0" w:color="auto"/>
            <w:bottom w:val="none" w:sz="0" w:space="0" w:color="auto"/>
            <w:right w:val="none" w:sz="0" w:space="0" w:color="auto"/>
          </w:divBdr>
        </w:div>
        <w:div w:id="346947947">
          <w:marLeft w:val="0"/>
          <w:marRight w:val="0"/>
          <w:marTop w:val="0"/>
          <w:marBottom w:val="0"/>
          <w:divBdr>
            <w:top w:val="none" w:sz="0" w:space="0" w:color="auto"/>
            <w:left w:val="none" w:sz="0" w:space="0" w:color="auto"/>
            <w:bottom w:val="none" w:sz="0" w:space="0" w:color="auto"/>
            <w:right w:val="none" w:sz="0" w:space="0" w:color="auto"/>
          </w:divBdr>
        </w:div>
        <w:div w:id="1936160569">
          <w:marLeft w:val="0"/>
          <w:marRight w:val="15384"/>
          <w:marTop w:val="0"/>
          <w:marBottom w:val="0"/>
          <w:divBdr>
            <w:top w:val="none" w:sz="0" w:space="0" w:color="auto"/>
            <w:left w:val="none" w:sz="0" w:space="0" w:color="auto"/>
            <w:bottom w:val="none" w:sz="0" w:space="0" w:color="auto"/>
            <w:right w:val="none" w:sz="0" w:space="0" w:color="auto"/>
          </w:divBdr>
        </w:div>
        <w:div w:id="1838231652">
          <w:marLeft w:val="0"/>
          <w:marRight w:val="15384"/>
          <w:marTop w:val="0"/>
          <w:marBottom w:val="0"/>
          <w:divBdr>
            <w:top w:val="none" w:sz="0" w:space="0" w:color="auto"/>
            <w:left w:val="none" w:sz="0" w:space="0" w:color="auto"/>
            <w:bottom w:val="none" w:sz="0" w:space="0" w:color="auto"/>
            <w:right w:val="none" w:sz="0" w:space="0" w:color="auto"/>
          </w:divBdr>
        </w:div>
        <w:div w:id="362022482">
          <w:marLeft w:val="0"/>
          <w:marRight w:val="15384"/>
          <w:marTop w:val="0"/>
          <w:marBottom w:val="0"/>
          <w:divBdr>
            <w:top w:val="none" w:sz="0" w:space="0" w:color="auto"/>
            <w:left w:val="none" w:sz="0" w:space="0" w:color="auto"/>
            <w:bottom w:val="none" w:sz="0" w:space="0" w:color="auto"/>
            <w:right w:val="none" w:sz="0" w:space="0" w:color="auto"/>
          </w:divBdr>
        </w:div>
        <w:div w:id="50619130">
          <w:blockQuote w:val="1"/>
          <w:marLeft w:val="0"/>
          <w:marRight w:val="0"/>
          <w:marTop w:val="0"/>
          <w:marBottom w:val="0"/>
          <w:divBdr>
            <w:top w:val="none" w:sz="0" w:space="0" w:color="auto"/>
            <w:left w:val="none" w:sz="0" w:space="0" w:color="auto"/>
            <w:bottom w:val="none" w:sz="0" w:space="0" w:color="auto"/>
            <w:right w:val="none" w:sz="0" w:space="0" w:color="auto"/>
          </w:divBdr>
        </w:div>
        <w:div w:id="1098865998">
          <w:marLeft w:val="0"/>
          <w:marRight w:val="0"/>
          <w:marTop w:val="0"/>
          <w:marBottom w:val="0"/>
          <w:divBdr>
            <w:top w:val="none" w:sz="0" w:space="0" w:color="auto"/>
            <w:left w:val="none" w:sz="0" w:space="0" w:color="auto"/>
            <w:bottom w:val="none" w:sz="0" w:space="0" w:color="auto"/>
            <w:right w:val="none" w:sz="0" w:space="0" w:color="auto"/>
          </w:divBdr>
        </w:div>
        <w:div w:id="363024165">
          <w:blockQuote w:val="1"/>
          <w:marLeft w:val="0"/>
          <w:marRight w:val="0"/>
          <w:marTop w:val="0"/>
          <w:marBottom w:val="0"/>
          <w:divBdr>
            <w:top w:val="none" w:sz="0" w:space="0" w:color="auto"/>
            <w:left w:val="none" w:sz="0" w:space="0" w:color="auto"/>
            <w:bottom w:val="none" w:sz="0" w:space="0" w:color="auto"/>
            <w:right w:val="none" w:sz="0" w:space="0" w:color="auto"/>
          </w:divBdr>
        </w:div>
        <w:div w:id="1639872514">
          <w:marLeft w:val="0"/>
          <w:marRight w:val="15384"/>
          <w:marTop w:val="0"/>
          <w:marBottom w:val="0"/>
          <w:divBdr>
            <w:top w:val="none" w:sz="0" w:space="0" w:color="auto"/>
            <w:left w:val="none" w:sz="0" w:space="0" w:color="auto"/>
            <w:bottom w:val="none" w:sz="0" w:space="0" w:color="auto"/>
            <w:right w:val="none" w:sz="0" w:space="0" w:color="auto"/>
          </w:divBdr>
        </w:div>
        <w:div w:id="597368769">
          <w:marLeft w:val="0"/>
          <w:marRight w:val="15384"/>
          <w:marTop w:val="0"/>
          <w:marBottom w:val="0"/>
          <w:divBdr>
            <w:top w:val="none" w:sz="0" w:space="0" w:color="auto"/>
            <w:left w:val="none" w:sz="0" w:space="0" w:color="auto"/>
            <w:bottom w:val="none" w:sz="0" w:space="0" w:color="auto"/>
            <w:right w:val="none" w:sz="0" w:space="0" w:color="auto"/>
          </w:divBdr>
        </w:div>
        <w:div w:id="1267926822">
          <w:blockQuote w:val="1"/>
          <w:marLeft w:val="0"/>
          <w:marRight w:val="0"/>
          <w:marTop w:val="0"/>
          <w:marBottom w:val="0"/>
          <w:divBdr>
            <w:top w:val="none" w:sz="0" w:space="0" w:color="auto"/>
            <w:left w:val="none" w:sz="0" w:space="0" w:color="auto"/>
            <w:bottom w:val="none" w:sz="0" w:space="0" w:color="auto"/>
            <w:right w:val="none" w:sz="0" w:space="0" w:color="auto"/>
          </w:divBdr>
        </w:div>
        <w:div w:id="1124890062">
          <w:marLeft w:val="0"/>
          <w:marRight w:val="0"/>
          <w:marTop w:val="0"/>
          <w:marBottom w:val="0"/>
          <w:divBdr>
            <w:top w:val="none" w:sz="0" w:space="0" w:color="auto"/>
            <w:left w:val="none" w:sz="0" w:space="0" w:color="auto"/>
            <w:bottom w:val="none" w:sz="0" w:space="0" w:color="auto"/>
            <w:right w:val="none" w:sz="0" w:space="0" w:color="auto"/>
          </w:divBdr>
        </w:div>
        <w:div w:id="475798203">
          <w:blockQuote w:val="1"/>
          <w:marLeft w:val="0"/>
          <w:marRight w:val="0"/>
          <w:marTop w:val="0"/>
          <w:marBottom w:val="0"/>
          <w:divBdr>
            <w:top w:val="none" w:sz="0" w:space="0" w:color="auto"/>
            <w:left w:val="none" w:sz="0" w:space="0" w:color="auto"/>
            <w:bottom w:val="none" w:sz="0" w:space="0" w:color="auto"/>
            <w:right w:val="none" w:sz="0" w:space="0" w:color="auto"/>
          </w:divBdr>
        </w:div>
        <w:div w:id="1965963755">
          <w:marLeft w:val="0"/>
          <w:marRight w:val="15384"/>
          <w:marTop w:val="0"/>
          <w:marBottom w:val="0"/>
          <w:divBdr>
            <w:top w:val="none" w:sz="0" w:space="0" w:color="auto"/>
            <w:left w:val="none" w:sz="0" w:space="0" w:color="auto"/>
            <w:bottom w:val="none" w:sz="0" w:space="0" w:color="auto"/>
            <w:right w:val="none" w:sz="0" w:space="0" w:color="auto"/>
          </w:divBdr>
        </w:div>
        <w:div w:id="131334495">
          <w:marLeft w:val="0"/>
          <w:marRight w:val="15384"/>
          <w:marTop w:val="0"/>
          <w:marBottom w:val="0"/>
          <w:divBdr>
            <w:top w:val="none" w:sz="0" w:space="0" w:color="auto"/>
            <w:left w:val="none" w:sz="0" w:space="0" w:color="auto"/>
            <w:bottom w:val="none" w:sz="0" w:space="0" w:color="auto"/>
            <w:right w:val="none" w:sz="0" w:space="0" w:color="auto"/>
          </w:divBdr>
        </w:div>
        <w:div w:id="467288572">
          <w:blockQuote w:val="1"/>
          <w:marLeft w:val="0"/>
          <w:marRight w:val="0"/>
          <w:marTop w:val="0"/>
          <w:marBottom w:val="0"/>
          <w:divBdr>
            <w:top w:val="none" w:sz="0" w:space="0" w:color="auto"/>
            <w:left w:val="none" w:sz="0" w:space="0" w:color="auto"/>
            <w:bottom w:val="none" w:sz="0" w:space="0" w:color="auto"/>
            <w:right w:val="none" w:sz="0" w:space="0" w:color="auto"/>
          </w:divBdr>
        </w:div>
        <w:div w:id="84697099">
          <w:marLeft w:val="0"/>
          <w:marRight w:val="0"/>
          <w:marTop w:val="0"/>
          <w:marBottom w:val="0"/>
          <w:divBdr>
            <w:top w:val="none" w:sz="0" w:space="0" w:color="auto"/>
            <w:left w:val="none" w:sz="0" w:space="0" w:color="auto"/>
            <w:bottom w:val="none" w:sz="0" w:space="0" w:color="auto"/>
            <w:right w:val="none" w:sz="0" w:space="0" w:color="auto"/>
          </w:divBdr>
        </w:div>
        <w:div w:id="1011108400">
          <w:blockQuote w:val="1"/>
          <w:marLeft w:val="0"/>
          <w:marRight w:val="0"/>
          <w:marTop w:val="0"/>
          <w:marBottom w:val="0"/>
          <w:divBdr>
            <w:top w:val="none" w:sz="0" w:space="0" w:color="auto"/>
            <w:left w:val="none" w:sz="0" w:space="0" w:color="auto"/>
            <w:bottom w:val="none" w:sz="0" w:space="0" w:color="auto"/>
            <w:right w:val="none" w:sz="0" w:space="0" w:color="auto"/>
          </w:divBdr>
        </w:div>
        <w:div w:id="527986739">
          <w:marLeft w:val="0"/>
          <w:marRight w:val="15384"/>
          <w:marTop w:val="0"/>
          <w:marBottom w:val="0"/>
          <w:divBdr>
            <w:top w:val="none" w:sz="0" w:space="0" w:color="auto"/>
            <w:left w:val="none" w:sz="0" w:space="0" w:color="auto"/>
            <w:bottom w:val="none" w:sz="0" w:space="0" w:color="auto"/>
            <w:right w:val="none" w:sz="0" w:space="0" w:color="auto"/>
          </w:divBdr>
        </w:div>
        <w:div w:id="239369471">
          <w:marLeft w:val="0"/>
          <w:marRight w:val="15384"/>
          <w:marTop w:val="0"/>
          <w:marBottom w:val="0"/>
          <w:divBdr>
            <w:top w:val="none" w:sz="0" w:space="0" w:color="auto"/>
            <w:left w:val="none" w:sz="0" w:space="0" w:color="auto"/>
            <w:bottom w:val="none" w:sz="0" w:space="0" w:color="auto"/>
            <w:right w:val="none" w:sz="0" w:space="0" w:color="auto"/>
          </w:divBdr>
        </w:div>
        <w:div w:id="1873111481">
          <w:blockQuote w:val="1"/>
          <w:marLeft w:val="0"/>
          <w:marRight w:val="0"/>
          <w:marTop w:val="0"/>
          <w:marBottom w:val="0"/>
          <w:divBdr>
            <w:top w:val="none" w:sz="0" w:space="0" w:color="auto"/>
            <w:left w:val="none" w:sz="0" w:space="0" w:color="auto"/>
            <w:bottom w:val="none" w:sz="0" w:space="0" w:color="auto"/>
            <w:right w:val="none" w:sz="0" w:space="0" w:color="auto"/>
          </w:divBdr>
        </w:div>
        <w:div w:id="1957591158">
          <w:marLeft w:val="0"/>
          <w:marRight w:val="0"/>
          <w:marTop w:val="0"/>
          <w:marBottom w:val="0"/>
          <w:divBdr>
            <w:top w:val="none" w:sz="0" w:space="0" w:color="auto"/>
            <w:left w:val="none" w:sz="0" w:space="0" w:color="auto"/>
            <w:bottom w:val="none" w:sz="0" w:space="0" w:color="auto"/>
            <w:right w:val="none" w:sz="0" w:space="0" w:color="auto"/>
          </w:divBdr>
        </w:div>
        <w:div w:id="2132282662">
          <w:marLeft w:val="0"/>
          <w:marRight w:val="15384"/>
          <w:marTop w:val="0"/>
          <w:marBottom w:val="0"/>
          <w:divBdr>
            <w:top w:val="none" w:sz="0" w:space="0" w:color="auto"/>
            <w:left w:val="none" w:sz="0" w:space="0" w:color="auto"/>
            <w:bottom w:val="none" w:sz="0" w:space="0" w:color="auto"/>
            <w:right w:val="none" w:sz="0" w:space="0" w:color="auto"/>
          </w:divBdr>
        </w:div>
        <w:div w:id="1735738433">
          <w:marLeft w:val="0"/>
          <w:marRight w:val="15384"/>
          <w:marTop w:val="0"/>
          <w:marBottom w:val="0"/>
          <w:divBdr>
            <w:top w:val="none" w:sz="0" w:space="0" w:color="auto"/>
            <w:left w:val="none" w:sz="0" w:space="0" w:color="auto"/>
            <w:bottom w:val="none" w:sz="0" w:space="0" w:color="auto"/>
            <w:right w:val="none" w:sz="0" w:space="0" w:color="auto"/>
          </w:divBdr>
        </w:div>
        <w:div w:id="465007958">
          <w:marLeft w:val="0"/>
          <w:marRight w:val="15384"/>
          <w:marTop w:val="0"/>
          <w:marBottom w:val="0"/>
          <w:divBdr>
            <w:top w:val="none" w:sz="0" w:space="0" w:color="auto"/>
            <w:left w:val="none" w:sz="0" w:space="0" w:color="auto"/>
            <w:bottom w:val="none" w:sz="0" w:space="0" w:color="auto"/>
            <w:right w:val="none" w:sz="0" w:space="0" w:color="auto"/>
          </w:divBdr>
        </w:div>
        <w:div w:id="252707044">
          <w:marLeft w:val="0"/>
          <w:marRight w:val="15384"/>
          <w:marTop w:val="0"/>
          <w:marBottom w:val="0"/>
          <w:divBdr>
            <w:top w:val="none" w:sz="0" w:space="0" w:color="auto"/>
            <w:left w:val="none" w:sz="0" w:space="0" w:color="auto"/>
            <w:bottom w:val="none" w:sz="0" w:space="0" w:color="auto"/>
            <w:right w:val="none" w:sz="0" w:space="0" w:color="auto"/>
          </w:divBdr>
        </w:div>
        <w:div w:id="870998557">
          <w:blockQuote w:val="1"/>
          <w:marLeft w:val="0"/>
          <w:marRight w:val="0"/>
          <w:marTop w:val="0"/>
          <w:marBottom w:val="0"/>
          <w:divBdr>
            <w:top w:val="none" w:sz="0" w:space="0" w:color="auto"/>
            <w:left w:val="none" w:sz="0" w:space="0" w:color="auto"/>
            <w:bottom w:val="none" w:sz="0" w:space="0" w:color="auto"/>
            <w:right w:val="none" w:sz="0" w:space="0" w:color="auto"/>
          </w:divBdr>
        </w:div>
        <w:div w:id="210767808">
          <w:marLeft w:val="0"/>
          <w:marRight w:val="0"/>
          <w:marTop w:val="0"/>
          <w:marBottom w:val="0"/>
          <w:divBdr>
            <w:top w:val="none" w:sz="0" w:space="0" w:color="auto"/>
            <w:left w:val="none" w:sz="0" w:space="0" w:color="auto"/>
            <w:bottom w:val="none" w:sz="0" w:space="0" w:color="auto"/>
            <w:right w:val="none" w:sz="0" w:space="0" w:color="auto"/>
          </w:divBdr>
        </w:div>
        <w:div w:id="964233769">
          <w:marLeft w:val="0"/>
          <w:marRight w:val="15384"/>
          <w:marTop w:val="0"/>
          <w:marBottom w:val="0"/>
          <w:divBdr>
            <w:top w:val="none" w:sz="0" w:space="0" w:color="auto"/>
            <w:left w:val="none" w:sz="0" w:space="0" w:color="auto"/>
            <w:bottom w:val="none" w:sz="0" w:space="0" w:color="auto"/>
            <w:right w:val="none" w:sz="0" w:space="0" w:color="auto"/>
          </w:divBdr>
        </w:div>
        <w:div w:id="1633293670">
          <w:marLeft w:val="0"/>
          <w:marRight w:val="15384"/>
          <w:marTop w:val="0"/>
          <w:marBottom w:val="0"/>
          <w:divBdr>
            <w:top w:val="none" w:sz="0" w:space="0" w:color="auto"/>
            <w:left w:val="none" w:sz="0" w:space="0" w:color="auto"/>
            <w:bottom w:val="none" w:sz="0" w:space="0" w:color="auto"/>
            <w:right w:val="none" w:sz="0" w:space="0" w:color="auto"/>
          </w:divBdr>
        </w:div>
        <w:div w:id="121308396">
          <w:marLeft w:val="0"/>
          <w:marRight w:val="15384"/>
          <w:marTop w:val="0"/>
          <w:marBottom w:val="0"/>
          <w:divBdr>
            <w:top w:val="none" w:sz="0" w:space="0" w:color="auto"/>
            <w:left w:val="none" w:sz="0" w:space="0" w:color="auto"/>
            <w:bottom w:val="none" w:sz="0" w:space="0" w:color="auto"/>
            <w:right w:val="none" w:sz="0" w:space="0" w:color="auto"/>
          </w:divBdr>
        </w:div>
        <w:div w:id="1237400790">
          <w:blockQuote w:val="1"/>
          <w:marLeft w:val="0"/>
          <w:marRight w:val="0"/>
          <w:marTop w:val="0"/>
          <w:marBottom w:val="0"/>
          <w:divBdr>
            <w:top w:val="none" w:sz="0" w:space="0" w:color="auto"/>
            <w:left w:val="none" w:sz="0" w:space="0" w:color="auto"/>
            <w:bottom w:val="none" w:sz="0" w:space="0" w:color="auto"/>
            <w:right w:val="none" w:sz="0" w:space="0" w:color="auto"/>
          </w:divBdr>
        </w:div>
        <w:div w:id="1800685537">
          <w:marLeft w:val="0"/>
          <w:marRight w:val="0"/>
          <w:marTop w:val="0"/>
          <w:marBottom w:val="0"/>
          <w:divBdr>
            <w:top w:val="none" w:sz="0" w:space="0" w:color="auto"/>
            <w:left w:val="none" w:sz="0" w:space="0" w:color="auto"/>
            <w:bottom w:val="none" w:sz="0" w:space="0" w:color="auto"/>
            <w:right w:val="none" w:sz="0" w:space="0" w:color="auto"/>
          </w:divBdr>
        </w:div>
        <w:div w:id="422649576">
          <w:marLeft w:val="0"/>
          <w:marRight w:val="15384"/>
          <w:marTop w:val="0"/>
          <w:marBottom w:val="0"/>
          <w:divBdr>
            <w:top w:val="none" w:sz="0" w:space="0" w:color="auto"/>
            <w:left w:val="none" w:sz="0" w:space="0" w:color="auto"/>
            <w:bottom w:val="none" w:sz="0" w:space="0" w:color="auto"/>
            <w:right w:val="none" w:sz="0" w:space="0" w:color="auto"/>
          </w:divBdr>
        </w:div>
        <w:div w:id="1209535801">
          <w:marLeft w:val="0"/>
          <w:marRight w:val="15384"/>
          <w:marTop w:val="0"/>
          <w:marBottom w:val="0"/>
          <w:divBdr>
            <w:top w:val="none" w:sz="0" w:space="0" w:color="auto"/>
            <w:left w:val="none" w:sz="0" w:space="0" w:color="auto"/>
            <w:bottom w:val="none" w:sz="0" w:space="0" w:color="auto"/>
            <w:right w:val="none" w:sz="0" w:space="0" w:color="auto"/>
          </w:divBdr>
        </w:div>
        <w:div w:id="1499151990">
          <w:blockQuote w:val="1"/>
          <w:marLeft w:val="0"/>
          <w:marRight w:val="0"/>
          <w:marTop w:val="0"/>
          <w:marBottom w:val="0"/>
          <w:divBdr>
            <w:top w:val="none" w:sz="0" w:space="0" w:color="auto"/>
            <w:left w:val="none" w:sz="0" w:space="0" w:color="auto"/>
            <w:bottom w:val="none" w:sz="0" w:space="0" w:color="auto"/>
            <w:right w:val="none" w:sz="0" w:space="0" w:color="auto"/>
          </w:divBdr>
        </w:div>
        <w:div w:id="1478453538">
          <w:marLeft w:val="0"/>
          <w:marRight w:val="0"/>
          <w:marTop w:val="0"/>
          <w:marBottom w:val="0"/>
          <w:divBdr>
            <w:top w:val="none" w:sz="0" w:space="0" w:color="auto"/>
            <w:left w:val="none" w:sz="0" w:space="0" w:color="auto"/>
            <w:bottom w:val="none" w:sz="0" w:space="0" w:color="auto"/>
            <w:right w:val="none" w:sz="0" w:space="0" w:color="auto"/>
          </w:divBdr>
        </w:div>
        <w:div w:id="1532181365">
          <w:marLeft w:val="0"/>
          <w:marRight w:val="15384"/>
          <w:marTop w:val="0"/>
          <w:marBottom w:val="0"/>
          <w:divBdr>
            <w:top w:val="none" w:sz="0" w:space="0" w:color="auto"/>
            <w:left w:val="none" w:sz="0" w:space="0" w:color="auto"/>
            <w:bottom w:val="none" w:sz="0" w:space="0" w:color="auto"/>
            <w:right w:val="none" w:sz="0" w:space="0" w:color="auto"/>
          </w:divBdr>
        </w:div>
        <w:div w:id="357779362">
          <w:marLeft w:val="0"/>
          <w:marRight w:val="15384"/>
          <w:marTop w:val="0"/>
          <w:marBottom w:val="0"/>
          <w:divBdr>
            <w:top w:val="none" w:sz="0" w:space="0" w:color="auto"/>
            <w:left w:val="none" w:sz="0" w:space="0" w:color="auto"/>
            <w:bottom w:val="none" w:sz="0" w:space="0" w:color="auto"/>
            <w:right w:val="none" w:sz="0" w:space="0" w:color="auto"/>
          </w:divBdr>
        </w:div>
        <w:div w:id="1009454314">
          <w:blockQuote w:val="1"/>
          <w:marLeft w:val="0"/>
          <w:marRight w:val="0"/>
          <w:marTop w:val="0"/>
          <w:marBottom w:val="0"/>
          <w:divBdr>
            <w:top w:val="none" w:sz="0" w:space="0" w:color="auto"/>
            <w:left w:val="none" w:sz="0" w:space="0" w:color="auto"/>
            <w:bottom w:val="none" w:sz="0" w:space="0" w:color="auto"/>
            <w:right w:val="none" w:sz="0" w:space="0" w:color="auto"/>
          </w:divBdr>
        </w:div>
        <w:div w:id="2007702801">
          <w:marLeft w:val="0"/>
          <w:marRight w:val="0"/>
          <w:marTop w:val="0"/>
          <w:marBottom w:val="0"/>
          <w:divBdr>
            <w:top w:val="none" w:sz="0" w:space="0" w:color="auto"/>
            <w:left w:val="none" w:sz="0" w:space="0" w:color="auto"/>
            <w:bottom w:val="none" w:sz="0" w:space="0" w:color="auto"/>
            <w:right w:val="none" w:sz="0" w:space="0" w:color="auto"/>
          </w:divBdr>
        </w:div>
        <w:div w:id="416098933">
          <w:blockQuote w:val="1"/>
          <w:marLeft w:val="0"/>
          <w:marRight w:val="0"/>
          <w:marTop w:val="0"/>
          <w:marBottom w:val="0"/>
          <w:divBdr>
            <w:top w:val="none" w:sz="0" w:space="0" w:color="auto"/>
            <w:left w:val="none" w:sz="0" w:space="0" w:color="auto"/>
            <w:bottom w:val="none" w:sz="0" w:space="0" w:color="auto"/>
            <w:right w:val="none" w:sz="0" w:space="0" w:color="auto"/>
          </w:divBdr>
        </w:div>
        <w:div w:id="1713456003">
          <w:marLeft w:val="0"/>
          <w:marRight w:val="15384"/>
          <w:marTop w:val="0"/>
          <w:marBottom w:val="0"/>
          <w:divBdr>
            <w:top w:val="none" w:sz="0" w:space="0" w:color="auto"/>
            <w:left w:val="none" w:sz="0" w:space="0" w:color="auto"/>
            <w:bottom w:val="none" w:sz="0" w:space="0" w:color="auto"/>
            <w:right w:val="none" w:sz="0" w:space="0" w:color="auto"/>
          </w:divBdr>
        </w:div>
        <w:div w:id="214120924">
          <w:marLeft w:val="0"/>
          <w:marRight w:val="15384"/>
          <w:marTop w:val="0"/>
          <w:marBottom w:val="0"/>
          <w:divBdr>
            <w:top w:val="none" w:sz="0" w:space="0" w:color="auto"/>
            <w:left w:val="none" w:sz="0" w:space="0" w:color="auto"/>
            <w:bottom w:val="none" w:sz="0" w:space="0" w:color="auto"/>
            <w:right w:val="none" w:sz="0" w:space="0" w:color="auto"/>
          </w:divBdr>
        </w:div>
        <w:div w:id="1298948136">
          <w:blockQuote w:val="1"/>
          <w:marLeft w:val="0"/>
          <w:marRight w:val="0"/>
          <w:marTop w:val="0"/>
          <w:marBottom w:val="0"/>
          <w:divBdr>
            <w:top w:val="none" w:sz="0" w:space="0" w:color="auto"/>
            <w:left w:val="none" w:sz="0" w:space="0" w:color="auto"/>
            <w:bottom w:val="none" w:sz="0" w:space="0" w:color="auto"/>
            <w:right w:val="none" w:sz="0" w:space="0" w:color="auto"/>
          </w:divBdr>
        </w:div>
        <w:div w:id="1911378571">
          <w:marLeft w:val="0"/>
          <w:marRight w:val="0"/>
          <w:marTop w:val="0"/>
          <w:marBottom w:val="0"/>
          <w:divBdr>
            <w:top w:val="none" w:sz="0" w:space="0" w:color="auto"/>
            <w:left w:val="none" w:sz="0" w:space="0" w:color="auto"/>
            <w:bottom w:val="none" w:sz="0" w:space="0" w:color="auto"/>
            <w:right w:val="none" w:sz="0" w:space="0" w:color="auto"/>
          </w:divBdr>
        </w:div>
        <w:div w:id="860122651">
          <w:marLeft w:val="0"/>
          <w:marRight w:val="15384"/>
          <w:marTop w:val="0"/>
          <w:marBottom w:val="0"/>
          <w:divBdr>
            <w:top w:val="none" w:sz="0" w:space="0" w:color="auto"/>
            <w:left w:val="none" w:sz="0" w:space="0" w:color="auto"/>
            <w:bottom w:val="none" w:sz="0" w:space="0" w:color="auto"/>
            <w:right w:val="none" w:sz="0" w:space="0" w:color="auto"/>
          </w:divBdr>
        </w:div>
        <w:div w:id="666132303">
          <w:marLeft w:val="0"/>
          <w:marRight w:val="15384"/>
          <w:marTop w:val="0"/>
          <w:marBottom w:val="0"/>
          <w:divBdr>
            <w:top w:val="none" w:sz="0" w:space="0" w:color="auto"/>
            <w:left w:val="none" w:sz="0" w:space="0" w:color="auto"/>
            <w:bottom w:val="none" w:sz="0" w:space="0" w:color="auto"/>
            <w:right w:val="none" w:sz="0" w:space="0" w:color="auto"/>
          </w:divBdr>
        </w:div>
        <w:div w:id="2001424346">
          <w:marLeft w:val="0"/>
          <w:marRight w:val="15384"/>
          <w:marTop w:val="0"/>
          <w:marBottom w:val="0"/>
          <w:divBdr>
            <w:top w:val="none" w:sz="0" w:space="0" w:color="auto"/>
            <w:left w:val="none" w:sz="0" w:space="0" w:color="auto"/>
            <w:bottom w:val="none" w:sz="0" w:space="0" w:color="auto"/>
            <w:right w:val="none" w:sz="0" w:space="0" w:color="auto"/>
          </w:divBdr>
        </w:div>
        <w:div w:id="1802768420">
          <w:marLeft w:val="0"/>
          <w:marRight w:val="15384"/>
          <w:marTop w:val="0"/>
          <w:marBottom w:val="0"/>
          <w:divBdr>
            <w:top w:val="none" w:sz="0" w:space="0" w:color="auto"/>
            <w:left w:val="none" w:sz="0" w:space="0" w:color="auto"/>
            <w:bottom w:val="none" w:sz="0" w:space="0" w:color="auto"/>
            <w:right w:val="none" w:sz="0" w:space="0" w:color="auto"/>
          </w:divBdr>
        </w:div>
        <w:div w:id="1193180466">
          <w:blockQuote w:val="1"/>
          <w:marLeft w:val="0"/>
          <w:marRight w:val="0"/>
          <w:marTop w:val="0"/>
          <w:marBottom w:val="0"/>
          <w:divBdr>
            <w:top w:val="none" w:sz="0" w:space="0" w:color="auto"/>
            <w:left w:val="none" w:sz="0" w:space="0" w:color="auto"/>
            <w:bottom w:val="none" w:sz="0" w:space="0" w:color="auto"/>
            <w:right w:val="none" w:sz="0" w:space="0" w:color="auto"/>
          </w:divBdr>
        </w:div>
        <w:div w:id="611939636">
          <w:marLeft w:val="0"/>
          <w:marRight w:val="0"/>
          <w:marTop w:val="0"/>
          <w:marBottom w:val="0"/>
          <w:divBdr>
            <w:top w:val="none" w:sz="0" w:space="0" w:color="auto"/>
            <w:left w:val="none" w:sz="0" w:space="0" w:color="auto"/>
            <w:bottom w:val="none" w:sz="0" w:space="0" w:color="auto"/>
            <w:right w:val="none" w:sz="0" w:space="0" w:color="auto"/>
          </w:divBdr>
        </w:div>
        <w:div w:id="1891578206">
          <w:marLeft w:val="0"/>
          <w:marRight w:val="15384"/>
          <w:marTop w:val="0"/>
          <w:marBottom w:val="0"/>
          <w:divBdr>
            <w:top w:val="none" w:sz="0" w:space="0" w:color="auto"/>
            <w:left w:val="none" w:sz="0" w:space="0" w:color="auto"/>
            <w:bottom w:val="none" w:sz="0" w:space="0" w:color="auto"/>
            <w:right w:val="none" w:sz="0" w:space="0" w:color="auto"/>
          </w:divBdr>
        </w:div>
        <w:div w:id="1826625825">
          <w:marLeft w:val="0"/>
          <w:marRight w:val="15384"/>
          <w:marTop w:val="0"/>
          <w:marBottom w:val="0"/>
          <w:divBdr>
            <w:top w:val="none" w:sz="0" w:space="0" w:color="auto"/>
            <w:left w:val="none" w:sz="0" w:space="0" w:color="auto"/>
            <w:bottom w:val="none" w:sz="0" w:space="0" w:color="auto"/>
            <w:right w:val="none" w:sz="0" w:space="0" w:color="auto"/>
          </w:divBdr>
        </w:div>
        <w:div w:id="63265224">
          <w:marLeft w:val="0"/>
          <w:marRight w:val="15384"/>
          <w:marTop w:val="0"/>
          <w:marBottom w:val="0"/>
          <w:divBdr>
            <w:top w:val="none" w:sz="0" w:space="0" w:color="auto"/>
            <w:left w:val="none" w:sz="0" w:space="0" w:color="auto"/>
            <w:bottom w:val="none" w:sz="0" w:space="0" w:color="auto"/>
            <w:right w:val="none" w:sz="0" w:space="0" w:color="auto"/>
          </w:divBdr>
        </w:div>
        <w:div w:id="1958370715">
          <w:blockQuote w:val="1"/>
          <w:marLeft w:val="0"/>
          <w:marRight w:val="0"/>
          <w:marTop w:val="0"/>
          <w:marBottom w:val="0"/>
          <w:divBdr>
            <w:top w:val="none" w:sz="0" w:space="0" w:color="auto"/>
            <w:left w:val="none" w:sz="0" w:space="0" w:color="auto"/>
            <w:bottom w:val="none" w:sz="0" w:space="0" w:color="auto"/>
            <w:right w:val="none" w:sz="0" w:space="0" w:color="auto"/>
          </w:divBdr>
        </w:div>
        <w:div w:id="600449729">
          <w:marLeft w:val="0"/>
          <w:marRight w:val="0"/>
          <w:marTop w:val="0"/>
          <w:marBottom w:val="0"/>
          <w:divBdr>
            <w:top w:val="none" w:sz="0" w:space="0" w:color="auto"/>
            <w:left w:val="none" w:sz="0" w:space="0" w:color="auto"/>
            <w:bottom w:val="none" w:sz="0" w:space="0" w:color="auto"/>
            <w:right w:val="none" w:sz="0" w:space="0" w:color="auto"/>
          </w:divBdr>
        </w:div>
        <w:div w:id="1610818080">
          <w:blockQuote w:val="1"/>
          <w:marLeft w:val="0"/>
          <w:marRight w:val="0"/>
          <w:marTop w:val="0"/>
          <w:marBottom w:val="0"/>
          <w:divBdr>
            <w:top w:val="none" w:sz="0" w:space="0" w:color="auto"/>
            <w:left w:val="none" w:sz="0" w:space="0" w:color="auto"/>
            <w:bottom w:val="none" w:sz="0" w:space="0" w:color="auto"/>
            <w:right w:val="none" w:sz="0" w:space="0" w:color="auto"/>
          </w:divBdr>
        </w:div>
        <w:div w:id="1209029487">
          <w:marLeft w:val="0"/>
          <w:marRight w:val="15384"/>
          <w:marTop w:val="0"/>
          <w:marBottom w:val="0"/>
          <w:divBdr>
            <w:top w:val="none" w:sz="0" w:space="0" w:color="auto"/>
            <w:left w:val="none" w:sz="0" w:space="0" w:color="auto"/>
            <w:bottom w:val="none" w:sz="0" w:space="0" w:color="auto"/>
            <w:right w:val="none" w:sz="0" w:space="0" w:color="auto"/>
          </w:divBdr>
        </w:div>
        <w:div w:id="1903055896">
          <w:marLeft w:val="0"/>
          <w:marRight w:val="15384"/>
          <w:marTop w:val="0"/>
          <w:marBottom w:val="0"/>
          <w:divBdr>
            <w:top w:val="none" w:sz="0" w:space="0" w:color="auto"/>
            <w:left w:val="none" w:sz="0" w:space="0" w:color="auto"/>
            <w:bottom w:val="none" w:sz="0" w:space="0" w:color="auto"/>
            <w:right w:val="none" w:sz="0" w:space="0" w:color="auto"/>
          </w:divBdr>
        </w:div>
        <w:div w:id="1207991262">
          <w:blockQuote w:val="1"/>
          <w:marLeft w:val="0"/>
          <w:marRight w:val="0"/>
          <w:marTop w:val="0"/>
          <w:marBottom w:val="0"/>
          <w:divBdr>
            <w:top w:val="none" w:sz="0" w:space="0" w:color="auto"/>
            <w:left w:val="none" w:sz="0" w:space="0" w:color="auto"/>
            <w:bottom w:val="none" w:sz="0" w:space="0" w:color="auto"/>
            <w:right w:val="none" w:sz="0" w:space="0" w:color="auto"/>
          </w:divBdr>
        </w:div>
        <w:div w:id="598025882">
          <w:marLeft w:val="0"/>
          <w:marRight w:val="0"/>
          <w:marTop w:val="0"/>
          <w:marBottom w:val="0"/>
          <w:divBdr>
            <w:top w:val="none" w:sz="0" w:space="0" w:color="auto"/>
            <w:left w:val="none" w:sz="0" w:space="0" w:color="auto"/>
            <w:bottom w:val="none" w:sz="0" w:space="0" w:color="auto"/>
            <w:right w:val="none" w:sz="0" w:space="0" w:color="auto"/>
          </w:divBdr>
        </w:div>
        <w:div w:id="1697464880">
          <w:blockQuote w:val="1"/>
          <w:marLeft w:val="0"/>
          <w:marRight w:val="0"/>
          <w:marTop w:val="0"/>
          <w:marBottom w:val="0"/>
          <w:divBdr>
            <w:top w:val="none" w:sz="0" w:space="0" w:color="auto"/>
            <w:left w:val="none" w:sz="0" w:space="0" w:color="auto"/>
            <w:bottom w:val="none" w:sz="0" w:space="0" w:color="auto"/>
            <w:right w:val="none" w:sz="0" w:space="0" w:color="auto"/>
          </w:divBdr>
        </w:div>
        <w:div w:id="1245216591">
          <w:marLeft w:val="0"/>
          <w:marRight w:val="15384"/>
          <w:marTop w:val="0"/>
          <w:marBottom w:val="0"/>
          <w:divBdr>
            <w:top w:val="none" w:sz="0" w:space="0" w:color="auto"/>
            <w:left w:val="none" w:sz="0" w:space="0" w:color="auto"/>
            <w:bottom w:val="none" w:sz="0" w:space="0" w:color="auto"/>
            <w:right w:val="none" w:sz="0" w:space="0" w:color="auto"/>
          </w:divBdr>
        </w:div>
        <w:div w:id="712655035">
          <w:marLeft w:val="0"/>
          <w:marRight w:val="15384"/>
          <w:marTop w:val="0"/>
          <w:marBottom w:val="0"/>
          <w:divBdr>
            <w:top w:val="none" w:sz="0" w:space="0" w:color="auto"/>
            <w:left w:val="none" w:sz="0" w:space="0" w:color="auto"/>
            <w:bottom w:val="none" w:sz="0" w:space="0" w:color="auto"/>
            <w:right w:val="none" w:sz="0" w:space="0" w:color="auto"/>
          </w:divBdr>
        </w:div>
        <w:div w:id="1479692290">
          <w:blockQuote w:val="1"/>
          <w:marLeft w:val="0"/>
          <w:marRight w:val="0"/>
          <w:marTop w:val="0"/>
          <w:marBottom w:val="0"/>
          <w:divBdr>
            <w:top w:val="none" w:sz="0" w:space="0" w:color="auto"/>
            <w:left w:val="none" w:sz="0" w:space="0" w:color="auto"/>
            <w:bottom w:val="none" w:sz="0" w:space="0" w:color="auto"/>
            <w:right w:val="none" w:sz="0" w:space="0" w:color="auto"/>
          </w:divBdr>
        </w:div>
        <w:div w:id="120852328">
          <w:marLeft w:val="0"/>
          <w:marRight w:val="0"/>
          <w:marTop w:val="0"/>
          <w:marBottom w:val="0"/>
          <w:divBdr>
            <w:top w:val="none" w:sz="0" w:space="0" w:color="auto"/>
            <w:left w:val="none" w:sz="0" w:space="0" w:color="auto"/>
            <w:bottom w:val="none" w:sz="0" w:space="0" w:color="auto"/>
            <w:right w:val="none" w:sz="0" w:space="0" w:color="auto"/>
          </w:divBdr>
        </w:div>
        <w:div w:id="61687323">
          <w:marLeft w:val="0"/>
          <w:marRight w:val="15384"/>
          <w:marTop w:val="0"/>
          <w:marBottom w:val="0"/>
          <w:divBdr>
            <w:top w:val="none" w:sz="0" w:space="0" w:color="auto"/>
            <w:left w:val="none" w:sz="0" w:space="0" w:color="auto"/>
            <w:bottom w:val="none" w:sz="0" w:space="0" w:color="auto"/>
            <w:right w:val="none" w:sz="0" w:space="0" w:color="auto"/>
          </w:divBdr>
        </w:div>
        <w:div w:id="264581483">
          <w:marLeft w:val="0"/>
          <w:marRight w:val="15384"/>
          <w:marTop w:val="0"/>
          <w:marBottom w:val="0"/>
          <w:divBdr>
            <w:top w:val="none" w:sz="0" w:space="0" w:color="auto"/>
            <w:left w:val="none" w:sz="0" w:space="0" w:color="auto"/>
            <w:bottom w:val="none" w:sz="0" w:space="0" w:color="auto"/>
            <w:right w:val="none" w:sz="0" w:space="0" w:color="auto"/>
          </w:divBdr>
        </w:div>
        <w:div w:id="1649283478">
          <w:blockQuote w:val="1"/>
          <w:marLeft w:val="0"/>
          <w:marRight w:val="0"/>
          <w:marTop w:val="0"/>
          <w:marBottom w:val="0"/>
          <w:divBdr>
            <w:top w:val="none" w:sz="0" w:space="0" w:color="auto"/>
            <w:left w:val="none" w:sz="0" w:space="0" w:color="auto"/>
            <w:bottom w:val="none" w:sz="0" w:space="0" w:color="auto"/>
            <w:right w:val="none" w:sz="0" w:space="0" w:color="auto"/>
          </w:divBdr>
        </w:div>
        <w:div w:id="745541261">
          <w:marLeft w:val="0"/>
          <w:marRight w:val="0"/>
          <w:marTop w:val="0"/>
          <w:marBottom w:val="0"/>
          <w:divBdr>
            <w:top w:val="none" w:sz="0" w:space="0" w:color="auto"/>
            <w:left w:val="none" w:sz="0" w:space="0" w:color="auto"/>
            <w:bottom w:val="none" w:sz="0" w:space="0" w:color="auto"/>
            <w:right w:val="none" w:sz="0" w:space="0" w:color="auto"/>
          </w:divBdr>
        </w:div>
        <w:div w:id="1244677984">
          <w:marLeft w:val="0"/>
          <w:marRight w:val="15384"/>
          <w:marTop w:val="0"/>
          <w:marBottom w:val="0"/>
          <w:divBdr>
            <w:top w:val="none" w:sz="0" w:space="0" w:color="auto"/>
            <w:left w:val="none" w:sz="0" w:space="0" w:color="auto"/>
            <w:bottom w:val="none" w:sz="0" w:space="0" w:color="auto"/>
            <w:right w:val="none" w:sz="0" w:space="0" w:color="auto"/>
          </w:divBdr>
        </w:div>
        <w:div w:id="1177426599">
          <w:marLeft w:val="0"/>
          <w:marRight w:val="15384"/>
          <w:marTop w:val="0"/>
          <w:marBottom w:val="0"/>
          <w:divBdr>
            <w:top w:val="none" w:sz="0" w:space="0" w:color="auto"/>
            <w:left w:val="none" w:sz="0" w:space="0" w:color="auto"/>
            <w:bottom w:val="none" w:sz="0" w:space="0" w:color="auto"/>
            <w:right w:val="none" w:sz="0" w:space="0" w:color="auto"/>
          </w:divBdr>
        </w:div>
        <w:div w:id="2055420204">
          <w:marLeft w:val="0"/>
          <w:marRight w:val="15384"/>
          <w:marTop w:val="0"/>
          <w:marBottom w:val="0"/>
          <w:divBdr>
            <w:top w:val="none" w:sz="0" w:space="0" w:color="auto"/>
            <w:left w:val="none" w:sz="0" w:space="0" w:color="auto"/>
            <w:bottom w:val="none" w:sz="0" w:space="0" w:color="auto"/>
            <w:right w:val="none" w:sz="0" w:space="0" w:color="auto"/>
          </w:divBdr>
        </w:div>
        <w:div w:id="1534415088">
          <w:blockQuote w:val="1"/>
          <w:marLeft w:val="0"/>
          <w:marRight w:val="0"/>
          <w:marTop w:val="0"/>
          <w:marBottom w:val="0"/>
          <w:divBdr>
            <w:top w:val="none" w:sz="0" w:space="0" w:color="auto"/>
            <w:left w:val="none" w:sz="0" w:space="0" w:color="auto"/>
            <w:bottom w:val="none" w:sz="0" w:space="0" w:color="auto"/>
            <w:right w:val="none" w:sz="0" w:space="0" w:color="auto"/>
          </w:divBdr>
        </w:div>
        <w:div w:id="381906234">
          <w:marLeft w:val="0"/>
          <w:marRight w:val="0"/>
          <w:marTop w:val="0"/>
          <w:marBottom w:val="0"/>
          <w:divBdr>
            <w:top w:val="none" w:sz="0" w:space="0" w:color="auto"/>
            <w:left w:val="none" w:sz="0" w:space="0" w:color="auto"/>
            <w:bottom w:val="none" w:sz="0" w:space="0" w:color="auto"/>
            <w:right w:val="none" w:sz="0" w:space="0" w:color="auto"/>
          </w:divBdr>
        </w:div>
        <w:div w:id="1604610556">
          <w:marLeft w:val="0"/>
          <w:marRight w:val="15384"/>
          <w:marTop w:val="0"/>
          <w:marBottom w:val="0"/>
          <w:divBdr>
            <w:top w:val="none" w:sz="0" w:space="0" w:color="auto"/>
            <w:left w:val="none" w:sz="0" w:space="0" w:color="auto"/>
            <w:bottom w:val="none" w:sz="0" w:space="0" w:color="auto"/>
            <w:right w:val="none" w:sz="0" w:space="0" w:color="auto"/>
          </w:divBdr>
        </w:div>
        <w:div w:id="2142844092">
          <w:marLeft w:val="0"/>
          <w:marRight w:val="15384"/>
          <w:marTop w:val="0"/>
          <w:marBottom w:val="0"/>
          <w:divBdr>
            <w:top w:val="none" w:sz="0" w:space="0" w:color="auto"/>
            <w:left w:val="none" w:sz="0" w:space="0" w:color="auto"/>
            <w:bottom w:val="none" w:sz="0" w:space="0" w:color="auto"/>
            <w:right w:val="none" w:sz="0" w:space="0" w:color="auto"/>
          </w:divBdr>
        </w:div>
        <w:div w:id="990671097">
          <w:marLeft w:val="0"/>
          <w:marRight w:val="15384"/>
          <w:marTop w:val="0"/>
          <w:marBottom w:val="0"/>
          <w:divBdr>
            <w:top w:val="none" w:sz="0" w:space="0" w:color="auto"/>
            <w:left w:val="none" w:sz="0" w:space="0" w:color="auto"/>
            <w:bottom w:val="none" w:sz="0" w:space="0" w:color="auto"/>
            <w:right w:val="none" w:sz="0" w:space="0" w:color="auto"/>
          </w:divBdr>
        </w:div>
        <w:div w:id="874974060">
          <w:blockQuote w:val="1"/>
          <w:marLeft w:val="0"/>
          <w:marRight w:val="0"/>
          <w:marTop w:val="0"/>
          <w:marBottom w:val="0"/>
          <w:divBdr>
            <w:top w:val="none" w:sz="0" w:space="0" w:color="auto"/>
            <w:left w:val="none" w:sz="0" w:space="0" w:color="auto"/>
            <w:bottom w:val="none" w:sz="0" w:space="0" w:color="auto"/>
            <w:right w:val="none" w:sz="0" w:space="0" w:color="auto"/>
          </w:divBdr>
        </w:div>
        <w:div w:id="1042903684">
          <w:marLeft w:val="0"/>
          <w:marRight w:val="0"/>
          <w:marTop w:val="0"/>
          <w:marBottom w:val="0"/>
          <w:divBdr>
            <w:top w:val="none" w:sz="0" w:space="0" w:color="auto"/>
            <w:left w:val="none" w:sz="0" w:space="0" w:color="auto"/>
            <w:bottom w:val="none" w:sz="0" w:space="0" w:color="auto"/>
            <w:right w:val="none" w:sz="0" w:space="0" w:color="auto"/>
          </w:divBdr>
        </w:div>
        <w:div w:id="1367364964">
          <w:blockQuote w:val="1"/>
          <w:marLeft w:val="0"/>
          <w:marRight w:val="0"/>
          <w:marTop w:val="0"/>
          <w:marBottom w:val="0"/>
          <w:divBdr>
            <w:top w:val="none" w:sz="0" w:space="0" w:color="auto"/>
            <w:left w:val="none" w:sz="0" w:space="0" w:color="auto"/>
            <w:bottom w:val="none" w:sz="0" w:space="0" w:color="auto"/>
            <w:right w:val="none" w:sz="0" w:space="0" w:color="auto"/>
          </w:divBdr>
        </w:div>
        <w:div w:id="20329819">
          <w:marLeft w:val="0"/>
          <w:marRight w:val="15384"/>
          <w:marTop w:val="0"/>
          <w:marBottom w:val="0"/>
          <w:divBdr>
            <w:top w:val="none" w:sz="0" w:space="0" w:color="auto"/>
            <w:left w:val="none" w:sz="0" w:space="0" w:color="auto"/>
            <w:bottom w:val="none" w:sz="0" w:space="0" w:color="auto"/>
            <w:right w:val="none" w:sz="0" w:space="0" w:color="auto"/>
          </w:divBdr>
        </w:div>
        <w:div w:id="1853759782">
          <w:marLeft w:val="0"/>
          <w:marRight w:val="15384"/>
          <w:marTop w:val="0"/>
          <w:marBottom w:val="0"/>
          <w:divBdr>
            <w:top w:val="none" w:sz="0" w:space="0" w:color="auto"/>
            <w:left w:val="none" w:sz="0" w:space="0" w:color="auto"/>
            <w:bottom w:val="none" w:sz="0" w:space="0" w:color="auto"/>
            <w:right w:val="none" w:sz="0" w:space="0" w:color="auto"/>
          </w:divBdr>
        </w:div>
        <w:div w:id="1131434787">
          <w:blockQuote w:val="1"/>
          <w:marLeft w:val="0"/>
          <w:marRight w:val="0"/>
          <w:marTop w:val="0"/>
          <w:marBottom w:val="0"/>
          <w:divBdr>
            <w:top w:val="none" w:sz="0" w:space="0" w:color="auto"/>
            <w:left w:val="none" w:sz="0" w:space="0" w:color="auto"/>
            <w:bottom w:val="none" w:sz="0" w:space="0" w:color="auto"/>
            <w:right w:val="none" w:sz="0" w:space="0" w:color="auto"/>
          </w:divBdr>
        </w:div>
        <w:div w:id="222326656">
          <w:marLeft w:val="0"/>
          <w:marRight w:val="0"/>
          <w:marTop w:val="0"/>
          <w:marBottom w:val="0"/>
          <w:divBdr>
            <w:top w:val="none" w:sz="0" w:space="0" w:color="auto"/>
            <w:left w:val="none" w:sz="0" w:space="0" w:color="auto"/>
            <w:bottom w:val="none" w:sz="0" w:space="0" w:color="auto"/>
            <w:right w:val="none" w:sz="0" w:space="0" w:color="auto"/>
          </w:divBdr>
        </w:div>
        <w:div w:id="410082820">
          <w:marLeft w:val="0"/>
          <w:marRight w:val="15384"/>
          <w:marTop w:val="0"/>
          <w:marBottom w:val="0"/>
          <w:divBdr>
            <w:top w:val="none" w:sz="0" w:space="0" w:color="auto"/>
            <w:left w:val="none" w:sz="0" w:space="0" w:color="auto"/>
            <w:bottom w:val="none" w:sz="0" w:space="0" w:color="auto"/>
            <w:right w:val="none" w:sz="0" w:space="0" w:color="auto"/>
          </w:divBdr>
        </w:div>
        <w:div w:id="1907259629">
          <w:marLeft w:val="0"/>
          <w:marRight w:val="15384"/>
          <w:marTop w:val="0"/>
          <w:marBottom w:val="0"/>
          <w:divBdr>
            <w:top w:val="none" w:sz="0" w:space="0" w:color="auto"/>
            <w:left w:val="none" w:sz="0" w:space="0" w:color="auto"/>
            <w:bottom w:val="none" w:sz="0" w:space="0" w:color="auto"/>
            <w:right w:val="none" w:sz="0" w:space="0" w:color="auto"/>
          </w:divBdr>
        </w:div>
        <w:div w:id="1336572327">
          <w:marLeft w:val="0"/>
          <w:marRight w:val="15384"/>
          <w:marTop w:val="0"/>
          <w:marBottom w:val="0"/>
          <w:divBdr>
            <w:top w:val="none" w:sz="0" w:space="0" w:color="auto"/>
            <w:left w:val="none" w:sz="0" w:space="0" w:color="auto"/>
            <w:bottom w:val="none" w:sz="0" w:space="0" w:color="auto"/>
            <w:right w:val="none" w:sz="0" w:space="0" w:color="auto"/>
          </w:divBdr>
        </w:div>
        <w:div w:id="572742410">
          <w:marLeft w:val="0"/>
          <w:marRight w:val="15384"/>
          <w:marTop w:val="0"/>
          <w:marBottom w:val="0"/>
          <w:divBdr>
            <w:top w:val="none" w:sz="0" w:space="0" w:color="auto"/>
            <w:left w:val="none" w:sz="0" w:space="0" w:color="auto"/>
            <w:bottom w:val="none" w:sz="0" w:space="0" w:color="auto"/>
            <w:right w:val="none" w:sz="0" w:space="0" w:color="auto"/>
          </w:divBdr>
        </w:div>
        <w:div w:id="1028720393">
          <w:blockQuote w:val="1"/>
          <w:marLeft w:val="0"/>
          <w:marRight w:val="0"/>
          <w:marTop w:val="0"/>
          <w:marBottom w:val="0"/>
          <w:divBdr>
            <w:top w:val="none" w:sz="0" w:space="0" w:color="auto"/>
            <w:left w:val="none" w:sz="0" w:space="0" w:color="auto"/>
            <w:bottom w:val="none" w:sz="0" w:space="0" w:color="auto"/>
            <w:right w:val="none" w:sz="0" w:space="0" w:color="auto"/>
          </w:divBdr>
        </w:div>
        <w:div w:id="1631209583">
          <w:marLeft w:val="0"/>
          <w:marRight w:val="0"/>
          <w:marTop w:val="0"/>
          <w:marBottom w:val="0"/>
          <w:divBdr>
            <w:top w:val="none" w:sz="0" w:space="0" w:color="auto"/>
            <w:left w:val="none" w:sz="0" w:space="0" w:color="auto"/>
            <w:bottom w:val="none" w:sz="0" w:space="0" w:color="auto"/>
            <w:right w:val="none" w:sz="0" w:space="0" w:color="auto"/>
          </w:divBdr>
        </w:div>
        <w:div w:id="1994990252">
          <w:marLeft w:val="0"/>
          <w:marRight w:val="15384"/>
          <w:marTop w:val="0"/>
          <w:marBottom w:val="0"/>
          <w:divBdr>
            <w:top w:val="none" w:sz="0" w:space="0" w:color="auto"/>
            <w:left w:val="none" w:sz="0" w:space="0" w:color="auto"/>
            <w:bottom w:val="none" w:sz="0" w:space="0" w:color="auto"/>
            <w:right w:val="none" w:sz="0" w:space="0" w:color="auto"/>
          </w:divBdr>
        </w:div>
        <w:div w:id="1102727923">
          <w:marLeft w:val="0"/>
          <w:marRight w:val="15384"/>
          <w:marTop w:val="0"/>
          <w:marBottom w:val="0"/>
          <w:divBdr>
            <w:top w:val="none" w:sz="0" w:space="0" w:color="auto"/>
            <w:left w:val="none" w:sz="0" w:space="0" w:color="auto"/>
            <w:bottom w:val="none" w:sz="0" w:space="0" w:color="auto"/>
            <w:right w:val="none" w:sz="0" w:space="0" w:color="auto"/>
          </w:divBdr>
        </w:div>
        <w:div w:id="1725253948">
          <w:marLeft w:val="0"/>
          <w:marRight w:val="15384"/>
          <w:marTop w:val="0"/>
          <w:marBottom w:val="0"/>
          <w:divBdr>
            <w:top w:val="none" w:sz="0" w:space="0" w:color="auto"/>
            <w:left w:val="none" w:sz="0" w:space="0" w:color="auto"/>
            <w:bottom w:val="none" w:sz="0" w:space="0" w:color="auto"/>
            <w:right w:val="none" w:sz="0" w:space="0" w:color="auto"/>
          </w:divBdr>
        </w:div>
        <w:div w:id="668408887">
          <w:blockQuote w:val="1"/>
          <w:marLeft w:val="0"/>
          <w:marRight w:val="0"/>
          <w:marTop w:val="0"/>
          <w:marBottom w:val="0"/>
          <w:divBdr>
            <w:top w:val="none" w:sz="0" w:space="0" w:color="auto"/>
            <w:left w:val="none" w:sz="0" w:space="0" w:color="auto"/>
            <w:bottom w:val="none" w:sz="0" w:space="0" w:color="auto"/>
            <w:right w:val="none" w:sz="0" w:space="0" w:color="auto"/>
          </w:divBdr>
        </w:div>
        <w:div w:id="29381856">
          <w:marLeft w:val="0"/>
          <w:marRight w:val="0"/>
          <w:marTop w:val="0"/>
          <w:marBottom w:val="0"/>
          <w:divBdr>
            <w:top w:val="none" w:sz="0" w:space="0" w:color="auto"/>
            <w:left w:val="none" w:sz="0" w:space="0" w:color="auto"/>
            <w:bottom w:val="none" w:sz="0" w:space="0" w:color="auto"/>
            <w:right w:val="none" w:sz="0" w:space="0" w:color="auto"/>
          </w:divBdr>
        </w:div>
        <w:div w:id="755051314">
          <w:marLeft w:val="0"/>
          <w:marRight w:val="15384"/>
          <w:marTop w:val="0"/>
          <w:marBottom w:val="0"/>
          <w:divBdr>
            <w:top w:val="none" w:sz="0" w:space="0" w:color="auto"/>
            <w:left w:val="none" w:sz="0" w:space="0" w:color="auto"/>
            <w:bottom w:val="none" w:sz="0" w:space="0" w:color="auto"/>
            <w:right w:val="none" w:sz="0" w:space="0" w:color="auto"/>
          </w:divBdr>
        </w:div>
        <w:div w:id="1052268574">
          <w:marLeft w:val="0"/>
          <w:marRight w:val="15384"/>
          <w:marTop w:val="0"/>
          <w:marBottom w:val="0"/>
          <w:divBdr>
            <w:top w:val="none" w:sz="0" w:space="0" w:color="auto"/>
            <w:left w:val="none" w:sz="0" w:space="0" w:color="auto"/>
            <w:bottom w:val="none" w:sz="0" w:space="0" w:color="auto"/>
            <w:right w:val="none" w:sz="0" w:space="0" w:color="auto"/>
          </w:divBdr>
        </w:div>
        <w:div w:id="1727416485">
          <w:marLeft w:val="0"/>
          <w:marRight w:val="15384"/>
          <w:marTop w:val="0"/>
          <w:marBottom w:val="0"/>
          <w:divBdr>
            <w:top w:val="none" w:sz="0" w:space="0" w:color="auto"/>
            <w:left w:val="none" w:sz="0" w:space="0" w:color="auto"/>
            <w:bottom w:val="none" w:sz="0" w:space="0" w:color="auto"/>
            <w:right w:val="none" w:sz="0" w:space="0" w:color="auto"/>
          </w:divBdr>
        </w:div>
        <w:div w:id="1984701731">
          <w:blockQuote w:val="1"/>
          <w:marLeft w:val="0"/>
          <w:marRight w:val="0"/>
          <w:marTop w:val="0"/>
          <w:marBottom w:val="0"/>
          <w:divBdr>
            <w:top w:val="none" w:sz="0" w:space="0" w:color="auto"/>
            <w:left w:val="none" w:sz="0" w:space="0" w:color="auto"/>
            <w:bottom w:val="none" w:sz="0" w:space="0" w:color="auto"/>
            <w:right w:val="none" w:sz="0" w:space="0" w:color="auto"/>
          </w:divBdr>
        </w:div>
        <w:div w:id="1146896421">
          <w:marLeft w:val="0"/>
          <w:marRight w:val="0"/>
          <w:marTop w:val="0"/>
          <w:marBottom w:val="0"/>
          <w:divBdr>
            <w:top w:val="none" w:sz="0" w:space="0" w:color="auto"/>
            <w:left w:val="none" w:sz="0" w:space="0" w:color="auto"/>
            <w:bottom w:val="none" w:sz="0" w:space="0" w:color="auto"/>
            <w:right w:val="none" w:sz="0" w:space="0" w:color="auto"/>
          </w:divBdr>
        </w:div>
        <w:div w:id="1854803707">
          <w:blockQuote w:val="1"/>
          <w:marLeft w:val="0"/>
          <w:marRight w:val="0"/>
          <w:marTop w:val="0"/>
          <w:marBottom w:val="0"/>
          <w:divBdr>
            <w:top w:val="none" w:sz="0" w:space="0" w:color="auto"/>
            <w:left w:val="none" w:sz="0" w:space="0" w:color="auto"/>
            <w:bottom w:val="none" w:sz="0" w:space="0" w:color="auto"/>
            <w:right w:val="none" w:sz="0" w:space="0" w:color="auto"/>
          </w:divBdr>
        </w:div>
        <w:div w:id="806436726">
          <w:marLeft w:val="0"/>
          <w:marRight w:val="15384"/>
          <w:marTop w:val="0"/>
          <w:marBottom w:val="0"/>
          <w:divBdr>
            <w:top w:val="none" w:sz="0" w:space="0" w:color="auto"/>
            <w:left w:val="none" w:sz="0" w:space="0" w:color="auto"/>
            <w:bottom w:val="none" w:sz="0" w:space="0" w:color="auto"/>
            <w:right w:val="none" w:sz="0" w:space="0" w:color="auto"/>
          </w:divBdr>
        </w:div>
        <w:div w:id="537669701">
          <w:marLeft w:val="0"/>
          <w:marRight w:val="15384"/>
          <w:marTop w:val="0"/>
          <w:marBottom w:val="0"/>
          <w:divBdr>
            <w:top w:val="none" w:sz="0" w:space="0" w:color="auto"/>
            <w:left w:val="none" w:sz="0" w:space="0" w:color="auto"/>
            <w:bottom w:val="none" w:sz="0" w:space="0" w:color="auto"/>
            <w:right w:val="none" w:sz="0" w:space="0" w:color="auto"/>
          </w:divBdr>
        </w:div>
        <w:div w:id="1439570289">
          <w:marLeft w:val="0"/>
          <w:marRight w:val="15384"/>
          <w:marTop w:val="0"/>
          <w:marBottom w:val="0"/>
          <w:divBdr>
            <w:top w:val="none" w:sz="0" w:space="0" w:color="auto"/>
            <w:left w:val="none" w:sz="0" w:space="0" w:color="auto"/>
            <w:bottom w:val="none" w:sz="0" w:space="0" w:color="auto"/>
            <w:right w:val="none" w:sz="0" w:space="0" w:color="auto"/>
          </w:divBdr>
        </w:div>
        <w:div w:id="287392943">
          <w:marLeft w:val="0"/>
          <w:marRight w:val="15384"/>
          <w:marTop w:val="0"/>
          <w:marBottom w:val="0"/>
          <w:divBdr>
            <w:top w:val="none" w:sz="0" w:space="0" w:color="auto"/>
            <w:left w:val="none" w:sz="0" w:space="0" w:color="auto"/>
            <w:bottom w:val="none" w:sz="0" w:space="0" w:color="auto"/>
            <w:right w:val="none" w:sz="0" w:space="0" w:color="auto"/>
          </w:divBdr>
        </w:div>
        <w:div w:id="317925798">
          <w:blockQuote w:val="1"/>
          <w:marLeft w:val="0"/>
          <w:marRight w:val="0"/>
          <w:marTop w:val="0"/>
          <w:marBottom w:val="0"/>
          <w:divBdr>
            <w:top w:val="none" w:sz="0" w:space="0" w:color="auto"/>
            <w:left w:val="none" w:sz="0" w:space="0" w:color="auto"/>
            <w:bottom w:val="none" w:sz="0" w:space="0" w:color="auto"/>
            <w:right w:val="none" w:sz="0" w:space="0" w:color="auto"/>
          </w:divBdr>
        </w:div>
        <w:div w:id="1373963435">
          <w:marLeft w:val="0"/>
          <w:marRight w:val="0"/>
          <w:marTop w:val="0"/>
          <w:marBottom w:val="0"/>
          <w:divBdr>
            <w:top w:val="none" w:sz="0" w:space="0" w:color="auto"/>
            <w:left w:val="none" w:sz="0" w:space="0" w:color="auto"/>
            <w:bottom w:val="none" w:sz="0" w:space="0" w:color="auto"/>
            <w:right w:val="none" w:sz="0" w:space="0" w:color="auto"/>
          </w:divBdr>
        </w:div>
        <w:div w:id="176044934">
          <w:blockQuote w:val="1"/>
          <w:marLeft w:val="0"/>
          <w:marRight w:val="0"/>
          <w:marTop w:val="0"/>
          <w:marBottom w:val="0"/>
          <w:divBdr>
            <w:top w:val="none" w:sz="0" w:space="0" w:color="auto"/>
            <w:left w:val="none" w:sz="0" w:space="0" w:color="auto"/>
            <w:bottom w:val="none" w:sz="0" w:space="0" w:color="auto"/>
            <w:right w:val="none" w:sz="0" w:space="0" w:color="auto"/>
          </w:divBdr>
        </w:div>
        <w:div w:id="462582056">
          <w:marLeft w:val="0"/>
          <w:marRight w:val="15384"/>
          <w:marTop w:val="0"/>
          <w:marBottom w:val="0"/>
          <w:divBdr>
            <w:top w:val="none" w:sz="0" w:space="0" w:color="auto"/>
            <w:left w:val="none" w:sz="0" w:space="0" w:color="auto"/>
            <w:bottom w:val="none" w:sz="0" w:space="0" w:color="auto"/>
            <w:right w:val="none" w:sz="0" w:space="0" w:color="auto"/>
          </w:divBdr>
        </w:div>
        <w:div w:id="956447946">
          <w:marLeft w:val="0"/>
          <w:marRight w:val="15384"/>
          <w:marTop w:val="0"/>
          <w:marBottom w:val="0"/>
          <w:divBdr>
            <w:top w:val="none" w:sz="0" w:space="0" w:color="auto"/>
            <w:left w:val="none" w:sz="0" w:space="0" w:color="auto"/>
            <w:bottom w:val="none" w:sz="0" w:space="0" w:color="auto"/>
            <w:right w:val="none" w:sz="0" w:space="0" w:color="auto"/>
          </w:divBdr>
        </w:div>
        <w:div w:id="522137749">
          <w:marLeft w:val="0"/>
          <w:marRight w:val="15384"/>
          <w:marTop w:val="0"/>
          <w:marBottom w:val="0"/>
          <w:divBdr>
            <w:top w:val="none" w:sz="0" w:space="0" w:color="auto"/>
            <w:left w:val="none" w:sz="0" w:space="0" w:color="auto"/>
            <w:bottom w:val="none" w:sz="0" w:space="0" w:color="auto"/>
            <w:right w:val="none" w:sz="0" w:space="0" w:color="auto"/>
          </w:divBdr>
        </w:div>
        <w:div w:id="1528062561">
          <w:marLeft w:val="0"/>
          <w:marRight w:val="15384"/>
          <w:marTop w:val="0"/>
          <w:marBottom w:val="0"/>
          <w:divBdr>
            <w:top w:val="none" w:sz="0" w:space="0" w:color="auto"/>
            <w:left w:val="none" w:sz="0" w:space="0" w:color="auto"/>
            <w:bottom w:val="none" w:sz="0" w:space="0" w:color="auto"/>
            <w:right w:val="none" w:sz="0" w:space="0" w:color="auto"/>
          </w:divBdr>
        </w:div>
      </w:divsChild>
    </w:div>
    <w:div w:id="1189443250">
      <w:bodyDiv w:val="1"/>
      <w:marLeft w:val="0"/>
      <w:marRight w:val="0"/>
      <w:marTop w:val="0"/>
      <w:marBottom w:val="0"/>
      <w:divBdr>
        <w:top w:val="none" w:sz="0" w:space="0" w:color="auto"/>
        <w:left w:val="none" w:sz="0" w:space="0" w:color="auto"/>
        <w:bottom w:val="none" w:sz="0" w:space="0" w:color="auto"/>
        <w:right w:val="none" w:sz="0" w:space="0" w:color="auto"/>
      </w:divBdr>
      <w:divsChild>
        <w:div w:id="1076628886">
          <w:marLeft w:val="0"/>
          <w:marRight w:val="0"/>
          <w:marTop w:val="0"/>
          <w:marBottom w:val="0"/>
          <w:divBdr>
            <w:top w:val="none" w:sz="0" w:space="0" w:color="auto"/>
            <w:left w:val="none" w:sz="0" w:space="0" w:color="auto"/>
            <w:bottom w:val="none" w:sz="0" w:space="0" w:color="auto"/>
            <w:right w:val="none" w:sz="0" w:space="0" w:color="auto"/>
          </w:divBdr>
          <w:divsChild>
            <w:div w:id="245187557">
              <w:marLeft w:val="0"/>
              <w:marRight w:val="0"/>
              <w:marTop w:val="0"/>
              <w:marBottom w:val="0"/>
              <w:divBdr>
                <w:top w:val="none" w:sz="0" w:space="0" w:color="auto"/>
                <w:left w:val="none" w:sz="0" w:space="0" w:color="auto"/>
                <w:bottom w:val="none" w:sz="0" w:space="0" w:color="auto"/>
                <w:right w:val="none" w:sz="0" w:space="0" w:color="auto"/>
              </w:divBdr>
              <w:divsChild>
                <w:div w:id="18354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87409">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30386709">
      <w:bodyDiv w:val="1"/>
      <w:marLeft w:val="0"/>
      <w:marRight w:val="0"/>
      <w:marTop w:val="0"/>
      <w:marBottom w:val="0"/>
      <w:divBdr>
        <w:top w:val="none" w:sz="0" w:space="0" w:color="auto"/>
        <w:left w:val="none" w:sz="0" w:space="0" w:color="auto"/>
        <w:bottom w:val="none" w:sz="0" w:space="0" w:color="auto"/>
        <w:right w:val="none" w:sz="0" w:space="0" w:color="auto"/>
      </w:divBdr>
      <w:divsChild>
        <w:div w:id="1545947400">
          <w:marLeft w:val="0"/>
          <w:marRight w:val="0"/>
          <w:marTop w:val="0"/>
          <w:marBottom w:val="0"/>
          <w:divBdr>
            <w:top w:val="none" w:sz="0" w:space="0" w:color="auto"/>
            <w:left w:val="none" w:sz="0" w:space="0" w:color="auto"/>
            <w:bottom w:val="none" w:sz="0" w:space="0" w:color="auto"/>
            <w:right w:val="none" w:sz="0" w:space="0" w:color="auto"/>
          </w:divBdr>
        </w:div>
      </w:divsChild>
    </w:div>
    <w:div w:id="1232425534">
      <w:bodyDiv w:val="1"/>
      <w:marLeft w:val="0"/>
      <w:marRight w:val="0"/>
      <w:marTop w:val="0"/>
      <w:marBottom w:val="0"/>
      <w:divBdr>
        <w:top w:val="none" w:sz="0" w:space="0" w:color="auto"/>
        <w:left w:val="none" w:sz="0" w:space="0" w:color="auto"/>
        <w:bottom w:val="none" w:sz="0" w:space="0" w:color="auto"/>
        <w:right w:val="none" w:sz="0" w:space="0" w:color="auto"/>
      </w:divBdr>
    </w:div>
    <w:div w:id="1245604853">
      <w:bodyDiv w:val="1"/>
      <w:marLeft w:val="0"/>
      <w:marRight w:val="0"/>
      <w:marTop w:val="0"/>
      <w:marBottom w:val="0"/>
      <w:divBdr>
        <w:top w:val="none" w:sz="0" w:space="0" w:color="auto"/>
        <w:left w:val="none" w:sz="0" w:space="0" w:color="auto"/>
        <w:bottom w:val="none" w:sz="0" w:space="0" w:color="auto"/>
        <w:right w:val="none" w:sz="0" w:space="0" w:color="auto"/>
      </w:divBdr>
    </w:div>
    <w:div w:id="1255556919">
      <w:bodyDiv w:val="1"/>
      <w:marLeft w:val="0"/>
      <w:marRight w:val="0"/>
      <w:marTop w:val="0"/>
      <w:marBottom w:val="0"/>
      <w:divBdr>
        <w:top w:val="none" w:sz="0" w:space="0" w:color="auto"/>
        <w:left w:val="none" w:sz="0" w:space="0" w:color="auto"/>
        <w:bottom w:val="none" w:sz="0" w:space="0" w:color="auto"/>
        <w:right w:val="none" w:sz="0" w:space="0" w:color="auto"/>
      </w:divBdr>
    </w:div>
    <w:div w:id="1291545984">
      <w:bodyDiv w:val="1"/>
      <w:marLeft w:val="0"/>
      <w:marRight w:val="0"/>
      <w:marTop w:val="0"/>
      <w:marBottom w:val="0"/>
      <w:divBdr>
        <w:top w:val="none" w:sz="0" w:space="0" w:color="auto"/>
        <w:left w:val="none" w:sz="0" w:space="0" w:color="auto"/>
        <w:bottom w:val="none" w:sz="0" w:space="0" w:color="auto"/>
        <w:right w:val="none" w:sz="0" w:space="0" w:color="auto"/>
      </w:divBdr>
    </w:div>
    <w:div w:id="1298297290">
      <w:bodyDiv w:val="1"/>
      <w:marLeft w:val="0"/>
      <w:marRight w:val="0"/>
      <w:marTop w:val="0"/>
      <w:marBottom w:val="0"/>
      <w:divBdr>
        <w:top w:val="none" w:sz="0" w:space="0" w:color="auto"/>
        <w:left w:val="none" w:sz="0" w:space="0" w:color="auto"/>
        <w:bottom w:val="none" w:sz="0" w:space="0" w:color="auto"/>
        <w:right w:val="none" w:sz="0" w:space="0" w:color="auto"/>
      </w:divBdr>
    </w:div>
    <w:div w:id="1304313382">
      <w:bodyDiv w:val="1"/>
      <w:marLeft w:val="0"/>
      <w:marRight w:val="0"/>
      <w:marTop w:val="0"/>
      <w:marBottom w:val="0"/>
      <w:divBdr>
        <w:top w:val="none" w:sz="0" w:space="0" w:color="auto"/>
        <w:left w:val="none" w:sz="0" w:space="0" w:color="auto"/>
        <w:bottom w:val="none" w:sz="0" w:space="0" w:color="auto"/>
        <w:right w:val="none" w:sz="0" w:space="0" w:color="auto"/>
      </w:divBdr>
    </w:div>
    <w:div w:id="1348824216">
      <w:bodyDiv w:val="1"/>
      <w:marLeft w:val="0"/>
      <w:marRight w:val="0"/>
      <w:marTop w:val="0"/>
      <w:marBottom w:val="0"/>
      <w:divBdr>
        <w:top w:val="none" w:sz="0" w:space="0" w:color="auto"/>
        <w:left w:val="none" w:sz="0" w:space="0" w:color="auto"/>
        <w:bottom w:val="none" w:sz="0" w:space="0" w:color="auto"/>
        <w:right w:val="none" w:sz="0" w:space="0" w:color="auto"/>
      </w:divBdr>
    </w:div>
    <w:div w:id="1369380033">
      <w:bodyDiv w:val="1"/>
      <w:marLeft w:val="0"/>
      <w:marRight w:val="0"/>
      <w:marTop w:val="0"/>
      <w:marBottom w:val="0"/>
      <w:divBdr>
        <w:top w:val="none" w:sz="0" w:space="0" w:color="auto"/>
        <w:left w:val="none" w:sz="0" w:space="0" w:color="auto"/>
        <w:bottom w:val="none" w:sz="0" w:space="0" w:color="auto"/>
        <w:right w:val="none" w:sz="0" w:space="0" w:color="auto"/>
      </w:divBdr>
      <w:divsChild>
        <w:div w:id="92478141">
          <w:marLeft w:val="0"/>
          <w:marRight w:val="0"/>
          <w:marTop w:val="0"/>
          <w:marBottom w:val="0"/>
          <w:divBdr>
            <w:top w:val="none" w:sz="0" w:space="0" w:color="auto"/>
            <w:left w:val="none" w:sz="0" w:space="0" w:color="auto"/>
            <w:bottom w:val="none" w:sz="0" w:space="0" w:color="auto"/>
            <w:right w:val="none" w:sz="0" w:space="0" w:color="auto"/>
          </w:divBdr>
        </w:div>
      </w:divsChild>
    </w:div>
    <w:div w:id="1394963206">
      <w:bodyDiv w:val="1"/>
      <w:marLeft w:val="0"/>
      <w:marRight w:val="0"/>
      <w:marTop w:val="0"/>
      <w:marBottom w:val="0"/>
      <w:divBdr>
        <w:top w:val="none" w:sz="0" w:space="0" w:color="auto"/>
        <w:left w:val="none" w:sz="0" w:space="0" w:color="auto"/>
        <w:bottom w:val="none" w:sz="0" w:space="0" w:color="auto"/>
        <w:right w:val="none" w:sz="0" w:space="0" w:color="auto"/>
      </w:divBdr>
    </w:div>
    <w:div w:id="1403716336">
      <w:bodyDiv w:val="1"/>
      <w:marLeft w:val="0"/>
      <w:marRight w:val="0"/>
      <w:marTop w:val="0"/>
      <w:marBottom w:val="0"/>
      <w:divBdr>
        <w:top w:val="none" w:sz="0" w:space="0" w:color="auto"/>
        <w:left w:val="none" w:sz="0" w:space="0" w:color="auto"/>
        <w:bottom w:val="none" w:sz="0" w:space="0" w:color="auto"/>
        <w:right w:val="none" w:sz="0" w:space="0" w:color="auto"/>
      </w:divBdr>
    </w:div>
    <w:div w:id="1421676170">
      <w:bodyDiv w:val="1"/>
      <w:marLeft w:val="0"/>
      <w:marRight w:val="0"/>
      <w:marTop w:val="0"/>
      <w:marBottom w:val="0"/>
      <w:divBdr>
        <w:top w:val="none" w:sz="0" w:space="0" w:color="auto"/>
        <w:left w:val="none" w:sz="0" w:space="0" w:color="auto"/>
        <w:bottom w:val="none" w:sz="0" w:space="0" w:color="auto"/>
        <w:right w:val="none" w:sz="0" w:space="0" w:color="auto"/>
      </w:divBdr>
    </w:div>
    <w:div w:id="1424571787">
      <w:bodyDiv w:val="1"/>
      <w:marLeft w:val="0"/>
      <w:marRight w:val="0"/>
      <w:marTop w:val="0"/>
      <w:marBottom w:val="0"/>
      <w:divBdr>
        <w:top w:val="none" w:sz="0" w:space="0" w:color="auto"/>
        <w:left w:val="none" w:sz="0" w:space="0" w:color="auto"/>
        <w:bottom w:val="none" w:sz="0" w:space="0" w:color="auto"/>
        <w:right w:val="none" w:sz="0" w:space="0" w:color="auto"/>
      </w:divBdr>
    </w:div>
    <w:div w:id="1428769466">
      <w:bodyDiv w:val="1"/>
      <w:marLeft w:val="0"/>
      <w:marRight w:val="0"/>
      <w:marTop w:val="0"/>
      <w:marBottom w:val="0"/>
      <w:divBdr>
        <w:top w:val="none" w:sz="0" w:space="0" w:color="auto"/>
        <w:left w:val="none" w:sz="0" w:space="0" w:color="auto"/>
        <w:bottom w:val="none" w:sz="0" w:space="0" w:color="auto"/>
        <w:right w:val="none" w:sz="0" w:space="0" w:color="auto"/>
      </w:divBdr>
    </w:div>
    <w:div w:id="1461655909">
      <w:bodyDiv w:val="1"/>
      <w:marLeft w:val="0"/>
      <w:marRight w:val="0"/>
      <w:marTop w:val="0"/>
      <w:marBottom w:val="0"/>
      <w:divBdr>
        <w:top w:val="none" w:sz="0" w:space="0" w:color="auto"/>
        <w:left w:val="none" w:sz="0" w:space="0" w:color="auto"/>
        <w:bottom w:val="none" w:sz="0" w:space="0" w:color="auto"/>
        <w:right w:val="none" w:sz="0" w:space="0" w:color="auto"/>
      </w:divBdr>
    </w:div>
    <w:div w:id="1477409210">
      <w:bodyDiv w:val="1"/>
      <w:marLeft w:val="0"/>
      <w:marRight w:val="0"/>
      <w:marTop w:val="0"/>
      <w:marBottom w:val="0"/>
      <w:divBdr>
        <w:top w:val="none" w:sz="0" w:space="0" w:color="auto"/>
        <w:left w:val="none" w:sz="0" w:space="0" w:color="auto"/>
        <w:bottom w:val="none" w:sz="0" w:space="0" w:color="auto"/>
        <w:right w:val="none" w:sz="0" w:space="0" w:color="auto"/>
      </w:divBdr>
    </w:div>
    <w:div w:id="1485583332">
      <w:bodyDiv w:val="1"/>
      <w:marLeft w:val="0"/>
      <w:marRight w:val="0"/>
      <w:marTop w:val="0"/>
      <w:marBottom w:val="0"/>
      <w:divBdr>
        <w:top w:val="none" w:sz="0" w:space="0" w:color="auto"/>
        <w:left w:val="none" w:sz="0" w:space="0" w:color="auto"/>
        <w:bottom w:val="none" w:sz="0" w:space="0" w:color="auto"/>
        <w:right w:val="none" w:sz="0" w:space="0" w:color="auto"/>
      </w:divBdr>
      <w:divsChild>
        <w:div w:id="1169832042">
          <w:marLeft w:val="0"/>
          <w:marRight w:val="0"/>
          <w:marTop w:val="0"/>
          <w:marBottom w:val="0"/>
          <w:divBdr>
            <w:top w:val="none" w:sz="0" w:space="0" w:color="auto"/>
            <w:left w:val="none" w:sz="0" w:space="0" w:color="auto"/>
            <w:bottom w:val="none" w:sz="0" w:space="0" w:color="auto"/>
            <w:right w:val="none" w:sz="0" w:space="0" w:color="auto"/>
          </w:divBdr>
        </w:div>
      </w:divsChild>
    </w:div>
    <w:div w:id="1485971299">
      <w:bodyDiv w:val="1"/>
      <w:marLeft w:val="0"/>
      <w:marRight w:val="0"/>
      <w:marTop w:val="0"/>
      <w:marBottom w:val="0"/>
      <w:divBdr>
        <w:top w:val="none" w:sz="0" w:space="0" w:color="auto"/>
        <w:left w:val="none" w:sz="0" w:space="0" w:color="auto"/>
        <w:bottom w:val="none" w:sz="0" w:space="0" w:color="auto"/>
        <w:right w:val="none" w:sz="0" w:space="0" w:color="auto"/>
      </w:divBdr>
    </w:div>
    <w:div w:id="1489247467">
      <w:bodyDiv w:val="1"/>
      <w:marLeft w:val="0"/>
      <w:marRight w:val="0"/>
      <w:marTop w:val="0"/>
      <w:marBottom w:val="0"/>
      <w:divBdr>
        <w:top w:val="none" w:sz="0" w:space="0" w:color="auto"/>
        <w:left w:val="none" w:sz="0" w:space="0" w:color="auto"/>
        <w:bottom w:val="none" w:sz="0" w:space="0" w:color="auto"/>
        <w:right w:val="none" w:sz="0" w:space="0" w:color="auto"/>
      </w:divBdr>
      <w:divsChild>
        <w:div w:id="1960143585">
          <w:marLeft w:val="0"/>
          <w:marRight w:val="0"/>
          <w:marTop w:val="0"/>
          <w:marBottom w:val="0"/>
          <w:divBdr>
            <w:top w:val="none" w:sz="0" w:space="0" w:color="auto"/>
            <w:left w:val="none" w:sz="0" w:space="0" w:color="auto"/>
            <w:bottom w:val="none" w:sz="0" w:space="0" w:color="auto"/>
            <w:right w:val="none" w:sz="0" w:space="0" w:color="auto"/>
          </w:divBdr>
        </w:div>
      </w:divsChild>
    </w:div>
    <w:div w:id="1520578661">
      <w:bodyDiv w:val="1"/>
      <w:marLeft w:val="0"/>
      <w:marRight w:val="0"/>
      <w:marTop w:val="0"/>
      <w:marBottom w:val="0"/>
      <w:divBdr>
        <w:top w:val="none" w:sz="0" w:space="0" w:color="auto"/>
        <w:left w:val="none" w:sz="0" w:space="0" w:color="auto"/>
        <w:bottom w:val="none" w:sz="0" w:space="0" w:color="auto"/>
        <w:right w:val="none" w:sz="0" w:space="0" w:color="auto"/>
      </w:divBdr>
    </w:div>
    <w:div w:id="1529827590">
      <w:bodyDiv w:val="1"/>
      <w:marLeft w:val="0"/>
      <w:marRight w:val="0"/>
      <w:marTop w:val="0"/>
      <w:marBottom w:val="0"/>
      <w:divBdr>
        <w:top w:val="none" w:sz="0" w:space="0" w:color="auto"/>
        <w:left w:val="none" w:sz="0" w:space="0" w:color="auto"/>
        <w:bottom w:val="none" w:sz="0" w:space="0" w:color="auto"/>
        <w:right w:val="none" w:sz="0" w:space="0" w:color="auto"/>
      </w:divBdr>
    </w:div>
    <w:div w:id="1536117948">
      <w:bodyDiv w:val="1"/>
      <w:marLeft w:val="0"/>
      <w:marRight w:val="0"/>
      <w:marTop w:val="0"/>
      <w:marBottom w:val="0"/>
      <w:divBdr>
        <w:top w:val="none" w:sz="0" w:space="0" w:color="auto"/>
        <w:left w:val="none" w:sz="0" w:space="0" w:color="auto"/>
        <w:bottom w:val="none" w:sz="0" w:space="0" w:color="auto"/>
        <w:right w:val="none" w:sz="0" w:space="0" w:color="auto"/>
      </w:divBdr>
    </w:div>
    <w:div w:id="1562790810">
      <w:bodyDiv w:val="1"/>
      <w:marLeft w:val="0"/>
      <w:marRight w:val="0"/>
      <w:marTop w:val="0"/>
      <w:marBottom w:val="0"/>
      <w:divBdr>
        <w:top w:val="none" w:sz="0" w:space="0" w:color="auto"/>
        <w:left w:val="none" w:sz="0" w:space="0" w:color="auto"/>
        <w:bottom w:val="none" w:sz="0" w:space="0" w:color="auto"/>
        <w:right w:val="none" w:sz="0" w:space="0" w:color="auto"/>
      </w:divBdr>
      <w:divsChild>
        <w:div w:id="753163259">
          <w:marLeft w:val="0"/>
          <w:marRight w:val="0"/>
          <w:marTop w:val="0"/>
          <w:marBottom w:val="0"/>
          <w:divBdr>
            <w:top w:val="none" w:sz="0" w:space="0" w:color="auto"/>
            <w:left w:val="none" w:sz="0" w:space="0" w:color="auto"/>
            <w:bottom w:val="none" w:sz="0" w:space="0" w:color="auto"/>
            <w:right w:val="none" w:sz="0" w:space="0" w:color="auto"/>
          </w:divBdr>
          <w:divsChild>
            <w:div w:id="1478187022">
              <w:marLeft w:val="0"/>
              <w:marRight w:val="0"/>
              <w:marTop w:val="0"/>
              <w:marBottom w:val="0"/>
              <w:divBdr>
                <w:top w:val="none" w:sz="0" w:space="0" w:color="auto"/>
                <w:left w:val="none" w:sz="0" w:space="0" w:color="auto"/>
                <w:bottom w:val="none" w:sz="0" w:space="0" w:color="auto"/>
                <w:right w:val="none" w:sz="0" w:space="0" w:color="auto"/>
              </w:divBdr>
              <w:divsChild>
                <w:div w:id="21220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28792">
      <w:bodyDiv w:val="1"/>
      <w:marLeft w:val="0"/>
      <w:marRight w:val="0"/>
      <w:marTop w:val="0"/>
      <w:marBottom w:val="0"/>
      <w:divBdr>
        <w:top w:val="none" w:sz="0" w:space="0" w:color="auto"/>
        <w:left w:val="none" w:sz="0" w:space="0" w:color="auto"/>
        <w:bottom w:val="none" w:sz="0" w:space="0" w:color="auto"/>
        <w:right w:val="none" w:sz="0" w:space="0" w:color="auto"/>
      </w:divBdr>
    </w:div>
    <w:div w:id="1609501748">
      <w:bodyDiv w:val="1"/>
      <w:marLeft w:val="0"/>
      <w:marRight w:val="0"/>
      <w:marTop w:val="0"/>
      <w:marBottom w:val="0"/>
      <w:divBdr>
        <w:top w:val="none" w:sz="0" w:space="0" w:color="auto"/>
        <w:left w:val="none" w:sz="0" w:space="0" w:color="auto"/>
        <w:bottom w:val="none" w:sz="0" w:space="0" w:color="auto"/>
        <w:right w:val="none" w:sz="0" w:space="0" w:color="auto"/>
      </w:divBdr>
    </w:div>
    <w:div w:id="1615163498">
      <w:bodyDiv w:val="1"/>
      <w:marLeft w:val="0"/>
      <w:marRight w:val="0"/>
      <w:marTop w:val="0"/>
      <w:marBottom w:val="0"/>
      <w:divBdr>
        <w:top w:val="none" w:sz="0" w:space="0" w:color="auto"/>
        <w:left w:val="none" w:sz="0" w:space="0" w:color="auto"/>
        <w:bottom w:val="none" w:sz="0" w:space="0" w:color="auto"/>
        <w:right w:val="none" w:sz="0" w:space="0" w:color="auto"/>
      </w:divBdr>
    </w:div>
    <w:div w:id="1647006409">
      <w:bodyDiv w:val="1"/>
      <w:marLeft w:val="0"/>
      <w:marRight w:val="0"/>
      <w:marTop w:val="0"/>
      <w:marBottom w:val="0"/>
      <w:divBdr>
        <w:top w:val="none" w:sz="0" w:space="0" w:color="auto"/>
        <w:left w:val="none" w:sz="0" w:space="0" w:color="auto"/>
        <w:bottom w:val="none" w:sz="0" w:space="0" w:color="auto"/>
        <w:right w:val="none" w:sz="0" w:space="0" w:color="auto"/>
      </w:divBdr>
    </w:div>
    <w:div w:id="1728601382">
      <w:bodyDiv w:val="1"/>
      <w:marLeft w:val="0"/>
      <w:marRight w:val="0"/>
      <w:marTop w:val="0"/>
      <w:marBottom w:val="0"/>
      <w:divBdr>
        <w:top w:val="none" w:sz="0" w:space="0" w:color="auto"/>
        <w:left w:val="none" w:sz="0" w:space="0" w:color="auto"/>
        <w:bottom w:val="none" w:sz="0" w:space="0" w:color="auto"/>
        <w:right w:val="none" w:sz="0" w:space="0" w:color="auto"/>
      </w:divBdr>
    </w:div>
    <w:div w:id="1729258363">
      <w:bodyDiv w:val="1"/>
      <w:marLeft w:val="0"/>
      <w:marRight w:val="0"/>
      <w:marTop w:val="0"/>
      <w:marBottom w:val="0"/>
      <w:divBdr>
        <w:top w:val="none" w:sz="0" w:space="0" w:color="auto"/>
        <w:left w:val="none" w:sz="0" w:space="0" w:color="auto"/>
        <w:bottom w:val="none" w:sz="0" w:space="0" w:color="auto"/>
        <w:right w:val="none" w:sz="0" w:space="0" w:color="auto"/>
      </w:divBdr>
      <w:divsChild>
        <w:div w:id="1430656748">
          <w:marLeft w:val="0"/>
          <w:marRight w:val="0"/>
          <w:marTop w:val="0"/>
          <w:marBottom w:val="0"/>
          <w:divBdr>
            <w:top w:val="none" w:sz="0" w:space="0" w:color="auto"/>
            <w:left w:val="none" w:sz="0" w:space="0" w:color="auto"/>
            <w:bottom w:val="none" w:sz="0" w:space="0" w:color="auto"/>
            <w:right w:val="none" w:sz="0" w:space="0" w:color="auto"/>
          </w:divBdr>
        </w:div>
      </w:divsChild>
    </w:div>
    <w:div w:id="1749813938">
      <w:bodyDiv w:val="1"/>
      <w:marLeft w:val="0"/>
      <w:marRight w:val="0"/>
      <w:marTop w:val="0"/>
      <w:marBottom w:val="0"/>
      <w:divBdr>
        <w:top w:val="none" w:sz="0" w:space="0" w:color="auto"/>
        <w:left w:val="none" w:sz="0" w:space="0" w:color="auto"/>
        <w:bottom w:val="none" w:sz="0" w:space="0" w:color="auto"/>
        <w:right w:val="none" w:sz="0" w:space="0" w:color="auto"/>
      </w:divBdr>
    </w:div>
    <w:div w:id="1751655526">
      <w:bodyDiv w:val="1"/>
      <w:marLeft w:val="0"/>
      <w:marRight w:val="0"/>
      <w:marTop w:val="0"/>
      <w:marBottom w:val="0"/>
      <w:divBdr>
        <w:top w:val="none" w:sz="0" w:space="0" w:color="auto"/>
        <w:left w:val="none" w:sz="0" w:space="0" w:color="auto"/>
        <w:bottom w:val="none" w:sz="0" w:space="0" w:color="auto"/>
        <w:right w:val="none" w:sz="0" w:space="0" w:color="auto"/>
      </w:divBdr>
    </w:div>
    <w:div w:id="1756586387">
      <w:bodyDiv w:val="1"/>
      <w:marLeft w:val="0"/>
      <w:marRight w:val="0"/>
      <w:marTop w:val="0"/>
      <w:marBottom w:val="0"/>
      <w:divBdr>
        <w:top w:val="none" w:sz="0" w:space="0" w:color="auto"/>
        <w:left w:val="none" w:sz="0" w:space="0" w:color="auto"/>
        <w:bottom w:val="none" w:sz="0" w:space="0" w:color="auto"/>
        <w:right w:val="none" w:sz="0" w:space="0" w:color="auto"/>
      </w:divBdr>
    </w:div>
    <w:div w:id="1786773554">
      <w:bodyDiv w:val="1"/>
      <w:marLeft w:val="0"/>
      <w:marRight w:val="0"/>
      <w:marTop w:val="0"/>
      <w:marBottom w:val="0"/>
      <w:divBdr>
        <w:top w:val="none" w:sz="0" w:space="0" w:color="auto"/>
        <w:left w:val="none" w:sz="0" w:space="0" w:color="auto"/>
        <w:bottom w:val="none" w:sz="0" w:space="0" w:color="auto"/>
        <w:right w:val="none" w:sz="0" w:space="0" w:color="auto"/>
      </w:divBdr>
    </w:div>
    <w:div w:id="1794010840">
      <w:bodyDiv w:val="1"/>
      <w:marLeft w:val="0"/>
      <w:marRight w:val="0"/>
      <w:marTop w:val="0"/>
      <w:marBottom w:val="0"/>
      <w:divBdr>
        <w:top w:val="none" w:sz="0" w:space="0" w:color="auto"/>
        <w:left w:val="none" w:sz="0" w:space="0" w:color="auto"/>
        <w:bottom w:val="none" w:sz="0" w:space="0" w:color="auto"/>
        <w:right w:val="none" w:sz="0" w:space="0" w:color="auto"/>
      </w:divBdr>
    </w:div>
    <w:div w:id="1800105053">
      <w:bodyDiv w:val="1"/>
      <w:marLeft w:val="0"/>
      <w:marRight w:val="0"/>
      <w:marTop w:val="0"/>
      <w:marBottom w:val="0"/>
      <w:divBdr>
        <w:top w:val="none" w:sz="0" w:space="0" w:color="auto"/>
        <w:left w:val="none" w:sz="0" w:space="0" w:color="auto"/>
        <w:bottom w:val="none" w:sz="0" w:space="0" w:color="auto"/>
        <w:right w:val="none" w:sz="0" w:space="0" w:color="auto"/>
      </w:divBdr>
    </w:div>
    <w:div w:id="1811049833">
      <w:bodyDiv w:val="1"/>
      <w:marLeft w:val="0"/>
      <w:marRight w:val="0"/>
      <w:marTop w:val="0"/>
      <w:marBottom w:val="0"/>
      <w:divBdr>
        <w:top w:val="none" w:sz="0" w:space="0" w:color="auto"/>
        <w:left w:val="none" w:sz="0" w:space="0" w:color="auto"/>
        <w:bottom w:val="none" w:sz="0" w:space="0" w:color="auto"/>
        <w:right w:val="none" w:sz="0" w:space="0" w:color="auto"/>
      </w:divBdr>
    </w:div>
    <w:div w:id="1831024524">
      <w:bodyDiv w:val="1"/>
      <w:marLeft w:val="0"/>
      <w:marRight w:val="0"/>
      <w:marTop w:val="0"/>
      <w:marBottom w:val="0"/>
      <w:divBdr>
        <w:top w:val="none" w:sz="0" w:space="0" w:color="auto"/>
        <w:left w:val="none" w:sz="0" w:space="0" w:color="auto"/>
        <w:bottom w:val="none" w:sz="0" w:space="0" w:color="auto"/>
        <w:right w:val="none" w:sz="0" w:space="0" w:color="auto"/>
      </w:divBdr>
    </w:div>
    <w:div w:id="1835880352">
      <w:bodyDiv w:val="1"/>
      <w:marLeft w:val="0"/>
      <w:marRight w:val="0"/>
      <w:marTop w:val="0"/>
      <w:marBottom w:val="0"/>
      <w:divBdr>
        <w:top w:val="none" w:sz="0" w:space="0" w:color="auto"/>
        <w:left w:val="none" w:sz="0" w:space="0" w:color="auto"/>
        <w:bottom w:val="none" w:sz="0" w:space="0" w:color="auto"/>
        <w:right w:val="none" w:sz="0" w:space="0" w:color="auto"/>
      </w:divBdr>
    </w:div>
    <w:div w:id="1853757747">
      <w:bodyDiv w:val="1"/>
      <w:marLeft w:val="0"/>
      <w:marRight w:val="0"/>
      <w:marTop w:val="0"/>
      <w:marBottom w:val="0"/>
      <w:divBdr>
        <w:top w:val="none" w:sz="0" w:space="0" w:color="auto"/>
        <w:left w:val="none" w:sz="0" w:space="0" w:color="auto"/>
        <w:bottom w:val="none" w:sz="0" w:space="0" w:color="auto"/>
        <w:right w:val="none" w:sz="0" w:space="0" w:color="auto"/>
      </w:divBdr>
    </w:div>
    <w:div w:id="1855849160">
      <w:bodyDiv w:val="1"/>
      <w:marLeft w:val="0"/>
      <w:marRight w:val="0"/>
      <w:marTop w:val="0"/>
      <w:marBottom w:val="0"/>
      <w:divBdr>
        <w:top w:val="none" w:sz="0" w:space="0" w:color="auto"/>
        <w:left w:val="none" w:sz="0" w:space="0" w:color="auto"/>
        <w:bottom w:val="none" w:sz="0" w:space="0" w:color="auto"/>
        <w:right w:val="none" w:sz="0" w:space="0" w:color="auto"/>
      </w:divBdr>
    </w:div>
    <w:div w:id="1898474568">
      <w:bodyDiv w:val="1"/>
      <w:marLeft w:val="0"/>
      <w:marRight w:val="0"/>
      <w:marTop w:val="0"/>
      <w:marBottom w:val="0"/>
      <w:divBdr>
        <w:top w:val="none" w:sz="0" w:space="0" w:color="auto"/>
        <w:left w:val="none" w:sz="0" w:space="0" w:color="auto"/>
        <w:bottom w:val="none" w:sz="0" w:space="0" w:color="auto"/>
        <w:right w:val="none" w:sz="0" w:space="0" w:color="auto"/>
      </w:divBdr>
    </w:div>
    <w:div w:id="1901935752">
      <w:bodyDiv w:val="1"/>
      <w:marLeft w:val="0"/>
      <w:marRight w:val="0"/>
      <w:marTop w:val="0"/>
      <w:marBottom w:val="0"/>
      <w:divBdr>
        <w:top w:val="none" w:sz="0" w:space="0" w:color="auto"/>
        <w:left w:val="none" w:sz="0" w:space="0" w:color="auto"/>
        <w:bottom w:val="none" w:sz="0" w:space="0" w:color="auto"/>
        <w:right w:val="none" w:sz="0" w:space="0" w:color="auto"/>
      </w:divBdr>
    </w:div>
    <w:div w:id="1970431878">
      <w:bodyDiv w:val="1"/>
      <w:marLeft w:val="0"/>
      <w:marRight w:val="0"/>
      <w:marTop w:val="0"/>
      <w:marBottom w:val="0"/>
      <w:divBdr>
        <w:top w:val="none" w:sz="0" w:space="0" w:color="auto"/>
        <w:left w:val="none" w:sz="0" w:space="0" w:color="auto"/>
        <w:bottom w:val="none" w:sz="0" w:space="0" w:color="auto"/>
        <w:right w:val="none" w:sz="0" w:space="0" w:color="auto"/>
      </w:divBdr>
    </w:div>
    <w:div w:id="1980458478">
      <w:bodyDiv w:val="1"/>
      <w:marLeft w:val="0"/>
      <w:marRight w:val="0"/>
      <w:marTop w:val="0"/>
      <w:marBottom w:val="0"/>
      <w:divBdr>
        <w:top w:val="none" w:sz="0" w:space="0" w:color="auto"/>
        <w:left w:val="none" w:sz="0" w:space="0" w:color="auto"/>
        <w:bottom w:val="none" w:sz="0" w:space="0" w:color="auto"/>
        <w:right w:val="none" w:sz="0" w:space="0" w:color="auto"/>
      </w:divBdr>
    </w:div>
    <w:div w:id="1994142434">
      <w:bodyDiv w:val="1"/>
      <w:marLeft w:val="0"/>
      <w:marRight w:val="0"/>
      <w:marTop w:val="0"/>
      <w:marBottom w:val="0"/>
      <w:divBdr>
        <w:top w:val="none" w:sz="0" w:space="0" w:color="auto"/>
        <w:left w:val="none" w:sz="0" w:space="0" w:color="auto"/>
        <w:bottom w:val="none" w:sz="0" w:space="0" w:color="auto"/>
        <w:right w:val="none" w:sz="0" w:space="0" w:color="auto"/>
      </w:divBdr>
      <w:divsChild>
        <w:div w:id="1703941742">
          <w:marLeft w:val="0"/>
          <w:marRight w:val="0"/>
          <w:marTop w:val="0"/>
          <w:marBottom w:val="0"/>
          <w:divBdr>
            <w:top w:val="none" w:sz="0" w:space="0" w:color="auto"/>
            <w:left w:val="none" w:sz="0" w:space="0" w:color="auto"/>
            <w:bottom w:val="none" w:sz="0" w:space="0" w:color="auto"/>
            <w:right w:val="none" w:sz="0" w:space="0" w:color="auto"/>
          </w:divBdr>
        </w:div>
      </w:divsChild>
    </w:div>
    <w:div w:id="1999067422">
      <w:bodyDiv w:val="1"/>
      <w:marLeft w:val="0"/>
      <w:marRight w:val="0"/>
      <w:marTop w:val="0"/>
      <w:marBottom w:val="0"/>
      <w:divBdr>
        <w:top w:val="none" w:sz="0" w:space="0" w:color="auto"/>
        <w:left w:val="none" w:sz="0" w:space="0" w:color="auto"/>
        <w:bottom w:val="none" w:sz="0" w:space="0" w:color="auto"/>
        <w:right w:val="none" w:sz="0" w:space="0" w:color="auto"/>
      </w:divBdr>
    </w:div>
    <w:div w:id="2001536766">
      <w:bodyDiv w:val="1"/>
      <w:marLeft w:val="0"/>
      <w:marRight w:val="0"/>
      <w:marTop w:val="0"/>
      <w:marBottom w:val="0"/>
      <w:divBdr>
        <w:top w:val="none" w:sz="0" w:space="0" w:color="auto"/>
        <w:left w:val="none" w:sz="0" w:space="0" w:color="auto"/>
        <w:bottom w:val="none" w:sz="0" w:space="0" w:color="auto"/>
        <w:right w:val="none" w:sz="0" w:space="0" w:color="auto"/>
      </w:divBdr>
    </w:div>
    <w:div w:id="2002611670">
      <w:bodyDiv w:val="1"/>
      <w:marLeft w:val="0"/>
      <w:marRight w:val="0"/>
      <w:marTop w:val="0"/>
      <w:marBottom w:val="0"/>
      <w:divBdr>
        <w:top w:val="none" w:sz="0" w:space="0" w:color="auto"/>
        <w:left w:val="none" w:sz="0" w:space="0" w:color="auto"/>
        <w:bottom w:val="none" w:sz="0" w:space="0" w:color="auto"/>
        <w:right w:val="none" w:sz="0" w:space="0" w:color="auto"/>
      </w:divBdr>
    </w:div>
    <w:div w:id="2009357507">
      <w:bodyDiv w:val="1"/>
      <w:marLeft w:val="0"/>
      <w:marRight w:val="0"/>
      <w:marTop w:val="0"/>
      <w:marBottom w:val="0"/>
      <w:divBdr>
        <w:top w:val="none" w:sz="0" w:space="0" w:color="auto"/>
        <w:left w:val="none" w:sz="0" w:space="0" w:color="auto"/>
        <w:bottom w:val="none" w:sz="0" w:space="0" w:color="auto"/>
        <w:right w:val="none" w:sz="0" w:space="0" w:color="auto"/>
      </w:divBdr>
      <w:divsChild>
        <w:div w:id="642583235">
          <w:marLeft w:val="0"/>
          <w:marRight w:val="0"/>
          <w:marTop w:val="0"/>
          <w:marBottom w:val="0"/>
          <w:divBdr>
            <w:top w:val="none" w:sz="0" w:space="0" w:color="auto"/>
            <w:left w:val="none" w:sz="0" w:space="0" w:color="auto"/>
            <w:bottom w:val="none" w:sz="0" w:space="0" w:color="auto"/>
            <w:right w:val="none" w:sz="0" w:space="0" w:color="auto"/>
          </w:divBdr>
        </w:div>
      </w:divsChild>
    </w:div>
    <w:div w:id="2019653932">
      <w:bodyDiv w:val="1"/>
      <w:marLeft w:val="0"/>
      <w:marRight w:val="0"/>
      <w:marTop w:val="0"/>
      <w:marBottom w:val="0"/>
      <w:divBdr>
        <w:top w:val="none" w:sz="0" w:space="0" w:color="auto"/>
        <w:left w:val="none" w:sz="0" w:space="0" w:color="auto"/>
        <w:bottom w:val="none" w:sz="0" w:space="0" w:color="auto"/>
        <w:right w:val="none" w:sz="0" w:space="0" w:color="auto"/>
      </w:divBdr>
    </w:div>
    <w:div w:id="2041273036">
      <w:bodyDiv w:val="1"/>
      <w:marLeft w:val="0"/>
      <w:marRight w:val="0"/>
      <w:marTop w:val="0"/>
      <w:marBottom w:val="0"/>
      <w:divBdr>
        <w:top w:val="none" w:sz="0" w:space="0" w:color="auto"/>
        <w:left w:val="none" w:sz="0" w:space="0" w:color="auto"/>
        <w:bottom w:val="none" w:sz="0" w:space="0" w:color="auto"/>
        <w:right w:val="none" w:sz="0" w:space="0" w:color="auto"/>
      </w:divBdr>
    </w:div>
    <w:div w:id="2098869460">
      <w:bodyDiv w:val="1"/>
      <w:marLeft w:val="0"/>
      <w:marRight w:val="0"/>
      <w:marTop w:val="0"/>
      <w:marBottom w:val="0"/>
      <w:divBdr>
        <w:top w:val="none" w:sz="0" w:space="0" w:color="auto"/>
        <w:left w:val="none" w:sz="0" w:space="0" w:color="auto"/>
        <w:bottom w:val="none" w:sz="0" w:space="0" w:color="auto"/>
        <w:right w:val="none" w:sz="0" w:space="0" w:color="auto"/>
      </w:divBdr>
    </w:div>
    <w:div w:id="2099784221">
      <w:bodyDiv w:val="1"/>
      <w:marLeft w:val="0"/>
      <w:marRight w:val="0"/>
      <w:marTop w:val="0"/>
      <w:marBottom w:val="0"/>
      <w:divBdr>
        <w:top w:val="none" w:sz="0" w:space="0" w:color="auto"/>
        <w:left w:val="none" w:sz="0" w:space="0" w:color="auto"/>
        <w:bottom w:val="none" w:sz="0" w:space="0" w:color="auto"/>
        <w:right w:val="none" w:sz="0" w:space="0" w:color="auto"/>
      </w:divBdr>
      <w:divsChild>
        <w:div w:id="1625575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eader" Target="header3.xml"/><Relationship Id="rId68" Type="http://schemas.openxmlformats.org/officeDocument/2006/relationships/header" Target="header6.xml"/><Relationship Id="rId84" Type="http://schemas.openxmlformats.org/officeDocument/2006/relationships/fontTable" Target="fontTable.xml"/><Relationship Id="rId16" Type="http://schemas.openxmlformats.org/officeDocument/2006/relationships/image" Target="media/image4.png"/><Relationship Id="rId11" Type="http://schemas.openxmlformats.org/officeDocument/2006/relationships/hyperlink" Target="https://www.survio.com/uk/"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header" Target="header1.xml"/><Relationship Id="rId74" Type="http://schemas.openxmlformats.org/officeDocument/2006/relationships/image" Target="media/image50.png"/><Relationship Id="rId79" Type="http://schemas.openxmlformats.org/officeDocument/2006/relationships/header" Target="header10.xml"/><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eader" Target="header4.xml"/><Relationship Id="rId69" Type="http://schemas.openxmlformats.org/officeDocument/2006/relationships/image" Target="media/image48.png"/><Relationship Id="rId77" Type="http://schemas.openxmlformats.org/officeDocument/2006/relationships/header" Target="header9.xm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header" Target="header8.xml"/><Relationship Id="rId80" Type="http://schemas.openxmlformats.org/officeDocument/2006/relationships/header" Target="header1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oter" Target="footer4.xml"/><Relationship Id="rId67" Type="http://schemas.openxmlformats.org/officeDocument/2006/relationships/footer" Target="footer6.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6.png"/><Relationship Id="rId70" Type="http://schemas.openxmlformats.org/officeDocument/2006/relationships/header" Target="header7.xml"/><Relationship Id="rId75" Type="http://schemas.openxmlformats.org/officeDocument/2006/relationships/image" Target="media/image51.png"/><Relationship Id="rId83"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2.xml"/><Relationship Id="rId65" Type="http://schemas.openxmlformats.org/officeDocument/2006/relationships/image" Target="media/image47.png"/><Relationship Id="rId73" Type="http://schemas.openxmlformats.org/officeDocument/2006/relationships/image" Target="media/image49.jpeg"/><Relationship Id="rId78" Type="http://schemas.openxmlformats.org/officeDocument/2006/relationships/footer" Target="footer8.xml"/><Relationship Id="rId8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workspace.google.com/products/forms/?authuser=6"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eader" Target="header5.xml"/><Relationship Id="rId61" Type="http://schemas.openxmlformats.org/officeDocument/2006/relationships/footer" Target="footer5.xml"/><Relationship Id="rId82" Type="http://schemas.openxmlformats.org/officeDocument/2006/relationships/header" Target="head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ha\Downloads\&#1076;&#1080;&#1087;&#1083;&#1086;&#1084;&#1082;&#1072;_&#1086;&#1087;&#1080;&#1090;&#1091;&#1074;&#1072;&#1085;&#1085;&#1103;\&#1044;&#1080;&#1087;&#1083;&#1086;&#1084;&#1085;&#1080;&#1081;_&#1087;&#1088;&#1086;&#1108;&#1082;&#1090;_&#1064;&#1072;&#1073;&#1083;&#1086;&#108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3252E-7FC8-4B5C-A279-004545A2F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Дипломний_проєкт_Шаблон.dotx</Template>
  <TotalTime>4476</TotalTime>
  <Pages>171</Pages>
  <Words>261101</Words>
  <Characters>148829</Characters>
  <Application>Microsoft Office Word</Application>
  <DocSecurity>0</DocSecurity>
  <Lines>1240</Lines>
  <Paragraphs>818</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409112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Kovalchuk</dc:creator>
  <cp:keywords/>
  <dc:description/>
  <cp:lastModifiedBy>Sasha Kovalchuk</cp:lastModifiedBy>
  <cp:revision>627</cp:revision>
  <cp:lastPrinted>2026-06-10T21:41:00Z</cp:lastPrinted>
  <dcterms:created xsi:type="dcterms:W3CDTF">2026-05-27T09:42:00Z</dcterms:created>
  <dcterms:modified xsi:type="dcterms:W3CDTF">2026-06-15T08:25:00Z</dcterms:modified>
</cp:coreProperties>
</file>